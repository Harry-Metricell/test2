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TEST2-91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color w:val="FFFFFF"/>
                <w:sz w:val="18"/>
              </w:rPr>
              <w:t>20/10/2026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TEST2-91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Google Chrome 155.0.8059.85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20/10/2026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3 blocked; 2 inconclusive criterion(s). Completed independent screenshot assessment of all 12 canonical criteria in attempt-002; restricted device-group access, failed filtered-data retrieval and unavailable Route Replay block completion. Criterion 9: Site 17279 exists in this criterion's baseline. Applying Site=17279 caused GET /api/platform/automobile/http-browsing/points to return HTTP 500; a controlled fresh launcher/GIS load and recreated layer reproduced HTTP 500. Baseline points returned HTTP 200. Filtered point retrieval failed, preventing matching/authorised-result checks. The map cleared points without an on-screen HTTP error message; this is not a settled empty response. Test layers removed. Criterion 12: Started at launcher, inspected navigation, entered GIS and searched the layer catalogue for Route. No Route Replay module or layer is offered; the settled catalogue says No layers match this search. Could not activate Route Replay to inspect its controls. Search was cleared; no data created. Criterion 12: Captured the final unavailable-layer state and browser URL, then cleared Filter layers and saved cleanup. Inconclusive evidence is reported as Failed, but is not a confirmed application defect. Defects (No.) counts directly contradicted criteria, not unique Jira bugs; blockers and inconclusive evidence count as zero.</w:t>
            </w:r>
          </w:p>
        </w:tc>
      </w:tr>
      <w:tr>
        <w:tc>
          <w:tcPr>
            <w:tcW w:type="dxa" w:w="3390"/>
          </w:tcPr>
          <w:p>
            <w:r>
              <w:rPr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3390"/>
          </w:tcPr>
          <w:p>
            <w:r>
              <w:rPr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3630"/>
        <w:gridCol w:w="3630"/>
        <w:gridCol w:w="3630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1137E61" w14:textId="77777777" w:rsidR="03F67642" w:rsidRDefault="03F67642" w:rsidP="03F676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Pass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E3FA06" w14:textId="77777777" w:rsidR="03F67642" w:rsidRDefault="03F67642" w:rsidP="03F676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Fail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BFB8727" w14:textId="77777777" w:rsidR="03F67642" w:rsidRDefault="03F67642" w:rsidP="03F676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Defects</w:t>
            </w:r>
            <w:r w:rsidR="00671970">
              <w:rPr>
                <w:sz w:val="28"/>
                <w:szCs w:val="28"/>
              </w:rPr>
              <w:t xml:space="preserve"> (No.)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1. On a standard Automobile map layer, opening filters shows a time filter for a rolling 90-day range.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2. On a standard Automobile map layer, opening filters shows handset fields for MSISDN, SIM MNC, and SIM MCC.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3. On a standard Automobile map layer, opening filters shows technology choices for Unknown, 2G, 3G, 4G, 5G NSA, and 5G SA.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4. On a standard Automobile map layer, the frequency filter offers the frequencies supplied by the application configuration.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5. On a standard Automobile map layer, opening filters shows network fields for MCC, MNC, LAC, CI, Site, and Cell.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6. On a standard Automobile map layer, the device-group filter offers the groups supplied by the application configuration.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7. When SIM MCC, SIM MNC, MCC, MNC, or LAC is edited, each field accepts numeric digits only.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8. When MSISDN, CI, Site, or Cell is edited, each field accepts text input.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9. When one or more filters are applied on a standard Automobile map layer, the displayed map results match the active filter values and are within the user's authorised results.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10. On a Call layer, the technology filter does not offer 5G NSA.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11. When device groups are shown, restricted device-segregation options are not offered.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sz w:val="18"/>
              </w:rPr>
              <w:t>12. On Route Replay, the standard Automobile map filter controls described in this ticket are not available.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a time filter for a rolling 90-day range.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a time filter for a rolling 90-day range.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criterion-1-after-automobile.png shows untouched From 22/07/2026 12:54 and To 20/10/2026 12:54, 90 days apart; criterion-1-final.png retains that range in active HTTP Browsing filters.</w:t>
              <w:br/>
              <w:t>Evidence: E01, E02, E03, E04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On a standard Automobile map layer, opening filters shows a time filter for a rolling 90-day range.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(criterion-1-before-automobile.png)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After automobile (criterion-1-after-automobile.png)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after-automobil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On a standard Automobile map layer, opening filters shows a time filter for a rolling 90-day range.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Layer active (criterion-1-layer-active.png)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layer-activ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Final (criterion-1-final.png)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handset fields for MSISDN, SIM MNC, and SIM MCC.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handset fields for MSISDN, SIM MNC, and SIM MCC.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criterion-2-final.png directly shows MSISDN, SIM MCC and SIM MNC fields in the active HTTP Browsing Handset section.</w:t>
              <w:br/>
              <w:t>Evidence: E01, E05, E06, E07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On a standard Automobile map layer, opening filters shows handset fields for MSISDN, SIM MNC, and SIM MCC.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(criterion-2-before-automobile.png)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After automobile (criterion-2-after-automobile.png)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after-automobil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continued: On a standard Automobile map layer, opening filters shows handset fields for MSISDN, SIM MNC, and SIM MCC.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(criterion-2-layer-active.png)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Final (criterion-2-final.png)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technology choices for Unknown, 2G, 3G, 4G, 5G NSA, and 5G SA.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technology choices for Unknown, 2G, 3G, 4G, 5G NSA, and 5G SA.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criterion-3-final.png shows no-service as the technology choice alongside 2G/3G/4G, rather than the required Unknown technology choice. Unknown in a Band summary is a frequency option, not the missing technology choice.</w:t>
              <w:br/>
              <w:t>Evidence: E01, E08, E09, E10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On a standard Automobile map layer, opening filters shows technology choices for Unknown, 2G, 3G, 4G, 5G NSA, and 5G 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(criterion-3-before-automobile.png)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After automobile (criterion-3-after-automobile.png)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fter-automobil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On a standard Automobile map layer, opening filters shows technology choices for Unknown, 2G, 3G, 4G, 5G NSA, and 5G 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Layer active (criterion-3-layer-active.png)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layer-activ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Final (criterion-3-final.png)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the frequency filter offers the frequencies supplied by the application configuration.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the frequency filter offers the frequencies supplied by the application configuration.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criterion-4-band-0-options.png through criterion-4-band-3-options.png and criterion-4-final.png show technology-specific frequency choices. The claimed configuration response is described only in results notes; no independent captured configuration baseline establishes that these are the supplied frequencies.</w:t>
              <w:br/>
              <w:t>Evidence: E11, E12, E13, E01, E14, E15, E16, E17, E18, E19, E20, E21, E22, E23, E24, E25, E26, E27, E28, E29, E30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Before automobile (criterion-4-before-automobile.png)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automobil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After automobile (criterion-4-after-automobile.png)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after-automobil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Layer active (criterion-4-layer-active.png)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layer-activ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Recheck before automobile (criterion-4-recheck-before-automobile.png)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Recheck after automobile (criterion-4-recheck-after-automobile.png)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recheck-after-automobil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Recheck layer active (criterion-4-recheck-layer-active.png)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recheck-layer-activ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Before band 0 (criterion-4-before-band-0.png)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band-0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Band 0 options (criterion-4-band-0-options.png)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0-options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Band 0 closed (criterion-4-band-0-closed.png)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0-closed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Before band 1 (criterion-4-before-band-1.png)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band-1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Band 1 options (criterion-4-band-1-options.png)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1-options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Band 1 closed (criterion-4-band-1-closed.png)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1-closed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Before band 2 (criterion-4-before-band-2.png)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band-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Band 2 options (criterion-4-band-2-options.png)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2-options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Band 2 closed (criterion-4-band-2-closed.png)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2-closed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E25 - Before band 3 (criterion-4-before-band-3.png)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8" name="Picture 877309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band-3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E26 - Band 3 options (criterion-4-band-3-options.png)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9" name="Picture 877309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3-options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E27 - Band 3 closed (criterion-4-band-3-closed.png)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0" name="Picture 877309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3-closed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E28 - Before band 4 (criterion-4-before-band-4.png)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1" name="Picture 877309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efore-band-4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E29 - Band 4 options (criterion-4-band-4-options.png)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2" name="Picture 877309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band-4-options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On a standard Automobile map layer, the frequency filter offers the frequencies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E30 - Final (criterion-4-final.png)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23" name="Picture 877309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network fields for MCC, MNC, LAC, CI, Site, and Cell.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opening filters shows network fields for MCC, MNC, LAC, CI, Site, and Cell.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criterion-5-final.png directly shows all six Network fields: MCC, MNC, LAC, CI, Site and Cell.</w:t>
              <w:br/>
              <w:t>Evidence: E01, E31, E06, E32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On a standard Automobile map layer, opening filters shows network fields for MCC, MNC, LAC, CI, Site, and Cell.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(criterion-5-before-automobile.png)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4" name="Picture 877309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E31 - After automobile (criterion-5-after-automobile.png)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5" name="Picture 877309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after-automobile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On a standard Automobile map layer, opening filters shows network fields for MCC, MNC, LAC, CI, Site, and Cell.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(criterion-5-layer-active.png)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6" name="Picture 877309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E32 - Final (criterion-5-final.png)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7" name="Picture 8773092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final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standard Automobile map layer, the device-group filter offers the groups supplied by the application configuration.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standard Automobile map layer, the device-group filter offers the groups supplied by the application configuration.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The results report deviceSegregationRestricted:true and nine configured groups, requiring an authorised unrestricted user to inspect group choices. criterion-6-after-automobile.png and criterion-6-final.png show the available form portions without a device-group control; configured-group choices cannot be assessed in this restricted environment.</w:t>
              <w:br/>
              <w:t>Evidence: E01, E33, E06, E34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On a standard Automobile map layer, the device-group filter offers the groups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(criterion-6-before-automobile.png)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8" name="Picture 8773092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E33 - After automobile (criterion-6-after-automobile.png)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9" name="Picture 8773092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after-automobil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continued: On a standard Automobile map layer, the device-group filter offers the groups supplied by the application configuration.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(criterion-6-layer-active.png)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0" name="Picture 8773092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Final (criterion-6-final.png)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1" name="Picture 8773092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7.0.0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When SIM MCC, SIM MNC, MCC, MNC, or LAC is edited, each field accepts numeric digits only.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When SIM MCC, SIM MNC, MCC, MNC, or LAC is edited, each field accepts numeric digits only.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criterion-7-after-sim-mcc-digits.png shows 123 accepted; criterion-7-after-sim-mcc-invalid.png, criterion-7-after-sim-mnc-invalid.png, criterion-7-after-mcc-invalid.png, criterion-7-after-mnc-invalid.png and criterion-7-after-lac-invalid.png each visibly retain 123.-e, contradicting digits-only entry.</w:t>
              <w:br/>
              <w:t>Evidence: E01, E35, E06, E36, E37, E38, E39, E40, E41, E34, E42, E43, E44, E45, E46, E47, E48, E49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evidence: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(criterion-7-before-automobile.png)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2" name="Picture 8773092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E35 - After automobile (criterion-7-after-automobile.png)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3" name="Picture 8773092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automobile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(criterion-7-layer-active.png)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4" name="Picture 8773092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E36 - Before sim mcc (criterion-7-before-sim-mcc.png)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5" name="Picture 8773092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im-mcc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E37 - Before sim mcc digits (criterion-7-before-sim-mcc-digits.png)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6" name="Picture 8773092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im-mcc-digits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E38 - After sim mcc digits (criterion-7-after-sim-mcc-digits.png)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8" name="Picture 8773092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sim-mcc-digits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E37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57751" cy="1508759"/>
                        <wp:docPr id="877309237" name="Picture 8773092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im-mcc-digits.png"/>
                                <pic:cNvPicPr/>
                              </pic:nvPicPr>
                              <pic:blipFill>
                                <a:blip r:embed="rId55"/>
                                <a:srcRect l="0" t="42000" r="70903" b="268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751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E38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57751" cy="1508759"/>
                        <wp:docPr id="877309239" name="Picture 8773092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sim-mcc-digits.png"/>
                                <pic:cNvPicPr/>
                              </pic:nvPicPr>
                              <pic:blipFill>
                                <a:blip r:embed="rId56"/>
                                <a:srcRect l="0" t="42000" r="70903" b="268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751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E39 - Before sim mnc digits (criterion-7-before-sim-mnc-digits.png)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0" name="Picture 8773092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im-mnc-digits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E40 - After sim mnc digits (criterion-7-after-sim-mnc-digits.png)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2" name="Picture 8773092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sim-mnc-digits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E39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6925" cy="1508759"/>
                        <wp:docPr id="877309241" name="Picture 8773092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sim-mnc-digits.png"/>
                                <pic:cNvPicPr/>
                              </pic:nvPicPr>
                              <pic:blipFill>
                                <a:blip r:embed="rId57"/>
                                <a:srcRect l="0" t="39000" r="71944" b="298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925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E40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6925" cy="1508759"/>
                        <wp:docPr id="877309243" name="Picture 8773092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sim-mnc-digits.png"/>
                                <pic:cNvPicPr/>
                              </pic:nvPicPr>
                              <pic:blipFill>
                                <a:blip r:embed="rId58"/>
                                <a:srcRect l="0" t="39000" r="71944" b="298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925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E41 - After sim mnc invalid (criterion-7-after-sim-mnc-invalid.png)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4" name="Picture 8773092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sim-mnc-invalid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Before mcc digits (criterion-7-before-mcc-digits.png)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5" name="Picture 8773092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E42 - After mcc digits (criterion-7-after-mcc-digits.png)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6" name="Picture 8773092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mcc-digits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E43 - After mcc invalid (criterion-7-after-mcc-invalid.png)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7" name="Picture 8773092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mcc-invalid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E44 - Before mnc digits (criterion-7-before-mnc-digits.png)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48" name="Picture 8773092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mnc-digits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E45 - After mnc digits (criterion-7-after-mnc-digits.png)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0" name="Picture 8773092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mnc-digits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E44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6925" cy="1508759"/>
                        <wp:docPr id="877309249" name="Picture 8773092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mnc-digits.png"/>
                                <pic:cNvPicPr/>
                              </pic:nvPicPr>
                              <pic:blipFill>
                                <a:blip r:embed="rId62"/>
                                <a:srcRect l="0" t="50667" r="71944" b="182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925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r>
                    <w:rPr>
                      <w:sz w:val="16"/>
                    </w:rPr>
                    <w:t>E45 detail enlargement - full screenshot above</w:t>
                  </w:r>
                </w:p>
                <w:p>
                  <w:pPr>
                    <w:keepNext w:val="0"/>
                    <w:spacing w:after="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76925" cy="1508759"/>
                        <wp:docPr id="877309251" name="Picture 8773092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mnc-digits.png"/>
                                <pic:cNvPicPr/>
                              </pic:nvPicPr>
                              <pic:blipFill>
                                <a:blip r:embed="rId63"/>
                                <a:srcRect l="0" t="50667" r="71944" b="182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6925" cy="15087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E46 - After mnc invalid (criterion-7-after-mnc-invalid.png)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2" name="Picture 8773092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mnc-invalid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E47 - Before lac digits (criterion-7-before-lac-digits.png)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3" name="Picture 8773092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before-lac-digits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When SIM MCC, SIM MNC, MCC, MNC, or LAC is edited, each field accepts numeric digits only.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E48 - After lac digits (criterion-7-after-lac-digits.png)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4" name="Picture 8773092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after-lac-digits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E49 - Final (criterion-7-final.png)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5" name="Picture 8773092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7-final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8.0.0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When MSISDN, CI, Site, or Cell is edited, each field accepts text input.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When MSISDN, CI, Site, or Cell is edited, each field accepts text input.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criterion-8-before-msisdn.png and criterion-8-after-msisdn.png show empty MSISDN becoming QA-text_91; criterion-8-before-ci.png, criterion-8-after-ci.png, criterion-8-after-site.png and criterion-8-final.png show CI, Site and Cell each accepting QA-text_91.</w:t>
              <w:br/>
              <w:t>Evidence: E01, E50, E06, E51, E52, E53, E54, E55, E56, E57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evidence: When MSISDN, CI, Site, or Cell is edited, each field accepts text input.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(criterion-8-before-automobile.png)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6" name="Picture 8773092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E50 - After automobile (criterion-8-after-automobile.png)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7" name="Picture 8773092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after-automobile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MSISDN, CI, Site, or Cell is edited, each field accepts text input.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(criterion-8-layer-active.png)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8" name="Picture 8773092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E51 - Before msisdn (criterion-8-before-msisdn.png)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59" name="Picture 8773092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before-msisdn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MSISDN, CI, Site, or Cell is edited, each field accepts text input.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E52 - After msisdn (criterion-8-after-msisdn.png)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0" name="Picture 8773092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after-msisdn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E53 - Before ci (criterion-8-before-ci.png)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1" name="Picture 8773092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before-ci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MSISDN, CI, Site, or Cell is edited, each field accepts text input.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E54 - Before site (criterion-8-before-site.png)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2" name="Picture 8773092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before-site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E55 - Before cell (criterion-8-before-cell.png)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3" name="Picture 8773092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before-cell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When MSISDN, CI, Site, or Cell is edited, each field accepts text input.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E56 - After cell (criterion-8-after-cell.png)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4" name="Picture 8773092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after-cell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E57 - Final (criterion-8-final.png)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5" name="Picture 8773092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9.0.0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When one or more filters are applied on a standard Automobile map layer, the displayed map results match the active filter values and are within the user's authorised results.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When one or more filters are applied on a standard Automobile map layer, the displayed map results match the active filter values and are within the user's authorised results.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criterion-9-layer-active.png shows baseline points including Site 17279; criterion-9-after-site-filter.png enters 17279 and criterion-9-after-apply.png shows points cleared. The same criterion's reload sequence, criterion-9-reload-after-site.png to criterion-9-final.png, repeats that state. Results report HTTP 500 on both filtered requests despite HTTP 200 baseline retrieval; unavailable filtered data prevents matching and authorised-result checks, and the cleared map is not proof of a successful empty response.</w:t>
              <w:br/>
              <w:t>Evidence: E58, E59, E06, E34, E60, E61, E62, E63, E64, E65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evidence: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E58 - Before automobile (criterion-9-before-automobile.png)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6" name="Picture 8773092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before-automobile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E59 - After automobile (criterion-9-after-automobile.png)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7" name="Picture 8773092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fter-automobile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(criterion-9-layer-active.png)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8" name="Picture 8773092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Before site filter (criterion-9-before-site-filter.png)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69" name="Picture 8773092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E60 - After site filter (criterion-9-after-site-filter.png)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0" name="Picture 87730927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fter-site-filter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E61 - After apply (criterion-9-after-apply.png)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1" name="Picture 87730927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fter-apply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E58 - Reload before automobile (criterion-9-reload-before-automobile.png)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2" name="Picture 8773092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before-automobile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E62 - Reload after automobile (criterion-9-reload-after-automobile.png)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3" name="Picture 8773092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reload-after-automobile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Reload layer active (criterion-9-reload-layer-active.png)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4" name="Picture 8773092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Reload before site (criterion-9-reload-before-site.png)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5" name="Picture 8773092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E63 - Reload after site (criterion-9-reload-after-site.png)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6" name="Picture 8773092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reload-after-site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E64 - Reload after apply (criterion-9-reload-after-apply.png)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7" name="Picture 8773092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reload-after-apply.png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When one or more filters are applied on a standard Automobile map layer, the displayed map results match the active filter values and are within the user's authorised results.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E65 - Final (criterion-9-final.png)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78" name="Picture 8773092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final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10.0.0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a Call layer, the technology filter does not offer 5G NSA.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a Call layer, the technology filter does not offer 5G NSA.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criterion-10-final.png directly shows Configure Automobile - Call with 5G NSA offered and checked, contradicting its required absence.</w:t>
              <w:br/>
              <w:t>Evidence: E01, E66, E67, E68, E69, E70, E71, E72, E73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evidence: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(criterion-10-before-automobile.png)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79" name="Picture 8773092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E66 - After automobile (criterion-10-after-automobile.png)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0" name="Picture 8773092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automobile.png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E67 - Before call (criterion-10-before-call.png)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1" name="Picture 8773092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before-call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E68 - After call (criterion-10-after-call.png)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2" name="Picture 8773092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after-call.png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E69 - Layer active (criterion-10-layer-active.png)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3" name="Picture 8773092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layer-active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Recheck before automobile (criterion-10-recheck-before-automobile.png)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4" name="Picture 8773092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E70 - Recheck after automobile (criterion-10-recheck-after-automobile.png)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5" name="Picture 87730928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recheck-after-automobile.png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E71 - Recheck before call (criterion-10-recheck-before-call.png)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6" name="Picture 8773092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recheck-before-call.png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E72 - Recheck after call (criterion-10-recheck-after-call.png)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7" name="Picture 87730928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recheck-after-call.png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E69 - Recheck layer active (criterion-10-recheck-layer-active.png)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88" name="Picture 87730928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layer-active.png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On a Call layer, the technology filter does not offer 5G NSA.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E73 - Final (criterion-10-final.png)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89" name="Picture 87730928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0-final.png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11.0.0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When device groups are shown, restricted device-segregation options are not offered.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When device groups are shown, restricted device-segregation options are not offered.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criterion-11-after-automobile.png shows the add form's upper portion and criterion-11-final.png shows the active form's bottom; criterion-11-layer-active.png has no filter panel. No captured state shows device groups displayed, and the complete active form is not captured, so these images do not establish restricted-option exclusion when groups are shown.</w:t>
              <w:br/>
              <w:t>Evidence: E01, E74, E06, E34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evidence: When device groups are shown, restricted device-segregation options are not offered.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automobile (criterion-11-before-automobile.png)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0" name="Picture 8773092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utomobil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E74 - After automobile (criterion-11-after-automobile.png)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1" name="Picture 8773092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1-after-automobile.png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11 continued: When device groups are shown, restricted device-segregation options are not offered.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Layer active (criterion-11-layer-active.png)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2" name="Picture 8773092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layer-activ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E34 - Final (criterion-11-final.png)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3" name="Picture 8773092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sz w:val="18"/>
              </w:rPr>
              <w:t>12.0.0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sz w:val="18"/>
              </w:rPr>
              <w:t>On Route Replay, the standard Automobile map filter controls described in this ticket are not available.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sz w:val="18"/>
              </w:rPr>
              <w:t>On Route Replay, the standard Automobile map filter controls described in this ticket are not available.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sz w:val="18"/>
              </w:rPr>
              <w:t>criterion-12-initial.png and criterion-12-navigation.png show no Route Replay entry; criterion-12-before-route-search.png to criterion-12-final.png shows Route search settling at No layers match this search. Route Replay could not be activated in the available environment to inspect its controls.</w:t>
              <w:br/>
              <w:t>Evidence: E75, E76, E77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evidence: On Route Replay, the standard Automobile map filter controls described in this ticket are not available.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E75 - Navigation (criterion-12-navigation.png)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4" name="Picture 8773092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navigation.png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E76 - Before route search (criterion-12-before-route-search.png)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95" name="Picture 8773092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before-route-search.png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12 continued: On Route Replay, the standard Automobile map filter controls described in this ticket are not available.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E77 - Final (criterion-12-final.png)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96" name="Picture 8773092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2-final.png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image" Target="media/image85.png"/><Relationship Id="rId99" Type="http://schemas.openxmlformats.org/officeDocument/2006/relationships/image" Target="media/image86.png"/><Relationship Id="rId100" Type="http://schemas.openxmlformats.org/officeDocument/2006/relationships/image" Target="media/image87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