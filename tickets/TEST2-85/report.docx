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TEST2-85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1.0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21/10/2026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Automated TEST2 Evidence Review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rPr>
          <w:vanish w:val="0"/>
          <w:color w:val="000000"/>
        </w:rP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21/10/2026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TEST2 QA Automation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TEST2 evidence review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rPr>
          <w:vanish w:val="0"/>
          <w:color w:val="000000"/>
        </w:rPr>
        <w:lastRenderedPageBreak/>
        <w:t>T</w:t>
      </w:r>
      <w:r w:rsidR="5A6F74B3" w:rsidRPr="03F67642">
        <w:rPr>
          <w:vanish w:val="0"/>
          <w:color w:val="000000"/>
        </w:rPr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Automated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TEST2-85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o2intelligence-v4-dev.metricell.com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Google Chrome 155.0.8059.85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21/10/2026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Blocked criterion(s): 1, 2, 3, 4, 5, 6, 7, 8, 9, 10. See the assessment below each criterion. Defects (No.) counts directly contradicted criteria, not unique Jira bugs; blockers and inconclusive evidence count as zero.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Overall review outcome: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Browser URL(s) recorded after criteria: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https://o2intelligence-v4-dev.metricell.com/gis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pageBreakBefore/>
        <w:numPr>
          <w:ilvl w:val="0"/>
          <w:numId w:val="24"/>
        </w:numPr>
      </w:pPr>
      <w:bookmarkStart w:id="2" w:name="_Toc230683173"/>
      <w:r w:rsidRPr="00C40F3A">
        <w:rPr>
          <w:vanish w:val="0"/>
          <w:color w:val="000000"/>
        </w:rPr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3630"/>
        <w:gridCol w:w="3630"/>
        <w:gridCol w:w="3630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keepNext/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Outcome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E3FA06" w14:textId="77777777" w:rsidR="03F67642" w:rsidRDefault="03F67642" w:rsidP="03F676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Fail</w:t>
            </w:r>
          </w:p>
        </w:tc>
        <w:tc>
          <w:tcPr>
            <w:tcW w:w="3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BFB8727" w14:textId="77777777" w:rsidR="03F67642" w:rsidRDefault="03F67642" w:rsidP="03F6764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Defects</w:t>
            </w:r>
            <w:r w:rsidR="00671970">
              <w:rPr>
                <w:sz w:val="28"/>
                <w:szCs w:val="28"/>
              </w:rPr>
              <w:t xml:space="preserve"> (No.)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1. Given a completed Download test is selected and its details have loaded, the summary shows the reported technology, user, handset, service, serving cell, duration, tested technologies, indoor/outdoor status, Download Rate, and Wi-Fi connection status.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2. Given Download samples are available, a time-series chart shows Signal Strength in dBm and Download Rate in Mbps across the test duration.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3. Given per-sample Download data is available, each returned sample is shown in a table with its relevant units.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4. Given the per-sample table contains multiple rows, sorting by a displayed column changes their visible order according to that column.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5. Given per-sample data is available, filtering the table shows only rows matching the selected filter.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6. Given average signal metrics are returned, Average Signal Strength, Average Signal Quality, and Average SNR appear in the summary immediately after Download Rate.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7. Given the selected Download point has no measurable duration, the detail presentation shows the standard no-data state instead of an empty detail view.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8. Given Download details are loading, the detail presentation shows a loading state.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9. Given Download details are unavailable, the detail presentation shows a no-data state.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10. Given loading Download details fails, the detail presentation shows an error state and does not display incorrect data.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363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1545F01D" w14:textId="77777777" w:rsidR="00DF6889" w:rsidRDefault="008A689C" w:rsidP="00341971">
      <w:pPr>
        <w:pStyle w:val="Heading1"/>
        <w:pageBreakBefore/>
        <w:numPr>
          <w:ilvl w:val="0"/>
          <w:numId w:val="24"/>
        </w:numPr>
        <w:keepNext/>
      </w:pPr>
      <w:bookmarkStart w:id="3" w:name="_Toc230683174"/>
      <w:r>
        <w:rPr>
          <w:vanish w:val="0"/>
          <w:color w:val="000000"/>
        </w:rP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  <w:keepNext/>
      </w:pPr>
      <w:r>
        <w:t>Each test maps to a criterion and decisive browser evidence. Inconclusive results are reported as Failed.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  <w:keepNext/>
      </w:pPr>
    </w:p>
    <w:p w14:paraId="49A56EA8" w14:textId="77777777" w:rsidR="009502A9" w:rsidRDefault="00671970" w:rsidP="001B658E">
      <w:pPr>
        <w:pStyle w:val="Heading2"/>
        <w:keepNext/>
      </w:pPr>
      <w:r>
        <w:rPr>
          <w:vanish w:val="0"/>
          <w:color w:val="000000"/>
        </w:rPr>
        <w:t>Tests</w:t>
      </w:r>
    </w:p>
    <w:p w14:paraId="6A930629" w14:textId="77777777" w:rsidR="00F11856" w:rsidRPr="00F11856" w:rsidRDefault="00F11856" w:rsidP="00F11856">
      <w:pPr>
        <w:keepNext/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V4 access and ticket conditions.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Ticket criteria below.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pPr>
              <w:keepNext/>
            </w:pPr>
            <w:r>
              <w:t>Automation Notes: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Screenshots below each criterion; full log retained locally.</w:t>
            </w:r>
          </w:p>
        </w:tc>
      </w:tr>
    </w:tbl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pPr>
              <w:keepNext/>
            </w:pPr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a completed Download test is selected and its details have loaded, the summary shows the reported technology, user, handset, service, serving cell, duration, tested technologies, indoor/outdoor status, Download Rate, and Wi-Fi connection status.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a completed Download test is selected and its details have loaded, the summary shows the reported technology, user, handset, service, serving cell, duration, tested technologies, indoor/outdoor status, Download Rate, and Wi-Fi connection status.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criterion-1-test-type-choices.png and criterion-1-download-config.png show Automobile's Download option selected; criterion-1-after-add-download.png and criterion-1-final.png show the added Automobile - Download layer without a selected point or details. The tester reports GET /api/platform/automobile/download/points returned HTTP 500 on both initial and fresh loads; the completed record and loaded summary were unavailable. The visible Error legend is not an HTTP error message, settled no-data response or detail failure.</w:t>
              <w:br/>
              <w:t>Evidence: E01, E02, E03, E04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 assessment: criterion-1-test-type-choices.png and criterion-1-download-config.png show Automobile's Download option selected; criterion-1-after-add-download.png and criterion-1-final.png show the added Automobile - Download layer without a selected point or details. The tester reports GET /api/platform/automobile/download/points returned HTTP 500 on both initial and fresh loads; the completed record and loaded summary were unavailable. The visible Error legend is not an HTTP error message, settled no-data response or detail failure.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a completed Download record and loaded summary could not be established. This is a point-retrieval service blocker, not a settled empty response or an observed detail-view failure. The map's Error legend entry is not an on-screen HTTP error message. No business data was created and no response was simulated.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evidence: Given a completed Download test is selected and its details have loaded, the summary shows the reported technology, user, handset, service, serving cell, duration, tested technologies, indoor/outdoor status, Download Rate, and Wi-Fi connection status.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Automobile config (criterion-1-automobile-config.png)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1" name="Picture 877309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automobile-config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E02 - Test type choices (criterion-1-test-type-choices.png)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2" name="Picture 877309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test-type-choices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Given a completed Download test is selected and its details have loaded, the summary shows the reported technology, user, handset, service, serving cell, duration, tested technologies, indoor/outdoor status, Download Rate, and Wi-Fi connection status.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E03 - Download config (criterion-1-download-config.png)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3" name="Picture 877309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download-config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E04 - Final (criterion-1-final.png)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4" name="Picture 877309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final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Download samples are available, a time-series chart shows Signal Strength in dBm and Download Rate in Mbps across the test duration.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Download samples are available, a time-series chart shows Signal Strength in dBm and Download Rate in Mbps across the test duration.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criterion-2-test-type-choices.png and criterion-2-download-config.png show Automobile's Download option selected; criterion-2-after-add-download.png and criterion-2-final.png show the added Automobile - Download layer without a selected point or details. The tester reports GET /api/platform/automobile/download/points returned HTTP 500 on both initial and fresh loads; Download samples and the time-series chart were unavailable. The visible Error legend is not an HTTP error message, settled no-data response or detail failure.</w:t>
              <w:br/>
              <w:t>Evidence: E05, E06, E07, E08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2 assessment: criterion-2-test-type-choices.png and criterion-2-download-config.png show Automobile's Download option selected; criterion-2-after-add-download.png and criterion-2-final.png show the added Automobile - Download layer without a selected point or details. The tester reports GET /api/platform/automobile/download/points returned HTTP 500 on both initial and fresh loads; Download samples and the time-series chart were unavailable. The visible Error legend is not an HTTP error message, settled no-data response or detail failure.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Download samples and a time-series chart could not be established. This is a point-retrieval service blocker, not a settled empty response or an observed detail-view failure. The map's Error legend entry is not an on-screen HTTP error message. No business data was created and no response was simulated.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evidence: Given Download samples are available, a time-series chart shows Signal Strength in dBm and Download Rate in Mbps across the test duration.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E05 - Automobile config (criterion-2-automobile-config.png)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5" name="Picture 877309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automobile-config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Test type choices (criterion-2-test-type-choices.png)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6" name="Picture 877309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test-type-choices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continued: Given Download samples are available, a time-series chart shows Signal Strength in dBm and Download Rate in Mbps across the test duration.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E07 - Download config (criterion-2-download-config.png)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7" name="Picture 877309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download-config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Final (criterion-2-final.png)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8" name="Picture 877309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final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per-sample Download data is available, each returned sample is shown in a table with its relevant units.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per-sample Download data is available, each returned sample is shown in a table with its relevant units.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criterion-3-test-type-choices.png shows Download within Automobile; criterion-3-final.png shows Download configuration, with no selected record or detail presentation. Testing stopped after the two reported HTTP 500 responses from GET /api/platform/automobile/download/points in criteria 1 and 2; returned samples and their table units were unavailable.</w:t>
              <w:br/>
              <w:t>Evidence: E09, E10, E11, E12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3 assessment: criterion-3-test-type-choices.png shows Download within Automobile; criterion-3-final.png shows Download configuration, with no selected record or detail presentation. Testing stopped after the two reported HTTP 500 responses from GET /api/platform/automobile/download/points in criteria 1 and 2; returned samples and their table units were unavailable.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returned per-sample Download data could not be established. This is a point-retrieval service blocker, not a settled empty response or an observed detail-view failure. The map's Error legend entry is not an on-screen HTTP error message. No business data was created and no response was simulated.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evidence: Given per-sample Download data is available, each returned sample is shown in a table with its relevant units.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(criterion-3-before-open-automobile.png)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9" name="Picture 877309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Automobile config (criterion-3-automobile-config.png)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0" name="Picture 877309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utomobile-config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Given per-sample Download data is available, each returned sample is shown in a table with its relevant units.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E11 - Test type choices (criterion-3-test-type-choices.png)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1" name="Picture 877309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test-type-choices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Final (criterion-3-final.png)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2" name="Picture 877309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the per-sample table contains multiple rows, sorting by a displayed column changes their visible order according to that column.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the per-sample table contains multiple rows, sorting by a displayed column changes their visible order according to that column.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criterion-4-test-type-choices.png shows Download within Automobile; criterion-4-final.png shows Download configuration, with no selected record or detail presentation. Testing stopped after the two reported HTTP 500 responses from GET /api/platform/automobile/download/points in criteria 1 and 2; a populated table and sorting sequence were unavailable.</w:t>
              <w:br/>
              <w:t>Evidence: E09, E13, E14, E15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4 assessment: criterion-4-test-type-choices.png shows Download within Automobile; criterion-4-final.png shows Download configuration, with no selected record or detail presentation. Testing stopped after the two reported HTTP 500 responses from GET /api/platform/automobile/download/points in criteria 1 and 2; a populated table and sorting sequence were unavailable.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multiple rows in the per-sample table could not be established. This is a point-retrieval service blocker, not a settled empty response or an observed detail-view failure. The map's Error legend entry is not an on-screen HTTP error message. No business data was created and no response was simulated.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evidence: Given the per-sample table contains multiple rows, sorting by a displayed column changes their visible order according to that column.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(criterion-4-before-open-automobile.png)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3" name="Picture 877309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Automobile config (criterion-4-automobile-config.png)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4" name="Picture 877309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automobile-config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continued: Given the per-sample table contains multiple rows, sorting by a displayed column changes their visible order according to that column.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Test type choices (criterion-4-test-type-choices.png)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5" name="Picture 877309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test-type-choices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Final (criterion-4-final.png)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6" name="Picture 877309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per-sample data is available, filtering the table shows only rows matching the selected filter.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per-sample data is available, filtering the table shows only rows matching the selected filter.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criterion-5-test-type-choices.png shows Download within Automobile; criterion-5-final.png shows Download configuration, with no selected record or detail presentation. Testing stopped after the two reported HTTP 500 responses from GET /api/platform/automobile/download/points in criteria 1 and 2; per-sample rows and the filtering sequence were unavailable.</w:t>
              <w:br/>
              <w:t>Evidence: E09, E13, E14, E15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5 assessment: criterion-5-test-type-choices.png shows Download within Automobile; criterion-5-final.png shows Download configuration, with no selected record or detail presentation. Testing stopped after the two reported HTTP 500 responses from GET /api/platform/automobile/download/points in criteria 1 and 2; per-sample rows and the filtering sequence were unavailable.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per-sample rows and a filter could not be established. This is a point-retrieval service blocker, not a settled empty response or an observed detail-view failure. The map's Error legend entry is not an on-screen HTTP error message. No business data was created and no response was simulated.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evidence: Given per-sample data is available, filtering the table shows only rows matching the selected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(criterion-5-before-open-automobile.png)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7" name="Picture 877309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Automobile config (criterion-5-automobile-config.png)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8" name="Picture 877309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automobile-config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Given per-sample data is available, filtering the table shows only rows matching the selected filter.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Test type choices (criterion-5-test-type-choices.png)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9" name="Picture 877309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test-type-choices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Final (criterion-5-final.png)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0" name="Picture 877309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6.0.0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average signal metrics are returned, Average Signal Strength, Average Signal Quality, and Average SNR appear in the summary immediately after Download Rate.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average signal metrics are returned, Average Signal Strength, Average Signal Quality, and Average SNR appear in the summary immediately after Download Rate.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criterion-6-test-type-choices.png shows Download within Automobile; criterion-6-final.png shows Download configuration, with no selected record or detail presentation. Testing stopped after the two reported HTTP 500 responses from GET /api/platform/automobile/download/points in criteria 1 and 2; returned average metrics and their summary position were unavailable.</w:t>
              <w:br/>
              <w:t>Evidence: E09, E16, E17, E18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6 assessment: criterion-6-test-type-choices.png shows Download within Automobile; criterion-6-final.png shows Download configuration, with no selected record or detail presentation. Testing stopped after the two reported HTTP 500 responses from GET /api/platform/automobile/download/points in criteria 1 and 2; returned average metrics and their summary position were unavailable.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returned average signal metrics could not be established. This is a point-retrieval service blocker, not a settled empty response or an observed detail-view failure. The map's Error legend entry is not an on-screen HTTP error message. No business data was created and no response was simulated.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evidence: Given average signal metrics are returned, Average Signal Strength, Average Signal Quality, and Average SNR appear in the summary immediately after Download Rate.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(criterion-6-before-open-automobile.png)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1" name="Picture 877309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Automobile config (criterion-6-automobile-config.png)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2" name="Picture 877309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automobile-config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continued: Given average signal metrics are returned, Average Signal Strength, Average Signal Quality, and Average SNR appear in the summary immediately after Download Rate.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Test type choices (criterion-6-test-type-choices.png)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3" name="Picture 877309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test-type-choices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Final (criterion-6-final.png)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4" name="Picture 877309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7.0.0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the selected Download point has no measurable duration, the detail presentation shows the standard no-data state instead of an empty detail view.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the selected Download point has no measurable duration, the detail presentation shows the standard no-data state instead of an empty detail view.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criterion-7-test-type-choices.png shows Download within Automobile; criterion-7-final.png shows Download configuration, with no selected record or detail presentation. Testing stopped after the two reported HTTP 500 responses from GET /api/platform/automobile/download/points in criteria 1 and 2; a selected record with no measurable duration and its no-data presentation were unavailable.</w:t>
              <w:br/>
              <w:t>Evidence: E09, E16, E17, E18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7 assessment: criterion-7-test-type-choices.png shows Download within Automobile; criterion-7-final.png shows Download configuration, with no selected record or detail presentation. Testing stopped after the two reported HTTP 500 responses from GET /api/platform/automobile/download/points in criteria 1 and 2; a selected record with no measurable duration and its no-data presentation were unavailable.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a selected Download record with no measurable duration could not be established. This is a point-retrieval service blocker, not a settled empty response or an observed detail-view failure. The map's Error legend entry is not an on-screen HTTP error message. No business data was created and no response was simulated.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evidence: Given the selected Download point has no measurable duration, the detail presentation shows the standard no-data state instead of an empty detail view.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(criterion-7-before-open-automobile.png)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5" name="Picture 877309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Automobile config (criterion-7-automobile-config.png)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6" name="Picture 877309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automobile-config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7 continued: Given the selected Download point has no measurable duration, the detail presentation shows the standard no-data state instead of an empty detail view.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Test type choices (criterion-7-test-type-choices.png)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7" name="Picture 877309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test-type-choices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Final (criterion-7-final.png)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8" name="Picture 8773092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8.0.0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Download details are loading, the detail presentation shows a loading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Download details are loading, the detail presentation shows a loading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criterion-8-test-type-choices.png shows Download within Automobile; criterion-8-final.png shows Download configuration, with no selected record or detail presentation. Testing stopped after the two reported HTTP 500 responses from GET /api/platform/automobile/download/points in criteria 1 and 2; a selected record and genuine detail-loading transition were unavailable. No exception simulation was performed; the point-retrieval failure does not exercise a detail loading/no-data/error state.</w:t>
              <w:br/>
              <w:t>Evidence: E09, E19, E20, E21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8 assessment: criterion-8-test-type-choices.png shows Download within Automobile; criterion-8-final.png shows Download configuration, with no selected record or detail presentation. Testing stopped after the two reported HTTP 500 responses from GET /api/platform/automobile/download/points in criteria 1 and 2; a selected record and genuine detail-loading transition were unavailable. No exception simulation was performed; the point-retrieval failure does not exercise a detail loading/no-data/error state.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the selected record's genuine Download detail read request could not be established. This is a point-retrieval service blocker, not a settled empty response or an observed detail-view failure. The map's Error legend entry is not an on-screen HTTP error message. No business data was created and no response was simulated. Browser-only exception simulation was not eligible: no selected record or genuine detail request was established.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evidence: Given Download details are loading, the detail presentation shows a loading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(criterion-8-before-open-automobile.png)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9" name="Picture 8773092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E19 - Automobile config (criterion-8-automobile-config.png)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0" name="Picture 8773092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automobile-config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8 continued: Given Download details are loading, the detail presentation shows a loading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E20 - Test type choices (criterion-8-test-type-choices.png)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1" name="Picture 8773092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test-type-choices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E21 - Final (criterion-8-final.png)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2" name="Picture 8773092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8-final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9.0.0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Download details are unavailable, the detail presentation shows a no-data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Download details are unavailable, the detail presentation shows a no-data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criterion-9-test-type-choices.png shows Download within Automobile; criterion-9-final.png shows Download configuration, with no selected record or detail presentation. Testing stopped after the two reported HTTP 500 responses from GET /api/platform/automobile/download/points in criteria 1 and 2; a selected record, unavailable-detail response and no-data presentation were unavailable. No exception simulation was performed; the point-retrieval failure does not exercise a detail loading/no-data/error state.</w:t>
              <w:br/>
              <w:t>Evidence: E09, E22, E23, E24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9 assessment: criterion-9-test-type-choices.png shows Download within Automobile; criterion-9-final.png shows Download configuration, with no selected record or detail presentation. Testing stopped after the two reported HTTP 500 responses from GET /api/platform/automobile/download/points in criteria 1 and 2; a selected record, unavailable-detail response and no-data presentation were unavailable. No exception simulation was performed; the point-retrieval failure does not exercise a detail loading/no-data/error state.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an actual unavailable-detail response or authoritative empty-response contract could not be established. This is a point-retrieval service blocker, not a settled empty response or an observed detail-view failure. The map's Error legend entry is not an on-screen HTTP error message. No business data was created and no response was simulated. Browser-only exception simulation was not eligible: no selected record or genuine detail request was established.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evidence: Given Download details are unavailable, the detail presentation shows a no-data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(criterion-9-before-open-automobile.png)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3" name="Picture 8773092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Automobile config (criterion-9-automobile-config.png)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4" name="Picture 8773092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automobile-config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9 continued: Given Download details are unavailable, the detail presentation shows a no-data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Test type choices (criterion-9-test-type-choices.png)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5" name="Picture 8773092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test-type-choices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E24 - Final (criterion-9-final.png)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6" name="Picture 8773092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final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10.0.0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loading Download details fails, the detail presentation shows an error state and does not display incorrect data.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Given loading Download details fails, the detail presentation shows an error state and does not display incorrect data.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criterion-10-test-type-choices.png shows Download within Automobile; criterion-10-final.png shows Download configuration, with no selected record or detail presentation. Testing stopped after the two reported HTTP 500 responses from GET /api/platform/automobile/download/points in criteria 1 and 2; a selected record and failing detail request were unavailable, so error handling and absence of incorrect data could not be assessed. No exception simulation was performed; the point-retrieval failure does not exercise a detail loading/no-data/error state.</w:t>
              <w:br/>
              <w:t>Evidence: E09, E22, E23, E24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10 assessment: criterion-10-test-type-choices.png shows Download within Automobile; criterion-10-final.png shows Download configuration, with no selected record or detail presentation. Testing stopped after the two reported HTTP 500 responses from GET /api/platform/automobile/download/points in criteria 1 and 2; a selected record and failing detail request were unavailable, so error handling and absence of incorrect data could not be assessed. No exception simulation was performed; the point-retrieval failure does not exercise a detail loading/no-data/error state.</w:t>
              <w:br/>
              <w:t>Testing notes: Automobile exposes Download in its actual Test type choices. GET /api/platform/automobile/download/points returned HTTP 500 on the initial load and on one controlled fresh launcher-to-GIS load. GET /api/platform/automobile/filter-options returned 200. No Download point could be retrieved or selected, so the selected record's genuine failing detail request could not be established. This is a point-retrieval service blocker, not a settled empty response or an observed detail-view failure. The map's Error legend entry is not an on-screen HTTP error message. No business data was created and no response was simulated. Browser-only exception simulation was not eligible: no selected record or genuine detail request was established. Stopped at the Download configuration because the same point-retrieval prerequisite had already failed twice; did not issue the failing request again or substitute another module.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evidence: Given loading Download details fails, the detail presentation shows an error state and does not display incorrect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Before open automobile (criterion-10-before-open-automobile.png)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7" name="Picture 8773092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open-automobil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Automobile config (criterion-10-automobile-config.png)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8" name="Picture 8773092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automobile-config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10 continued: Given loading Download details fails, the detail presentation shows an error state and does not display incorrect data.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Test type choices (criterion-10-test-type-choices.png)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29" name="Picture 8773092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test-type-choices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E24 - Final (criterion-10-final.png)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30" name="Picture 8773092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9-final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</w:tbl>
    <w:p w14:paraId="6E606D2B" w14:textId="77777777" w:rsidR="00D923D9" w:rsidRDefault="00D923D9" w:rsidP="001D710D">
      <w:pPr>
        <w:rPr>
          <w:i/>
          <w:color w:val="091E33" w:themeColor="text1"/>
          <w:sz w:val="20"/>
        </w:rPr>
        <w:pageBreakBefore/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rPr>
          <w:vanish w:val="0"/>
          <w:color w:val="FFFFFF"/>
        </w:rPr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000000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