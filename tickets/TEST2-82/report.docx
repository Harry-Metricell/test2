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4623" w14:textId="77777777" w:rsidR="003330A6" w:rsidRDefault="00806B76" w:rsidP="00905CC5">
      <w:pPr>
        <w:rPr>
          <w:sz w:val="20"/>
          <w:szCs w:val="20"/>
        </w:rPr>
      </w:pPr>
      <w:r>
        <w:rPr>
          <w:noProof/>
          <w:sz w:val="20"/>
          <w:szCs w:val="20"/>
          <w:lang w:eastAsia="en-GB"/>
        </w:rPr>
        <w:drawing>
          <wp:anchor distT="0" distB="0" distL="114300" distR="114300" simplePos="0" relativeHeight="251658241" behindDoc="1" locked="0" layoutInCell="1" allowOverlap="1" wp14:anchorId="719E804D" wp14:editId="63AA796F">
            <wp:simplePos x="0" y="0"/>
            <wp:positionH relativeFrom="page">
              <wp:align>left</wp:align>
            </wp:positionH>
            <wp:positionV relativeFrom="paragraph">
              <wp:posOffset>-796290</wp:posOffset>
            </wp:positionV>
            <wp:extent cx="10824961" cy="8111490"/>
            <wp:effectExtent l="0" t="0" r="0" b="3810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8032" cy="811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D83B5" w14:textId="77777777" w:rsidR="0014007A" w:rsidRDefault="0014007A" w:rsidP="00905CC5">
      <w:pPr>
        <w:rPr>
          <w:sz w:val="20"/>
          <w:szCs w:val="20"/>
        </w:rPr>
      </w:pPr>
    </w:p>
    <w:p w14:paraId="00D28C2D" w14:textId="77777777" w:rsidR="0014007A" w:rsidRDefault="008E7B6E" w:rsidP="008E7B6E">
      <w:pPr>
        <w:tabs>
          <w:tab w:val="left" w:pos="2475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28585086" w14:textId="77777777" w:rsidR="0014007A" w:rsidRDefault="0014007A" w:rsidP="00905CC5">
      <w:pPr>
        <w:rPr>
          <w:sz w:val="20"/>
          <w:szCs w:val="20"/>
        </w:rPr>
      </w:pPr>
    </w:p>
    <w:p w14:paraId="5F15E4AB" w14:textId="77777777" w:rsidR="0014007A" w:rsidRDefault="0014007A" w:rsidP="00905CC5">
      <w:pPr>
        <w:rPr>
          <w:sz w:val="20"/>
          <w:szCs w:val="20"/>
        </w:rPr>
      </w:pPr>
    </w:p>
    <w:p w14:paraId="65F25E1B" w14:textId="77777777" w:rsidR="0014007A" w:rsidRDefault="0014007A" w:rsidP="00905CC5">
      <w:pPr>
        <w:rPr>
          <w:sz w:val="20"/>
          <w:szCs w:val="20"/>
        </w:rPr>
      </w:pPr>
    </w:p>
    <w:p w14:paraId="1E111C36" w14:textId="77777777" w:rsidR="0014007A" w:rsidRDefault="0014007A" w:rsidP="00905CC5">
      <w:pPr>
        <w:rPr>
          <w:sz w:val="20"/>
          <w:szCs w:val="20"/>
        </w:rPr>
      </w:pPr>
    </w:p>
    <w:p w14:paraId="1173F466" w14:textId="77777777" w:rsidR="00477369" w:rsidRDefault="00477369" w:rsidP="00477369">
      <w:pPr>
        <w:spacing w:after="120"/>
        <w:rPr>
          <w:sz w:val="20"/>
          <w:szCs w:val="20"/>
        </w:rPr>
      </w:pPr>
    </w:p>
    <w:p w14:paraId="2873AA0C" w14:textId="77777777" w:rsidR="000C304B" w:rsidRDefault="000C304B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72"/>
          <w:szCs w:val="52"/>
        </w:rPr>
      </w:pPr>
    </w:p>
    <w:p w14:paraId="784F62A7" w14:textId="77777777" w:rsidR="00EF74B5" w:rsidRPr="00341971" w:rsidRDefault="00671970" w:rsidP="00EF74B5">
      <w:pPr>
        <w:spacing w:after="120"/>
        <w:rPr>
          <w:rFonts w:asciiTheme="minorHAnsi" w:hAnsiTheme="minorHAnsi" w:cstheme="minorHAnsi"/>
          <w:b/>
          <w:color w:val="FFFFFF" w:themeColor="background1"/>
          <w:sz w:val="56"/>
          <w:szCs w:val="48"/>
        </w:rPr>
      </w:pPr>
      <w:r w:rsidRPr="00341971">
        <w:rPr>
          <w:color w:val="FFFFFF" w:themeColor="background1"/>
        </w:rPr>
        <w:t>Automated Test Case Document</w:t>
      </w:r>
    </w:p>
    <w:p w14:paraId="188887C6" w14:textId="394F9218" w:rsidR="00EF74B5" w:rsidRPr="00341971" w:rsidRDefault="00341971" w:rsidP="00EF74B5">
      <w:pPr>
        <w:spacing w:after="120"/>
        <w:rPr>
          <w:rFonts w:asciiTheme="minorHAnsi" w:hAnsiTheme="minorHAnsi" w:cstheme="minorHAnsi"/>
          <w:i/>
          <w:color w:val="FFFFFF" w:themeColor="background1"/>
          <w:sz w:val="56"/>
          <w:szCs w:val="48"/>
        </w:rPr>
      </w:pPr>
      <w:r>
        <w:rPr>
          <w:color w:val="FFFFFF" w:themeColor="background1"/>
        </w:rPr>
        <w:t>Jira Ticket: TEST2-82</w:t>
      </w:r>
    </w:p>
    <w:p w14:paraId="48CD6802" w14:textId="77777777" w:rsidR="00EF74B5" w:rsidRPr="00DB5D03" w:rsidRDefault="00EF74B5" w:rsidP="00EF74B5">
      <w:pPr>
        <w:spacing w:after="120"/>
        <w:rPr>
          <w:rFonts w:asciiTheme="minorHAnsi" w:hAnsiTheme="minorHAnsi" w:cstheme="minorHAnsi"/>
          <w:i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75"/>
        <w:tblW w:w="10370" w:type="dxa"/>
        <w:tblBorders>
          <w:top w:val="none" w:sz="0" w:space="0" w:color="auto"/>
          <w:left w:val="none" w:sz="0" w:space="0" w:color="auto"/>
          <w:bottom w:val="dashed" w:sz="4" w:space="0" w:color="2B5F93" w:themeColor="accent2" w:themeTint="BF"/>
          <w:right w:val="none" w:sz="0" w:space="0" w:color="auto"/>
          <w:insideH w:val="none" w:sz="0" w:space="0" w:color="auto"/>
          <w:insideV w:val="none" w:sz="0" w:space="0" w:color="auto"/>
        </w:tblBorders>
        <w:tblLook w:val="0480" w:firstRow="0" w:lastRow="0" w:firstColumn="1" w:lastColumn="0" w:noHBand="0" w:noVBand="1"/>
      </w:tblPr>
      <w:tblGrid>
        <w:gridCol w:w="2307"/>
        <w:gridCol w:w="8063"/>
      </w:tblGrid>
      <w:tr w:rsidR="007421F6" w:rsidRPr="00DB5D03" w14:paraId="677F8924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0B1BED98" w14:textId="77777777" w:rsidR="007421F6" w:rsidRPr="00341971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341971">
              <w:rPr>
                <w:rFonts w:asciiTheme="minorHAnsi" w:hAnsiTheme="minorHAnsi" w:cstheme="minorHAnsi"/>
                <w:color w:val="FFFFFF"/>
              </w:rPr>
              <w:t>Document Classification: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976A407" w14:textId="77777777" w:rsidR="00D4370E" w:rsidRPr="00341971" w:rsidRDefault="00000000">
            <w:pPr>
              <w:rPr>
                <w:color w:val="FFFFFF" w:themeColor="background1"/>
              </w:rPr>
            </w:pPr>
            <w:r w:rsidRPr="00341971">
              <w:rPr>
                <w:color w:val="FFFFFF"/>
              </w:rPr>
              <w:t>Company Confidential</w:t>
            </w:r>
          </w:p>
        </w:tc>
      </w:tr>
      <w:tr w:rsidR="007421F6" w:rsidRPr="00DB5D03" w14:paraId="73C6E775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22BD19C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Ref: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4B937A48" w14:textId="77777777" w:rsidR="00D4370E" w:rsidRDefault="00000000">
            <w:r w:rsidRPr="00341971">
              <w:rPr>
                <w:color w:val="FFFFFF"/>
              </w:rPr>
              <w:t>Automated Test Case Document</w:t>
            </w:r>
          </w:p>
        </w:tc>
      </w:tr>
      <w:tr w:rsidR="007421F6" w:rsidRPr="00DB5D03" w14:paraId="3E977A3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0AA6266" w14:textId="77777777" w:rsidR="007421F6" w:rsidRPr="00341971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341971">
              <w:rPr>
                <w:rFonts w:asciiTheme="minorHAnsi" w:hAnsiTheme="minorHAnsi" w:cstheme="minorHAnsi"/>
                <w:color w:val="FFFFFF"/>
              </w:rPr>
              <w:t>Version: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138DB64E" w14:textId="77777777" w:rsidR="00D4370E" w:rsidRPr="00341971" w:rsidRDefault="00000000">
            <w:pPr>
              <w:rPr>
                <w:color w:val="FFFFFF" w:themeColor="background1"/>
              </w:rPr>
            </w:pPr>
            <w:r w:rsidRPr="00341971">
              <w:rPr>
                <w:color w:val="FFFFFF"/>
              </w:rPr>
              <w:t>1.0</w:t>
            </w:r>
          </w:p>
        </w:tc>
      </w:tr>
      <w:tr w:rsidR="007421F6" w:rsidRPr="00DB5D03" w14:paraId="5DE1A02F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439874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Date: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>
            <w:r>
              <w:rPr>
                <w:rFonts w:ascii="Arial" w:hAnsi="Arial"/>
                <w:color w:val="FFFFFF"/>
                <w:sz w:val="18"/>
              </w:rPr>
              <w:t>21/10/2026</w:t>
            </w:r>
          </w:p>
        </w:tc>
      </w:tr>
      <w:tr w:rsidR="007421F6" w:rsidRPr="00DB5D03" w14:paraId="03F7E5F6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33CB013E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Author: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>
            <w:r>
              <w:rPr>
                <w:rFonts w:ascii="Arial" w:hAnsi="Arial"/>
                <w:color w:val="FFFFFF"/>
                <w:sz w:val="18"/>
              </w:rPr>
              <w:t>Automated TEST2 Evidence Review</w:t>
            </w:r>
          </w:p>
        </w:tc>
      </w:tr>
      <w:tr w:rsidR="007421F6" w:rsidRPr="00DB5D03" w14:paraId="4D648B39" w14:textId="77777777" w:rsidTr="2768CCA9">
        <w:trPr>
          <w:trHeight w:val="386"/>
        </w:trPr>
        <w:tc>
          <w:tcPr>
            <w:tcW w:w="0" w:type="auto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83DCA3C" w14:textId="77777777" w:rsidR="007421F6" w:rsidRPr="00DB5D03" w:rsidRDefault="007421F6" w:rsidP="007421F6">
            <w:pPr>
              <w:pStyle w:val="NoSpacing"/>
              <w:rPr>
                <w:rFonts w:asciiTheme="minorHAnsi" w:hAnsiTheme="minorHAnsi" w:cstheme="minorHAnsi"/>
                <w:color w:val="FFFFFF" w:themeColor="background1"/>
              </w:rPr>
            </w:pPr>
            <w:r w:rsidRPr="00DB5D03">
              <w:rPr>
                <w:rFonts w:asciiTheme="minorHAnsi" w:hAnsiTheme="minorHAnsi" w:cstheme="minorHAnsi"/>
                <w:color w:val="FFFFFF"/>
              </w:rPr>
              <w:t>Document Owner:</w:t>
            </w:r>
          </w:p>
        </w:tc>
        <w:tc>
          <w:tcPr>
            <w:tcW w:w="8063" w:type="dxa"/>
            <w:tcBorders>
              <w:top w:val="dashed" w:sz="4" w:space="0" w:color="3898EC" w:themeColor="accent1"/>
              <w:bottom w:val="dashed" w:sz="4" w:space="0" w:color="3898EC" w:themeColor="accent1"/>
            </w:tcBorders>
            <w:vAlign w:val="center"/>
          </w:tcPr>
          <w:p w14:paraId="55843EA8" w14:textId="77777777" w:rsidR="00D4370E" w:rsidRDefault="00000000">
            <w:r w:rsidRPr="00341971">
              <w:rPr>
                <w:color w:val="FFFFFF"/>
              </w:rPr>
              <w:t>Quality Assurance / Metricell</w:t>
            </w:r>
          </w:p>
        </w:tc>
      </w:tr>
    </w:tbl>
    <w:p w14:paraId="253DDB88" w14:textId="77777777" w:rsidR="00EF74B5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11BB15E" w14:textId="77777777" w:rsidR="00B93EA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E704F7F" w14:textId="77777777" w:rsidR="00B93EA3" w:rsidRPr="00DB5D03" w:rsidRDefault="00B93EA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5A687A4" w14:textId="77777777" w:rsidR="00EF74B5" w:rsidRPr="00DB5D03" w:rsidRDefault="00EF74B5" w:rsidP="00806B76">
      <w:pPr>
        <w:rPr>
          <w:rFonts w:asciiTheme="minorHAnsi" w:hAnsiTheme="minorHAnsi" w:cstheme="minorHAnsi"/>
          <w:i/>
          <w:sz w:val="24"/>
          <w:szCs w:val="24"/>
        </w:rPr>
      </w:pPr>
    </w:p>
    <w:p w14:paraId="00AE6384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3D2C76A0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6DCFB064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53AED095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7484BF77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23B2222E" w14:textId="77777777" w:rsidR="00EF74B5" w:rsidRPr="00DB5D03" w:rsidRDefault="006B0503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  <w:r>
        <w:rPr>
          <w:rFonts w:asciiTheme="minorHAnsi" w:hAnsiTheme="minorHAnsi" w:cstheme="minorHAnsi"/>
          <w:i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C14F1C" wp14:editId="69AD3F13">
                <wp:simplePos x="0" y="0"/>
                <wp:positionH relativeFrom="column">
                  <wp:posOffset>61595</wp:posOffset>
                </wp:positionH>
                <wp:positionV relativeFrom="paragraph">
                  <wp:posOffset>10160</wp:posOffset>
                </wp:positionV>
                <wp:extent cx="3561080" cy="695325"/>
                <wp:effectExtent l="0" t="0" r="1270" b="0"/>
                <wp:wrapSquare wrapText="bothSides"/>
                <wp:docPr id="21983880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1080" cy="695325"/>
                          <a:chOff x="0" y="0"/>
                          <a:chExt cx="4228465" cy="825500"/>
                        </a:xfrm>
                      </wpg:grpSpPr>
                      <pic:pic xmlns:pic="http://schemas.openxmlformats.org/drawingml/2006/picture">
                        <pic:nvPicPr>
                          <pic:cNvPr id="14" name="Picture 14" descr="Tex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550" cy="82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629025" y="0"/>
                            <a:ext cx="599440" cy="718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>
              <v:group id="Group 1" style="position:absolute;margin-left:4.85pt;margin-top:.8pt;width:280.4pt;height:54.75pt;z-index:251658240;mso-width-relative:margin;mso-height-relative:margin" coordsize="42284,8255" o:spid="_x0000_s1026" w14:anchorId="01212EF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4" style="position:absolute;width:35115;height:8255;visibility:visible;mso-wrap-style:square" alt="Text&#10;&#10;Description automatically generated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">
                  <v:imagedata o:title="Text&#10;&#10;Description automatically generated" r:id="rId15"/>
                </v:shape>
                <v:shape id="Picture 15" style="position:absolute;left:36290;width:5994;height:7188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">
                  <v:imagedata o:title="Logo, company name&#10;&#10;Description automatically generated" r:id="rId16"/>
                </v:shape>
                <w10:wrap type="square"/>
              </v:group>
            </w:pict>
          </mc:Fallback>
        </mc:AlternateContent>
      </w:r>
    </w:p>
    <w:p w14:paraId="03D6128F" w14:textId="77777777" w:rsidR="00EF74B5" w:rsidRPr="00DB5D03" w:rsidRDefault="00EF74B5" w:rsidP="00EF74B5">
      <w:pPr>
        <w:jc w:val="center"/>
        <w:rPr>
          <w:rFonts w:asciiTheme="minorHAnsi" w:hAnsiTheme="minorHAnsi" w:cstheme="minorHAnsi"/>
          <w:i/>
          <w:sz w:val="24"/>
          <w:szCs w:val="24"/>
        </w:rPr>
      </w:pPr>
    </w:p>
    <w:p w14:paraId="4692B53E" w14:textId="77777777" w:rsidR="00607711" w:rsidRDefault="00607711" w:rsidP="005C7708">
      <w:pPr>
        <w:jc w:val="center"/>
        <w:rPr>
          <w:rFonts w:ascii="Century Gothic" w:hAnsi="Century Gothic"/>
          <w:i/>
          <w:sz w:val="24"/>
          <w:szCs w:val="24"/>
        </w:rPr>
      </w:pPr>
    </w:p>
    <w:p w14:paraId="053FD555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7CE7CE21" w14:textId="77777777" w:rsidR="00EF5D96" w:rsidRDefault="00EF5D96" w:rsidP="00EF5D96">
      <w:pP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</w:pPr>
    </w:p>
    <w:p w14:paraId="63DBC74A" w14:textId="77777777" w:rsidR="00EF5D96" w:rsidRDefault="00EF5D96" w:rsidP="00EF5D96">
      <w:pPr>
        <w:rPr>
          <w:rFonts w:ascii="Century Gothic" w:hAnsi="Century Gothic"/>
          <w:i/>
          <w:sz w:val="24"/>
          <w:szCs w:val="24"/>
        </w:rPr>
      </w:pP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This document and its content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is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reserved. All information contained herein is the intellectual property of Metricell Limited and should be treated as confidential. Any external redistribution of reproduction of part or </w:t>
      </w:r>
      <w:proofErr w:type="gramStart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all of</w:t>
      </w:r>
      <w:proofErr w:type="gramEnd"/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the contents in any form is prohibited unless expressly agreed with Metricell Limited in writing. Any reproduced content must include the following statement; “Part or all of the content contained herein is copyright of Metricell Limited @ </w:t>
      </w:r>
      <w:r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202</w:t>
      </w:r>
      <w:r w:rsidR="0003610E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>6</w:t>
      </w:r>
      <w:r w:rsidRPr="0068643B">
        <w:rPr>
          <w:rFonts w:asciiTheme="minorHAnsi" w:hAnsiTheme="minorHAnsi" w:cstheme="minorHAnsi"/>
          <w:i/>
          <w:iCs/>
          <w:color w:val="FFFFFF" w:themeColor="background1"/>
          <w:sz w:val="16"/>
          <w:szCs w:val="16"/>
        </w:rPr>
        <w:t xml:space="preserve"> all rights reserved”.</w:t>
      </w:r>
    </w:p>
    <w:sdt>
      <w:sdtPr>
        <w:rPr>
          <w:rFonts w:ascii="Calibri" w:eastAsia="Calibri" w:hAnsi="Calibri" w:cs="Calibri"/>
          <w:color w:val="132A41" w:themeColor="accent2"/>
          <w:sz w:val="22"/>
          <w:szCs w:val="22"/>
          <w:lang w:val="en-GB"/>
        </w:rPr>
        <w:id w:val="-915851390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0179531B" w14:textId="77777777" w:rsidR="002F6A9B" w:rsidRDefault="002F6A9B" w:rsidP="00341971">
          <w:pPr>
            <w:pStyle w:val="TOCHeading"/>
          </w:pPr>
          <w:r>
            <w:t>Table of Contents</w:t>
          </w:r>
        </w:p>
        <w:p w14:paraId="2675D188" w14:textId="77777777" w:rsidR="00677D58" w:rsidRDefault="002F6A9B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83171" w:history="1">
            <w:r w:rsidR="00677D58" w:rsidRPr="001A06CF">
              <w:rPr>
                <w:rStyle w:val="Hyperlink"/>
                <w:noProof/>
              </w:rPr>
              <w:t>1</w:t>
            </w:r>
            <w:r w:rsidR="00677D58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77D58" w:rsidRPr="001A06CF">
              <w:rPr>
                <w:rStyle w:val="Hyperlink"/>
                <w:noProof/>
              </w:rPr>
              <w:t>Revision History</w:t>
            </w:r>
            <w:r w:rsidR="00677D58">
              <w:rPr>
                <w:noProof/>
                <w:webHidden/>
              </w:rPr>
              <w:tab/>
            </w:r>
            <w:r w:rsidR="00677D58">
              <w:rPr>
                <w:noProof/>
                <w:webHidden/>
              </w:rPr>
              <w:fldChar w:fldCharType="begin"/>
            </w:r>
            <w:r w:rsidR="00677D58">
              <w:rPr>
                <w:noProof/>
                <w:webHidden/>
              </w:rPr>
              <w:instrText xml:space="preserve"> PAGEREF _Toc230683171 \h </w:instrText>
            </w:r>
            <w:r w:rsidR="00677D58">
              <w:rPr>
                <w:noProof/>
                <w:webHidden/>
              </w:rPr>
            </w:r>
            <w:r w:rsidR="00677D58">
              <w:rPr>
                <w:noProof/>
                <w:webHidden/>
              </w:rPr>
              <w:fldChar w:fldCharType="separate"/>
            </w:r>
            <w:r w:rsidR="00677D58">
              <w:rPr>
                <w:noProof/>
                <w:webHidden/>
              </w:rPr>
              <w:t>2</w:t>
            </w:r>
            <w:r w:rsidR="00677D58">
              <w:rPr>
                <w:noProof/>
                <w:webHidden/>
              </w:rPr>
              <w:fldChar w:fldCharType="end"/>
            </w:r>
          </w:hyperlink>
        </w:p>
        <w:p w14:paraId="10F41405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2" w:history="1">
            <w:r w:rsidRPr="001A06C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Cycle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B8F9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3" w:history="1">
            <w:r w:rsidRPr="001A06C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53702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4" w:history="1">
            <w:r w:rsidRPr="001A06C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1A06CF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C246A" w14:textId="77777777" w:rsidR="00677D58" w:rsidRDefault="00677D58">
          <w:pPr>
            <w:pStyle w:val="TOC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683177" w:history="1">
            <w:r w:rsidRPr="001A06CF">
              <w:rPr>
                <w:rStyle w:val="Hyperlink"/>
                <w:noProof/>
              </w:rPr>
              <w:t>About Metricell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_Toc230683177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DC46E" w14:textId="77777777" w:rsidR="002F6A9B" w:rsidRDefault="002F6A9B" w:rsidP="002F6A9B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9C5AC90" w14:textId="77777777" w:rsidR="00F64ECE" w:rsidRDefault="00F64ECE" w:rsidP="00341971">
      <w:pPr>
        <w:pStyle w:val="Heading1"/>
      </w:pPr>
    </w:p>
    <w:p w14:paraId="2F7A1337" w14:textId="77777777" w:rsidR="00F64ECE" w:rsidRDefault="00E371DE" w:rsidP="00341971">
      <w:pPr>
        <w:pStyle w:val="Heading1"/>
        <w:numPr>
          <w:ilvl w:val="0"/>
          <w:numId w:val="24"/>
        </w:numPr>
      </w:pPr>
      <w:bookmarkStart w:id="0" w:name="_Toc230683171"/>
      <w:r>
        <w:rPr>
          <w:vanish w:val="0"/>
          <w:color w:val="000000"/>
        </w:rPr>
        <w:t>Revision History</w:t>
      </w:r>
      <w:bookmarkEnd w:id="0"/>
    </w:p>
    <w:p w14:paraId="793FE50A" w14:textId="77777777" w:rsidR="00E371DE" w:rsidRDefault="00E371DE" w:rsidP="00E371DE"/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499"/>
        <w:gridCol w:w="1502"/>
        <w:gridCol w:w="2551"/>
        <w:gridCol w:w="6488"/>
      </w:tblGrid>
      <w:tr w:rsidR="00E371DE" w:rsidRPr="00DB5D03" w14:paraId="5EA7CE02" w14:textId="77777777" w:rsidTr="00E37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2342BC73" w14:textId="77777777" w:rsidR="00E371DE" w:rsidRPr="00E371DE" w:rsidRDefault="00E371DE">
            <w:pPr>
              <w:tabs>
                <w:tab w:val="left" w:pos="6795"/>
              </w:tabs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Version</w:t>
            </w:r>
          </w:p>
        </w:tc>
        <w:tc>
          <w:tcPr>
            <w:tcW w:w="1458" w:type="dxa"/>
          </w:tcPr>
          <w:p w14:paraId="52445F85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2551" w:type="dxa"/>
          </w:tcPr>
          <w:p w14:paraId="24113FB2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Revision Author</w:t>
            </w:r>
          </w:p>
        </w:tc>
        <w:tc>
          <w:tcPr>
            <w:tcW w:w="6488" w:type="dxa"/>
          </w:tcPr>
          <w:p w14:paraId="44C542FD" w14:textId="77777777" w:rsidR="00E371DE" w:rsidRPr="00E371DE" w:rsidRDefault="00E371DE">
            <w:pPr>
              <w:tabs>
                <w:tab w:val="left" w:pos="679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</w:pPr>
            <w:r w:rsidRPr="00E371DE">
              <w:rPr>
                <w:rFonts w:asciiTheme="minorHAnsi" w:hAnsiTheme="minorHAnsi" w:cstheme="minorHAnsi"/>
                <w:bCs w:val="0"/>
                <w:color w:val="FFFFFF" w:themeColor="background1"/>
                <w:sz w:val="24"/>
                <w:szCs w:val="24"/>
              </w:rPr>
              <w:t>Summary of Changes</w:t>
            </w:r>
          </w:p>
        </w:tc>
      </w:tr>
      <w:tr w:rsidR="00E371DE" w:rsidRPr="00DB5D03" w14:paraId="452E5674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6697045B" w14:textId="77777777" w:rsidR="00D4370E" w:rsidRDefault="00000000">
            <w:r>
              <w:t>[1.0]</w:t>
            </w:r>
          </w:p>
        </w:tc>
        <w:tc>
          <w:tcPr>
            <w:tcW w:w="1458" w:type="dxa"/>
          </w:tcPr>
          <w:p w14:paraId="4A8F0AE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21/10/2026</w:t>
            </w:r>
          </w:p>
        </w:tc>
        <w:tc>
          <w:tcPr>
            <w:tcW w:w="2551" w:type="dxa"/>
          </w:tcPr>
          <w:p w14:paraId="6CA1EC59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TEST2 QA Automation</w:t>
            </w:r>
          </w:p>
        </w:tc>
        <w:tc>
          <w:tcPr>
            <w:tcW w:w="6488" w:type="dxa"/>
          </w:tcPr>
          <w:p w14:paraId="1AF50786" w14:textId="77777777" w:rsidR="00D4370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Generated from TEST2 evidence review</w:t>
            </w:r>
          </w:p>
        </w:tc>
      </w:tr>
      <w:tr w:rsidR="008B2085" w:rsidRPr="00DB5D03" w14:paraId="0D13D0EC" w14:textId="77777777" w:rsidTr="00E371DE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1DB77184" w14:textId="77777777" w:rsidR="00D4370E" w:rsidRDefault="00D4370E"/>
        </w:tc>
        <w:tc>
          <w:tcPr>
            <w:tcW w:w="1458" w:type="dxa"/>
          </w:tcPr>
          <w:p w14:paraId="218A9279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5C21E44D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488" w:type="dxa"/>
          </w:tcPr>
          <w:p w14:paraId="1B404E98" w14:textId="77777777" w:rsidR="00D4370E" w:rsidRDefault="00D43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C63FF" w:rsidRPr="00DB5D03" w14:paraId="6A25AAA9" w14:textId="77777777" w:rsidTr="00E37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9" w:type="dxa"/>
          </w:tcPr>
          <w:p w14:paraId="4C42ADF3" w14:textId="77777777" w:rsidR="00D4370E" w:rsidRDefault="00D4370E"/>
        </w:tc>
        <w:tc>
          <w:tcPr>
            <w:tcW w:w="1458" w:type="dxa"/>
          </w:tcPr>
          <w:p w14:paraId="3518104E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551" w:type="dxa"/>
          </w:tcPr>
          <w:p w14:paraId="77364FAF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488" w:type="dxa"/>
          </w:tcPr>
          <w:p w14:paraId="799BD41F" w14:textId="77777777" w:rsidR="00D4370E" w:rsidRDefault="00D43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1109E9" w14:textId="77777777" w:rsidR="00E371DE" w:rsidRPr="00E371DE" w:rsidRDefault="00E371DE" w:rsidP="00E371DE"/>
    <w:p w14:paraId="22B5F46E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96EF00F" w14:textId="77777777" w:rsidR="00435B22" w:rsidRDefault="00435B22">
      <w:pPr>
        <w:rPr>
          <w:i/>
          <w:color w:val="091E33" w:themeColor="text1"/>
          <w:sz w:val="20"/>
        </w:rPr>
      </w:pPr>
      <w:r>
        <w:rPr>
          <w:i/>
          <w:color w:val="091E33" w:themeColor="text1"/>
          <w:sz w:val="20"/>
        </w:rPr>
        <w:br w:type="page"/>
      </w:r>
    </w:p>
    <w:p w14:paraId="6FFC4FF4" w14:textId="77777777" w:rsidR="005C6A45" w:rsidRDefault="00DF48BA" w:rsidP="00341971">
      <w:pPr>
        <w:pStyle w:val="Heading1"/>
        <w:numPr>
          <w:ilvl w:val="0"/>
          <w:numId w:val="24"/>
        </w:numPr>
      </w:pPr>
      <w:bookmarkStart w:id="1" w:name="_Toc230683172"/>
      <w:r>
        <w:rPr>
          <w:vanish w:val="0"/>
          <w:color w:val="000000"/>
        </w:rPr>
        <w:lastRenderedPageBreak/>
        <w:t>T</w:t>
      </w:r>
      <w:r w:rsidR="5A6F74B3" w:rsidRPr="03F67642">
        <w:rPr>
          <w:vanish w:val="0"/>
          <w:color w:val="000000"/>
        </w:rPr>
        <w:t>est Cycle Information</w:t>
      </w:r>
      <w:bookmarkEnd w:id="1"/>
    </w:p>
    <w:p w14:paraId="3D94420C" w14:textId="77777777" w:rsidR="005C6A45" w:rsidRDefault="005C6A45" w:rsidP="03F67642"/>
    <w:p w14:paraId="7BB68A51" w14:textId="77777777" w:rsidR="005C6A45" w:rsidRDefault="005C6A45" w:rsidP="03F67642"/>
    <w:tbl>
      <w:tblPr>
        <w:tblStyle w:val="PlainTable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0"/>
        <w:gridCol w:w="11160"/>
      </w:tblGrid>
      <w:tr w:rsidR="03F67642" w14:paraId="4FD8C95E" w14:textId="77777777" w:rsidTr="2A1EED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4E53BF7" w14:textId="77777777" w:rsidR="03F67642" w:rsidRDefault="03F67642" w:rsidP="03F67642">
            <w:r w:rsidRPr="03F67642">
              <w:t>Tester:</w:t>
            </w:r>
          </w:p>
          <w:p w14:paraId="093A33FF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Automated</w:t>
            </w:r>
          </w:p>
        </w:tc>
      </w:tr>
      <w:tr w:rsidR="00F7557F" w14:paraId="0A9E31E1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7DCC727" w14:textId="2CDBC36E" w:rsidR="00F7557F" w:rsidRPr="03F67642" w:rsidRDefault="00F7557F" w:rsidP="03F67642">
            <w:r>
              <w:t>Jira Ticket:</w:t>
            </w:r>
          </w:p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TEST2-82</w:t>
            </w:r>
          </w:p>
        </w:tc>
      </w:tr>
      <w:tr w:rsidR="03F67642" w14:paraId="5DFEEFD7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AB207F2" w14:textId="77777777" w:rsidR="03F67642" w:rsidRDefault="03F67642" w:rsidP="03F67642">
            <w:r w:rsidRPr="03F67642">
              <w:t>Environment:</w:t>
            </w:r>
          </w:p>
          <w:p w14:paraId="2AE79EDD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o2intelligence-v4-dev.metricell.com</w:t>
            </w:r>
          </w:p>
        </w:tc>
      </w:tr>
      <w:tr w:rsidR="03F67642" w14:paraId="17213EB6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843F49B" w14:textId="77777777" w:rsidR="03F67642" w:rsidRDefault="03F67642" w:rsidP="03F67642">
            <w:r w:rsidRPr="03F67642">
              <w:t>Browser Details:</w:t>
            </w:r>
          </w:p>
          <w:p w14:paraId="020BAE90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Google Chrome 155.0.8059.85</w:t>
            </w:r>
          </w:p>
        </w:tc>
      </w:tr>
      <w:tr w:rsidR="03F67642" w14:paraId="427EBE2D" w14:textId="77777777" w:rsidTr="2A1EED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16F8163" w14:textId="77777777" w:rsidR="03F67642" w:rsidRDefault="03F67642" w:rsidP="03F67642">
            <w:r w:rsidRPr="03F67642">
              <w:t>Date of Test:</w:t>
            </w:r>
          </w:p>
          <w:p w14:paraId="5DC3B8C9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21/10/2026</w:t>
            </w:r>
          </w:p>
        </w:tc>
      </w:tr>
      <w:tr w:rsidR="03F67642" w14:paraId="4EBA48D7" w14:textId="77777777" w:rsidTr="2A1EED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352A66F" w14:textId="77777777" w:rsidR="03F67642" w:rsidRDefault="03F67642" w:rsidP="03F67642">
            <w:r w:rsidRPr="03F67642">
              <w:t>Limitations during Testing:</w:t>
            </w:r>
          </w:p>
          <w:p w14:paraId="64C79AE2" w14:textId="77777777" w:rsidR="03F67642" w:rsidRDefault="03F67642" w:rsidP="03F67642"/>
        </w:tc>
        <w:tc>
          <w:tcPr>
            <w:tcW w:w="11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>
            <w:r>
              <w:rPr>
                <w:rFonts w:ascii="Arial" w:hAnsi="Arial"/>
                <w:sz w:val="18"/>
              </w:rPr>
              <w:t>Blocked criterion(s): 5. See the assessment below each criterion.</w:t>
              <w:br/>
              <w:t>SIMULATED UI STATE: criterion(s) 4, 6 use browser-local conditions, not backend integration tests. Method and recovery are disclosed with their evidence. Pass, Fail and Blocked use Y/N. Defect No counts directly contradicted criteria, not unique Jira bugs; blockers and inconclusive evidence count as zero.</w:t>
            </w:r>
          </w:p>
        </w:tc>
      </w:tr>
      <w:tr>
        <w:tc>
          <w:tcPr>
            <w:tcW w:type="dxa" w:w="3390"/>
          </w:tcPr>
          <w:p>
            <w:r>
              <w:rPr>
                <w:rFonts w:ascii="Arial" w:hAnsi="Arial"/>
                <w:sz w:val="18"/>
              </w:rPr>
              <w:t>Overall review outcome:</w:t>
            </w:r>
          </w:p>
        </w:tc>
        <w:tc>
          <w:tcPr>
            <w:tcW w:type="dxa" w:w="11160"/>
          </w:tcPr>
          <w:p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c>
          <w:tcPr>
            <w:tcW w:type="dxa" w:w="3390"/>
          </w:tcPr>
          <w:p>
            <w:r>
              <w:rPr>
                <w:rFonts w:ascii="Arial" w:hAnsi="Arial"/>
                <w:sz w:val="18"/>
              </w:rPr>
              <w:t>Browser URL(s) recorded after criteria:</w:t>
            </w:r>
          </w:p>
        </w:tc>
        <w:tc>
          <w:tcPr>
            <w:tcW w:type="dxa" w:w="11160"/>
          </w:tcPr>
          <w:p>
            <w:r>
              <w:rPr>
                <w:rFonts w:ascii="Arial" w:hAnsi="Arial"/>
                <w:sz w:val="18"/>
              </w:rPr>
              <w:t>https://o2intelligence-v4-dev.metricell.com/gis</w:t>
            </w:r>
          </w:p>
        </w:tc>
      </w:tr>
    </w:tbl>
    <w:p w14:paraId="5B894E79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p w14:paraId="3D946727" w14:textId="77777777" w:rsidR="64CC7B93" w:rsidRPr="00C40F3A" w:rsidRDefault="64CC7B93" w:rsidP="00341971">
      <w:pPr>
        <w:pStyle w:val="Heading1"/>
        <w:pageBreakBefore/>
        <w:numPr>
          <w:ilvl w:val="0"/>
          <w:numId w:val="24"/>
        </w:numPr>
      </w:pPr>
      <w:bookmarkStart w:id="2" w:name="_Toc230683173"/>
      <w:r w:rsidRPr="00C40F3A">
        <w:rPr>
          <w:vanish w:val="0"/>
          <w:color w:val="000000"/>
        </w:rPr>
        <w:t>Test Summary</w:t>
      </w:r>
      <w:bookmarkEnd w:id="2"/>
    </w:p>
    <w:p w14:paraId="01460BED" w14:textId="77777777" w:rsidR="005C6A45" w:rsidRDefault="005C6A45" w:rsidP="03F67642">
      <w:pPr>
        <w:rPr>
          <w:i/>
          <w:iCs/>
          <w:color w:val="091E33" w:themeColor="text1"/>
          <w:sz w:val="20"/>
          <w:szCs w:val="20"/>
        </w:rPr>
      </w:pPr>
    </w:p>
    <w:tbl>
      <w:tblPr>
        <w:tblStyle w:val="GridTable4-Accent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86"/>
        <w:gridCol w:w="1597"/>
        <w:gridCol w:w="1597"/>
        <w:gridCol w:w="1888"/>
        <w:gridCol w:w="1452"/>
      </w:tblGrid>
      <w:tr w:rsidR="03F67642" w14:paraId="0B7CCE3E" w14:textId="77777777" w:rsidTr="03F67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774444E2" w14:textId="77777777" w:rsidR="03F67642" w:rsidRDefault="03F67642" w:rsidP="03F67642">
            <w:pPr>
              <w:keepNext/>
              <w:rPr>
                <w:sz w:val="28"/>
                <w:szCs w:val="28"/>
              </w:rPr>
            </w:pPr>
            <w:r w:rsidRPr="03F67642">
              <w:rPr>
                <w:sz w:val="28"/>
                <w:szCs w:val="28"/>
              </w:rPr>
              <w:t>Area of test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 (Y/N)</w:t>
            </w:r>
          </w:p>
        </w:tc>
        <w:tc>
          <w:tcPr>
            <w:tcW w:w="15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Fail (Y/N)</w:t>
            </w:r>
          </w:p>
        </w:tc>
        <w:tc>
          <w:tcPr>
            <w:tcW w:w="1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 (Y/N)</w:t>
            </w:r>
          </w:p>
        </w:tc>
        <w:tc>
          <w:tcPr>
            <w:tcW w:w="14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Defect No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1. When a selected Ping point’s details have loaded, the detail view shows that point’s Ping Time with the unit milliseconds (ms).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2. When Ping attributes are returned for the selected point, the detail view displays those attributes alongside the Ping Time.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3. With 5G NSA as the only selected technology, opening a Ping point displays details for that selected point without an error state.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4. While Ping details are loading, the detail view shows a loading state.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5. When Ping details are unavailable, the detail view shows a no-data state.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7986"/>
          </w:tcPr>
          <w:p>
            <w:r>
              <w:rPr>
                <w:rFonts w:ascii="Arial" w:hAnsi="Arial"/>
                <w:sz w:val="18"/>
              </w:rPr>
              <w:t>6. When Ping details fail to load, the detail view shows an error state and does not display data as if it belonged to the selected point.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Y</w:t>
            </w:r>
          </w:p>
        </w:tc>
        <w:tc>
          <w:tcPr>
            <w:tcW w:type="dxa" w:w="1597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888"/>
          </w:tcPr>
          <w:p>
            <w:r>
              <w:rPr>
                <w:rFonts w:ascii="Arial" w:hAnsi="Arial"/>
                <w:sz w:val="18"/>
              </w:rPr>
              <w:t>N</w:t>
            </w:r>
          </w:p>
        </w:tc>
        <w:tc>
          <w:tcPr>
            <w:tcW w:type="dxa" w:w="1452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</w:tr>
    </w:tbl>
    <w:p w14:paraId="75D4D4DB" w14:textId="77777777" w:rsidR="03F67642" w:rsidRDefault="03F67642" w:rsidP="03F67642">
      <w:pPr>
        <w:rPr>
          <w:i/>
          <w:iCs/>
          <w:color w:val="091E33" w:themeColor="text1"/>
          <w:sz w:val="20"/>
          <w:szCs w:val="20"/>
        </w:rPr>
      </w:pPr>
    </w:p>
    <w:p w14:paraId="1545F01D" w14:textId="77777777" w:rsidR="00DF6889" w:rsidRDefault="008A689C" w:rsidP="00341971">
      <w:pPr>
        <w:pStyle w:val="Heading1"/>
        <w:pageBreakBefore/>
        <w:numPr>
          <w:ilvl w:val="0"/>
          <w:numId w:val="24"/>
        </w:numPr>
        <w:keepNext/>
      </w:pPr>
      <w:bookmarkStart w:id="3" w:name="_Toc230683174"/>
      <w:r>
        <w:rPr>
          <w:vanish w:val="0"/>
          <w:color w:val="000000"/>
        </w:rPr>
        <w:lastRenderedPageBreak/>
        <w:t>Test Cases</w:t>
      </w:r>
      <w:bookmarkEnd w:id="3"/>
    </w:p>
    <w:p w14:paraId="37194AEC" w14:textId="5B99A835" w:rsidR="0045466A" w:rsidRPr="00893F71" w:rsidRDefault="00BE00BD" w:rsidP="0045466A">
      <w:pPr>
        <w:rPr>
          <w:rFonts w:eastAsia="Times New Roman"/>
          <w:i/>
          <w:color w:val="auto"/>
          <w:sz w:val="20"/>
          <w:szCs w:val="20"/>
          <w:lang w:eastAsia="en-GB"/>
        </w:rPr>
        <w:keepNext/>
      </w:pPr>
      <w:r>
        <w:t>Each test maps to a criterion and decisive browser evidence. Inconclusive results are reported as Failed.</w:t>
      </w:r>
    </w:p>
    <w:p w14:paraId="605C2287" w14:textId="77777777" w:rsidR="001B5769" w:rsidRDefault="001B5769" w:rsidP="001D710D">
      <w:pPr>
        <w:rPr>
          <w:i/>
          <w:color w:val="091E33" w:themeColor="text1"/>
          <w:sz w:val="20"/>
        </w:rPr>
        <w:keepNext/>
      </w:pPr>
    </w:p>
    <w:p w14:paraId="49A56EA8" w14:textId="77777777" w:rsidR="009502A9" w:rsidRDefault="00671970" w:rsidP="001B658E">
      <w:pPr>
        <w:pStyle w:val="Heading2"/>
        <w:keepNext/>
      </w:pPr>
      <w:r>
        <w:rPr>
          <w:vanish w:val="0"/>
          <w:color w:val="000000"/>
        </w:rPr>
        <w:t>Tests</w:t>
      </w:r>
    </w:p>
    <w:p w14:paraId="6A930629" w14:textId="77777777" w:rsidR="00F11856" w:rsidRPr="00F11856" w:rsidRDefault="00F11856" w:rsidP="00F11856">
      <w:pPr>
        <w:keepNext/>
      </w:pP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0"/>
        <w:gridCol w:w="2304"/>
        <w:gridCol w:w="2533"/>
        <w:gridCol w:w="2304"/>
        <w:gridCol w:w="2304"/>
        <w:gridCol w:w="2304"/>
      </w:tblGrid>
      <w:tr w:rsidR="0002723F" w14:paraId="76253EE7" w14:textId="77777777" w:rsidTr="00E16200">
        <w:tc>
          <w:tcPr>
            <w:tcW w:w="2810" w:type="dxa"/>
            <w:shd w:val="clear" w:color="auto" w:fill="D9D9D9" w:themeFill="background1" w:themeFillShade="D9"/>
          </w:tcPr>
          <w:p w14:paraId="256038A6" w14:textId="77777777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  <w:keepNext/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Preconditions: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V4 access and ticket conditions.</w:t>
            </w:r>
          </w:p>
        </w:tc>
        <w:tc>
          <w:tcPr>
            <w:tcW w:w="2533" w:type="dxa"/>
            <w:shd w:val="clear" w:color="auto" w:fill="D9D9D9" w:themeFill="background1" w:themeFillShade="D9"/>
          </w:tcPr>
          <w:p w14:paraId="395E3D19" w14:textId="77777777" w:rsidR="00752A98" w:rsidRPr="0002723F" w:rsidRDefault="00752A98" w:rsidP="001D710D">
            <w:pPr>
              <w:rPr>
                <w:b/>
                <w:bCs/>
                <w:i/>
                <w:color w:val="091E33" w:themeColor="text1"/>
                <w:sz w:val="20"/>
              </w:rPr>
              <w:keepNext/>
            </w:pPr>
            <w:r w:rsidRPr="0002723F">
              <w:rPr>
                <w:b/>
                <w:bCs/>
                <w:i/>
                <w:color w:val="091E33" w:themeColor="text1"/>
                <w:szCs w:val="24"/>
              </w:rPr>
              <w:t>Associated Requirements: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Ticket criteria below.</w:t>
            </w:r>
          </w:p>
        </w:tc>
        <w:tc>
          <w:tcPr>
            <w:tcW w:w="2304" w:type="dxa"/>
            <w:shd w:val="clear" w:color="auto" w:fill="D9D9D9" w:themeFill="background1" w:themeFillShade="D9"/>
          </w:tcPr>
          <w:p w14:paraId="093E3BDB" w14:textId="77777777" w:rsidR="00D4370E" w:rsidRDefault="00000000">
            <w:pPr>
              <w:keepNext/>
            </w:pPr>
            <w:r>
              <w:t>Automation Notes:</w:t>
            </w:r>
          </w:p>
        </w:tc>
        <w:tc>
          <w:tcPr>
            <w:tcW w:w="2304" w:type="dxa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Screenshots below each criterion; full log retained locally.</w:t>
            </w:r>
          </w:p>
        </w:tc>
      </w:tr>
    </w:tbl>
    <w:tbl>
      <w:tblPr>
        <w:tblStyle w:val="GridTable4-Accent6"/>
        <w:tblW w:w="14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3392"/>
        <w:gridCol w:w="3168"/>
        <w:gridCol w:w="4605"/>
        <w:gridCol w:w="2268"/>
      </w:tblGrid>
      <w:tr w:rsidR="00F7557F" w14:paraId="6B5D7CCA" w14:textId="77777777" w:rsidTr="00F7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234FA0" w14:textId="77777777" w:rsidR="00F7557F" w:rsidRDefault="00F7557F">
            <w:pPr>
              <w:keepNext/>
            </w:pPr>
            <w:r>
              <w:t>ID / Criterion</w:t>
            </w: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B2907B" w14:textId="0FD7D5EE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Criteria Tested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5D92FA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4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DC67ED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 / Evidence Path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8BA02D" w14:textId="77777777" w:rsidR="00F7557F" w:rsidRDefault="00F7557F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1.0.0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a selected Ping point’s details have loaded, the detail view shows that point’s Ping Time with the unit milliseconds (ms).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a selected Ping point’s details have loaded, the detail view shows that point’s Ping Time with the unit milliseconds (ms).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criterion-1-test-types.png shows Ping nested under Automobile; criterion-1-ping-map.png establishes the applied Automobile - Ping layer, and criterion-1-final.png shows selected Test ID 131925029 with Ping Time (ms) 0. The reported genuine Automobile detail response matches that identity/value; a failed measurement is not a failed detail load. criterion-1-after-apply.png still shows the prior HTTP Browsing table, so the later Ping map/final are decisive.</w:t>
              <w:br/>
              <w:t>Evidence: E01, E02, E03, E04, E05, E06, E07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1 assessment: criterion-1-test-types.png shows Ping nested under Automobile; criterion-1-ping-map.png establishes the applied Automobile - Ping layer, and criterion-1-final.png shows selected Test ID 131925029 with Ping Time (ms) 0. The reported genuine Automobile detail response matches that identity/value; a failed measurement is not a failed detail load. criterion-1-after-apply.png still shows the prior HTTP Browsing table, so the later Ping map/final are decisive.</w:t>
              <w:br/>
              <w:t>Testing notes: The selected record is a failed Ping measurement with valid, successfully loaded details; zero is its actual returned value, not a detail-load error. Cleanup limitation: original HTTP Browsing detail-panel selection was closed and not restored. Original Automobile HTTP Browsing type and technology selections were restored at run end. First screenshot save returned ENOENT; created this handoff's owned screenshot directory and restarted at the launcher before testing.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 evidence: When a selected Ping point’s details have loaded, the detail view shows that point’s Ping Time with the unit milliseconds (ms).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E01 - Before configure (criterion-1-before-configure.png)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1" name="Picture 8773091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configur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E02 - Configured parent (criterion-1-configured-parent.png)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2" name="Picture 8773091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configured-parent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 continued: When a selected Ping point’s details have loaded, the detail view shows that point’s Ping Time with the unit milliseconds (ms).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E03 - Test types (criterion-1-test-types.png)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3" name="Picture 8773091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test-types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E04 - Before apply (criterion-1-before-apply.png)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4" name="Picture 8773091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before-apply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 continued: When a selected Ping point’s details have loaded, the detail view shows that point’s Ping Time with the unit milliseconds (ms).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E05 - After apply (criterion-1-after-apply.png)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5" name="Picture 8773091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after-apply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E06 - Ping map (criterion-1-ping-map.png)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6" name="Picture 8773091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ping-map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1 continued: When a selected Ping point’s details have loaded, the detail view shows that point’s Ping Time with the unit milliseconds (ms).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E07 - Final (criterion-1-final.png)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197" name="Picture 8773091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1-final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2.0.0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Ping attributes are returned for the selected point, the detail view displays those attributes alongside the Ping Time.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Ping attributes are returned for the selected point, the detail view displays those attributes alongside the Ping Time.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criterion-2-final.png shows Test ID 131925029 with Ping Time (ms) 0 alongside Jitter (ms) 0, Service/Data Technology 2G, Band 900 and Phone Status In Service, matching the reported genuine Automobile Ping response. criterion-2-before-select.png is still loading the map; the final image proves the required populated presentation.</w:t>
              <w:br/>
              <w:t>Evidence: E08, E09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2 assessment: criterion-2-final.png shows Test ID 131925029 with Ping Time (ms) 0 alongside Jitter (ms) 0, Service/Data Technology 2G, Band 900 and Phone Status In Service, matching the reported genuine Automobile Ping response. criterion-2-before-select.png is still loading the map; the final image proves the required populated presentation.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2 evidence: When Ping attributes are returned for the selected point, the detail view displays those attributes alongside the Ping Time.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E08 - Before select (criterion-2-before-select.png)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8" name="Picture 8773091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before-select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E09 - Final (criterion-2-final.png)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199" name="Picture 8773091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2-final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3.0.0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With 5G NSA as the only selected technology, opening a Ping point displays details for that selected point without an error state.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With 5G NSA as the only selected technology, opening a Ping point displays details for that selected point without an error state.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criterion-3-before-deselect-1.png through criterion-3-after-deselect-5.png show the criterion-owned configuration sequence leaving only 5G NSA checked. criterion-3-after-apply.png shows the filtered Automobile - Ping map, and criterion-3-final.png shows Test ID 131925408, Service/Data Technology 5G NSA, Ping Time (ms) 34 and Jitter (ms) 2 without an error. Reported Automobile requests use technologies=13/[13] and match the displayed record.</w:t>
              <w:br/>
              <w:t>Evidence: E10, E11, E12, E13, E14, E15, E16, E17, E18, E19, E20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3 assessment: criterion-3-before-deselect-1.png through criterion-3-after-deselect-5.png show the criterion-owned configuration sequence leaving only 5G NSA checked. criterion-3-after-apply.png shows the filtered Automobile - Ping map, and criterion-3-final.png shows Test ID 131925408, Service/Data Technology 5G NSA, Ping Time (ms) 34 and Jitter (ms) 2 without an error. Reported Automobile requests use technologies=13/[13] and match the displayed record.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evidence: With 5G NSA as the only selected technology, opening a Ping point displays details for that selected point without an error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Before configure (criterion-3-before-configure.png)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0" name="Picture 8773092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configur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E11 - Before deselect 1 (criterion-3-before-deselect-1.png)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1" name="Picture 8773092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deselect-1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continued: With 5G NSA as the only selected technology, opening a Ping point displays details for that selected point without an error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E12 - After deselect 1 (criterion-3-after-deselect-1.png)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2" name="Picture 8773092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after-deselect-1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E13 - Before deselect 2 (criterion-3-before-deselect-2.png)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3" name="Picture 8773092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deselect-2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continued: With 5G NSA as the only selected technology, opening a Ping point displays details for that selected point without an error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E14 - Before deselect 3 (criterion-3-before-deselect-3.png)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4" name="Picture 8773092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deselect-3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E15 - Before deselect 4 (criterion-3-before-deselect-4.png)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5" name="Picture 8773092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deselect-4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continued: With 5G NSA as the only selected technology, opening a Ping point displays details for that selected point without an error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E16 - After deselect 4 (criterion-3-after-deselect-4.png)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6" name="Picture 8773092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after-deselect-4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E17 - Before deselect 5 (criterion-3-before-deselect-5.png)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7" name="Picture 8773092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deselect-5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continued: With 5G NSA as the only selected technology, opening a Ping point displays details for that selected point without an error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E18 - After deselect 5 (criterion-3-after-deselect-5.png)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8" name="Picture 8773092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after-deselect-5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E19 - After apply (criterion-3-after-apply.png)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09" name="Picture 8773092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after-apply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3 continued: With 5G NSA as the only selected technology, opening a Ping point displays details for that selected point without an error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E20 - Final (criterion-3-final.png)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10" name="Picture 8773092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final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4.0.0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While Ping details are loading, the detail view shows a loading state.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While Ping details are loading, the detail view shows a loading state.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SIMULATED UI STATE: Browser-local delay of approximately 28,056 ms on POST https://o2intelligence-v4-dev.metricell.com/api/platform/automobile/ping/cluster-details, scoped to mercatorKey 864691681432175934 / established point 131925029; no response body or success was fabricated. criterion-4-genuine-details.png establishes the target, criterion-4-before-delayed-select.png shows the cleared map, and criterion-4-final.png during the reported intercepted pending request shows no detail panel or visible loading presentation. criterion-4-recovery.png shows target 131925029 after the unchanged real 200 response was released. This contradicts loading feedback at the map-to-point-detail boundary; it does not establish backend latency or a separate analysis-panel defect. Results record request settlement, exact owned handler removal and absent simulation state.</w:t>
              <w:br/>
              <w:t>Evidence: E21, E22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Failed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4 assessment: SIMULATED UI STATE: Browser-local delay of approximately 28,056 ms on POST https://o2intelligence-v4-dev.metricell.com/api/platform/automobile/ping/cluster-details, scoped to mercatorKey 864691681432175934 / established point 131925029; no response body or success was fabricated. criterion-4-genuine-details.png establishes the target, criterion-4-before-delayed-select.png shows the cleared map, and criterion-4-final.png during the reported intercepted pending request shows no detail panel or visible loading presentation. criterion-4-recovery.png shows target 131925029 after the unchanged real 200 response was released. This contradicts loading feedback at the map-to-point-detail boundary; it does not establish backend latency or a separate analysis-panel defect. Results record request settlement, exact owned handler removal and absent simulation state.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4 evidence: While Ping details are loading, the detail view shows a loading state.</w:t>
              <w:br/>
            </w:r>
            <w:r>
              <w:rPr>
                <w:b/>
                <w:sz w:val="16"/>
              </w:rPr>
              <w:t>SIMULATED UI STATE: browser-local condition; recovery uses the genuine service.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E21 - Final (criterion-4-final.png)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1" name="Picture 8773092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final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E22 - Recovery (criterion-4-recovery.png)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2" name="Picture 8773092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4-recovery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5.0.0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Ping details are unavailable, the detail view shows a no-data state.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Ping details are unavailable, the detail view shows a no-data state.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 because no genuine unavailable Ping fixture/response or authoritative empty-response contract for the Automobile detail endpoint was established. criterion-5-before-open-point.png contains two populated Ping records; criterion-5-final.png shows populated Test ID 132646698 with Ping Time 41 ms and Jitter 8 ms, not a no-data state. Testing the no-data condition could not be completed; require a genuine unavailable record/response or an authoritative endpoint schema before simulation.</w:t>
              <w:br/>
              <w:t>Evidence: E10, E23, E24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Blocked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5 assessment: Blocked because no genuine unavailable Ping fixture/response or authoritative empty-response contract for the Automobile detail endpoint was established. criterion-5-before-open-point.png contains two populated Ping records; criterion-5-final.png shows populated Test ID 132646698 with Ping Time 41 ms and Jitter 8 ms, not a no-data state. Testing the no-data condition could not be completed; require a genuine unavailable record/response or an authoritative endpoint schema before simulation.</w:t>
              <w:br/>
              <w:t>Testing notes: No unavailable Ping fixture was supplied or encountered in normal UI use, and no authoritative empty-response contract was established. Populated arrays do not prove the empty-response contract. The brief therefore prevents a no-data simulation. Needed: a genuine unavailable Ping record/response or authoritative empty-response schema for this exact detail endpoint. Final.png shows the reachable populated record, not a no-data state. No genuine unavailable/empty detail response or authoritative empty-response schema was established from the supplied scope. Did not fabricate an empty response from populated data. Closed both this criterion's point and cluster panels.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5 evidence: When Ping details are unavailable, the detail view shows a no-data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E10 - Baseline map (criterion-5-baseline-map.png)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3" name="Picture 8773092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3-before-configur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E23 - Before open point (criterion-5-before-open-point.png)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4" name="Picture 8773092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5-before-open-point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5 continued: When Ping details are unavailable, the detail view shows a no-data state.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4454"/>
            </w:tblGrid>
            <w:tr>
              <w:tc>
                <w:tcPr>
                  <w:tcW w:type="dxa" w:w="14454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E24 - Final (criterion-5-final.png)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81728" cy="2926080"/>
                        <wp:docPr id="877309215" name="Picture 8773092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5-final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1728" cy="29260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  <w:tr>
        <w:tc>
          <w:tcPr>
            <w:tcW w:type="dxa" w:w="1021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6.0.0</w:t>
            </w:r>
          </w:p>
        </w:tc>
        <w:tc>
          <w:tcPr>
            <w:tcW w:type="dxa" w:w="3392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Ping details fail to load, the detail view shows an error state and does not display data as if it belonged to the selected point.</w:t>
            </w:r>
          </w:p>
        </w:tc>
        <w:tc>
          <w:tcPr>
            <w:tcW w:type="dxa" w:w="31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When Ping details fail to load, the detail view shows an error state and does not display data as if it belonged to the selected point.</w:t>
            </w:r>
          </w:p>
        </w:tc>
        <w:tc>
          <w:tcPr>
            <w:tcW w:type="dxa" w:w="4605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SIMULATED UI STATE: A standard HTTP 503 (RFC 9110 section 15.6.4), text/plain synthetic Service Unavailable body, was injected only for POST https://o2intelligence-v4-dev.metricell.com/api/platform/automobile/ping/cluster-details and mercatorKey 864691681432175934, established by the genuine UI response as point 131925029. criterion-6-target-genuine.png establishes the target; criterion-6-baseline-list.png and criterion-6-baseline-details.png establish distinct prior point 132646698 (41 ms, Jitter 8 ms), retained in criterion-6-before-error-select.png. criterion-6-final.png shows the active target error 'Unable to load point details.' and Retry, without prior point values; the prior point remains a separate inactive tab. criterion-6-recovery.png shows genuine target 131925029 after Retry and reported exact route removal. criterion-6-cleanup.png shows Automobile HTTP Browsing restored with Ping tabs closed; results verify absent owned simulation state. UI error handling only, not a naturally occurring backend error. The original pre-existing HTTP Browsing detail-panel selection was not restored.</w:t>
              <w:br/>
              <w:t>Evidence: E25, E26</w:t>
            </w:r>
          </w:p>
        </w:tc>
        <w:tc>
          <w:tcPr>
            <w:tcW w:type="dxa" w:w="2268"/>
          </w:tcPr>
          <w:p>
            <w:pPr>
              <w:keepNext/>
            </w:pPr>
            <w:r>
              <w:rPr>
                <w:rFonts w:ascii="Arial" w:hAnsi="Arial"/>
                <w:sz w:val="18"/>
              </w:rPr>
              <w:t>Passed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keepNext w:val="0"/>
              <w:spacing w:after="60"/>
            </w:pPr>
            <w:r>
              <w:rPr>
                <w:rFonts w:ascii="Arial" w:hAnsi="Arial"/>
                <w:b w:val="0"/>
                <w:sz w:val="18"/>
              </w:rPr>
              <w:t>Criterion 6 assessment: SIMULATED UI STATE: A standard HTTP 503 (RFC 9110 section 15.6.4), text/plain synthetic Service Unavailable body, was injected only for POST https://o2intelligence-v4-dev.metricell.com/api/platform/automobile/ping/cluster-details and mercatorKey 864691681432175934, established by the genuine UI response as point 131925029. criterion-6-target-genuine.png establishes the target; criterion-6-baseline-list.png and criterion-6-baseline-details.png establish distinct prior point 132646698 (41 ms, Jitter 8 ms), retained in criterion-6-before-error-select.png. criterion-6-final.png shows the active target error 'Unable to load point details.' and Retry, without prior point values; the prior point remains a separate inactive tab. criterion-6-recovery.png shows genuine target 131925029 after Retry and reported exact route removal. criterion-6-cleanup.png shows Automobile HTTP Browsing restored with Ping tabs closed; results verify absent owned simulation state. UI error handling only, not a naturally occurring backend error. The original pre-existing HTTP Browsing detail-panel selection was not restored.</w:t>
            </w:r>
          </w:p>
        </w:tc>
      </w:tr>
      <w:tr>
        <w:trPr>
          <w:cantSplit/>
        </w:trPr>
        <w:tc>
          <w:tcPr>
            <w:tcW w:type="dxa" w:w="14454"/>
            <w:gridSpan w:val="5"/>
          </w:tcPr>
          <w:p>
            <w:pPr>
              <w:spacing w:after="4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Criterion 6 evidence: When Ping details fail to load, the detail view shows an error state and does not display data as if it belonged to the selected point.</w:t>
              <w:br/>
            </w:r>
            <w:r>
              <w:rPr>
                <w:b/>
                <w:sz w:val="16"/>
              </w:rPr>
              <w:t>SIMULATED UI STATE: browser-local condition; recovery uses the genuine service.</w:t>
              <w:br/>
            </w:r>
            <w:r>
              <w:rPr>
                <w:sz w:val="16"/>
              </w:rPr>
              <w:t>Browser URL recorded after criterion: https://o2intelligence-v4-dev.metricell.com/gis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7227"/>
              <w:gridCol w:w="7227"/>
            </w:tblGrid>
            <w:tr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E25 - Final (criterion-6-final.png)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6" name="Picture 8773092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final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27"/>
                </w:tcPr>
                <w:p>
                  <w:pPr>
                    <w:spacing w:after="40"/>
                  </w:pPr>
                  <w:r>
                    <w:rPr>
                      <w:b/>
                      <w:sz w:val="15"/>
                    </w:rPr>
                    <w:t>E26 - Recovery (criterion-6-recovery.png)</w:t>
                  </w:r>
                </w:p>
                <w:p>
                  <w:pPr>
                    <w:keepNext w:val="0"/>
                    <w:spacing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1840" cy="2057400"/>
                        <wp:docPr id="877309217" name="Picture 8773092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riterion-6-recovery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1840" cy="2057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spacing w:after="0"/>
            </w:pPr>
          </w:p>
        </w:tc>
      </w:tr>
    </w:tbl>
    <w:p w14:paraId="6E606D2B" w14:textId="77777777" w:rsidR="00D923D9" w:rsidRDefault="00D923D9" w:rsidP="001D710D">
      <w:pPr>
        <w:rPr>
          <w:i/>
          <w:color w:val="091E33" w:themeColor="text1"/>
          <w:sz w:val="20"/>
        </w:rPr>
        <w:pageBreakBefore/>
      </w:pPr>
      <w:r>
        <w:rPr>
          <w:noProof/>
          <w:sz w:val="20"/>
          <w:szCs w:val="20"/>
          <w:lang w:eastAsia="en-GB"/>
        </w:rPr>
        <w:lastRenderedPageBreak/>
        <w:drawing>
          <wp:anchor distT="0" distB="0" distL="114300" distR="114300" simplePos="0" relativeHeight="251658242" behindDoc="1" locked="0" layoutInCell="1" allowOverlap="1" wp14:anchorId="22739095" wp14:editId="728A46F9">
            <wp:simplePos x="0" y="0"/>
            <wp:positionH relativeFrom="page">
              <wp:align>left</wp:align>
            </wp:positionH>
            <wp:positionV relativeFrom="paragraph">
              <wp:posOffset>-724535</wp:posOffset>
            </wp:positionV>
            <wp:extent cx="10755630" cy="8343900"/>
            <wp:effectExtent l="0" t="0" r="7620" b="0"/>
            <wp:wrapNone/>
            <wp:docPr id="877309190" name="Graphic 877309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563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90B47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014251A1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68422EC1" w14:textId="77777777" w:rsidR="00D923D9" w:rsidRDefault="00D923D9" w:rsidP="001D710D">
      <w:pPr>
        <w:rPr>
          <w:i/>
          <w:color w:val="091E33" w:themeColor="text1"/>
          <w:sz w:val="20"/>
        </w:rPr>
      </w:pPr>
    </w:p>
    <w:p w14:paraId="4E0894D4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3A4271D7" w14:textId="77777777" w:rsidR="00A5655A" w:rsidRDefault="00A5655A" w:rsidP="001D710D">
      <w:pPr>
        <w:rPr>
          <w:i/>
          <w:color w:val="091E33" w:themeColor="text1"/>
          <w:sz w:val="20"/>
        </w:rPr>
      </w:pPr>
    </w:p>
    <w:p w14:paraId="2216235E" w14:textId="77777777" w:rsidR="00D923D9" w:rsidRDefault="00D923D9" w:rsidP="00341971">
      <w:pPr>
        <w:pStyle w:val="Heading1"/>
      </w:pPr>
      <w:bookmarkStart w:id="4" w:name="_Toc149569271"/>
    </w:p>
    <w:p w14:paraId="465793F5" w14:textId="77777777" w:rsidR="00D923D9" w:rsidRDefault="00D923D9" w:rsidP="00341971">
      <w:pPr>
        <w:pStyle w:val="Heading1"/>
      </w:pPr>
    </w:p>
    <w:p w14:paraId="28D3EA6F" w14:textId="77777777" w:rsidR="00D923D9" w:rsidRDefault="00D923D9" w:rsidP="00341971">
      <w:pPr>
        <w:pStyle w:val="Heading1"/>
      </w:pPr>
    </w:p>
    <w:p w14:paraId="64D5624A" w14:textId="77777777" w:rsidR="00D923D9" w:rsidRPr="00341971" w:rsidRDefault="00D923D9" w:rsidP="00341971">
      <w:pPr>
        <w:pStyle w:val="Heading1"/>
      </w:pPr>
      <w:bookmarkStart w:id="5" w:name="_Toc230683177"/>
      <w:r w:rsidRPr="00341971">
        <w:rPr>
          <w:vanish w:val="0"/>
          <w:color w:val="FFFFFF"/>
        </w:rPr>
        <w:t>About Metricell</w:t>
      </w:r>
      <w:bookmarkEnd w:id="4"/>
      <w:bookmarkEnd w:id="5"/>
    </w:p>
    <w:p w14:paraId="69289309" w14:textId="77777777" w:rsidR="00D923D9" w:rsidRPr="00A57B34" w:rsidRDefault="00D923D9" w:rsidP="00D923D9">
      <w:pPr>
        <w:rPr>
          <w:color w:val="FFFFFF" w:themeColor="background1"/>
        </w:rPr>
      </w:pPr>
    </w:p>
    <w:p w14:paraId="549DBE86" w14:textId="77777777" w:rsidR="00D923D9" w:rsidRPr="00A57B34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Metricell is on a mission to deliver connectivity. We work with our customers to design, deliver and manage wireless communication networks – with a shared ambition of achieving flawless network experience. We’ve been responsible for many first-to-market products, and our technology is characterised by the relentless pursuit of automation and digitalisation.</w:t>
      </w:r>
    </w:p>
    <w:p w14:paraId="42A2F6FE" w14:textId="77777777" w:rsidR="00D923D9" w:rsidRPr="00A57B34" w:rsidRDefault="00D923D9" w:rsidP="00D923D9">
      <w:pPr>
        <w:rPr>
          <w:color w:val="FFFFFF" w:themeColor="background1"/>
        </w:rPr>
      </w:pPr>
    </w:p>
    <w:p w14:paraId="00EA3FBA" w14:textId="77777777" w:rsidR="00D923D9" w:rsidRDefault="00D923D9" w:rsidP="00D923D9">
      <w:pPr>
        <w:rPr>
          <w:color w:val="FFFFFF" w:themeColor="background1"/>
        </w:rPr>
      </w:pPr>
      <w:r w:rsidRPr="00A57B34">
        <w:rPr>
          <w:color w:val="FFFFFF" w:themeColor="background1"/>
        </w:rPr>
        <w:t>Our geospatial intelligence tools traverse a wide variety of business processes – from Test &amp; Measurement to Customer Experience Management – and we’re pioneers in Crowdsourcing and Digital Self Care. Our technology is today in use by a range of customers; thousands of their personnel; and millions of subscribers worldwide.</w:t>
      </w:r>
    </w:p>
    <w:p w14:paraId="359B60B1" w14:textId="77777777" w:rsidR="00D923D9" w:rsidRDefault="00D923D9" w:rsidP="00D923D9">
      <w:pPr>
        <w:rPr>
          <w:color w:val="FFFFFF" w:themeColor="background1"/>
        </w:rPr>
      </w:pPr>
    </w:p>
    <w:p w14:paraId="24D940E4" w14:textId="77777777" w:rsidR="00CE5763" w:rsidRDefault="00D923D9" w:rsidP="00D923D9">
      <w:pPr>
        <w:rPr>
          <w:color w:val="FFFFFF" w:themeColor="background1"/>
          <w:u w:val="single"/>
        </w:rPr>
      </w:pPr>
      <w:r>
        <w:rPr>
          <w:color w:val="FFFFFF" w:themeColor="background1"/>
        </w:rPr>
        <w:t xml:space="preserve">Find out more at </w:t>
      </w:r>
      <w:r w:rsidRPr="00A57B34">
        <w:rPr>
          <w:color w:val="FFFFFF" w:themeColor="background1"/>
          <w:u w:val="single"/>
        </w:rPr>
        <w:t>www.metricell.com</w:t>
      </w:r>
    </w:p>
    <w:p w14:paraId="3D9B40EC" w14:textId="77777777" w:rsidR="00CE5763" w:rsidRDefault="00CE5763" w:rsidP="00D923D9">
      <w:pPr>
        <w:rPr>
          <w:color w:val="FFFFFF" w:themeColor="background1"/>
        </w:rPr>
      </w:pPr>
    </w:p>
    <w:p w14:paraId="08166C43" w14:textId="77777777" w:rsidR="00CE5763" w:rsidRPr="00A57B34" w:rsidRDefault="00CE5763" w:rsidP="00D923D9">
      <w:pPr>
        <w:rPr>
          <w:color w:val="FFFFFF" w:themeColor="background1"/>
        </w:rPr>
      </w:pPr>
    </w:p>
    <w:p w14:paraId="5F44079A" w14:textId="77777777" w:rsidR="00A631A5" w:rsidRPr="00C1758D" w:rsidRDefault="00CE5763" w:rsidP="00CE5763">
      <w:pPr>
        <w:rPr>
          <w:i/>
          <w:color w:val="091E33" w:themeColor="text1"/>
          <w:sz w:val="20"/>
        </w:rPr>
      </w:pPr>
      <w:r>
        <w:rPr>
          <w:rFonts w:asciiTheme="minorHAnsi" w:hAnsiTheme="minorHAnsi" w:cstheme="minorHAnsi"/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4CEA908F" wp14:editId="7F439F03">
                <wp:simplePos x="0" y="0"/>
                <wp:positionH relativeFrom="margin">
                  <wp:align>left</wp:align>
                </wp:positionH>
                <wp:positionV relativeFrom="paragraph">
                  <wp:posOffset>-78105</wp:posOffset>
                </wp:positionV>
                <wp:extent cx="4191000" cy="821055"/>
                <wp:effectExtent l="0" t="0" r="0" b="0"/>
                <wp:wrapSquare wrapText="bothSides"/>
                <wp:docPr id="584316558" name="Group 584316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0" cy="821055"/>
                          <a:chOff x="0" y="0"/>
                          <a:chExt cx="4203065" cy="824865"/>
                        </a:xfrm>
                      </wpg:grpSpPr>
                      <pic:pic xmlns:pic="http://schemas.openxmlformats.org/drawingml/2006/picture">
                        <pic:nvPicPr>
                          <pic:cNvPr id="559964228" name="Picture 559964228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375" cy="824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119424" name="Picture 259119424" descr="Logo, company name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0" y="0"/>
                            <a:ext cx="583565" cy="6991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14="http://schemas.microsoft.com/office/drawing/2010/main" xmlns:arto="http://schemas.microsoft.com/office/word/2006/arto">
            <w:pict>
              <v:group id="Group 584316558" style="position:absolute;margin-left:0;margin-top:-6.15pt;width:330pt;height:64.65pt;z-index:251658245;mso-position-horizontal:left;mso-position-horizontal-relative:margin;mso-width-relative:margin;mso-height-relative:margin" coordsize="42030,8248" o:spid="_x0000_s1026" w14:anchorId="312A4B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">
                <v:shape id="Picture 559964228" style="position:absolute;width:35083;height:82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">
                  <v:imagedata o:title="" r:id="rId71"/>
                </v:shape>
                <v:shape id="Picture 259119424" style="position:absolute;left:36195;width:5835;height:6991;visibility:visible;mso-wrap-style:square" alt="Logo, company name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">
                  <v:imagedata o:title="Logo, company name&#10;&#10;Description automatically generated" r:id="rId72"/>
                </v:shape>
                <w10:wrap type="square" anchorx="margin"/>
              </v:group>
            </w:pict>
          </mc:Fallback>
        </mc:AlternateContent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4" behindDoc="0" locked="0" layoutInCell="1" allowOverlap="1" wp14:anchorId="450BCFE9" wp14:editId="20491886">
            <wp:simplePos x="0" y="0"/>
            <wp:positionH relativeFrom="margin">
              <wp:posOffset>3700145</wp:posOffset>
            </wp:positionH>
            <wp:positionV relativeFrom="margin">
              <wp:posOffset>8858885</wp:posOffset>
            </wp:positionV>
            <wp:extent cx="583565" cy="699135"/>
            <wp:effectExtent l="0" t="0" r="6985" b="5715"/>
            <wp:wrapSquare wrapText="bothSides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/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3D9">
        <w:rPr>
          <w:rFonts w:asciiTheme="minorHAnsi" w:hAnsiTheme="minorHAnsi" w:cstheme="minorHAnsi"/>
          <w:noProof/>
          <w:lang w:eastAsia="en-GB"/>
        </w:rPr>
        <w:drawing>
          <wp:anchor distT="0" distB="0" distL="114300" distR="114300" simplePos="0" relativeHeight="251658243" behindDoc="0" locked="0" layoutInCell="1" allowOverlap="1" wp14:anchorId="73480F18" wp14:editId="5E224410">
            <wp:simplePos x="0" y="0"/>
            <wp:positionH relativeFrom="margin">
              <wp:posOffset>82262</wp:posOffset>
            </wp:positionH>
            <wp:positionV relativeFrom="margin">
              <wp:posOffset>8852678</wp:posOffset>
            </wp:positionV>
            <wp:extent cx="3508375" cy="824865"/>
            <wp:effectExtent l="0" t="0" r="0" b="0"/>
            <wp:wrapSquare wrapText="bothSides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31A5" w:rsidRPr="00C1758D" w:rsidSect="004E031A">
      <w:footerReference w:type="default" r:id="rId73"/>
      <w:pgSz w:w="16838" w:h="11906" w:orient="landscape"/>
      <w:pgMar w:top="1134" w:right="851" w:bottom="1134" w:left="1418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AA7A4" w14:textId="77777777" w:rsidR="00655017" w:rsidRDefault="00655017" w:rsidP="00DB20FF">
      <w:r>
        <w:separator/>
      </w:r>
    </w:p>
  </w:endnote>
  <w:endnote w:type="continuationSeparator" w:id="0">
    <w:p w14:paraId="6F4D6F40" w14:textId="77777777" w:rsidR="00655017" w:rsidRDefault="00655017" w:rsidP="00DB2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d">
    <w:charset w:val="B1"/>
    <w:family w:val="modern"/>
    <w:pitch w:val="fixed"/>
    <w:sig w:usb0="00000803" w:usb1="00000000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A9A4" w14:textId="77777777" w:rsidR="003674B3" w:rsidRDefault="003674B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0D6FF0FE" w14:textId="77777777" w:rsidR="005D3E43" w:rsidRDefault="005D3E43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</w:p>
  <w:p w14:paraId="1A7CEFC8" w14:textId="77777777" w:rsidR="00A54667" w:rsidRPr="003C7A87" w:rsidRDefault="00160AC9" w:rsidP="00160AC9">
    <w:pPr>
      <w:pStyle w:val="Footer"/>
      <w:tabs>
        <w:tab w:val="clear" w:pos="4513"/>
        <w:tab w:val="clear" w:pos="9026"/>
        <w:tab w:val="left" w:pos="7974"/>
        <w:tab w:val="right" w:pos="9638"/>
        <w:tab w:val="left" w:pos="13245"/>
      </w:tabs>
      <w:ind w:left="-330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118C2DD" wp14:editId="4DF8574D">
              <wp:simplePos x="0" y="0"/>
              <wp:positionH relativeFrom="page">
                <wp:align>right</wp:align>
              </wp:positionH>
              <wp:positionV relativeFrom="paragraph">
                <wp:posOffset>338455</wp:posOffset>
              </wp:positionV>
              <wp:extent cx="10677525" cy="365760"/>
              <wp:effectExtent l="0" t="0" r="0" b="0"/>
              <wp:wrapNone/>
              <wp:docPr id="2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7752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7F639B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Metricell Limited © 202</w:t>
                          </w:r>
                          <w:r w:rsidR="0003610E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6</w:t>
                          </w: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– Refer to Title Page</w:t>
                          </w:r>
                        </w:p>
                        <w:p w14:paraId="7F1CF7E3" w14:textId="77777777" w:rsidR="002140C4" w:rsidRPr="00675C61" w:rsidRDefault="002140C4" w:rsidP="002140C4">
                          <w:pPr>
                            <w:jc w:val="center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675C61"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  <w:t>Commercial in Confidence</w:t>
                          </w:r>
                        </w:p>
                        <w:p w14:paraId="155EC3B7" w14:textId="77777777" w:rsidR="003C7A87" w:rsidRPr="00FA798C" w:rsidRDefault="003C7A87" w:rsidP="003C7A87"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18C2D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789.55pt;margin-top:26.65pt;width:840.75pt;height:28.8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" filled="f" stroked="f">
              <v:textbox>
                <w:txbxContent>
                  <w:p w14:paraId="317F639B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Metricell Limited © 202</w:t>
                    </w:r>
                    <w:r w:rsidR="0003610E">
                      <w:rPr>
                        <w:color w:val="FFFFFF" w:themeColor="background1"/>
                        <w:sz w:val="16"/>
                        <w:szCs w:val="16"/>
                      </w:rPr>
                      <w:t>6</w:t>
                    </w: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FFFFFF" w:themeColor="background1"/>
                        <w:sz w:val="16"/>
                        <w:szCs w:val="16"/>
                      </w:rPr>
                      <w:t>– Refer to Title Page</w:t>
                    </w:r>
                  </w:p>
                  <w:p w14:paraId="7F1CF7E3" w14:textId="77777777" w:rsidR="002140C4" w:rsidRPr="00675C61" w:rsidRDefault="002140C4" w:rsidP="002140C4">
                    <w:pPr>
                      <w:jc w:val="center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675C61">
                      <w:rPr>
                        <w:color w:val="FFFFFF" w:themeColor="background1"/>
                        <w:sz w:val="16"/>
                        <w:szCs w:val="16"/>
                      </w:rPr>
                      <w:t>Commercial in Confidence</w:t>
                    </w:r>
                  </w:p>
                  <w:p w14:paraId="155EC3B7" w14:textId="77777777" w:rsidR="003C7A87" w:rsidRPr="00FA798C" w:rsidRDefault="003C7A87" w:rsidP="003C7A87"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B39F598" wp14:editId="098FB325">
              <wp:simplePos x="0" y="0"/>
              <wp:positionH relativeFrom="column">
                <wp:posOffset>8253095</wp:posOffset>
              </wp:positionH>
              <wp:positionV relativeFrom="paragraph">
                <wp:posOffset>327660</wp:posOffset>
              </wp:positionV>
              <wp:extent cx="1321435" cy="365760"/>
              <wp:effectExtent l="0" t="0" r="0" b="0"/>
              <wp:wrapNone/>
              <wp:docPr id="3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1435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C7F1B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6514E6C7" w14:textId="77777777" w:rsidR="003C7A87" w:rsidRPr="00FA798C" w:rsidRDefault="003C7A87" w:rsidP="003C7A87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33DAD">
                            <w:rPr>
                              <w:noProof/>
                              <w:color w:val="FFFFFF" w:themeColor="background1"/>
                              <w:sz w:val="18"/>
                              <w:szCs w:val="18"/>
                            </w:rPr>
                            <w:t>7</w:t>
                          </w:r>
                          <w:r w:rsidRPr="00FA798C">
                            <w:rPr>
                              <w:color w:val="FFFFFF" w:themeColor="background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9F598" id="Text Box 5" o:spid="_x0000_s1027" type="#_x0000_t202" style="position:absolute;left:0;text-align:left;margin-left:649.85pt;margin-top:25.8pt;width:104.05pt;height:28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" filled="f" stroked="f">
              <v:textbox>
                <w:txbxContent>
                  <w:p w14:paraId="2B2C7F1B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6514E6C7" w14:textId="77777777" w:rsidR="003C7A87" w:rsidRPr="00FA798C" w:rsidRDefault="003C7A87" w:rsidP="003C7A87">
                    <w:pPr>
                      <w:jc w:val="right"/>
                      <w:rPr>
                        <w:color w:val="FFFFFF" w:themeColor="background1"/>
                      </w:rPr>
                    </w:pP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t xml:space="preserve">Page 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begin"/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separate"/>
                    </w:r>
                    <w:r w:rsidR="00933DAD">
                      <w:rPr>
                        <w:noProof/>
                        <w:color w:val="FFFFFF" w:themeColor="background1"/>
                        <w:sz w:val="18"/>
                        <w:szCs w:val="18"/>
                      </w:rPr>
                      <w:t>7</w:t>
                    </w:r>
                    <w:r w:rsidRPr="00FA798C">
                      <w:rPr>
                        <w:color w:val="FFFFFF" w:themeColor="background1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C7A87">
      <w:rPr>
        <w:noProof/>
        <w:lang w:eastAsia="en-GB"/>
      </w:rPr>
      <w:drawing>
        <wp:anchor distT="0" distB="0" distL="114300" distR="114300" simplePos="0" relativeHeight="251658240" behindDoc="1" locked="0" layoutInCell="1" allowOverlap="1" wp14:anchorId="68D84DA2" wp14:editId="4D272CB9">
          <wp:simplePos x="0" y="0"/>
          <wp:positionH relativeFrom="page">
            <wp:align>left</wp:align>
          </wp:positionH>
          <wp:positionV relativeFrom="paragraph">
            <wp:posOffset>-337820</wp:posOffset>
          </wp:positionV>
          <wp:extent cx="10725150" cy="1444625"/>
          <wp:effectExtent l="0" t="0" r="0" b="3175"/>
          <wp:wrapNone/>
          <wp:docPr id="12" name="Picture 12" descr="Report Template covers 2021-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port Template covers 2021-0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25150" cy="1444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C7A87">
      <w:rPr>
        <w:noProof/>
        <w:lang w:eastAsia="en-GB"/>
      </w:rPr>
      <w:drawing>
        <wp:inline distT="0" distB="0" distL="0" distR="0" wp14:anchorId="72EB8C1F" wp14:editId="516B7613">
          <wp:extent cx="1091879" cy="600075"/>
          <wp:effectExtent l="0" t="0" r="0" b="0"/>
          <wp:docPr id="1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tricell Logo W 100px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1879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C7A87">
      <w:tab/>
    </w:r>
    <w:r w:rsidR="003C7A87"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89C3" w14:textId="77777777" w:rsidR="00655017" w:rsidRDefault="00655017" w:rsidP="00DB20FF">
      <w:r>
        <w:separator/>
      </w:r>
    </w:p>
  </w:footnote>
  <w:footnote w:type="continuationSeparator" w:id="0">
    <w:p w14:paraId="2F5950B2" w14:textId="77777777" w:rsidR="00655017" w:rsidRDefault="00655017" w:rsidP="00DB2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8F4"/>
    <w:multiLevelType w:val="hybridMultilevel"/>
    <w:tmpl w:val="46C20A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A3FDB"/>
    <w:multiLevelType w:val="hybridMultilevel"/>
    <w:tmpl w:val="FFFFFFFF"/>
    <w:lvl w:ilvl="0" w:tplc="A2147B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1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F66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5AE2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06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526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820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47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CAC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AC3EB"/>
    <w:multiLevelType w:val="hybridMultilevel"/>
    <w:tmpl w:val="FFFFFFFF"/>
    <w:lvl w:ilvl="0" w:tplc="93BC2F88">
      <w:start w:val="1"/>
      <w:numFmt w:val="decimal"/>
      <w:lvlText w:val="%1."/>
      <w:lvlJc w:val="left"/>
      <w:pPr>
        <w:ind w:left="720" w:hanging="360"/>
      </w:pPr>
    </w:lvl>
    <w:lvl w:ilvl="1" w:tplc="BFCC73DE">
      <w:start w:val="1"/>
      <w:numFmt w:val="lowerLetter"/>
      <w:lvlText w:val="%2."/>
      <w:lvlJc w:val="left"/>
      <w:pPr>
        <w:ind w:left="1440" w:hanging="360"/>
      </w:pPr>
    </w:lvl>
    <w:lvl w:ilvl="2" w:tplc="8FB450BC">
      <w:start w:val="1"/>
      <w:numFmt w:val="lowerRoman"/>
      <w:lvlText w:val="%3."/>
      <w:lvlJc w:val="right"/>
      <w:pPr>
        <w:ind w:left="2160" w:hanging="180"/>
      </w:pPr>
    </w:lvl>
    <w:lvl w:ilvl="3" w:tplc="A9583B1C">
      <w:start w:val="1"/>
      <w:numFmt w:val="decimal"/>
      <w:lvlText w:val="%4."/>
      <w:lvlJc w:val="left"/>
      <w:pPr>
        <w:ind w:left="2880" w:hanging="360"/>
      </w:pPr>
    </w:lvl>
    <w:lvl w:ilvl="4" w:tplc="273EC3CA">
      <w:start w:val="1"/>
      <w:numFmt w:val="lowerLetter"/>
      <w:lvlText w:val="%5."/>
      <w:lvlJc w:val="left"/>
      <w:pPr>
        <w:ind w:left="3600" w:hanging="360"/>
      </w:pPr>
    </w:lvl>
    <w:lvl w:ilvl="5" w:tplc="BE5A26B6">
      <w:start w:val="1"/>
      <w:numFmt w:val="lowerRoman"/>
      <w:lvlText w:val="%6."/>
      <w:lvlJc w:val="right"/>
      <w:pPr>
        <w:ind w:left="4320" w:hanging="180"/>
      </w:pPr>
    </w:lvl>
    <w:lvl w:ilvl="6" w:tplc="7FC2AF1C">
      <w:start w:val="1"/>
      <w:numFmt w:val="decimal"/>
      <w:lvlText w:val="%7."/>
      <w:lvlJc w:val="left"/>
      <w:pPr>
        <w:ind w:left="5040" w:hanging="360"/>
      </w:pPr>
    </w:lvl>
    <w:lvl w:ilvl="7" w:tplc="45E6F2DC">
      <w:start w:val="1"/>
      <w:numFmt w:val="lowerLetter"/>
      <w:lvlText w:val="%8."/>
      <w:lvlJc w:val="left"/>
      <w:pPr>
        <w:ind w:left="5760" w:hanging="360"/>
      </w:pPr>
    </w:lvl>
    <w:lvl w:ilvl="8" w:tplc="933E20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DC4FE"/>
    <w:multiLevelType w:val="hybridMultilevel"/>
    <w:tmpl w:val="FFFFFFFF"/>
    <w:lvl w:ilvl="0" w:tplc="E034D288">
      <w:start w:val="1"/>
      <w:numFmt w:val="decimal"/>
      <w:lvlText w:val="%1."/>
      <w:lvlJc w:val="left"/>
      <w:pPr>
        <w:ind w:left="720" w:hanging="360"/>
      </w:pPr>
    </w:lvl>
    <w:lvl w:ilvl="1" w:tplc="68388DFA">
      <w:start w:val="1"/>
      <w:numFmt w:val="lowerLetter"/>
      <w:lvlText w:val="%2."/>
      <w:lvlJc w:val="left"/>
      <w:pPr>
        <w:ind w:left="1440" w:hanging="360"/>
      </w:pPr>
    </w:lvl>
    <w:lvl w:ilvl="2" w:tplc="495E0B28">
      <w:start w:val="1"/>
      <w:numFmt w:val="lowerRoman"/>
      <w:lvlText w:val="%3."/>
      <w:lvlJc w:val="right"/>
      <w:pPr>
        <w:ind w:left="2160" w:hanging="180"/>
      </w:pPr>
    </w:lvl>
    <w:lvl w:ilvl="3" w:tplc="760C4D20">
      <w:start w:val="1"/>
      <w:numFmt w:val="decimal"/>
      <w:lvlText w:val="%4."/>
      <w:lvlJc w:val="left"/>
      <w:pPr>
        <w:ind w:left="2880" w:hanging="360"/>
      </w:pPr>
    </w:lvl>
    <w:lvl w:ilvl="4" w:tplc="4612B0B4">
      <w:start w:val="1"/>
      <w:numFmt w:val="lowerLetter"/>
      <w:lvlText w:val="%5."/>
      <w:lvlJc w:val="left"/>
      <w:pPr>
        <w:ind w:left="3600" w:hanging="360"/>
      </w:pPr>
    </w:lvl>
    <w:lvl w:ilvl="5" w:tplc="862241DE">
      <w:start w:val="1"/>
      <w:numFmt w:val="lowerRoman"/>
      <w:lvlText w:val="%6."/>
      <w:lvlJc w:val="right"/>
      <w:pPr>
        <w:ind w:left="4320" w:hanging="180"/>
      </w:pPr>
    </w:lvl>
    <w:lvl w:ilvl="6" w:tplc="5EB262CA">
      <w:start w:val="1"/>
      <w:numFmt w:val="decimal"/>
      <w:lvlText w:val="%7."/>
      <w:lvlJc w:val="left"/>
      <w:pPr>
        <w:ind w:left="5040" w:hanging="360"/>
      </w:pPr>
    </w:lvl>
    <w:lvl w:ilvl="7" w:tplc="418A9C4C">
      <w:start w:val="1"/>
      <w:numFmt w:val="lowerLetter"/>
      <w:lvlText w:val="%8."/>
      <w:lvlJc w:val="left"/>
      <w:pPr>
        <w:ind w:left="5760" w:hanging="360"/>
      </w:pPr>
    </w:lvl>
    <w:lvl w:ilvl="8" w:tplc="7500F67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7793A"/>
    <w:multiLevelType w:val="hybridMultilevel"/>
    <w:tmpl w:val="FFFFFFFF"/>
    <w:lvl w:ilvl="0" w:tplc="D2129CBA">
      <w:start w:val="1"/>
      <w:numFmt w:val="decimal"/>
      <w:lvlText w:val="%1."/>
      <w:lvlJc w:val="left"/>
      <w:pPr>
        <w:ind w:left="720" w:hanging="360"/>
      </w:pPr>
    </w:lvl>
    <w:lvl w:ilvl="1" w:tplc="27BE3272">
      <w:start w:val="1"/>
      <w:numFmt w:val="lowerLetter"/>
      <w:lvlText w:val="%2."/>
      <w:lvlJc w:val="left"/>
      <w:pPr>
        <w:ind w:left="1440" w:hanging="360"/>
      </w:pPr>
    </w:lvl>
    <w:lvl w:ilvl="2" w:tplc="AED6BCD8">
      <w:start w:val="1"/>
      <w:numFmt w:val="lowerRoman"/>
      <w:lvlText w:val="%3."/>
      <w:lvlJc w:val="right"/>
      <w:pPr>
        <w:ind w:left="2160" w:hanging="180"/>
      </w:pPr>
    </w:lvl>
    <w:lvl w:ilvl="3" w:tplc="58DA2E20">
      <w:start w:val="1"/>
      <w:numFmt w:val="decimal"/>
      <w:lvlText w:val="%4."/>
      <w:lvlJc w:val="left"/>
      <w:pPr>
        <w:ind w:left="2880" w:hanging="360"/>
      </w:pPr>
    </w:lvl>
    <w:lvl w:ilvl="4" w:tplc="06CC1136">
      <w:start w:val="1"/>
      <w:numFmt w:val="lowerLetter"/>
      <w:lvlText w:val="%5."/>
      <w:lvlJc w:val="left"/>
      <w:pPr>
        <w:ind w:left="3600" w:hanging="360"/>
      </w:pPr>
    </w:lvl>
    <w:lvl w:ilvl="5" w:tplc="B0F08EB2">
      <w:start w:val="1"/>
      <w:numFmt w:val="lowerRoman"/>
      <w:lvlText w:val="%6."/>
      <w:lvlJc w:val="right"/>
      <w:pPr>
        <w:ind w:left="4320" w:hanging="180"/>
      </w:pPr>
    </w:lvl>
    <w:lvl w:ilvl="6" w:tplc="BE20718E">
      <w:start w:val="1"/>
      <w:numFmt w:val="decimal"/>
      <w:lvlText w:val="%7."/>
      <w:lvlJc w:val="left"/>
      <w:pPr>
        <w:ind w:left="5040" w:hanging="360"/>
      </w:pPr>
    </w:lvl>
    <w:lvl w:ilvl="7" w:tplc="CB90F854">
      <w:start w:val="1"/>
      <w:numFmt w:val="lowerLetter"/>
      <w:lvlText w:val="%8."/>
      <w:lvlJc w:val="left"/>
      <w:pPr>
        <w:ind w:left="5760" w:hanging="360"/>
      </w:pPr>
    </w:lvl>
    <w:lvl w:ilvl="8" w:tplc="40E050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54FFC"/>
    <w:multiLevelType w:val="hybridMultilevel"/>
    <w:tmpl w:val="B3D0E0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489F7"/>
    <w:multiLevelType w:val="hybridMultilevel"/>
    <w:tmpl w:val="FFFFFFFF"/>
    <w:lvl w:ilvl="0" w:tplc="BF34AC14">
      <w:start w:val="1"/>
      <w:numFmt w:val="decimal"/>
      <w:lvlText w:val="%1."/>
      <w:lvlJc w:val="left"/>
      <w:pPr>
        <w:ind w:left="720" w:hanging="360"/>
      </w:pPr>
    </w:lvl>
    <w:lvl w:ilvl="1" w:tplc="2772B5A2">
      <w:start w:val="1"/>
      <w:numFmt w:val="lowerLetter"/>
      <w:lvlText w:val="%2."/>
      <w:lvlJc w:val="left"/>
      <w:pPr>
        <w:ind w:left="1440" w:hanging="360"/>
      </w:pPr>
    </w:lvl>
    <w:lvl w:ilvl="2" w:tplc="9DD22B9E">
      <w:start w:val="1"/>
      <w:numFmt w:val="lowerRoman"/>
      <w:lvlText w:val="%3."/>
      <w:lvlJc w:val="right"/>
      <w:pPr>
        <w:ind w:left="2160" w:hanging="180"/>
      </w:pPr>
    </w:lvl>
    <w:lvl w:ilvl="3" w:tplc="C09CD9D2">
      <w:start w:val="1"/>
      <w:numFmt w:val="decimal"/>
      <w:lvlText w:val="%4."/>
      <w:lvlJc w:val="left"/>
      <w:pPr>
        <w:ind w:left="2880" w:hanging="360"/>
      </w:pPr>
    </w:lvl>
    <w:lvl w:ilvl="4" w:tplc="E370E774">
      <w:start w:val="1"/>
      <w:numFmt w:val="lowerLetter"/>
      <w:lvlText w:val="%5."/>
      <w:lvlJc w:val="left"/>
      <w:pPr>
        <w:ind w:left="3600" w:hanging="360"/>
      </w:pPr>
    </w:lvl>
    <w:lvl w:ilvl="5" w:tplc="03566804">
      <w:start w:val="1"/>
      <w:numFmt w:val="lowerRoman"/>
      <w:lvlText w:val="%6."/>
      <w:lvlJc w:val="right"/>
      <w:pPr>
        <w:ind w:left="4320" w:hanging="180"/>
      </w:pPr>
    </w:lvl>
    <w:lvl w:ilvl="6" w:tplc="DFC881F4">
      <w:start w:val="1"/>
      <w:numFmt w:val="decimal"/>
      <w:lvlText w:val="%7."/>
      <w:lvlJc w:val="left"/>
      <w:pPr>
        <w:ind w:left="5040" w:hanging="360"/>
      </w:pPr>
    </w:lvl>
    <w:lvl w:ilvl="7" w:tplc="FF90C04A">
      <w:start w:val="1"/>
      <w:numFmt w:val="lowerLetter"/>
      <w:lvlText w:val="%8."/>
      <w:lvlJc w:val="left"/>
      <w:pPr>
        <w:ind w:left="5760" w:hanging="360"/>
      </w:pPr>
    </w:lvl>
    <w:lvl w:ilvl="8" w:tplc="63540B8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22D2F"/>
    <w:multiLevelType w:val="hybridMultilevel"/>
    <w:tmpl w:val="FFFFFFFF"/>
    <w:lvl w:ilvl="0" w:tplc="6708F382">
      <w:start w:val="1"/>
      <w:numFmt w:val="decimal"/>
      <w:lvlText w:val="%1."/>
      <w:lvlJc w:val="left"/>
      <w:pPr>
        <w:ind w:left="720" w:hanging="360"/>
      </w:pPr>
    </w:lvl>
    <w:lvl w:ilvl="1" w:tplc="4B428BA4">
      <w:start w:val="1"/>
      <w:numFmt w:val="lowerLetter"/>
      <w:lvlText w:val="%2."/>
      <w:lvlJc w:val="left"/>
      <w:pPr>
        <w:ind w:left="1440" w:hanging="360"/>
      </w:pPr>
    </w:lvl>
    <w:lvl w:ilvl="2" w:tplc="AB489290">
      <w:start w:val="1"/>
      <w:numFmt w:val="lowerRoman"/>
      <w:lvlText w:val="%3."/>
      <w:lvlJc w:val="right"/>
      <w:pPr>
        <w:ind w:left="2160" w:hanging="180"/>
      </w:pPr>
    </w:lvl>
    <w:lvl w:ilvl="3" w:tplc="02FE0810">
      <w:start w:val="1"/>
      <w:numFmt w:val="decimal"/>
      <w:lvlText w:val="%4."/>
      <w:lvlJc w:val="left"/>
      <w:pPr>
        <w:ind w:left="2880" w:hanging="360"/>
      </w:pPr>
    </w:lvl>
    <w:lvl w:ilvl="4" w:tplc="91C835A0">
      <w:start w:val="1"/>
      <w:numFmt w:val="lowerLetter"/>
      <w:lvlText w:val="%5."/>
      <w:lvlJc w:val="left"/>
      <w:pPr>
        <w:ind w:left="3600" w:hanging="360"/>
      </w:pPr>
    </w:lvl>
    <w:lvl w:ilvl="5" w:tplc="B3ECF0D8">
      <w:start w:val="1"/>
      <w:numFmt w:val="lowerRoman"/>
      <w:lvlText w:val="%6."/>
      <w:lvlJc w:val="right"/>
      <w:pPr>
        <w:ind w:left="4320" w:hanging="180"/>
      </w:pPr>
    </w:lvl>
    <w:lvl w:ilvl="6" w:tplc="495CDC38">
      <w:start w:val="1"/>
      <w:numFmt w:val="decimal"/>
      <w:lvlText w:val="%7."/>
      <w:lvlJc w:val="left"/>
      <w:pPr>
        <w:ind w:left="5040" w:hanging="360"/>
      </w:pPr>
    </w:lvl>
    <w:lvl w:ilvl="7" w:tplc="FB4C23C0">
      <w:start w:val="1"/>
      <w:numFmt w:val="lowerLetter"/>
      <w:lvlText w:val="%8."/>
      <w:lvlJc w:val="left"/>
      <w:pPr>
        <w:ind w:left="5760" w:hanging="360"/>
      </w:pPr>
    </w:lvl>
    <w:lvl w:ilvl="8" w:tplc="FDE8753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DDF69"/>
    <w:multiLevelType w:val="hybridMultilevel"/>
    <w:tmpl w:val="FFFFFFFF"/>
    <w:lvl w:ilvl="0" w:tplc="FFBC9B20">
      <w:start w:val="1"/>
      <w:numFmt w:val="decimal"/>
      <w:lvlText w:val="%1."/>
      <w:lvlJc w:val="left"/>
      <w:pPr>
        <w:ind w:left="720" w:hanging="360"/>
      </w:pPr>
    </w:lvl>
    <w:lvl w:ilvl="1" w:tplc="A17E0F50">
      <w:start w:val="1"/>
      <w:numFmt w:val="lowerLetter"/>
      <w:lvlText w:val="%2."/>
      <w:lvlJc w:val="left"/>
      <w:pPr>
        <w:ind w:left="1440" w:hanging="360"/>
      </w:pPr>
    </w:lvl>
    <w:lvl w:ilvl="2" w:tplc="CDF84FA0">
      <w:start w:val="1"/>
      <w:numFmt w:val="lowerRoman"/>
      <w:lvlText w:val="%3."/>
      <w:lvlJc w:val="right"/>
      <w:pPr>
        <w:ind w:left="2160" w:hanging="180"/>
      </w:pPr>
    </w:lvl>
    <w:lvl w:ilvl="3" w:tplc="1CF6587C">
      <w:start w:val="1"/>
      <w:numFmt w:val="decimal"/>
      <w:lvlText w:val="%4."/>
      <w:lvlJc w:val="left"/>
      <w:pPr>
        <w:ind w:left="2880" w:hanging="360"/>
      </w:pPr>
    </w:lvl>
    <w:lvl w:ilvl="4" w:tplc="E542B160">
      <w:start w:val="1"/>
      <w:numFmt w:val="lowerLetter"/>
      <w:lvlText w:val="%5."/>
      <w:lvlJc w:val="left"/>
      <w:pPr>
        <w:ind w:left="3600" w:hanging="360"/>
      </w:pPr>
    </w:lvl>
    <w:lvl w:ilvl="5" w:tplc="286ADECA">
      <w:start w:val="1"/>
      <w:numFmt w:val="lowerRoman"/>
      <w:lvlText w:val="%6."/>
      <w:lvlJc w:val="right"/>
      <w:pPr>
        <w:ind w:left="4320" w:hanging="180"/>
      </w:pPr>
    </w:lvl>
    <w:lvl w:ilvl="6" w:tplc="890AB152">
      <w:start w:val="1"/>
      <w:numFmt w:val="decimal"/>
      <w:lvlText w:val="%7."/>
      <w:lvlJc w:val="left"/>
      <w:pPr>
        <w:ind w:left="5040" w:hanging="360"/>
      </w:pPr>
    </w:lvl>
    <w:lvl w:ilvl="7" w:tplc="1EC4A106">
      <w:start w:val="1"/>
      <w:numFmt w:val="lowerLetter"/>
      <w:lvlText w:val="%8."/>
      <w:lvlJc w:val="left"/>
      <w:pPr>
        <w:ind w:left="5760" w:hanging="360"/>
      </w:pPr>
    </w:lvl>
    <w:lvl w:ilvl="8" w:tplc="F5FA1B0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2C6F22"/>
    <w:multiLevelType w:val="hybridMultilevel"/>
    <w:tmpl w:val="991098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17C09"/>
    <w:multiLevelType w:val="hybridMultilevel"/>
    <w:tmpl w:val="4DB47B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7709E"/>
    <w:multiLevelType w:val="multilevel"/>
    <w:tmpl w:val="7B54E8F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153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2BE1CCCE"/>
    <w:multiLevelType w:val="hybridMultilevel"/>
    <w:tmpl w:val="FFFFFFFF"/>
    <w:lvl w:ilvl="0" w:tplc="A00A1312">
      <w:start w:val="1"/>
      <w:numFmt w:val="decimal"/>
      <w:lvlText w:val="%1."/>
      <w:lvlJc w:val="left"/>
      <w:pPr>
        <w:ind w:left="720" w:hanging="360"/>
      </w:pPr>
    </w:lvl>
    <w:lvl w:ilvl="1" w:tplc="EDA44464">
      <w:start w:val="1"/>
      <w:numFmt w:val="lowerLetter"/>
      <w:lvlText w:val="%2."/>
      <w:lvlJc w:val="left"/>
      <w:pPr>
        <w:ind w:left="1440" w:hanging="360"/>
      </w:pPr>
    </w:lvl>
    <w:lvl w:ilvl="2" w:tplc="2714ADDA">
      <w:start w:val="1"/>
      <w:numFmt w:val="lowerRoman"/>
      <w:lvlText w:val="%3."/>
      <w:lvlJc w:val="right"/>
      <w:pPr>
        <w:ind w:left="2160" w:hanging="180"/>
      </w:pPr>
    </w:lvl>
    <w:lvl w:ilvl="3" w:tplc="1AD83802">
      <w:start w:val="1"/>
      <w:numFmt w:val="decimal"/>
      <w:lvlText w:val="%4."/>
      <w:lvlJc w:val="left"/>
      <w:pPr>
        <w:ind w:left="2880" w:hanging="360"/>
      </w:pPr>
    </w:lvl>
    <w:lvl w:ilvl="4" w:tplc="F98E4E9C">
      <w:start w:val="1"/>
      <w:numFmt w:val="lowerLetter"/>
      <w:lvlText w:val="%5."/>
      <w:lvlJc w:val="left"/>
      <w:pPr>
        <w:ind w:left="3600" w:hanging="360"/>
      </w:pPr>
    </w:lvl>
    <w:lvl w:ilvl="5" w:tplc="22E4DE38">
      <w:start w:val="1"/>
      <w:numFmt w:val="lowerRoman"/>
      <w:lvlText w:val="%6."/>
      <w:lvlJc w:val="right"/>
      <w:pPr>
        <w:ind w:left="4320" w:hanging="180"/>
      </w:pPr>
    </w:lvl>
    <w:lvl w:ilvl="6" w:tplc="CE508D8A">
      <w:start w:val="1"/>
      <w:numFmt w:val="decimal"/>
      <w:lvlText w:val="%7."/>
      <w:lvlJc w:val="left"/>
      <w:pPr>
        <w:ind w:left="5040" w:hanging="360"/>
      </w:pPr>
    </w:lvl>
    <w:lvl w:ilvl="7" w:tplc="6CBCDC84">
      <w:start w:val="1"/>
      <w:numFmt w:val="lowerLetter"/>
      <w:lvlText w:val="%8."/>
      <w:lvlJc w:val="left"/>
      <w:pPr>
        <w:ind w:left="5760" w:hanging="360"/>
      </w:pPr>
    </w:lvl>
    <w:lvl w:ilvl="8" w:tplc="528C3D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CCBAB0"/>
    <w:multiLevelType w:val="hybridMultilevel"/>
    <w:tmpl w:val="FFFFFFFF"/>
    <w:lvl w:ilvl="0" w:tplc="48764CDC">
      <w:start w:val="1"/>
      <w:numFmt w:val="decimal"/>
      <w:lvlText w:val="%1."/>
      <w:lvlJc w:val="left"/>
      <w:pPr>
        <w:ind w:left="720" w:hanging="360"/>
      </w:pPr>
    </w:lvl>
    <w:lvl w:ilvl="1" w:tplc="00D0A03A">
      <w:start w:val="1"/>
      <w:numFmt w:val="lowerLetter"/>
      <w:lvlText w:val="%2."/>
      <w:lvlJc w:val="left"/>
      <w:pPr>
        <w:ind w:left="1440" w:hanging="360"/>
      </w:pPr>
    </w:lvl>
    <w:lvl w:ilvl="2" w:tplc="7E1A0B20">
      <w:start w:val="1"/>
      <w:numFmt w:val="lowerRoman"/>
      <w:lvlText w:val="%3."/>
      <w:lvlJc w:val="right"/>
      <w:pPr>
        <w:ind w:left="2160" w:hanging="180"/>
      </w:pPr>
    </w:lvl>
    <w:lvl w:ilvl="3" w:tplc="1FF41FDC">
      <w:start w:val="1"/>
      <w:numFmt w:val="decimal"/>
      <w:lvlText w:val="%4."/>
      <w:lvlJc w:val="left"/>
      <w:pPr>
        <w:ind w:left="2880" w:hanging="360"/>
      </w:pPr>
    </w:lvl>
    <w:lvl w:ilvl="4" w:tplc="9C225874">
      <w:start w:val="1"/>
      <w:numFmt w:val="lowerLetter"/>
      <w:lvlText w:val="%5."/>
      <w:lvlJc w:val="left"/>
      <w:pPr>
        <w:ind w:left="3600" w:hanging="360"/>
      </w:pPr>
    </w:lvl>
    <w:lvl w:ilvl="5" w:tplc="B33A4FFE">
      <w:start w:val="1"/>
      <w:numFmt w:val="lowerRoman"/>
      <w:lvlText w:val="%6."/>
      <w:lvlJc w:val="right"/>
      <w:pPr>
        <w:ind w:left="4320" w:hanging="180"/>
      </w:pPr>
    </w:lvl>
    <w:lvl w:ilvl="6" w:tplc="52003DFE">
      <w:start w:val="1"/>
      <w:numFmt w:val="decimal"/>
      <w:lvlText w:val="%7."/>
      <w:lvlJc w:val="left"/>
      <w:pPr>
        <w:ind w:left="5040" w:hanging="360"/>
      </w:pPr>
    </w:lvl>
    <w:lvl w:ilvl="7" w:tplc="BE5C8244">
      <w:start w:val="1"/>
      <w:numFmt w:val="lowerLetter"/>
      <w:lvlText w:val="%8."/>
      <w:lvlJc w:val="left"/>
      <w:pPr>
        <w:ind w:left="5760" w:hanging="360"/>
      </w:pPr>
    </w:lvl>
    <w:lvl w:ilvl="8" w:tplc="003E9D4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C18C2"/>
    <w:multiLevelType w:val="hybridMultilevel"/>
    <w:tmpl w:val="FFFFFFFF"/>
    <w:lvl w:ilvl="0" w:tplc="ED58D6C0">
      <w:start w:val="1"/>
      <w:numFmt w:val="decimal"/>
      <w:lvlText w:val="%1."/>
      <w:lvlJc w:val="left"/>
      <w:pPr>
        <w:ind w:left="720" w:hanging="360"/>
      </w:pPr>
    </w:lvl>
    <w:lvl w:ilvl="1" w:tplc="049C115E">
      <w:start w:val="1"/>
      <w:numFmt w:val="lowerLetter"/>
      <w:lvlText w:val="%2."/>
      <w:lvlJc w:val="left"/>
      <w:pPr>
        <w:ind w:left="1440" w:hanging="360"/>
      </w:pPr>
    </w:lvl>
    <w:lvl w:ilvl="2" w:tplc="BF7C9152">
      <w:start w:val="1"/>
      <w:numFmt w:val="lowerRoman"/>
      <w:lvlText w:val="%3."/>
      <w:lvlJc w:val="right"/>
      <w:pPr>
        <w:ind w:left="2160" w:hanging="180"/>
      </w:pPr>
    </w:lvl>
    <w:lvl w:ilvl="3" w:tplc="983259F6">
      <w:start w:val="1"/>
      <w:numFmt w:val="decimal"/>
      <w:lvlText w:val="%4."/>
      <w:lvlJc w:val="left"/>
      <w:pPr>
        <w:ind w:left="2880" w:hanging="360"/>
      </w:pPr>
    </w:lvl>
    <w:lvl w:ilvl="4" w:tplc="9674898E">
      <w:start w:val="1"/>
      <w:numFmt w:val="lowerLetter"/>
      <w:lvlText w:val="%5."/>
      <w:lvlJc w:val="left"/>
      <w:pPr>
        <w:ind w:left="3600" w:hanging="360"/>
      </w:pPr>
    </w:lvl>
    <w:lvl w:ilvl="5" w:tplc="6DACFB9C">
      <w:start w:val="1"/>
      <w:numFmt w:val="lowerRoman"/>
      <w:lvlText w:val="%6."/>
      <w:lvlJc w:val="right"/>
      <w:pPr>
        <w:ind w:left="4320" w:hanging="180"/>
      </w:pPr>
    </w:lvl>
    <w:lvl w:ilvl="6" w:tplc="3086E602">
      <w:start w:val="1"/>
      <w:numFmt w:val="decimal"/>
      <w:lvlText w:val="%7."/>
      <w:lvlJc w:val="left"/>
      <w:pPr>
        <w:ind w:left="5040" w:hanging="360"/>
      </w:pPr>
    </w:lvl>
    <w:lvl w:ilvl="7" w:tplc="A1DE515A">
      <w:start w:val="1"/>
      <w:numFmt w:val="lowerLetter"/>
      <w:lvlText w:val="%8."/>
      <w:lvlJc w:val="left"/>
      <w:pPr>
        <w:ind w:left="5760" w:hanging="360"/>
      </w:pPr>
    </w:lvl>
    <w:lvl w:ilvl="8" w:tplc="627825A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F2F01"/>
    <w:multiLevelType w:val="hybridMultilevel"/>
    <w:tmpl w:val="42F2A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D88EB"/>
    <w:multiLevelType w:val="hybridMultilevel"/>
    <w:tmpl w:val="FFFFFFFF"/>
    <w:lvl w:ilvl="0" w:tplc="2B76A74A">
      <w:start w:val="1"/>
      <w:numFmt w:val="decimal"/>
      <w:lvlText w:val="%1."/>
      <w:lvlJc w:val="left"/>
      <w:pPr>
        <w:ind w:left="720" w:hanging="360"/>
      </w:pPr>
    </w:lvl>
    <w:lvl w:ilvl="1" w:tplc="2B3641EC">
      <w:start w:val="1"/>
      <w:numFmt w:val="lowerLetter"/>
      <w:lvlText w:val="%2."/>
      <w:lvlJc w:val="left"/>
      <w:pPr>
        <w:ind w:left="1440" w:hanging="360"/>
      </w:pPr>
    </w:lvl>
    <w:lvl w:ilvl="2" w:tplc="4B4AD3EC">
      <w:start w:val="1"/>
      <w:numFmt w:val="lowerRoman"/>
      <w:lvlText w:val="%3."/>
      <w:lvlJc w:val="right"/>
      <w:pPr>
        <w:ind w:left="2160" w:hanging="180"/>
      </w:pPr>
    </w:lvl>
    <w:lvl w:ilvl="3" w:tplc="AFC6DFD8">
      <w:start w:val="1"/>
      <w:numFmt w:val="decimal"/>
      <w:lvlText w:val="%4."/>
      <w:lvlJc w:val="left"/>
      <w:pPr>
        <w:ind w:left="2880" w:hanging="360"/>
      </w:pPr>
    </w:lvl>
    <w:lvl w:ilvl="4" w:tplc="E536D97E">
      <w:start w:val="1"/>
      <w:numFmt w:val="lowerLetter"/>
      <w:lvlText w:val="%5."/>
      <w:lvlJc w:val="left"/>
      <w:pPr>
        <w:ind w:left="3600" w:hanging="360"/>
      </w:pPr>
    </w:lvl>
    <w:lvl w:ilvl="5" w:tplc="305C964C">
      <w:start w:val="1"/>
      <w:numFmt w:val="lowerRoman"/>
      <w:lvlText w:val="%6."/>
      <w:lvlJc w:val="right"/>
      <w:pPr>
        <w:ind w:left="4320" w:hanging="180"/>
      </w:pPr>
    </w:lvl>
    <w:lvl w:ilvl="6" w:tplc="586800B2">
      <w:start w:val="1"/>
      <w:numFmt w:val="decimal"/>
      <w:lvlText w:val="%7."/>
      <w:lvlJc w:val="left"/>
      <w:pPr>
        <w:ind w:left="5040" w:hanging="360"/>
      </w:pPr>
    </w:lvl>
    <w:lvl w:ilvl="7" w:tplc="14D47F7C">
      <w:start w:val="1"/>
      <w:numFmt w:val="lowerLetter"/>
      <w:lvlText w:val="%8."/>
      <w:lvlJc w:val="left"/>
      <w:pPr>
        <w:ind w:left="5760" w:hanging="360"/>
      </w:pPr>
    </w:lvl>
    <w:lvl w:ilvl="8" w:tplc="4372CAC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929755"/>
    <w:multiLevelType w:val="hybridMultilevel"/>
    <w:tmpl w:val="FFFFFFFF"/>
    <w:lvl w:ilvl="0" w:tplc="F30E13B6">
      <w:start w:val="1"/>
      <w:numFmt w:val="decimal"/>
      <w:lvlText w:val="%1."/>
      <w:lvlJc w:val="left"/>
      <w:pPr>
        <w:ind w:left="720" w:hanging="360"/>
      </w:pPr>
    </w:lvl>
    <w:lvl w:ilvl="1" w:tplc="AE265FF0">
      <w:start w:val="1"/>
      <w:numFmt w:val="lowerLetter"/>
      <w:lvlText w:val="%2."/>
      <w:lvlJc w:val="left"/>
      <w:pPr>
        <w:ind w:left="1440" w:hanging="360"/>
      </w:pPr>
    </w:lvl>
    <w:lvl w:ilvl="2" w:tplc="052A62F0">
      <w:start w:val="1"/>
      <w:numFmt w:val="lowerRoman"/>
      <w:lvlText w:val="%3."/>
      <w:lvlJc w:val="right"/>
      <w:pPr>
        <w:ind w:left="2160" w:hanging="180"/>
      </w:pPr>
    </w:lvl>
    <w:lvl w:ilvl="3" w:tplc="02E2D4BC">
      <w:start w:val="1"/>
      <w:numFmt w:val="decimal"/>
      <w:lvlText w:val="%4."/>
      <w:lvlJc w:val="left"/>
      <w:pPr>
        <w:ind w:left="2880" w:hanging="360"/>
      </w:pPr>
    </w:lvl>
    <w:lvl w:ilvl="4" w:tplc="BFA6E690">
      <w:start w:val="1"/>
      <w:numFmt w:val="lowerLetter"/>
      <w:lvlText w:val="%5."/>
      <w:lvlJc w:val="left"/>
      <w:pPr>
        <w:ind w:left="3600" w:hanging="360"/>
      </w:pPr>
    </w:lvl>
    <w:lvl w:ilvl="5" w:tplc="E3000E0C">
      <w:start w:val="1"/>
      <w:numFmt w:val="lowerRoman"/>
      <w:lvlText w:val="%6."/>
      <w:lvlJc w:val="right"/>
      <w:pPr>
        <w:ind w:left="4320" w:hanging="180"/>
      </w:pPr>
    </w:lvl>
    <w:lvl w:ilvl="6" w:tplc="3EEC5CBC">
      <w:start w:val="1"/>
      <w:numFmt w:val="decimal"/>
      <w:lvlText w:val="%7."/>
      <w:lvlJc w:val="left"/>
      <w:pPr>
        <w:ind w:left="5040" w:hanging="360"/>
      </w:pPr>
    </w:lvl>
    <w:lvl w:ilvl="7" w:tplc="F7481132">
      <w:start w:val="1"/>
      <w:numFmt w:val="lowerLetter"/>
      <w:lvlText w:val="%8."/>
      <w:lvlJc w:val="left"/>
      <w:pPr>
        <w:ind w:left="5760" w:hanging="360"/>
      </w:pPr>
    </w:lvl>
    <w:lvl w:ilvl="8" w:tplc="1E5858C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22337E"/>
    <w:multiLevelType w:val="hybridMultilevel"/>
    <w:tmpl w:val="7CDEDC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17AAB0"/>
    <w:multiLevelType w:val="hybridMultilevel"/>
    <w:tmpl w:val="FFFFFFFF"/>
    <w:lvl w:ilvl="0" w:tplc="9386271A">
      <w:start w:val="1"/>
      <w:numFmt w:val="decimal"/>
      <w:lvlText w:val="%1."/>
      <w:lvlJc w:val="left"/>
      <w:pPr>
        <w:ind w:left="720" w:hanging="360"/>
      </w:pPr>
    </w:lvl>
    <w:lvl w:ilvl="1" w:tplc="96608D86">
      <w:start w:val="1"/>
      <w:numFmt w:val="lowerLetter"/>
      <w:lvlText w:val="%2."/>
      <w:lvlJc w:val="left"/>
      <w:pPr>
        <w:ind w:left="1440" w:hanging="360"/>
      </w:pPr>
    </w:lvl>
    <w:lvl w:ilvl="2" w:tplc="EB68B356">
      <w:start w:val="1"/>
      <w:numFmt w:val="lowerRoman"/>
      <w:lvlText w:val="%3."/>
      <w:lvlJc w:val="right"/>
      <w:pPr>
        <w:ind w:left="2160" w:hanging="180"/>
      </w:pPr>
    </w:lvl>
    <w:lvl w:ilvl="3" w:tplc="85544C34">
      <w:start w:val="1"/>
      <w:numFmt w:val="decimal"/>
      <w:lvlText w:val="%4."/>
      <w:lvlJc w:val="left"/>
      <w:pPr>
        <w:ind w:left="2880" w:hanging="360"/>
      </w:pPr>
    </w:lvl>
    <w:lvl w:ilvl="4" w:tplc="B7CA6B78">
      <w:start w:val="1"/>
      <w:numFmt w:val="lowerLetter"/>
      <w:lvlText w:val="%5."/>
      <w:lvlJc w:val="left"/>
      <w:pPr>
        <w:ind w:left="3600" w:hanging="360"/>
      </w:pPr>
    </w:lvl>
    <w:lvl w:ilvl="5" w:tplc="3C3662FC">
      <w:start w:val="1"/>
      <w:numFmt w:val="lowerRoman"/>
      <w:lvlText w:val="%6."/>
      <w:lvlJc w:val="right"/>
      <w:pPr>
        <w:ind w:left="4320" w:hanging="180"/>
      </w:pPr>
    </w:lvl>
    <w:lvl w:ilvl="6" w:tplc="C71AC250">
      <w:start w:val="1"/>
      <w:numFmt w:val="decimal"/>
      <w:lvlText w:val="%7."/>
      <w:lvlJc w:val="left"/>
      <w:pPr>
        <w:ind w:left="5040" w:hanging="360"/>
      </w:pPr>
    </w:lvl>
    <w:lvl w:ilvl="7" w:tplc="180E30CA">
      <w:start w:val="1"/>
      <w:numFmt w:val="lowerLetter"/>
      <w:lvlText w:val="%8."/>
      <w:lvlJc w:val="left"/>
      <w:pPr>
        <w:ind w:left="5760" w:hanging="360"/>
      </w:pPr>
    </w:lvl>
    <w:lvl w:ilvl="8" w:tplc="1A36D3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3837C1"/>
    <w:multiLevelType w:val="hybridMultilevel"/>
    <w:tmpl w:val="9918B4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D81673"/>
    <w:multiLevelType w:val="hybridMultilevel"/>
    <w:tmpl w:val="0A42E3B4"/>
    <w:lvl w:ilvl="0" w:tplc="0409000F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pStyle w:val="Heading3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5375A"/>
    <w:multiLevelType w:val="hybridMultilevel"/>
    <w:tmpl w:val="FFFFFFFF"/>
    <w:lvl w:ilvl="0" w:tplc="81C4CC60">
      <w:start w:val="1"/>
      <w:numFmt w:val="decimal"/>
      <w:lvlText w:val="%1."/>
      <w:lvlJc w:val="left"/>
      <w:pPr>
        <w:ind w:left="720" w:hanging="360"/>
      </w:pPr>
    </w:lvl>
    <w:lvl w:ilvl="1" w:tplc="2DCC4918">
      <w:start w:val="1"/>
      <w:numFmt w:val="lowerLetter"/>
      <w:lvlText w:val="%2."/>
      <w:lvlJc w:val="left"/>
      <w:pPr>
        <w:ind w:left="1440" w:hanging="360"/>
      </w:pPr>
    </w:lvl>
    <w:lvl w:ilvl="2" w:tplc="9C8C34DA">
      <w:start w:val="1"/>
      <w:numFmt w:val="lowerRoman"/>
      <w:lvlText w:val="%3."/>
      <w:lvlJc w:val="right"/>
      <w:pPr>
        <w:ind w:left="2160" w:hanging="180"/>
      </w:pPr>
    </w:lvl>
    <w:lvl w:ilvl="3" w:tplc="062408FE">
      <w:start w:val="1"/>
      <w:numFmt w:val="decimal"/>
      <w:lvlText w:val="%4."/>
      <w:lvlJc w:val="left"/>
      <w:pPr>
        <w:ind w:left="2880" w:hanging="360"/>
      </w:pPr>
    </w:lvl>
    <w:lvl w:ilvl="4" w:tplc="617C277A">
      <w:start w:val="1"/>
      <w:numFmt w:val="lowerLetter"/>
      <w:lvlText w:val="%5."/>
      <w:lvlJc w:val="left"/>
      <w:pPr>
        <w:ind w:left="3600" w:hanging="360"/>
      </w:pPr>
    </w:lvl>
    <w:lvl w:ilvl="5" w:tplc="D2941464">
      <w:start w:val="1"/>
      <w:numFmt w:val="lowerRoman"/>
      <w:lvlText w:val="%6."/>
      <w:lvlJc w:val="right"/>
      <w:pPr>
        <w:ind w:left="4320" w:hanging="180"/>
      </w:pPr>
    </w:lvl>
    <w:lvl w:ilvl="6" w:tplc="A2960310">
      <w:start w:val="1"/>
      <w:numFmt w:val="decimal"/>
      <w:lvlText w:val="%7."/>
      <w:lvlJc w:val="left"/>
      <w:pPr>
        <w:ind w:left="5040" w:hanging="360"/>
      </w:pPr>
    </w:lvl>
    <w:lvl w:ilvl="7" w:tplc="C26E8582">
      <w:start w:val="1"/>
      <w:numFmt w:val="lowerLetter"/>
      <w:lvlText w:val="%8."/>
      <w:lvlJc w:val="left"/>
      <w:pPr>
        <w:ind w:left="5760" w:hanging="360"/>
      </w:pPr>
    </w:lvl>
    <w:lvl w:ilvl="8" w:tplc="5A7843E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34547"/>
    <w:multiLevelType w:val="hybridMultilevel"/>
    <w:tmpl w:val="E07807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B220EC"/>
    <w:multiLevelType w:val="hybridMultilevel"/>
    <w:tmpl w:val="FFFFFFFF"/>
    <w:lvl w:ilvl="0" w:tplc="0ADAAFBE">
      <w:start w:val="1"/>
      <w:numFmt w:val="decimal"/>
      <w:lvlText w:val="%1."/>
      <w:lvlJc w:val="left"/>
      <w:pPr>
        <w:ind w:left="720" w:hanging="360"/>
      </w:pPr>
    </w:lvl>
    <w:lvl w:ilvl="1" w:tplc="A69E8ADC">
      <w:start w:val="1"/>
      <w:numFmt w:val="lowerLetter"/>
      <w:lvlText w:val="%2."/>
      <w:lvlJc w:val="left"/>
      <w:pPr>
        <w:ind w:left="1440" w:hanging="360"/>
      </w:pPr>
    </w:lvl>
    <w:lvl w:ilvl="2" w:tplc="898C4CFC">
      <w:start w:val="1"/>
      <w:numFmt w:val="lowerRoman"/>
      <w:lvlText w:val="%3."/>
      <w:lvlJc w:val="right"/>
      <w:pPr>
        <w:ind w:left="2160" w:hanging="180"/>
      </w:pPr>
    </w:lvl>
    <w:lvl w:ilvl="3" w:tplc="BE0C6F6C">
      <w:start w:val="1"/>
      <w:numFmt w:val="decimal"/>
      <w:lvlText w:val="%4."/>
      <w:lvlJc w:val="left"/>
      <w:pPr>
        <w:ind w:left="2880" w:hanging="360"/>
      </w:pPr>
    </w:lvl>
    <w:lvl w:ilvl="4" w:tplc="1C0EB2FA">
      <w:start w:val="1"/>
      <w:numFmt w:val="lowerLetter"/>
      <w:lvlText w:val="%5."/>
      <w:lvlJc w:val="left"/>
      <w:pPr>
        <w:ind w:left="3600" w:hanging="360"/>
      </w:pPr>
    </w:lvl>
    <w:lvl w:ilvl="5" w:tplc="D3DAF90E">
      <w:start w:val="1"/>
      <w:numFmt w:val="lowerRoman"/>
      <w:lvlText w:val="%6."/>
      <w:lvlJc w:val="right"/>
      <w:pPr>
        <w:ind w:left="4320" w:hanging="180"/>
      </w:pPr>
    </w:lvl>
    <w:lvl w:ilvl="6" w:tplc="28B2A902">
      <w:start w:val="1"/>
      <w:numFmt w:val="decimal"/>
      <w:lvlText w:val="%7."/>
      <w:lvlJc w:val="left"/>
      <w:pPr>
        <w:ind w:left="5040" w:hanging="360"/>
      </w:pPr>
    </w:lvl>
    <w:lvl w:ilvl="7" w:tplc="67024D80">
      <w:start w:val="1"/>
      <w:numFmt w:val="lowerLetter"/>
      <w:lvlText w:val="%8."/>
      <w:lvlJc w:val="left"/>
      <w:pPr>
        <w:ind w:left="5760" w:hanging="360"/>
      </w:pPr>
    </w:lvl>
    <w:lvl w:ilvl="8" w:tplc="B296C6F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363EB8"/>
    <w:multiLevelType w:val="hybridMultilevel"/>
    <w:tmpl w:val="158614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B21BF"/>
    <w:multiLevelType w:val="hybridMultilevel"/>
    <w:tmpl w:val="5A76E9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9009F"/>
    <w:multiLevelType w:val="hybridMultilevel"/>
    <w:tmpl w:val="FFFFFFFF"/>
    <w:lvl w:ilvl="0" w:tplc="CB9CC3DC">
      <w:start w:val="1"/>
      <w:numFmt w:val="decimal"/>
      <w:lvlText w:val="%1."/>
      <w:lvlJc w:val="left"/>
      <w:pPr>
        <w:ind w:left="720" w:hanging="360"/>
      </w:pPr>
    </w:lvl>
    <w:lvl w:ilvl="1" w:tplc="61C42AA4">
      <w:start w:val="1"/>
      <w:numFmt w:val="lowerLetter"/>
      <w:lvlText w:val="%2."/>
      <w:lvlJc w:val="left"/>
      <w:pPr>
        <w:ind w:left="1440" w:hanging="360"/>
      </w:pPr>
    </w:lvl>
    <w:lvl w:ilvl="2" w:tplc="5EEE6938">
      <w:start w:val="1"/>
      <w:numFmt w:val="lowerRoman"/>
      <w:lvlText w:val="%3."/>
      <w:lvlJc w:val="right"/>
      <w:pPr>
        <w:ind w:left="2160" w:hanging="180"/>
      </w:pPr>
    </w:lvl>
    <w:lvl w:ilvl="3" w:tplc="F42CF32E">
      <w:start w:val="1"/>
      <w:numFmt w:val="decimal"/>
      <w:lvlText w:val="%4."/>
      <w:lvlJc w:val="left"/>
      <w:pPr>
        <w:ind w:left="2880" w:hanging="360"/>
      </w:pPr>
    </w:lvl>
    <w:lvl w:ilvl="4" w:tplc="BF20B4AA">
      <w:start w:val="1"/>
      <w:numFmt w:val="lowerLetter"/>
      <w:lvlText w:val="%5."/>
      <w:lvlJc w:val="left"/>
      <w:pPr>
        <w:ind w:left="3600" w:hanging="360"/>
      </w:pPr>
    </w:lvl>
    <w:lvl w:ilvl="5" w:tplc="88FCB592">
      <w:start w:val="1"/>
      <w:numFmt w:val="lowerRoman"/>
      <w:lvlText w:val="%6."/>
      <w:lvlJc w:val="right"/>
      <w:pPr>
        <w:ind w:left="4320" w:hanging="180"/>
      </w:pPr>
    </w:lvl>
    <w:lvl w:ilvl="6" w:tplc="10005018">
      <w:start w:val="1"/>
      <w:numFmt w:val="decimal"/>
      <w:lvlText w:val="%7."/>
      <w:lvlJc w:val="left"/>
      <w:pPr>
        <w:ind w:left="5040" w:hanging="360"/>
      </w:pPr>
    </w:lvl>
    <w:lvl w:ilvl="7" w:tplc="283873C4">
      <w:start w:val="1"/>
      <w:numFmt w:val="lowerLetter"/>
      <w:lvlText w:val="%8."/>
      <w:lvlJc w:val="left"/>
      <w:pPr>
        <w:ind w:left="5760" w:hanging="360"/>
      </w:pPr>
    </w:lvl>
    <w:lvl w:ilvl="8" w:tplc="90A816D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2BB54B"/>
    <w:multiLevelType w:val="hybridMultilevel"/>
    <w:tmpl w:val="FFFFFFFF"/>
    <w:lvl w:ilvl="0" w:tplc="DBA6EA4A">
      <w:start w:val="1"/>
      <w:numFmt w:val="decimal"/>
      <w:lvlText w:val="%1."/>
      <w:lvlJc w:val="left"/>
      <w:pPr>
        <w:ind w:left="720" w:hanging="360"/>
      </w:pPr>
    </w:lvl>
    <w:lvl w:ilvl="1" w:tplc="B88EACF4">
      <w:start w:val="1"/>
      <w:numFmt w:val="lowerLetter"/>
      <w:lvlText w:val="%2."/>
      <w:lvlJc w:val="left"/>
      <w:pPr>
        <w:ind w:left="1440" w:hanging="360"/>
      </w:pPr>
    </w:lvl>
    <w:lvl w:ilvl="2" w:tplc="7E38A60A">
      <w:start w:val="1"/>
      <w:numFmt w:val="lowerRoman"/>
      <w:lvlText w:val="%3."/>
      <w:lvlJc w:val="right"/>
      <w:pPr>
        <w:ind w:left="2160" w:hanging="180"/>
      </w:pPr>
    </w:lvl>
    <w:lvl w:ilvl="3" w:tplc="37204C8C">
      <w:start w:val="1"/>
      <w:numFmt w:val="decimal"/>
      <w:lvlText w:val="%4."/>
      <w:lvlJc w:val="left"/>
      <w:pPr>
        <w:ind w:left="2880" w:hanging="360"/>
      </w:pPr>
    </w:lvl>
    <w:lvl w:ilvl="4" w:tplc="FA9A962C">
      <w:start w:val="1"/>
      <w:numFmt w:val="lowerLetter"/>
      <w:lvlText w:val="%5."/>
      <w:lvlJc w:val="left"/>
      <w:pPr>
        <w:ind w:left="3600" w:hanging="360"/>
      </w:pPr>
    </w:lvl>
    <w:lvl w:ilvl="5" w:tplc="83C6BA5C">
      <w:start w:val="1"/>
      <w:numFmt w:val="lowerRoman"/>
      <w:lvlText w:val="%6."/>
      <w:lvlJc w:val="right"/>
      <w:pPr>
        <w:ind w:left="4320" w:hanging="180"/>
      </w:pPr>
    </w:lvl>
    <w:lvl w:ilvl="6" w:tplc="DE201A2C">
      <w:start w:val="1"/>
      <w:numFmt w:val="decimal"/>
      <w:lvlText w:val="%7."/>
      <w:lvlJc w:val="left"/>
      <w:pPr>
        <w:ind w:left="5040" w:hanging="360"/>
      </w:pPr>
    </w:lvl>
    <w:lvl w:ilvl="7" w:tplc="4BECEEF8">
      <w:start w:val="1"/>
      <w:numFmt w:val="lowerLetter"/>
      <w:lvlText w:val="%8."/>
      <w:lvlJc w:val="left"/>
      <w:pPr>
        <w:ind w:left="5760" w:hanging="360"/>
      </w:pPr>
    </w:lvl>
    <w:lvl w:ilvl="8" w:tplc="2A5A443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C86800"/>
    <w:multiLevelType w:val="multilevel"/>
    <w:tmpl w:val="20607310"/>
    <w:lvl w:ilvl="0">
      <w:start w:val="1"/>
      <w:numFmt w:val="decimal"/>
      <w:pStyle w:val="ScheduleOne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  <w:i w:val="0"/>
        <w:iCs w:val="0"/>
        <w:u w:val="none"/>
      </w:rPr>
    </w:lvl>
    <w:lvl w:ilvl="1">
      <w:start w:val="1"/>
      <w:numFmt w:val="decimal"/>
      <w:pStyle w:val="ScheduleTwo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2">
      <w:start w:val="1"/>
      <w:numFmt w:val="decimal"/>
      <w:pStyle w:val="ScheduleThree"/>
      <w:isLgl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ScheduleFour"/>
      <w:isLgl/>
      <w:lvlText w:val="%1.%2.%3.%4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4">
      <w:start w:val="1"/>
      <w:numFmt w:val="lowerLetter"/>
      <w:pStyle w:val="ScheduleFive"/>
      <w:lvlText w:val="(%5)"/>
      <w:lvlJc w:val="left"/>
      <w:pPr>
        <w:tabs>
          <w:tab w:val="num" w:pos="2880"/>
        </w:tabs>
        <w:ind w:left="2880" w:hanging="720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5">
      <w:start w:val="1"/>
      <w:numFmt w:val="lowerRoman"/>
      <w:lvlText w:val="(%6)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6EC44BFE"/>
    <w:multiLevelType w:val="hybridMultilevel"/>
    <w:tmpl w:val="FFFFFFFF"/>
    <w:lvl w:ilvl="0" w:tplc="B1DE0A16">
      <w:start w:val="1"/>
      <w:numFmt w:val="decimal"/>
      <w:lvlText w:val="%1."/>
      <w:lvlJc w:val="left"/>
      <w:pPr>
        <w:ind w:left="720" w:hanging="360"/>
      </w:pPr>
    </w:lvl>
    <w:lvl w:ilvl="1" w:tplc="6FA808BA">
      <w:start w:val="1"/>
      <w:numFmt w:val="lowerLetter"/>
      <w:lvlText w:val="%2."/>
      <w:lvlJc w:val="left"/>
      <w:pPr>
        <w:ind w:left="1440" w:hanging="360"/>
      </w:pPr>
    </w:lvl>
    <w:lvl w:ilvl="2" w:tplc="31B2DD68">
      <w:start w:val="1"/>
      <w:numFmt w:val="lowerRoman"/>
      <w:lvlText w:val="%3."/>
      <w:lvlJc w:val="right"/>
      <w:pPr>
        <w:ind w:left="2160" w:hanging="180"/>
      </w:pPr>
    </w:lvl>
    <w:lvl w:ilvl="3" w:tplc="96027926">
      <w:start w:val="1"/>
      <w:numFmt w:val="decimal"/>
      <w:lvlText w:val="%4."/>
      <w:lvlJc w:val="left"/>
      <w:pPr>
        <w:ind w:left="2880" w:hanging="360"/>
      </w:pPr>
    </w:lvl>
    <w:lvl w:ilvl="4" w:tplc="2266125C">
      <w:start w:val="1"/>
      <w:numFmt w:val="lowerLetter"/>
      <w:lvlText w:val="%5."/>
      <w:lvlJc w:val="left"/>
      <w:pPr>
        <w:ind w:left="3600" w:hanging="360"/>
      </w:pPr>
    </w:lvl>
    <w:lvl w:ilvl="5" w:tplc="D422D49C">
      <w:start w:val="1"/>
      <w:numFmt w:val="lowerRoman"/>
      <w:lvlText w:val="%6."/>
      <w:lvlJc w:val="right"/>
      <w:pPr>
        <w:ind w:left="4320" w:hanging="180"/>
      </w:pPr>
    </w:lvl>
    <w:lvl w:ilvl="6" w:tplc="120A473E">
      <w:start w:val="1"/>
      <w:numFmt w:val="decimal"/>
      <w:lvlText w:val="%7."/>
      <w:lvlJc w:val="left"/>
      <w:pPr>
        <w:ind w:left="5040" w:hanging="360"/>
      </w:pPr>
    </w:lvl>
    <w:lvl w:ilvl="7" w:tplc="AD644396">
      <w:start w:val="1"/>
      <w:numFmt w:val="lowerLetter"/>
      <w:lvlText w:val="%8."/>
      <w:lvlJc w:val="left"/>
      <w:pPr>
        <w:ind w:left="5760" w:hanging="360"/>
      </w:pPr>
    </w:lvl>
    <w:lvl w:ilvl="8" w:tplc="4A46B4D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8A3242"/>
    <w:multiLevelType w:val="hybridMultilevel"/>
    <w:tmpl w:val="56182C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9A7D6F"/>
    <w:multiLevelType w:val="hybridMultilevel"/>
    <w:tmpl w:val="8AF413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A37FA"/>
    <w:multiLevelType w:val="hybridMultilevel"/>
    <w:tmpl w:val="F66ACB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B42303"/>
    <w:multiLevelType w:val="hybridMultilevel"/>
    <w:tmpl w:val="FFFFFFFF"/>
    <w:lvl w:ilvl="0" w:tplc="3E12C570">
      <w:start w:val="1"/>
      <w:numFmt w:val="decimal"/>
      <w:lvlText w:val="%1."/>
      <w:lvlJc w:val="left"/>
      <w:pPr>
        <w:ind w:left="720" w:hanging="360"/>
      </w:pPr>
    </w:lvl>
    <w:lvl w:ilvl="1" w:tplc="D67279EE">
      <w:start w:val="1"/>
      <w:numFmt w:val="lowerLetter"/>
      <w:lvlText w:val="%2."/>
      <w:lvlJc w:val="left"/>
      <w:pPr>
        <w:ind w:left="1440" w:hanging="360"/>
      </w:pPr>
    </w:lvl>
    <w:lvl w:ilvl="2" w:tplc="26AE3934">
      <w:start w:val="1"/>
      <w:numFmt w:val="lowerRoman"/>
      <w:lvlText w:val="%3."/>
      <w:lvlJc w:val="right"/>
      <w:pPr>
        <w:ind w:left="2160" w:hanging="180"/>
      </w:pPr>
    </w:lvl>
    <w:lvl w:ilvl="3" w:tplc="D0260098">
      <w:start w:val="1"/>
      <w:numFmt w:val="decimal"/>
      <w:lvlText w:val="%4."/>
      <w:lvlJc w:val="left"/>
      <w:pPr>
        <w:ind w:left="2880" w:hanging="360"/>
      </w:pPr>
    </w:lvl>
    <w:lvl w:ilvl="4" w:tplc="0944BB88">
      <w:start w:val="1"/>
      <w:numFmt w:val="lowerLetter"/>
      <w:lvlText w:val="%5."/>
      <w:lvlJc w:val="left"/>
      <w:pPr>
        <w:ind w:left="3600" w:hanging="360"/>
      </w:pPr>
    </w:lvl>
    <w:lvl w:ilvl="5" w:tplc="E37E16F0">
      <w:start w:val="1"/>
      <w:numFmt w:val="lowerRoman"/>
      <w:lvlText w:val="%6."/>
      <w:lvlJc w:val="right"/>
      <w:pPr>
        <w:ind w:left="4320" w:hanging="180"/>
      </w:pPr>
    </w:lvl>
    <w:lvl w:ilvl="6" w:tplc="75768D1A">
      <w:start w:val="1"/>
      <w:numFmt w:val="decimal"/>
      <w:lvlText w:val="%7."/>
      <w:lvlJc w:val="left"/>
      <w:pPr>
        <w:ind w:left="5040" w:hanging="360"/>
      </w:pPr>
    </w:lvl>
    <w:lvl w:ilvl="7" w:tplc="AB763F34">
      <w:start w:val="1"/>
      <w:numFmt w:val="lowerLetter"/>
      <w:lvlText w:val="%8."/>
      <w:lvlJc w:val="left"/>
      <w:pPr>
        <w:ind w:left="5760" w:hanging="360"/>
      </w:pPr>
    </w:lvl>
    <w:lvl w:ilvl="8" w:tplc="FD7C4746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ECFF0A"/>
    <w:multiLevelType w:val="hybridMultilevel"/>
    <w:tmpl w:val="FFFFFFFF"/>
    <w:lvl w:ilvl="0" w:tplc="69FC7010">
      <w:start w:val="1"/>
      <w:numFmt w:val="decimal"/>
      <w:lvlText w:val="%1."/>
      <w:lvlJc w:val="left"/>
      <w:pPr>
        <w:ind w:left="720" w:hanging="360"/>
      </w:pPr>
    </w:lvl>
    <w:lvl w:ilvl="1" w:tplc="A59CD452">
      <w:start w:val="1"/>
      <w:numFmt w:val="lowerLetter"/>
      <w:lvlText w:val="%2."/>
      <w:lvlJc w:val="left"/>
      <w:pPr>
        <w:ind w:left="1440" w:hanging="360"/>
      </w:pPr>
    </w:lvl>
    <w:lvl w:ilvl="2" w:tplc="EC7E56E0">
      <w:start w:val="1"/>
      <w:numFmt w:val="lowerRoman"/>
      <w:lvlText w:val="%3."/>
      <w:lvlJc w:val="right"/>
      <w:pPr>
        <w:ind w:left="2160" w:hanging="180"/>
      </w:pPr>
    </w:lvl>
    <w:lvl w:ilvl="3" w:tplc="3A6218F6">
      <w:start w:val="1"/>
      <w:numFmt w:val="decimal"/>
      <w:lvlText w:val="%4."/>
      <w:lvlJc w:val="left"/>
      <w:pPr>
        <w:ind w:left="2880" w:hanging="360"/>
      </w:pPr>
    </w:lvl>
    <w:lvl w:ilvl="4" w:tplc="EC0620A8">
      <w:start w:val="1"/>
      <w:numFmt w:val="lowerLetter"/>
      <w:lvlText w:val="%5."/>
      <w:lvlJc w:val="left"/>
      <w:pPr>
        <w:ind w:left="3600" w:hanging="360"/>
      </w:pPr>
    </w:lvl>
    <w:lvl w:ilvl="5" w:tplc="2A6E1922">
      <w:start w:val="1"/>
      <w:numFmt w:val="lowerRoman"/>
      <w:lvlText w:val="%6."/>
      <w:lvlJc w:val="right"/>
      <w:pPr>
        <w:ind w:left="4320" w:hanging="180"/>
      </w:pPr>
    </w:lvl>
    <w:lvl w:ilvl="6" w:tplc="8B886256">
      <w:start w:val="1"/>
      <w:numFmt w:val="decimal"/>
      <w:lvlText w:val="%7."/>
      <w:lvlJc w:val="left"/>
      <w:pPr>
        <w:ind w:left="5040" w:hanging="360"/>
      </w:pPr>
    </w:lvl>
    <w:lvl w:ilvl="7" w:tplc="F0CA25D8">
      <w:start w:val="1"/>
      <w:numFmt w:val="lowerLetter"/>
      <w:lvlText w:val="%8."/>
      <w:lvlJc w:val="left"/>
      <w:pPr>
        <w:ind w:left="5760" w:hanging="360"/>
      </w:pPr>
    </w:lvl>
    <w:lvl w:ilvl="8" w:tplc="4B28CAA6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24130">
    <w:abstractNumId w:val="4"/>
  </w:num>
  <w:num w:numId="2" w16cid:durableId="2021543542">
    <w:abstractNumId w:val="8"/>
  </w:num>
  <w:num w:numId="3" w16cid:durableId="460154804">
    <w:abstractNumId w:val="6"/>
  </w:num>
  <w:num w:numId="4" w16cid:durableId="1115519827">
    <w:abstractNumId w:val="13"/>
  </w:num>
  <w:num w:numId="5" w16cid:durableId="931474785">
    <w:abstractNumId w:val="12"/>
  </w:num>
  <w:num w:numId="6" w16cid:durableId="487135792">
    <w:abstractNumId w:val="14"/>
  </w:num>
  <w:num w:numId="7" w16cid:durableId="133564442">
    <w:abstractNumId w:val="2"/>
  </w:num>
  <w:num w:numId="8" w16cid:durableId="1155028103">
    <w:abstractNumId w:val="35"/>
  </w:num>
  <w:num w:numId="9" w16cid:durableId="1202284975">
    <w:abstractNumId w:val="22"/>
  </w:num>
  <w:num w:numId="10" w16cid:durableId="78916124">
    <w:abstractNumId w:val="30"/>
  </w:num>
  <w:num w:numId="11" w16cid:durableId="1070351113">
    <w:abstractNumId w:val="1"/>
  </w:num>
  <w:num w:numId="12" w16cid:durableId="1805077028">
    <w:abstractNumId w:val="28"/>
  </w:num>
  <w:num w:numId="13" w16cid:durableId="210196603">
    <w:abstractNumId w:val="27"/>
  </w:num>
  <w:num w:numId="14" w16cid:durableId="316038039">
    <w:abstractNumId w:val="24"/>
  </w:num>
  <w:num w:numId="15" w16cid:durableId="710225492">
    <w:abstractNumId w:val="17"/>
  </w:num>
  <w:num w:numId="16" w16cid:durableId="91515960">
    <w:abstractNumId w:val="7"/>
  </w:num>
  <w:num w:numId="17" w16cid:durableId="2015568818">
    <w:abstractNumId w:val="16"/>
  </w:num>
  <w:num w:numId="18" w16cid:durableId="505444867">
    <w:abstractNumId w:val="19"/>
  </w:num>
  <w:num w:numId="19" w16cid:durableId="359209945">
    <w:abstractNumId w:val="3"/>
  </w:num>
  <w:num w:numId="20" w16cid:durableId="186988894">
    <w:abstractNumId w:val="34"/>
  </w:num>
  <w:num w:numId="21" w16cid:durableId="1503545917">
    <w:abstractNumId w:val="29"/>
  </w:num>
  <w:num w:numId="22" w16cid:durableId="1624919662">
    <w:abstractNumId w:val="21"/>
  </w:num>
  <w:num w:numId="23" w16cid:durableId="644434087">
    <w:abstractNumId w:val="11"/>
  </w:num>
  <w:num w:numId="24" w16cid:durableId="17927009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3810598">
    <w:abstractNumId w:val="31"/>
  </w:num>
  <w:num w:numId="26" w16cid:durableId="1960329561">
    <w:abstractNumId w:val="0"/>
  </w:num>
  <w:num w:numId="27" w16cid:durableId="2006736971">
    <w:abstractNumId w:val="5"/>
  </w:num>
  <w:num w:numId="28" w16cid:durableId="1428695522">
    <w:abstractNumId w:val="25"/>
  </w:num>
  <w:num w:numId="29" w16cid:durableId="1149634828">
    <w:abstractNumId w:val="18"/>
  </w:num>
  <w:num w:numId="30" w16cid:durableId="1576402996">
    <w:abstractNumId w:val="33"/>
  </w:num>
  <w:num w:numId="31" w16cid:durableId="1762527684">
    <w:abstractNumId w:val="9"/>
  </w:num>
  <w:num w:numId="32" w16cid:durableId="1888376875">
    <w:abstractNumId w:val="26"/>
  </w:num>
  <w:num w:numId="33" w16cid:durableId="337463735">
    <w:abstractNumId w:val="10"/>
  </w:num>
  <w:num w:numId="34" w16cid:durableId="71858539">
    <w:abstractNumId w:val="32"/>
  </w:num>
  <w:num w:numId="35" w16cid:durableId="952518452">
    <w:abstractNumId w:val="20"/>
  </w:num>
  <w:num w:numId="36" w16cid:durableId="1816947763">
    <w:abstractNumId w:val="15"/>
  </w:num>
  <w:num w:numId="37" w16cid:durableId="569002241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>
      <o:colormru v:ext="edit" colors="#1d73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0E0"/>
    <w:rsid w:val="00000079"/>
    <w:rsid w:val="000000E4"/>
    <w:rsid w:val="000005D6"/>
    <w:rsid w:val="00001181"/>
    <w:rsid w:val="000014F3"/>
    <w:rsid w:val="00001B17"/>
    <w:rsid w:val="00002B7E"/>
    <w:rsid w:val="00003607"/>
    <w:rsid w:val="00004F3F"/>
    <w:rsid w:val="000058C1"/>
    <w:rsid w:val="00005913"/>
    <w:rsid w:val="000060E8"/>
    <w:rsid w:val="0000708C"/>
    <w:rsid w:val="00007760"/>
    <w:rsid w:val="0000797E"/>
    <w:rsid w:val="0001083F"/>
    <w:rsid w:val="00010F28"/>
    <w:rsid w:val="00011E08"/>
    <w:rsid w:val="00011F1D"/>
    <w:rsid w:val="000127E2"/>
    <w:rsid w:val="000128C6"/>
    <w:rsid w:val="00012BF0"/>
    <w:rsid w:val="00013214"/>
    <w:rsid w:val="00014385"/>
    <w:rsid w:val="00014ABD"/>
    <w:rsid w:val="00016C46"/>
    <w:rsid w:val="00016CCF"/>
    <w:rsid w:val="000177A8"/>
    <w:rsid w:val="00017B70"/>
    <w:rsid w:val="0002132E"/>
    <w:rsid w:val="00021587"/>
    <w:rsid w:val="0002236E"/>
    <w:rsid w:val="00022BE5"/>
    <w:rsid w:val="000257CD"/>
    <w:rsid w:val="00026AF2"/>
    <w:rsid w:val="0002723F"/>
    <w:rsid w:val="0002784A"/>
    <w:rsid w:val="00027C8A"/>
    <w:rsid w:val="0003042A"/>
    <w:rsid w:val="00031648"/>
    <w:rsid w:val="00031D86"/>
    <w:rsid w:val="000322E9"/>
    <w:rsid w:val="00032ED6"/>
    <w:rsid w:val="0003392D"/>
    <w:rsid w:val="000339CB"/>
    <w:rsid w:val="00033B82"/>
    <w:rsid w:val="00034E07"/>
    <w:rsid w:val="00035836"/>
    <w:rsid w:val="00035A42"/>
    <w:rsid w:val="0003610E"/>
    <w:rsid w:val="00036693"/>
    <w:rsid w:val="000368A0"/>
    <w:rsid w:val="00037184"/>
    <w:rsid w:val="00040EE0"/>
    <w:rsid w:val="00040F91"/>
    <w:rsid w:val="00041804"/>
    <w:rsid w:val="00041C84"/>
    <w:rsid w:val="00042286"/>
    <w:rsid w:val="000440EA"/>
    <w:rsid w:val="000452DE"/>
    <w:rsid w:val="00046D27"/>
    <w:rsid w:val="00047354"/>
    <w:rsid w:val="00047B87"/>
    <w:rsid w:val="00047D91"/>
    <w:rsid w:val="00047E68"/>
    <w:rsid w:val="00050F30"/>
    <w:rsid w:val="00051ECC"/>
    <w:rsid w:val="00052FF4"/>
    <w:rsid w:val="00053F2F"/>
    <w:rsid w:val="00054E2B"/>
    <w:rsid w:val="00055EE1"/>
    <w:rsid w:val="0005783B"/>
    <w:rsid w:val="00060F19"/>
    <w:rsid w:val="00061AAB"/>
    <w:rsid w:val="00061CBC"/>
    <w:rsid w:val="00063E80"/>
    <w:rsid w:val="00063EB0"/>
    <w:rsid w:val="00064BDB"/>
    <w:rsid w:val="00064CB7"/>
    <w:rsid w:val="00065021"/>
    <w:rsid w:val="000651A4"/>
    <w:rsid w:val="00066613"/>
    <w:rsid w:val="00066709"/>
    <w:rsid w:val="00066DD5"/>
    <w:rsid w:val="00067577"/>
    <w:rsid w:val="000678DB"/>
    <w:rsid w:val="00067DCD"/>
    <w:rsid w:val="00071161"/>
    <w:rsid w:val="00071AD2"/>
    <w:rsid w:val="000739AD"/>
    <w:rsid w:val="00075A8A"/>
    <w:rsid w:val="00075B9D"/>
    <w:rsid w:val="00075D97"/>
    <w:rsid w:val="00077759"/>
    <w:rsid w:val="00077AF7"/>
    <w:rsid w:val="00077F2A"/>
    <w:rsid w:val="00080F34"/>
    <w:rsid w:val="000853C4"/>
    <w:rsid w:val="000858F7"/>
    <w:rsid w:val="00086020"/>
    <w:rsid w:val="00086D63"/>
    <w:rsid w:val="0009011F"/>
    <w:rsid w:val="00090E43"/>
    <w:rsid w:val="00091855"/>
    <w:rsid w:val="00091ADE"/>
    <w:rsid w:val="00092456"/>
    <w:rsid w:val="0009254F"/>
    <w:rsid w:val="00092B7B"/>
    <w:rsid w:val="00092E53"/>
    <w:rsid w:val="000931EC"/>
    <w:rsid w:val="00093DCA"/>
    <w:rsid w:val="00094B1E"/>
    <w:rsid w:val="0009720A"/>
    <w:rsid w:val="000A0F92"/>
    <w:rsid w:val="000A1DD8"/>
    <w:rsid w:val="000A3E24"/>
    <w:rsid w:val="000A4538"/>
    <w:rsid w:val="000A55CF"/>
    <w:rsid w:val="000A57E2"/>
    <w:rsid w:val="000A5AF9"/>
    <w:rsid w:val="000A5D60"/>
    <w:rsid w:val="000A6D08"/>
    <w:rsid w:val="000B1415"/>
    <w:rsid w:val="000B23A8"/>
    <w:rsid w:val="000B6838"/>
    <w:rsid w:val="000B7133"/>
    <w:rsid w:val="000B7489"/>
    <w:rsid w:val="000B7BE5"/>
    <w:rsid w:val="000C0320"/>
    <w:rsid w:val="000C1884"/>
    <w:rsid w:val="000C291F"/>
    <w:rsid w:val="000C304B"/>
    <w:rsid w:val="000C38C3"/>
    <w:rsid w:val="000C3BBD"/>
    <w:rsid w:val="000C3E1D"/>
    <w:rsid w:val="000C498A"/>
    <w:rsid w:val="000C686C"/>
    <w:rsid w:val="000C780B"/>
    <w:rsid w:val="000C7BAE"/>
    <w:rsid w:val="000D1D83"/>
    <w:rsid w:val="000D1E1A"/>
    <w:rsid w:val="000D2337"/>
    <w:rsid w:val="000D43F1"/>
    <w:rsid w:val="000D4545"/>
    <w:rsid w:val="000D7C7D"/>
    <w:rsid w:val="000E0F12"/>
    <w:rsid w:val="000E1535"/>
    <w:rsid w:val="000E449A"/>
    <w:rsid w:val="000E47FC"/>
    <w:rsid w:val="000E4B0A"/>
    <w:rsid w:val="000E54ED"/>
    <w:rsid w:val="000E6C21"/>
    <w:rsid w:val="000F05B4"/>
    <w:rsid w:val="000F0912"/>
    <w:rsid w:val="000F15FE"/>
    <w:rsid w:val="000F32A9"/>
    <w:rsid w:val="000F3939"/>
    <w:rsid w:val="000F439E"/>
    <w:rsid w:val="000F47D6"/>
    <w:rsid w:val="000F5045"/>
    <w:rsid w:val="000F504D"/>
    <w:rsid w:val="000F519F"/>
    <w:rsid w:val="000F64D9"/>
    <w:rsid w:val="000F69ED"/>
    <w:rsid w:val="000F7666"/>
    <w:rsid w:val="000F7BD3"/>
    <w:rsid w:val="000F7ECF"/>
    <w:rsid w:val="00100BCD"/>
    <w:rsid w:val="00101DE6"/>
    <w:rsid w:val="001020AF"/>
    <w:rsid w:val="00103015"/>
    <w:rsid w:val="001042FA"/>
    <w:rsid w:val="00104389"/>
    <w:rsid w:val="00104A30"/>
    <w:rsid w:val="0010612E"/>
    <w:rsid w:val="00106146"/>
    <w:rsid w:val="00106ABC"/>
    <w:rsid w:val="00107548"/>
    <w:rsid w:val="00110EA2"/>
    <w:rsid w:val="00111E9B"/>
    <w:rsid w:val="001126F2"/>
    <w:rsid w:val="001133DD"/>
    <w:rsid w:val="00113B8E"/>
    <w:rsid w:val="00115D69"/>
    <w:rsid w:val="00116286"/>
    <w:rsid w:val="00116C74"/>
    <w:rsid w:val="001202DA"/>
    <w:rsid w:val="001206AD"/>
    <w:rsid w:val="00121E05"/>
    <w:rsid w:val="00121EA9"/>
    <w:rsid w:val="001223BE"/>
    <w:rsid w:val="0012356A"/>
    <w:rsid w:val="00123F20"/>
    <w:rsid w:val="00125C44"/>
    <w:rsid w:val="00127195"/>
    <w:rsid w:val="00130516"/>
    <w:rsid w:val="001305A4"/>
    <w:rsid w:val="00130AB3"/>
    <w:rsid w:val="00135E6D"/>
    <w:rsid w:val="0013775C"/>
    <w:rsid w:val="0014007A"/>
    <w:rsid w:val="00140518"/>
    <w:rsid w:val="001409E6"/>
    <w:rsid w:val="00140C22"/>
    <w:rsid w:val="00141B46"/>
    <w:rsid w:val="00142A78"/>
    <w:rsid w:val="00144D27"/>
    <w:rsid w:val="00145F3A"/>
    <w:rsid w:val="00146027"/>
    <w:rsid w:val="001478E4"/>
    <w:rsid w:val="00147B29"/>
    <w:rsid w:val="00147D5E"/>
    <w:rsid w:val="00150485"/>
    <w:rsid w:val="00150B7C"/>
    <w:rsid w:val="00150E03"/>
    <w:rsid w:val="00151045"/>
    <w:rsid w:val="0015184F"/>
    <w:rsid w:val="00152095"/>
    <w:rsid w:val="00152100"/>
    <w:rsid w:val="00152783"/>
    <w:rsid w:val="00154CAE"/>
    <w:rsid w:val="0015642B"/>
    <w:rsid w:val="001565EC"/>
    <w:rsid w:val="00157610"/>
    <w:rsid w:val="00160AC9"/>
    <w:rsid w:val="0016248C"/>
    <w:rsid w:val="00162FD7"/>
    <w:rsid w:val="00164B9D"/>
    <w:rsid w:val="00166A13"/>
    <w:rsid w:val="00166A8C"/>
    <w:rsid w:val="00166FD1"/>
    <w:rsid w:val="001727AB"/>
    <w:rsid w:val="001728A6"/>
    <w:rsid w:val="00173AE5"/>
    <w:rsid w:val="00173CEC"/>
    <w:rsid w:val="0017446F"/>
    <w:rsid w:val="00176183"/>
    <w:rsid w:val="0017728F"/>
    <w:rsid w:val="0017737A"/>
    <w:rsid w:val="001775ED"/>
    <w:rsid w:val="00180555"/>
    <w:rsid w:val="00185303"/>
    <w:rsid w:val="00186F47"/>
    <w:rsid w:val="001872FC"/>
    <w:rsid w:val="00191091"/>
    <w:rsid w:val="00191BCD"/>
    <w:rsid w:val="00192A40"/>
    <w:rsid w:val="001937DE"/>
    <w:rsid w:val="00193CF1"/>
    <w:rsid w:val="001945C0"/>
    <w:rsid w:val="00197120"/>
    <w:rsid w:val="0019732A"/>
    <w:rsid w:val="001A22F9"/>
    <w:rsid w:val="001A29CA"/>
    <w:rsid w:val="001A77AB"/>
    <w:rsid w:val="001B0E44"/>
    <w:rsid w:val="001B17A3"/>
    <w:rsid w:val="001B2044"/>
    <w:rsid w:val="001B231E"/>
    <w:rsid w:val="001B3C91"/>
    <w:rsid w:val="001B4C62"/>
    <w:rsid w:val="001B52C4"/>
    <w:rsid w:val="001B5769"/>
    <w:rsid w:val="001B586F"/>
    <w:rsid w:val="001B5DCB"/>
    <w:rsid w:val="001B610D"/>
    <w:rsid w:val="001B6221"/>
    <w:rsid w:val="001B7E86"/>
    <w:rsid w:val="001C06A1"/>
    <w:rsid w:val="001C0D66"/>
    <w:rsid w:val="001C189A"/>
    <w:rsid w:val="001C2AB1"/>
    <w:rsid w:val="001C5291"/>
    <w:rsid w:val="001C52E1"/>
    <w:rsid w:val="001C533F"/>
    <w:rsid w:val="001C5351"/>
    <w:rsid w:val="001C56DC"/>
    <w:rsid w:val="001C5B76"/>
    <w:rsid w:val="001C7BDD"/>
    <w:rsid w:val="001D0726"/>
    <w:rsid w:val="001D0A4E"/>
    <w:rsid w:val="001D1365"/>
    <w:rsid w:val="001D3C5C"/>
    <w:rsid w:val="001D406B"/>
    <w:rsid w:val="001D50B0"/>
    <w:rsid w:val="001D5628"/>
    <w:rsid w:val="001D5C25"/>
    <w:rsid w:val="001D5D6D"/>
    <w:rsid w:val="001D5EC1"/>
    <w:rsid w:val="001D710D"/>
    <w:rsid w:val="001D76B7"/>
    <w:rsid w:val="001D7C09"/>
    <w:rsid w:val="001E08A5"/>
    <w:rsid w:val="001E08E2"/>
    <w:rsid w:val="001E0CB6"/>
    <w:rsid w:val="001E1523"/>
    <w:rsid w:val="001E43DB"/>
    <w:rsid w:val="001E4B82"/>
    <w:rsid w:val="001E4C8E"/>
    <w:rsid w:val="001E506B"/>
    <w:rsid w:val="001E5698"/>
    <w:rsid w:val="001E70BB"/>
    <w:rsid w:val="001E7A57"/>
    <w:rsid w:val="001F0E04"/>
    <w:rsid w:val="001F1EBC"/>
    <w:rsid w:val="001F2020"/>
    <w:rsid w:val="001F2228"/>
    <w:rsid w:val="001F32A8"/>
    <w:rsid w:val="001F39FE"/>
    <w:rsid w:val="001F48B5"/>
    <w:rsid w:val="001F4E71"/>
    <w:rsid w:val="001F4E83"/>
    <w:rsid w:val="001F58E1"/>
    <w:rsid w:val="001F66EF"/>
    <w:rsid w:val="001F698A"/>
    <w:rsid w:val="001F6F39"/>
    <w:rsid w:val="001F790E"/>
    <w:rsid w:val="001F7E0D"/>
    <w:rsid w:val="002008B5"/>
    <w:rsid w:val="002010EB"/>
    <w:rsid w:val="00201A2F"/>
    <w:rsid w:val="00201DF4"/>
    <w:rsid w:val="00202191"/>
    <w:rsid w:val="002021C7"/>
    <w:rsid w:val="002022BC"/>
    <w:rsid w:val="0020234C"/>
    <w:rsid w:val="00202D1A"/>
    <w:rsid w:val="00204AD3"/>
    <w:rsid w:val="0020572F"/>
    <w:rsid w:val="00205935"/>
    <w:rsid w:val="00206174"/>
    <w:rsid w:val="0020621E"/>
    <w:rsid w:val="00206473"/>
    <w:rsid w:val="00207112"/>
    <w:rsid w:val="00207142"/>
    <w:rsid w:val="00207A3A"/>
    <w:rsid w:val="002106D3"/>
    <w:rsid w:val="00210932"/>
    <w:rsid w:val="0021161A"/>
    <w:rsid w:val="0021303E"/>
    <w:rsid w:val="002140C4"/>
    <w:rsid w:val="00214927"/>
    <w:rsid w:val="002149F2"/>
    <w:rsid w:val="00214C3A"/>
    <w:rsid w:val="00215B80"/>
    <w:rsid w:val="00215BD9"/>
    <w:rsid w:val="0021647B"/>
    <w:rsid w:val="00217039"/>
    <w:rsid w:val="00221A36"/>
    <w:rsid w:val="00221D9F"/>
    <w:rsid w:val="00221F45"/>
    <w:rsid w:val="002222AB"/>
    <w:rsid w:val="00224165"/>
    <w:rsid w:val="002264FB"/>
    <w:rsid w:val="00227F3C"/>
    <w:rsid w:val="00230914"/>
    <w:rsid w:val="00231FCC"/>
    <w:rsid w:val="002328D4"/>
    <w:rsid w:val="002331A6"/>
    <w:rsid w:val="00235E23"/>
    <w:rsid w:val="00237A81"/>
    <w:rsid w:val="002405A2"/>
    <w:rsid w:val="00242535"/>
    <w:rsid w:val="00242780"/>
    <w:rsid w:val="00242A1C"/>
    <w:rsid w:val="002437D4"/>
    <w:rsid w:val="0024443B"/>
    <w:rsid w:val="00244707"/>
    <w:rsid w:val="00244825"/>
    <w:rsid w:val="002467AE"/>
    <w:rsid w:val="002469E9"/>
    <w:rsid w:val="00247B25"/>
    <w:rsid w:val="002500DF"/>
    <w:rsid w:val="00250115"/>
    <w:rsid w:val="002507C5"/>
    <w:rsid w:val="00250EB6"/>
    <w:rsid w:val="0025161E"/>
    <w:rsid w:val="00253885"/>
    <w:rsid w:val="00253965"/>
    <w:rsid w:val="002540F7"/>
    <w:rsid w:val="002550DA"/>
    <w:rsid w:val="00255AD6"/>
    <w:rsid w:val="00256B0C"/>
    <w:rsid w:val="00257AE8"/>
    <w:rsid w:val="00260998"/>
    <w:rsid w:val="00261132"/>
    <w:rsid w:val="00261FAD"/>
    <w:rsid w:val="00262734"/>
    <w:rsid w:val="00262B03"/>
    <w:rsid w:val="0026308C"/>
    <w:rsid w:val="002630DE"/>
    <w:rsid w:val="002633BC"/>
    <w:rsid w:val="00264A79"/>
    <w:rsid w:val="00264C78"/>
    <w:rsid w:val="00264F9C"/>
    <w:rsid w:val="0026508C"/>
    <w:rsid w:val="0026510D"/>
    <w:rsid w:val="00265AB3"/>
    <w:rsid w:val="0026678E"/>
    <w:rsid w:val="00266A57"/>
    <w:rsid w:val="00270D91"/>
    <w:rsid w:val="00270EF9"/>
    <w:rsid w:val="002755E6"/>
    <w:rsid w:val="00275C6B"/>
    <w:rsid w:val="002766D8"/>
    <w:rsid w:val="00276904"/>
    <w:rsid w:val="00276B09"/>
    <w:rsid w:val="00276FA8"/>
    <w:rsid w:val="002771DF"/>
    <w:rsid w:val="0027775D"/>
    <w:rsid w:val="00277886"/>
    <w:rsid w:val="00277A54"/>
    <w:rsid w:val="00277E15"/>
    <w:rsid w:val="00281114"/>
    <w:rsid w:val="002819CE"/>
    <w:rsid w:val="00281D64"/>
    <w:rsid w:val="0028303A"/>
    <w:rsid w:val="002830EC"/>
    <w:rsid w:val="00283615"/>
    <w:rsid w:val="0028372E"/>
    <w:rsid w:val="0028495F"/>
    <w:rsid w:val="00284B78"/>
    <w:rsid w:val="00286838"/>
    <w:rsid w:val="002868E0"/>
    <w:rsid w:val="00286C4D"/>
    <w:rsid w:val="002871F9"/>
    <w:rsid w:val="00287F08"/>
    <w:rsid w:val="002904EA"/>
    <w:rsid w:val="00291487"/>
    <w:rsid w:val="0029204C"/>
    <w:rsid w:val="00293EAD"/>
    <w:rsid w:val="00294C51"/>
    <w:rsid w:val="0029553E"/>
    <w:rsid w:val="002958B2"/>
    <w:rsid w:val="002A0EEC"/>
    <w:rsid w:val="002A0F25"/>
    <w:rsid w:val="002A1032"/>
    <w:rsid w:val="002A12FE"/>
    <w:rsid w:val="002A143D"/>
    <w:rsid w:val="002A1F33"/>
    <w:rsid w:val="002A2A5D"/>
    <w:rsid w:val="002A2E29"/>
    <w:rsid w:val="002A55BE"/>
    <w:rsid w:val="002A561D"/>
    <w:rsid w:val="002A684A"/>
    <w:rsid w:val="002B09FD"/>
    <w:rsid w:val="002B0AF5"/>
    <w:rsid w:val="002B1132"/>
    <w:rsid w:val="002B2137"/>
    <w:rsid w:val="002B3594"/>
    <w:rsid w:val="002B35E1"/>
    <w:rsid w:val="002B3B81"/>
    <w:rsid w:val="002B43BC"/>
    <w:rsid w:val="002B451F"/>
    <w:rsid w:val="002B4DCD"/>
    <w:rsid w:val="002B5456"/>
    <w:rsid w:val="002B5513"/>
    <w:rsid w:val="002B55BB"/>
    <w:rsid w:val="002B58AC"/>
    <w:rsid w:val="002B5A53"/>
    <w:rsid w:val="002C10DD"/>
    <w:rsid w:val="002C1BE2"/>
    <w:rsid w:val="002C227B"/>
    <w:rsid w:val="002C24C7"/>
    <w:rsid w:val="002C2608"/>
    <w:rsid w:val="002C3961"/>
    <w:rsid w:val="002C39D3"/>
    <w:rsid w:val="002C5EC1"/>
    <w:rsid w:val="002C605D"/>
    <w:rsid w:val="002C65AA"/>
    <w:rsid w:val="002C7D3E"/>
    <w:rsid w:val="002D0F9C"/>
    <w:rsid w:val="002D1B58"/>
    <w:rsid w:val="002D1C3C"/>
    <w:rsid w:val="002D2A62"/>
    <w:rsid w:val="002D2CB0"/>
    <w:rsid w:val="002D2F0F"/>
    <w:rsid w:val="002D49BE"/>
    <w:rsid w:val="002D588D"/>
    <w:rsid w:val="002D5944"/>
    <w:rsid w:val="002D67D5"/>
    <w:rsid w:val="002D74FE"/>
    <w:rsid w:val="002D7ED2"/>
    <w:rsid w:val="002D7F3F"/>
    <w:rsid w:val="002E0223"/>
    <w:rsid w:val="002E101D"/>
    <w:rsid w:val="002E21CB"/>
    <w:rsid w:val="002E3A07"/>
    <w:rsid w:val="002E3B2F"/>
    <w:rsid w:val="002E51FB"/>
    <w:rsid w:val="002E5792"/>
    <w:rsid w:val="002E5794"/>
    <w:rsid w:val="002E58E8"/>
    <w:rsid w:val="002E6BFE"/>
    <w:rsid w:val="002E704D"/>
    <w:rsid w:val="002E7189"/>
    <w:rsid w:val="002E788D"/>
    <w:rsid w:val="002E7BAC"/>
    <w:rsid w:val="002F028D"/>
    <w:rsid w:val="002F12B3"/>
    <w:rsid w:val="002F144E"/>
    <w:rsid w:val="002F2371"/>
    <w:rsid w:val="002F2953"/>
    <w:rsid w:val="002F6A9B"/>
    <w:rsid w:val="002F77EC"/>
    <w:rsid w:val="00300133"/>
    <w:rsid w:val="00300570"/>
    <w:rsid w:val="0030071E"/>
    <w:rsid w:val="00300E94"/>
    <w:rsid w:val="003013F9"/>
    <w:rsid w:val="00301D26"/>
    <w:rsid w:val="00301EA5"/>
    <w:rsid w:val="00301F4E"/>
    <w:rsid w:val="0030353A"/>
    <w:rsid w:val="0030355E"/>
    <w:rsid w:val="00304A03"/>
    <w:rsid w:val="00306906"/>
    <w:rsid w:val="0030782E"/>
    <w:rsid w:val="003079F4"/>
    <w:rsid w:val="00310A7D"/>
    <w:rsid w:val="00310BB8"/>
    <w:rsid w:val="003127B7"/>
    <w:rsid w:val="00312C68"/>
    <w:rsid w:val="00313A11"/>
    <w:rsid w:val="0031402A"/>
    <w:rsid w:val="003141D9"/>
    <w:rsid w:val="00314767"/>
    <w:rsid w:val="00314CE2"/>
    <w:rsid w:val="00314E02"/>
    <w:rsid w:val="00315D1B"/>
    <w:rsid w:val="003165E0"/>
    <w:rsid w:val="00317C98"/>
    <w:rsid w:val="003219FE"/>
    <w:rsid w:val="00321CAC"/>
    <w:rsid w:val="00321F4D"/>
    <w:rsid w:val="0032261E"/>
    <w:rsid w:val="00322B8C"/>
    <w:rsid w:val="0032340F"/>
    <w:rsid w:val="00323532"/>
    <w:rsid w:val="003250A5"/>
    <w:rsid w:val="00326260"/>
    <w:rsid w:val="003268F0"/>
    <w:rsid w:val="00327828"/>
    <w:rsid w:val="00327B89"/>
    <w:rsid w:val="00327BE8"/>
    <w:rsid w:val="00327DAE"/>
    <w:rsid w:val="003330A5"/>
    <w:rsid w:val="003330A6"/>
    <w:rsid w:val="00333339"/>
    <w:rsid w:val="00333FB5"/>
    <w:rsid w:val="00336179"/>
    <w:rsid w:val="003403FF"/>
    <w:rsid w:val="00341550"/>
    <w:rsid w:val="003416DD"/>
    <w:rsid w:val="00341971"/>
    <w:rsid w:val="00341EA7"/>
    <w:rsid w:val="003423B7"/>
    <w:rsid w:val="00343734"/>
    <w:rsid w:val="003442F6"/>
    <w:rsid w:val="00346E91"/>
    <w:rsid w:val="00350506"/>
    <w:rsid w:val="00350692"/>
    <w:rsid w:val="00350D77"/>
    <w:rsid w:val="003511FE"/>
    <w:rsid w:val="0035176B"/>
    <w:rsid w:val="00351917"/>
    <w:rsid w:val="0035196A"/>
    <w:rsid w:val="00351C93"/>
    <w:rsid w:val="003524A3"/>
    <w:rsid w:val="00352B66"/>
    <w:rsid w:val="00352B7F"/>
    <w:rsid w:val="00352F96"/>
    <w:rsid w:val="00353A9E"/>
    <w:rsid w:val="00354056"/>
    <w:rsid w:val="003556C9"/>
    <w:rsid w:val="00356611"/>
    <w:rsid w:val="003577E9"/>
    <w:rsid w:val="00357832"/>
    <w:rsid w:val="00360670"/>
    <w:rsid w:val="003606AE"/>
    <w:rsid w:val="00360E10"/>
    <w:rsid w:val="00362866"/>
    <w:rsid w:val="00363198"/>
    <w:rsid w:val="003638D6"/>
    <w:rsid w:val="0036467B"/>
    <w:rsid w:val="003646B2"/>
    <w:rsid w:val="00364C3E"/>
    <w:rsid w:val="00366121"/>
    <w:rsid w:val="003663DC"/>
    <w:rsid w:val="00366E94"/>
    <w:rsid w:val="003670FD"/>
    <w:rsid w:val="003674B3"/>
    <w:rsid w:val="0037083B"/>
    <w:rsid w:val="00370BB2"/>
    <w:rsid w:val="00372552"/>
    <w:rsid w:val="003737F9"/>
    <w:rsid w:val="0037489E"/>
    <w:rsid w:val="00377DC9"/>
    <w:rsid w:val="00380D71"/>
    <w:rsid w:val="003826EE"/>
    <w:rsid w:val="00382700"/>
    <w:rsid w:val="00383900"/>
    <w:rsid w:val="00383A59"/>
    <w:rsid w:val="00385991"/>
    <w:rsid w:val="00386699"/>
    <w:rsid w:val="00386C0F"/>
    <w:rsid w:val="0038743D"/>
    <w:rsid w:val="00387873"/>
    <w:rsid w:val="0038794A"/>
    <w:rsid w:val="00390B60"/>
    <w:rsid w:val="00392C04"/>
    <w:rsid w:val="003931A4"/>
    <w:rsid w:val="0039608B"/>
    <w:rsid w:val="003968F7"/>
    <w:rsid w:val="00397D72"/>
    <w:rsid w:val="003A0921"/>
    <w:rsid w:val="003A1984"/>
    <w:rsid w:val="003A3335"/>
    <w:rsid w:val="003A3A18"/>
    <w:rsid w:val="003A48B1"/>
    <w:rsid w:val="003A6917"/>
    <w:rsid w:val="003B04C1"/>
    <w:rsid w:val="003B0DFF"/>
    <w:rsid w:val="003B3423"/>
    <w:rsid w:val="003B3BC0"/>
    <w:rsid w:val="003B7435"/>
    <w:rsid w:val="003B784F"/>
    <w:rsid w:val="003C0D92"/>
    <w:rsid w:val="003C1DB3"/>
    <w:rsid w:val="003C237C"/>
    <w:rsid w:val="003C24C3"/>
    <w:rsid w:val="003C3A58"/>
    <w:rsid w:val="003C3DC8"/>
    <w:rsid w:val="003C666F"/>
    <w:rsid w:val="003C68EF"/>
    <w:rsid w:val="003C69A7"/>
    <w:rsid w:val="003C71D4"/>
    <w:rsid w:val="003C74A7"/>
    <w:rsid w:val="003C75C1"/>
    <w:rsid w:val="003C7A87"/>
    <w:rsid w:val="003D017A"/>
    <w:rsid w:val="003D106C"/>
    <w:rsid w:val="003D1D2A"/>
    <w:rsid w:val="003D34A0"/>
    <w:rsid w:val="003D3693"/>
    <w:rsid w:val="003D5FF6"/>
    <w:rsid w:val="003D62EC"/>
    <w:rsid w:val="003D6C53"/>
    <w:rsid w:val="003D77DE"/>
    <w:rsid w:val="003E0B06"/>
    <w:rsid w:val="003E0FFF"/>
    <w:rsid w:val="003E2933"/>
    <w:rsid w:val="003E3BBE"/>
    <w:rsid w:val="003E4F05"/>
    <w:rsid w:val="003E535E"/>
    <w:rsid w:val="003E5504"/>
    <w:rsid w:val="003E5B37"/>
    <w:rsid w:val="003E65A1"/>
    <w:rsid w:val="003E70E0"/>
    <w:rsid w:val="003E7C6B"/>
    <w:rsid w:val="003F04ED"/>
    <w:rsid w:val="003F072C"/>
    <w:rsid w:val="003F0AAC"/>
    <w:rsid w:val="003F0E06"/>
    <w:rsid w:val="003F1FD3"/>
    <w:rsid w:val="003F2322"/>
    <w:rsid w:val="003F32A7"/>
    <w:rsid w:val="003F3361"/>
    <w:rsid w:val="003F33D5"/>
    <w:rsid w:val="003F3695"/>
    <w:rsid w:val="003F3C7D"/>
    <w:rsid w:val="003F47E0"/>
    <w:rsid w:val="003F4C15"/>
    <w:rsid w:val="003F502B"/>
    <w:rsid w:val="003F51F2"/>
    <w:rsid w:val="003F5AFC"/>
    <w:rsid w:val="003F5E03"/>
    <w:rsid w:val="003F5E59"/>
    <w:rsid w:val="003F75CF"/>
    <w:rsid w:val="003F7C21"/>
    <w:rsid w:val="003F7DC0"/>
    <w:rsid w:val="00401345"/>
    <w:rsid w:val="004025EC"/>
    <w:rsid w:val="00402C67"/>
    <w:rsid w:val="004030CF"/>
    <w:rsid w:val="00405894"/>
    <w:rsid w:val="00406224"/>
    <w:rsid w:val="00406C2C"/>
    <w:rsid w:val="00406FB5"/>
    <w:rsid w:val="00410A73"/>
    <w:rsid w:val="00410F5A"/>
    <w:rsid w:val="00412083"/>
    <w:rsid w:val="00412509"/>
    <w:rsid w:val="00412F40"/>
    <w:rsid w:val="004148E9"/>
    <w:rsid w:val="0041632B"/>
    <w:rsid w:val="004171F7"/>
    <w:rsid w:val="004200F8"/>
    <w:rsid w:val="00420DCC"/>
    <w:rsid w:val="004211E8"/>
    <w:rsid w:val="00421517"/>
    <w:rsid w:val="004218D2"/>
    <w:rsid w:val="00421FC0"/>
    <w:rsid w:val="004231C6"/>
    <w:rsid w:val="00423421"/>
    <w:rsid w:val="0042345B"/>
    <w:rsid w:val="00423DFC"/>
    <w:rsid w:val="00423E5B"/>
    <w:rsid w:val="00423EF0"/>
    <w:rsid w:val="004243AE"/>
    <w:rsid w:val="0042442F"/>
    <w:rsid w:val="004245A9"/>
    <w:rsid w:val="004245C5"/>
    <w:rsid w:val="00425552"/>
    <w:rsid w:val="0042673E"/>
    <w:rsid w:val="00426E84"/>
    <w:rsid w:val="00426FA9"/>
    <w:rsid w:val="004301AA"/>
    <w:rsid w:val="004314AE"/>
    <w:rsid w:val="00433BD2"/>
    <w:rsid w:val="00434E15"/>
    <w:rsid w:val="00435B22"/>
    <w:rsid w:val="00436496"/>
    <w:rsid w:val="004367CD"/>
    <w:rsid w:val="00436822"/>
    <w:rsid w:val="00437AB6"/>
    <w:rsid w:val="00441DE1"/>
    <w:rsid w:val="00442C20"/>
    <w:rsid w:val="004441E5"/>
    <w:rsid w:val="00444364"/>
    <w:rsid w:val="00444AC9"/>
    <w:rsid w:val="00444FE7"/>
    <w:rsid w:val="00445629"/>
    <w:rsid w:val="00445910"/>
    <w:rsid w:val="00445DF1"/>
    <w:rsid w:val="00446790"/>
    <w:rsid w:val="00447B32"/>
    <w:rsid w:val="0045038B"/>
    <w:rsid w:val="004518F5"/>
    <w:rsid w:val="004521A7"/>
    <w:rsid w:val="00454037"/>
    <w:rsid w:val="0045466A"/>
    <w:rsid w:val="00455645"/>
    <w:rsid w:val="004562D8"/>
    <w:rsid w:val="004578E8"/>
    <w:rsid w:val="00460C3C"/>
    <w:rsid w:val="00462A18"/>
    <w:rsid w:val="0046314C"/>
    <w:rsid w:val="00463931"/>
    <w:rsid w:val="0046486C"/>
    <w:rsid w:val="00464AB8"/>
    <w:rsid w:val="00465283"/>
    <w:rsid w:val="00465C99"/>
    <w:rsid w:val="00466007"/>
    <w:rsid w:val="004671B9"/>
    <w:rsid w:val="00470620"/>
    <w:rsid w:val="004711AF"/>
    <w:rsid w:val="0047145E"/>
    <w:rsid w:val="00472F62"/>
    <w:rsid w:val="00474A48"/>
    <w:rsid w:val="0047550E"/>
    <w:rsid w:val="00475BA7"/>
    <w:rsid w:val="00476443"/>
    <w:rsid w:val="00477369"/>
    <w:rsid w:val="00477C68"/>
    <w:rsid w:val="00482165"/>
    <w:rsid w:val="0048260F"/>
    <w:rsid w:val="00483833"/>
    <w:rsid w:val="00483839"/>
    <w:rsid w:val="00483A78"/>
    <w:rsid w:val="00483A89"/>
    <w:rsid w:val="004848E6"/>
    <w:rsid w:val="00485F0D"/>
    <w:rsid w:val="00486306"/>
    <w:rsid w:val="00486359"/>
    <w:rsid w:val="00487309"/>
    <w:rsid w:val="0048745D"/>
    <w:rsid w:val="004900E9"/>
    <w:rsid w:val="00490593"/>
    <w:rsid w:val="004906DA"/>
    <w:rsid w:val="00491642"/>
    <w:rsid w:val="00491EE4"/>
    <w:rsid w:val="0049202F"/>
    <w:rsid w:val="0049225C"/>
    <w:rsid w:val="00492E94"/>
    <w:rsid w:val="0049348C"/>
    <w:rsid w:val="00494D93"/>
    <w:rsid w:val="0049504A"/>
    <w:rsid w:val="00495AA2"/>
    <w:rsid w:val="00495ED7"/>
    <w:rsid w:val="00495F7C"/>
    <w:rsid w:val="00496A74"/>
    <w:rsid w:val="00496BDD"/>
    <w:rsid w:val="004A00F5"/>
    <w:rsid w:val="004A1C01"/>
    <w:rsid w:val="004A24EF"/>
    <w:rsid w:val="004A32B3"/>
    <w:rsid w:val="004A3AF3"/>
    <w:rsid w:val="004A3E6F"/>
    <w:rsid w:val="004A58A1"/>
    <w:rsid w:val="004A5C45"/>
    <w:rsid w:val="004A5EF9"/>
    <w:rsid w:val="004A609D"/>
    <w:rsid w:val="004A6866"/>
    <w:rsid w:val="004A7AAE"/>
    <w:rsid w:val="004B0487"/>
    <w:rsid w:val="004B15A7"/>
    <w:rsid w:val="004B165B"/>
    <w:rsid w:val="004B2758"/>
    <w:rsid w:val="004B35A6"/>
    <w:rsid w:val="004B4338"/>
    <w:rsid w:val="004B5B10"/>
    <w:rsid w:val="004B5CFA"/>
    <w:rsid w:val="004B6490"/>
    <w:rsid w:val="004B685A"/>
    <w:rsid w:val="004B6C9A"/>
    <w:rsid w:val="004B704F"/>
    <w:rsid w:val="004B70A2"/>
    <w:rsid w:val="004C0561"/>
    <w:rsid w:val="004C06DD"/>
    <w:rsid w:val="004C1055"/>
    <w:rsid w:val="004C12E1"/>
    <w:rsid w:val="004C18C0"/>
    <w:rsid w:val="004C30AA"/>
    <w:rsid w:val="004C3FC2"/>
    <w:rsid w:val="004C42F8"/>
    <w:rsid w:val="004C518E"/>
    <w:rsid w:val="004C5D8E"/>
    <w:rsid w:val="004C613E"/>
    <w:rsid w:val="004C61F4"/>
    <w:rsid w:val="004C6638"/>
    <w:rsid w:val="004C6646"/>
    <w:rsid w:val="004C723E"/>
    <w:rsid w:val="004C736B"/>
    <w:rsid w:val="004D03DC"/>
    <w:rsid w:val="004D1656"/>
    <w:rsid w:val="004D1DAF"/>
    <w:rsid w:val="004D28AD"/>
    <w:rsid w:val="004D2CE4"/>
    <w:rsid w:val="004D312D"/>
    <w:rsid w:val="004D3B31"/>
    <w:rsid w:val="004D56F9"/>
    <w:rsid w:val="004D599B"/>
    <w:rsid w:val="004D6434"/>
    <w:rsid w:val="004E031A"/>
    <w:rsid w:val="004E6850"/>
    <w:rsid w:val="004E6A1D"/>
    <w:rsid w:val="004F09C2"/>
    <w:rsid w:val="004F1899"/>
    <w:rsid w:val="004F297D"/>
    <w:rsid w:val="004F3091"/>
    <w:rsid w:val="004F32A4"/>
    <w:rsid w:val="004F3DB3"/>
    <w:rsid w:val="004F413B"/>
    <w:rsid w:val="004F4FDE"/>
    <w:rsid w:val="004F6168"/>
    <w:rsid w:val="004F6614"/>
    <w:rsid w:val="004F667D"/>
    <w:rsid w:val="004F6CB8"/>
    <w:rsid w:val="00500B3F"/>
    <w:rsid w:val="00501116"/>
    <w:rsid w:val="00501491"/>
    <w:rsid w:val="00504473"/>
    <w:rsid w:val="00504A49"/>
    <w:rsid w:val="00505CC2"/>
    <w:rsid w:val="00507338"/>
    <w:rsid w:val="005078BF"/>
    <w:rsid w:val="005106C6"/>
    <w:rsid w:val="0051210D"/>
    <w:rsid w:val="005126EC"/>
    <w:rsid w:val="00512DC2"/>
    <w:rsid w:val="00512E5B"/>
    <w:rsid w:val="00513B01"/>
    <w:rsid w:val="00516FCE"/>
    <w:rsid w:val="00517BD0"/>
    <w:rsid w:val="00517DAA"/>
    <w:rsid w:val="005216D6"/>
    <w:rsid w:val="005226D8"/>
    <w:rsid w:val="00522A65"/>
    <w:rsid w:val="00522C83"/>
    <w:rsid w:val="00522DB2"/>
    <w:rsid w:val="005233E7"/>
    <w:rsid w:val="005235B5"/>
    <w:rsid w:val="00524421"/>
    <w:rsid w:val="00524648"/>
    <w:rsid w:val="00525946"/>
    <w:rsid w:val="00526357"/>
    <w:rsid w:val="0052783F"/>
    <w:rsid w:val="00527C3A"/>
    <w:rsid w:val="00527DE3"/>
    <w:rsid w:val="00527F02"/>
    <w:rsid w:val="005302AB"/>
    <w:rsid w:val="005306C3"/>
    <w:rsid w:val="00530817"/>
    <w:rsid w:val="00535029"/>
    <w:rsid w:val="00535AFD"/>
    <w:rsid w:val="00535FAB"/>
    <w:rsid w:val="00536936"/>
    <w:rsid w:val="00537907"/>
    <w:rsid w:val="00540070"/>
    <w:rsid w:val="0054050B"/>
    <w:rsid w:val="00540563"/>
    <w:rsid w:val="00541255"/>
    <w:rsid w:val="00543361"/>
    <w:rsid w:val="005434E8"/>
    <w:rsid w:val="00543582"/>
    <w:rsid w:val="00543C3E"/>
    <w:rsid w:val="005445F7"/>
    <w:rsid w:val="00545AB5"/>
    <w:rsid w:val="005467F7"/>
    <w:rsid w:val="00546B88"/>
    <w:rsid w:val="0054710C"/>
    <w:rsid w:val="00550232"/>
    <w:rsid w:val="00550DBC"/>
    <w:rsid w:val="0055113F"/>
    <w:rsid w:val="00553452"/>
    <w:rsid w:val="005547AF"/>
    <w:rsid w:val="00554DC9"/>
    <w:rsid w:val="00555BFA"/>
    <w:rsid w:val="00555F17"/>
    <w:rsid w:val="005560CF"/>
    <w:rsid w:val="00556751"/>
    <w:rsid w:val="00557199"/>
    <w:rsid w:val="00557999"/>
    <w:rsid w:val="005602AE"/>
    <w:rsid w:val="00560924"/>
    <w:rsid w:val="00560D5E"/>
    <w:rsid w:val="00560E37"/>
    <w:rsid w:val="00560ECB"/>
    <w:rsid w:val="0056171A"/>
    <w:rsid w:val="00561836"/>
    <w:rsid w:val="00562075"/>
    <w:rsid w:val="00562B82"/>
    <w:rsid w:val="00562D4C"/>
    <w:rsid w:val="005637FC"/>
    <w:rsid w:val="00564461"/>
    <w:rsid w:val="00564E02"/>
    <w:rsid w:val="0056573E"/>
    <w:rsid w:val="005660FE"/>
    <w:rsid w:val="00566918"/>
    <w:rsid w:val="00566FE2"/>
    <w:rsid w:val="0057076F"/>
    <w:rsid w:val="005717A7"/>
    <w:rsid w:val="00571A6A"/>
    <w:rsid w:val="0057270D"/>
    <w:rsid w:val="00572CEB"/>
    <w:rsid w:val="005738DC"/>
    <w:rsid w:val="0057391A"/>
    <w:rsid w:val="00574323"/>
    <w:rsid w:val="005773EC"/>
    <w:rsid w:val="005774E2"/>
    <w:rsid w:val="005777EC"/>
    <w:rsid w:val="00577AC9"/>
    <w:rsid w:val="00577D07"/>
    <w:rsid w:val="00577FD1"/>
    <w:rsid w:val="00580262"/>
    <w:rsid w:val="00580555"/>
    <w:rsid w:val="00580B88"/>
    <w:rsid w:val="00582DF9"/>
    <w:rsid w:val="00584745"/>
    <w:rsid w:val="00584876"/>
    <w:rsid w:val="0058511E"/>
    <w:rsid w:val="00590766"/>
    <w:rsid w:val="00590ACA"/>
    <w:rsid w:val="005916AF"/>
    <w:rsid w:val="00592F2E"/>
    <w:rsid w:val="005937E3"/>
    <w:rsid w:val="00593A1B"/>
    <w:rsid w:val="00594557"/>
    <w:rsid w:val="00594CB2"/>
    <w:rsid w:val="005953D0"/>
    <w:rsid w:val="00595C02"/>
    <w:rsid w:val="00596A9F"/>
    <w:rsid w:val="005977EE"/>
    <w:rsid w:val="00597E48"/>
    <w:rsid w:val="005A1727"/>
    <w:rsid w:val="005A2022"/>
    <w:rsid w:val="005A2A20"/>
    <w:rsid w:val="005A5860"/>
    <w:rsid w:val="005A5A37"/>
    <w:rsid w:val="005A6552"/>
    <w:rsid w:val="005A75CA"/>
    <w:rsid w:val="005B11A3"/>
    <w:rsid w:val="005B12EE"/>
    <w:rsid w:val="005B233A"/>
    <w:rsid w:val="005B2B5D"/>
    <w:rsid w:val="005B2ED4"/>
    <w:rsid w:val="005B366C"/>
    <w:rsid w:val="005B38BB"/>
    <w:rsid w:val="005B464A"/>
    <w:rsid w:val="005B565B"/>
    <w:rsid w:val="005B59CB"/>
    <w:rsid w:val="005B6D31"/>
    <w:rsid w:val="005B73E6"/>
    <w:rsid w:val="005B7FA0"/>
    <w:rsid w:val="005C0A15"/>
    <w:rsid w:val="005C0CB2"/>
    <w:rsid w:val="005C1FAF"/>
    <w:rsid w:val="005C20E4"/>
    <w:rsid w:val="005C220E"/>
    <w:rsid w:val="005C2714"/>
    <w:rsid w:val="005C3142"/>
    <w:rsid w:val="005C3A87"/>
    <w:rsid w:val="005C426C"/>
    <w:rsid w:val="005C6A45"/>
    <w:rsid w:val="005C7708"/>
    <w:rsid w:val="005C7E0F"/>
    <w:rsid w:val="005D0A9B"/>
    <w:rsid w:val="005D1560"/>
    <w:rsid w:val="005D184B"/>
    <w:rsid w:val="005D1DDF"/>
    <w:rsid w:val="005D2A39"/>
    <w:rsid w:val="005D34EA"/>
    <w:rsid w:val="005D37DD"/>
    <w:rsid w:val="005D3E08"/>
    <w:rsid w:val="005D3E43"/>
    <w:rsid w:val="005D4337"/>
    <w:rsid w:val="005D4347"/>
    <w:rsid w:val="005D594B"/>
    <w:rsid w:val="005D61B7"/>
    <w:rsid w:val="005D6D84"/>
    <w:rsid w:val="005E0561"/>
    <w:rsid w:val="005E1B63"/>
    <w:rsid w:val="005E1EED"/>
    <w:rsid w:val="005E24E4"/>
    <w:rsid w:val="005E3810"/>
    <w:rsid w:val="005E41ED"/>
    <w:rsid w:val="005E5C36"/>
    <w:rsid w:val="005E7DEA"/>
    <w:rsid w:val="005F02E8"/>
    <w:rsid w:val="005F108A"/>
    <w:rsid w:val="005F1E15"/>
    <w:rsid w:val="005F2B51"/>
    <w:rsid w:val="005F3C37"/>
    <w:rsid w:val="005F3D1D"/>
    <w:rsid w:val="005F47F1"/>
    <w:rsid w:val="005F5F82"/>
    <w:rsid w:val="005F6359"/>
    <w:rsid w:val="005F6D2D"/>
    <w:rsid w:val="005F718D"/>
    <w:rsid w:val="005F7215"/>
    <w:rsid w:val="005F7806"/>
    <w:rsid w:val="006017AE"/>
    <w:rsid w:val="00602C6B"/>
    <w:rsid w:val="00602ED0"/>
    <w:rsid w:val="00603697"/>
    <w:rsid w:val="00603FE6"/>
    <w:rsid w:val="00605FBA"/>
    <w:rsid w:val="00606182"/>
    <w:rsid w:val="00606BD4"/>
    <w:rsid w:val="00607147"/>
    <w:rsid w:val="00607711"/>
    <w:rsid w:val="006078F8"/>
    <w:rsid w:val="0060790C"/>
    <w:rsid w:val="006100D4"/>
    <w:rsid w:val="006104C0"/>
    <w:rsid w:val="0061067C"/>
    <w:rsid w:val="006114C3"/>
    <w:rsid w:val="006118BA"/>
    <w:rsid w:val="00611A9D"/>
    <w:rsid w:val="0061252E"/>
    <w:rsid w:val="00613453"/>
    <w:rsid w:val="00614E9B"/>
    <w:rsid w:val="00615C63"/>
    <w:rsid w:val="006165EE"/>
    <w:rsid w:val="00617E29"/>
    <w:rsid w:val="00620560"/>
    <w:rsid w:val="00620591"/>
    <w:rsid w:val="00621075"/>
    <w:rsid w:val="00621153"/>
    <w:rsid w:val="00621501"/>
    <w:rsid w:val="00621521"/>
    <w:rsid w:val="00622979"/>
    <w:rsid w:val="00622B82"/>
    <w:rsid w:val="006233C8"/>
    <w:rsid w:val="0062379E"/>
    <w:rsid w:val="006256BC"/>
    <w:rsid w:val="0062779E"/>
    <w:rsid w:val="00632E91"/>
    <w:rsid w:val="00633515"/>
    <w:rsid w:val="00633ACE"/>
    <w:rsid w:val="00633FA6"/>
    <w:rsid w:val="00634608"/>
    <w:rsid w:val="00634CC5"/>
    <w:rsid w:val="00634EDC"/>
    <w:rsid w:val="00634FB8"/>
    <w:rsid w:val="00634FD2"/>
    <w:rsid w:val="0063523D"/>
    <w:rsid w:val="00635608"/>
    <w:rsid w:val="00635B72"/>
    <w:rsid w:val="006363BB"/>
    <w:rsid w:val="00637340"/>
    <w:rsid w:val="0064060D"/>
    <w:rsid w:val="00643502"/>
    <w:rsid w:val="006443BE"/>
    <w:rsid w:val="00644631"/>
    <w:rsid w:val="00645275"/>
    <w:rsid w:val="00645450"/>
    <w:rsid w:val="0064568D"/>
    <w:rsid w:val="0064667E"/>
    <w:rsid w:val="0064784C"/>
    <w:rsid w:val="00650A99"/>
    <w:rsid w:val="00650EC8"/>
    <w:rsid w:val="00651575"/>
    <w:rsid w:val="006515FE"/>
    <w:rsid w:val="00652281"/>
    <w:rsid w:val="006523FE"/>
    <w:rsid w:val="006528B7"/>
    <w:rsid w:val="00652C2B"/>
    <w:rsid w:val="0065484A"/>
    <w:rsid w:val="00654F34"/>
    <w:rsid w:val="00655017"/>
    <w:rsid w:val="00655879"/>
    <w:rsid w:val="00656113"/>
    <w:rsid w:val="00656B8D"/>
    <w:rsid w:val="00657008"/>
    <w:rsid w:val="006578C2"/>
    <w:rsid w:val="006606C8"/>
    <w:rsid w:val="00661553"/>
    <w:rsid w:val="006621D9"/>
    <w:rsid w:val="00662786"/>
    <w:rsid w:val="00663122"/>
    <w:rsid w:val="00663710"/>
    <w:rsid w:val="00665077"/>
    <w:rsid w:val="0066566C"/>
    <w:rsid w:val="00666D18"/>
    <w:rsid w:val="00666D40"/>
    <w:rsid w:val="00666FE0"/>
    <w:rsid w:val="00667CCF"/>
    <w:rsid w:val="006709B1"/>
    <w:rsid w:val="00670A44"/>
    <w:rsid w:val="00670CFB"/>
    <w:rsid w:val="00671954"/>
    <w:rsid w:val="00671970"/>
    <w:rsid w:val="00671A97"/>
    <w:rsid w:val="0067209C"/>
    <w:rsid w:val="00672AD4"/>
    <w:rsid w:val="00674954"/>
    <w:rsid w:val="00675B16"/>
    <w:rsid w:val="00677A3F"/>
    <w:rsid w:val="00677D58"/>
    <w:rsid w:val="00680579"/>
    <w:rsid w:val="00680762"/>
    <w:rsid w:val="006812B6"/>
    <w:rsid w:val="00681CC3"/>
    <w:rsid w:val="0068364C"/>
    <w:rsid w:val="00683CB0"/>
    <w:rsid w:val="00684824"/>
    <w:rsid w:val="006931E1"/>
    <w:rsid w:val="00693943"/>
    <w:rsid w:val="00695372"/>
    <w:rsid w:val="00695506"/>
    <w:rsid w:val="00697071"/>
    <w:rsid w:val="006970D4"/>
    <w:rsid w:val="00697136"/>
    <w:rsid w:val="00697941"/>
    <w:rsid w:val="00697A1A"/>
    <w:rsid w:val="006A3D1C"/>
    <w:rsid w:val="006A5654"/>
    <w:rsid w:val="006A6B9D"/>
    <w:rsid w:val="006A6CBD"/>
    <w:rsid w:val="006A7345"/>
    <w:rsid w:val="006B0503"/>
    <w:rsid w:val="006B0B8B"/>
    <w:rsid w:val="006B0DE2"/>
    <w:rsid w:val="006B13E7"/>
    <w:rsid w:val="006B1605"/>
    <w:rsid w:val="006B1739"/>
    <w:rsid w:val="006B187D"/>
    <w:rsid w:val="006B2088"/>
    <w:rsid w:val="006B225F"/>
    <w:rsid w:val="006B2472"/>
    <w:rsid w:val="006B3B1E"/>
    <w:rsid w:val="006B4BFF"/>
    <w:rsid w:val="006B5387"/>
    <w:rsid w:val="006B5D65"/>
    <w:rsid w:val="006B7750"/>
    <w:rsid w:val="006C10F3"/>
    <w:rsid w:val="006C2A46"/>
    <w:rsid w:val="006C37DA"/>
    <w:rsid w:val="006C5FC9"/>
    <w:rsid w:val="006C7D31"/>
    <w:rsid w:val="006D06AC"/>
    <w:rsid w:val="006D3E77"/>
    <w:rsid w:val="006D57D0"/>
    <w:rsid w:val="006D5E75"/>
    <w:rsid w:val="006D600D"/>
    <w:rsid w:val="006D7274"/>
    <w:rsid w:val="006D78A1"/>
    <w:rsid w:val="006D78FF"/>
    <w:rsid w:val="006D7BC5"/>
    <w:rsid w:val="006E4C2A"/>
    <w:rsid w:val="006E4C92"/>
    <w:rsid w:val="006E5D31"/>
    <w:rsid w:val="006E6CBD"/>
    <w:rsid w:val="006F2DBC"/>
    <w:rsid w:val="006F3C42"/>
    <w:rsid w:val="006F4D8D"/>
    <w:rsid w:val="006F5D6C"/>
    <w:rsid w:val="006F6108"/>
    <w:rsid w:val="006F69D1"/>
    <w:rsid w:val="006F6A86"/>
    <w:rsid w:val="006F7B2B"/>
    <w:rsid w:val="007014B7"/>
    <w:rsid w:val="00701ADE"/>
    <w:rsid w:val="00702B0A"/>
    <w:rsid w:val="00702B70"/>
    <w:rsid w:val="00702FF5"/>
    <w:rsid w:val="007038F2"/>
    <w:rsid w:val="00704F8A"/>
    <w:rsid w:val="00705614"/>
    <w:rsid w:val="0070586B"/>
    <w:rsid w:val="007058AE"/>
    <w:rsid w:val="00707D46"/>
    <w:rsid w:val="007107EB"/>
    <w:rsid w:val="00710CF2"/>
    <w:rsid w:val="007116CE"/>
    <w:rsid w:val="007119D6"/>
    <w:rsid w:val="0071313F"/>
    <w:rsid w:val="007131A7"/>
    <w:rsid w:val="00713DF9"/>
    <w:rsid w:val="0071486B"/>
    <w:rsid w:val="00715087"/>
    <w:rsid w:val="007155F0"/>
    <w:rsid w:val="00715D93"/>
    <w:rsid w:val="0071606B"/>
    <w:rsid w:val="00716286"/>
    <w:rsid w:val="0071691F"/>
    <w:rsid w:val="007169B1"/>
    <w:rsid w:val="007170B6"/>
    <w:rsid w:val="00717B00"/>
    <w:rsid w:val="00720CA2"/>
    <w:rsid w:val="00721510"/>
    <w:rsid w:val="0072199C"/>
    <w:rsid w:val="0072219B"/>
    <w:rsid w:val="00724CB7"/>
    <w:rsid w:val="00724EE9"/>
    <w:rsid w:val="0072563B"/>
    <w:rsid w:val="00725B76"/>
    <w:rsid w:val="00726165"/>
    <w:rsid w:val="00727062"/>
    <w:rsid w:val="00732552"/>
    <w:rsid w:val="00732CB5"/>
    <w:rsid w:val="00733793"/>
    <w:rsid w:val="007359C1"/>
    <w:rsid w:val="00737780"/>
    <w:rsid w:val="00737EF8"/>
    <w:rsid w:val="00740CF6"/>
    <w:rsid w:val="00741B73"/>
    <w:rsid w:val="007421F6"/>
    <w:rsid w:val="00743454"/>
    <w:rsid w:val="00744AAF"/>
    <w:rsid w:val="007459F3"/>
    <w:rsid w:val="0074619A"/>
    <w:rsid w:val="0074797F"/>
    <w:rsid w:val="007507DD"/>
    <w:rsid w:val="00750A8D"/>
    <w:rsid w:val="00750EC5"/>
    <w:rsid w:val="0075204D"/>
    <w:rsid w:val="00752A98"/>
    <w:rsid w:val="007559DF"/>
    <w:rsid w:val="0075692D"/>
    <w:rsid w:val="00756D0D"/>
    <w:rsid w:val="00757FD3"/>
    <w:rsid w:val="00761A18"/>
    <w:rsid w:val="00763370"/>
    <w:rsid w:val="007635FC"/>
    <w:rsid w:val="00763CFF"/>
    <w:rsid w:val="0076496F"/>
    <w:rsid w:val="00765376"/>
    <w:rsid w:val="007653E5"/>
    <w:rsid w:val="007657DB"/>
    <w:rsid w:val="0077046A"/>
    <w:rsid w:val="00772434"/>
    <w:rsid w:val="00772B9B"/>
    <w:rsid w:val="0077430F"/>
    <w:rsid w:val="0077448C"/>
    <w:rsid w:val="0077547F"/>
    <w:rsid w:val="007764E6"/>
    <w:rsid w:val="007765D6"/>
    <w:rsid w:val="00776661"/>
    <w:rsid w:val="007767EC"/>
    <w:rsid w:val="00776F71"/>
    <w:rsid w:val="00776FAA"/>
    <w:rsid w:val="0077701F"/>
    <w:rsid w:val="00777052"/>
    <w:rsid w:val="007773DA"/>
    <w:rsid w:val="0078096B"/>
    <w:rsid w:val="00780A7A"/>
    <w:rsid w:val="00780E4F"/>
    <w:rsid w:val="00781CBA"/>
    <w:rsid w:val="00783372"/>
    <w:rsid w:val="007833E9"/>
    <w:rsid w:val="007847D0"/>
    <w:rsid w:val="00785215"/>
    <w:rsid w:val="00785749"/>
    <w:rsid w:val="00785B56"/>
    <w:rsid w:val="00787BA0"/>
    <w:rsid w:val="00790557"/>
    <w:rsid w:val="00790E6E"/>
    <w:rsid w:val="007924BC"/>
    <w:rsid w:val="00794575"/>
    <w:rsid w:val="00795B8F"/>
    <w:rsid w:val="00796035"/>
    <w:rsid w:val="00797CB0"/>
    <w:rsid w:val="007A1BA4"/>
    <w:rsid w:val="007A1EEB"/>
    <w:rsid w:val="007A264D"/>
    <w:rsid w:val="007A2E84"/>
    <w:rsid w:val="007A2E8A"/>
    <w:rsid w:val="007A3029"/>
    <w:rsid w:val="007A31EC"/>
    <w:rsid w:val="007A3AB1"/>
    <w:rsid w:val="007A5306"/>
    <w:rsid w:val="007A6004"/>
    <w:rsid w:val="007A6F99"/>
    <w:rsid w:val="007A721F"/>
    <w:rsid w:val="007A7EF8"/>
    <w:rsid w:val="007B09E3"/>
    <w:rsid w:val="007B209C"/>
    <w:rsid w:val="007B288C"/>
    <w:rsid w:val="007B3F84"/>
    <w:rsid w:val="007B4C85"/>
    <w:rsid w:val="007B5D4F"/>
    <w:rsid w:val="007B6403"/>
    <w:rsid w:val="007B7292"/>
    <w:rsid w:val="007B7BC2"/>
    <w:rsid w:val="007C064E"/>
    <w:rsid w:val="007C0AB8"/>
    <w:rsid w:val="007C1D41"/>
    <w:rsid w:val="007C21F6"/>
    <w:rsid w:val="007C314B"/>
    <w:rsid w:val="007C34B7"/>
    <w:rsid w:val="007C4D86"/>
    <w:rsid w:val="007C52DE"/>
    <w:rsid w:val="007C57E3"/>
    <w:rsid w:val="007C60C2"/>
    <w:rsid w:val="007C6B62"/>
    <w:rsid w:val="007C7799"/>
    <w:rsid w:val="007C7FE0"/>
    <w:rsid w:val="007D04CA"/>
    <w:rsid w:val="007D1EA1"/>
    <w:rsid w:val="007D2173"/>
    <w:rsid w:val="007D25C3"/>
    <w:rsid w:val="007D29F6"/>
    <w:rsid w:val="007D3373"/>
    <w:rsid w:val="007D3985"/>
    <w:rsid w:val="007D4570"/>
    <w:rsid w:val="007D4CD8"/>
    <w:rsid w:val="007D6B1A"/>
    <w:rsid w:val="007D6B3A"/>
    <w:rsid w:val="007E0A1F"/>
    <w:rsid w:val="007E0D70"/>
    <w:rsid w:val="007E1D80"/>
    <w:rsid w:val="007E2C3F"/>
    <w:rsid w:val="007E2E4E"/>
    <w:rsid w:val="007E4343"/>
    <w:rsid w:val="007E5332"/>
    <w:rsid w:val="007E6A8C"/>
    <w:rsid w:val="007E6E60"/>
    <w:rsid w:val="007E6E6F"/>
    <w:rsid w:val="007E7BC7"/>
    <w:rsid w:val="007F0F19"/>
    <w:rsid w:val="007F10A5"/>
    <w:rsid w:val="007F1AC2"/>
    <w:rsid w:val="007F2B72"/>
    <w:rsid w:val="007F36A6"/>
    <w:rsid w:val="007F46A2"/>
    <w:rsid w:val="007F479B"/>
    <w:rsid w:val="007F4B28"/>
    <w:rsid w:val="007F4D6B"/>
    <w:rsid w:val="007F4EE3"/>
    <w:rsid w:val="007F54BA"/>
    <w:rsid w:val="00801AD7"/>
    <w:rsid w:val="00802283"/>
    <w:rsid w:val="008022F5"/>
    <w:rsid w:val="00803EE9"/>
    <w:rsid w:val="0080429A"/>
    <w:rsid w:val="00804917"/>
    <w:rsid w:val="00805388"/>
    <w:rsid w:val="00806477"/>
    <w:rsid w:val="00806B76"/>
    <w:rsid w:val="0080724B"/>
    <w:rsid w:val="008114E8"/>
    <w:rsid w:val="008126AD"/>
    <w:rsid w:val="008127B5"/>
    <w:rsid w:val="0081299E"/>
    <w:rsid w:val="00812B02"/>
    <w:rsid w:val="00812D06"/>
    <w:rsid w:val="00813849"/>
    <w:rsid w:val="00813A4E"/>
    <w:rsid w:val="008162DD"/>
    <w:rsid w:val="008164B7"/>
    <w:rsid w:val="0081757D"/>
    <w:rsid w:val="008210A6"/>
    <w:rsid w:val="00821593"/>
    <w:rsid w:val="008243B3"/>
    <w:rsid w:val="00824D01"/>
    <w:rsid w:val="00824E79"/>
    <w:rsid w:val="0082517D"/>
    <w:rsid w:val="00825228"/>
    <w:rsid w:val="0082754D"/>
    <w:rsid w:val="00831894"/>
    <w:rsid w:val="00831C16"/>
    <w:rsid w:val="00832A36"/>
    <w:rsid w:val="00832A41"/>
    <w:rsid w:val="008338EC"/>
    <w:rsid w:val="00833F69"/>
    <w:rsid w:val="00834168"/>
    <w:rsid w:val="008342D2"/>
    <w:rsid w:val="00835639"/>
    <w:rsid w:val="00837BD4"/>
    <w:rsid w:val="00837C7A"/>
    <w:rsid w:val="00841824"/>
    <w:rsid w:val="00841870"/>
    <w:rsid w:val="00841F80"/>
    <w:rsid w:val="00842252"/>
    <w:rsid w:val="00845DE2"/>
    <w:rsid w:val="00847AC6"/>
    <w:rsid w:val="008501EA"/>
    <w:rsid w:val="00850EA1"/>
    <w:rsid w:val="00852268"/>
    <w:rsid w:val="0085323A"/>
    <w:rsid w:val="008534AD"/>
    <w:rsid w:val="00854ECB"/>
    <w:rsid w:val="00855FB9"/>
    <w:rsid w:val="00856BC7"/>
    <w:rsid w:val="0085775A"/>
    <w:rsid w:val="00857BAC"/>
    <w:rsid w:val="00857D4A"/>
    <w:rsid w:val="00857F43"/>
    <w:rsid w:val="00860882"/>
    <w:rsid w:val="008612D0"/>
    <w:rsid w:val="008612FC"/>
    <w:rsid w:val="008613DA"/>
    <w:rsid w:val="00862CFE"/>
    <w:rsid w:val="00865085"/>
    <w:rsid w:val="00865610"/>
    <w:rsid w:val="008662F7"/>
    <w:rsid w:val="00866949"/>
    <w:rsid w:val="0087072B"/>
    <w:rsid w:val="00870EC9"/>
    <w:rsid w:val="008711D1"/>
    <w:rsid w:val="00871DFD"/>
    <w:rsid w:val="008720C5"/>
    <w:rsid w:val="00872837"/>
    <w:rsid w:val="008729EF"/>
    <w:rsid w:val="00872AE0"/>
    <w:rsid w:val="00873226"/>
    <w:rsid w:val="00873669"/>
    <w:rsid w:val="008738C5"/>
    <w:rsid w:val="00873BC9"/>
    <w:rsid w:val="00874089"/>
    <w:rsid w:val="0087481A"/>
    <w:rsid w:val="008754F9"/>
    <w:rsid w:val="0087607D"/>
    <w:rsid w:val="00876A19"/>
    <w:rsid w:val="008772AA"/>
    <w:rsid w:val="00877EAF"/>
    <w:rsid w:val="008811F8"/>
    <w:rsid w:val="00881931"/>
    <w:rsid w:val="00882197"/>
    <w:rsid w:val="00882215"/>
    <w:rsid w:val="00882589"/>
    <w:rsid w:val="00883200"/>
    <w:rsid w:val="008843E3"/>
    <w:rsid w:val="008849BC"/>
    <w:rsid w:val="008856D6"/>
    <w:rsid w:val="0088754B"/>
    <w:rsid w:val="00890E90"/>
    <w:rsid w:val="00890FD0"/>
    <w:rsid w:val="00891218"/>
    <w:rsid w:val="00893306"/>
    <w:rsid w:val="00893A8E"/>
    <w:rsid w:val="00893DD6"/>
    <w:rsid w:val="00893F71"/>
    <w:rsid w:val="0089400C"/>
    <w:rsid w:val="00894559"/>
    <w:rsid w:val="0089478E"/>
    <w:rsid w:val="00894799"/>
    <w:rsid w:val="00894FD0"/>
    <w:rsid w:val="00895714"/>
    <w:rsid w:val="00896B30"/>
    <w:rsid w:val="00896C34"/>
    <w:rsid w:val="00897926"/>
    <w:rsid w:val="008A2974"/>
    <w:rsid w:val="008A2E30"/>
    <w:rsid w:val="008A337E"/>
    <w:rsid w:val="008A4072"/>
    <w:rsid w:val="008A53F7"/>
    <w:rsid w:val="008A645A"/>
    <w:rsid w:val="008A6798"/>
    <w:rsid w:val="008A684A"/>
    <w:rsid w:val="008A689C"/>
    <w:rsid w:val="008A7122"/>
    <w:rsid w:val="008B051A"/>
    <w:rsid w:val="008B1257"/>
    <w:rsid w:val="008B1342"/>
    <w:rsid w:val="008B2085"/>
    <w:rsid w:val="008B2772"/>
    <w:rsid w:val="008B4A82"/>
    <w:rsid w:val="008B5813"/>
    <w:rsid w:val="008B621A"/>
    <w:rsid w:val="008B6264"/>
    <w:rsid w:val="008B6F91"/>
    <w:rsid w:val="008C0A09"/>
    <w:rsid w:val="008C1249"/>
    <w:rsid w:val="008C2317"/>
    <w:rsid w:val="008C253D"/>
    <w:rsid w:val="008C26CC"/>
    <w:rsid w:val="008C4B3B"/>
    <w:rsid w:val="008C57E5"/>
    <w:rsid w:val="008C78C0"/>
    <w:rsid w:val="008D0AC3"/>
    <w:rsid w:val="008D186C"/>
    <w:rsid w:val="008D23CE"/>
    <w:rsid w:val="008D3B40"/>
    <w:rsid w:val="008D4FAB"/>
    <w:rsid w:val="008D5C79"/>
    <w:rsid w:val="008E0BD5"/>
    <w:rsid w:val="008E1218"/>
    <w:rsid w:val="008E327B"/>
    <w:rsid w:val="008E4BE9"/>
    <w:rsid w:val="008E4E40"/>
    <w:rsid w:val="008E688C"/>
    <w:rsid w:val="008E6E7B"/>
    <w:rsid w:val="008E79BE"/>
    <w:rsid w:val="008E7B6E"/>
    <w:rsid w:val="008F1601"/>
    <w:rsid w:val="008F3257"/>
    <w:rsid w:val="008F3603"/>
    <w:rsid w:val="008F3BD7"/>
    <w:rsid w:val="008F3C42"/>
    <w:rsid w:val="008F4909"/>
    <w:rsid w:val="008F5446"/>
    <w:rsid w:val="008F6ADB"/>
    <w:rsid w:val="008F6EA0"/>
    <w:rsid w:val="008F756E"/>
    <w:rsid w:val="008F7972"/>
    <w:rsid w:val="009000EE"/>
    <w:rsid w:val="00901D9D"/>
    <w:rsid w:val="0090204A"/>
    <w:rsid w:val="00902076"/>
    <w:rsid w:val="00902335"/>
    <w:rsid w:val="00902DC0"/>
    <w:rsid w:val="0090356D"/>
    <w:rsid w:val="00903CC3"/>
    <w:rsid w:val="00905471"/>
    <w:rsid w:val="00905CC5"/>
    <w:rsid w:val="0090648E"/>
    <w:rsid w:val="00906644"/>
    <w:rsid w:val="009106D2"/>
    <w:rsid w:val="00910CF5"/>
    <w:rsid w:val="00911392"/>
    <w:rsid w:val="009116AB"/>
    <w:rsid w:val="009163B9"/>
    <w:rsid w:val="009165DA"/>
    <w:rsid w:val="0092012E"/>
    <w:rsid w:val="00920EE9"/>
    <w:rsid w:val="009214BE"/>
    <w:rsid w:val="00921637"/>
    <w:rsid w:val="00923270"/>
    <w:rsid w:val="009233BD"/>
    <w:rsid w:val="00923BEB"/>
    <w:rsid w:val="00923E87"/>
    <w:rsid w:val="00924570"/>
    <w:rsid w:val="009245E8"/>
    <w:rsid w:val="00924AC5"/>
    <w:rsid w:val="009253D0"/>
    <w:rsid w:val="009265D2"/>
    <w:rsid w:val="009305DF"/>
    <w:rsid w:val="009307B3"/>
    <w:rsid w:val="00930888"/>
    <w:rsid w:val="00930E24"/>
    <w:rsid w:val="009310C5"/>
    <w:rsid w:val="0093151B"/>
    <w:rsid w:val="00931EC6"/>
    <w:rsid w:val="0093242D"/>
    <w:rsid w:val="00933BE9"/>
    <w:rsid w:val="00933DAD"/>
    <w:rsid w:val="009341C2"/>
    <w:rsid w:val="00934D35"/>
    <w:rsid w:val="00935D91"/>
    <w:rsid w:val="009362ED"/>
    <w:rsid w:val="00941ABE"/>
    <w:rsid w:val="009465AB"/>
    <w:rsid w:val="009502A9"/>
    <w:rsid w:val="0095034B"/>
    <w:rsid w:val="00951A1D"/>
    <w:rsid w:val="00951D97"/>
    <w:rsid w:val="00952DF1"/>
    <w:rsid w:val="009540B7"/>
    <w:rsid w:val="00955A60"/>
    <w:rsid w:val="00955AC8"/>
    <w:rsid w:val="00956F13"/>
    <w:rsid w:val="009615BA"/>
    <w:rsid w:val="00962A9D"/>
    <w:rsid w:val="00963BFE"/>
    <w:rsid w:val="009645D5"/>
    <w:rsid w:val="0096462A"/>
    <w:rsid w:val="009647EC"/>
    <w:rsid w:val="009648D7"/>
    <w:rsid w:val="00964A25"/>
    <w:rsid w:val="009655BD"/>
    <w:rsid w:val="009657C5"/>
    <w:rsid w:val="00965AF8"/>
    <w:rsid w:val="009676F0"/>
    <w:rsid w:val="00970144"/>
    <w:rsid w:val="009704F1"/>
    <w:rsid w:val="00970C4E"/>
    <w:rsid w:val="00971787"/>
    <w:rsid w:val="009728A7"/>
    <w:rsid w:val="0097310C"/>
    <w:rsid w:val="00973A59"/>
    <w:rsid w:val="00973AAD"/>
    <w:rsid w:val="00973C81"/>
    <w:rsid w:val="00974FCC"/>
    <w:rsid w:val="00975916"/>
    <w:rsid w:val="00975946"/>
    <w:rsid w:val="00976A2D"/>
    <w:rsid w:val="009773C0"/>
    <w:rsid w:val="00977740"/>
    <w:rsid w:val="009778BC"/>
    <w:rsid w:val="00980BBB"/>
    <w:rsid w:val="0098174E"/>
    <w:rsid w:val="00981E98"/>
    <w:rsid w:val="00983C56"/>
    <w:rsid w:val="00984226"/>
    <w:rsid w:val="009848ED"/>
    <w:rsid w:val="00985135"/>
    <w:rsid w:val="00986D63"/>
    <w:rsid w:val="00987115"/>
    <w:rsid w:val="00987256"/>
    <w:rsid w:val="00987826"/>
    <w:rsid w:val="0099219B"/>
    <w:rsid w:val="009927EC"/>
    <w:rsid w:val="00993632"/>
    <w:rsid w:val="0099405D"/>
    <w:rsid w:val="009940BB"/>
    <w:rsid w:val="0099480C"/>
    <w:rsid w:val="00996404"/>
    <w:rsid w:val="009A06CA"/>
    <w:rsid w:val="009A19DB"/>
    <w:rsid w:val="009A3122"/>
    <w:rsid w:val="009A3639"/>
    <w:rsid w:val="009A3DA3"/>
    <w:rsid w:val="009A552A"/>
    <w:rsid w:val="009A657F"/>
    <w:rsid w:val="009A6C92"/>
    <w:rsid w:val="009A7773"/>
    <w:rsid w:val="009A7DCE"/>
    <w:rsid w:val="009B1991"/>
    <w:rsid w:val="009B1D25"/>
    <w:rsid w:val="009B1E97"/>
    <w:rsid w:val="009B1EE4"/>
    <w:rsid w:val="009B4CD2"/>
    <w:rsid w:val="009B5502"/>
    <w:rsid w:val="009B60B8"/>
    <w:rsid w:val="009B64CD"/>
    <w:rsid w:val="009B7D21"/>
    <w:rsid w:val="009C047B"/>
    <w:rsid w:val="009C0C2C"/>
    <w:rsid w:val="009C0E0A"/>
    <w:rsid w:val="009C0F35"/>
    <w:rsid w:val="009C1168"/>
    <w:rsid w:val="009C166B"/>
    <w:rsid w:val="009C18A7"/>
    <w:rsid w:val="009C35A2"/>
    <w:rsid w:val="009C3CD0"/>
    <w:rsid w:val="009C4894"/>
    <w:rsid w:val="009C4A93"/>
    <w:rsid w:val="009C51CD"/>
    <w:rsid w:val="009C654F"/>
    <w:rsid w:val="009C769B"/>
    <w:rsid w:val="009D07E8"/>
    <w:rsid w:val="009D3476"/>
    <w:rsid w:val="009D3810"/>
    <w:rsid w:val="009D4A6E"/>
    <w:rsid w:val="009D514E"/>
    <w:rsid w:val="009D5B43"/>
    <w:rsid w:val="009D6453"/>
    <w:rsid w:val="009D793C"/>
    <w:rsid w:val="009E003A"/>
    <w:rsid w:val="009E13E6"/>
    <w:rsid w:val="009E18C5"/>
    <w:rsid w:val="009E223B"/>
    <w:rsid w:val="009E2355"/>
    <w:rsid w:val="009E30AC"/>
    <w:rsid w:val="009E34E4"/>
    <w:rsid w:val="009E5678"/>
    <w:rsid w:val="009E68E2"/>
    <w:rsid w:val="009E6E3F"/>
    <w:rsid w:val="009F11CD"/>
    <w:rsid w:val="009F1D82"/>
    <w:rsid w:val="009F22E0"/>
    <w:rsid w:val="009F34D6"/>
    <w:rsid w:val="009F3833"/>
    <w:rsid w:val="009F4C8C"/>
    <w:rsid w:val="009F4D27"/>
    <w:rsid w:val="009F52E3"/>
    <w:rsid w:val="00A001FA"/>
    <w:rsid w:val="00A00A3A"/>
    <w:rsid w:val="00A01B79"/>
    <w:rsid w:val="00A03EB0"/>
    <w:rsid w:val="00A03F73"/>
    <w:rsid w:val="00A06293"/>
    <w:rsid w:val="00A06409"/>
    <w:rsid w:val="00A06A8B"/>
    <w:rsid w:val="00A06E60"/>
    <w:rsid w:val="00A07F0B"/>
    <w:rsid w:val="00A1060E"/>
    <w:rsid w:val="00A11C20"/>
    <w:rsid w:val="00A150FF"/>
    <w:rsid w:val="00A157C2"/>
    <w:rsid w:val="00A167A6"/>
    <w:rsid w:val="00A176F2"/>
    <w:rsid w:val="00A211C5"/>
    <w:rsid w:val="00A22738"/>
    <w:rsid w:val="00A2294D"/>
    <w:rsid w:val="00A2380F"/>
    <w:rsid w:val="00A24543"/>
    <w:rsid w:val="00A251EF"/>
    <w:rsid w:val="00A2556E"/>
    <w:rsid w:val="00A25717"/>
    <w:rsid w:val="00A25A2B"/>
    <w:rsid w:val="00A262B8"/>
    <w:rsid w:val="00A26898"/>
    <w:rsid w:val="00A27DCD"/>
    <w:rsid w:val="00A27E00"/>
    <w:rsid w:val="00A307E4"/>
    <w:rsid w:val="00A30D4A"/>
    <w:rsid w:val="00A314D6"/>
    <w:rsid w:val="00A324C1"/>
    <w:rsid w:val="00A32EFC"/>
    <w:rsid w:val="00A33147"/>
    <w:rsid w:val="00A3390E"/>
    <w:rsid w:val="00A33D01"/>
    <w:rsid w:val="00A34043"/>
    <w:rsid w:val="00A34992"/>
    <w:rsid w:val="00A34B69"/>
    <w:rsid w:val="00A35F36"/>
    <w:rsid w:val="00A36294"/>
    <w:rsid w:val="00A373E1"/>
    <w:rsid w:val="00A374A4"/>
    <w:rsid w:val="00A37A59"/>
    <w:rsid w:val="00A404DC"/>
    <w:rsid w:val="00A41204"/>
    <w:rsid w:val="00A423DB"/>
    <w:rsid w:val="00A424CA"/>
    <w:rsid w:val="00A42ADD"/>
    <w:rsid w:val="00A42BCF"/>
    <w:rsid w:val="00A43912"/>
    <w:rsid w:val="00A44BB1"/>
    <w:rsid w:val="00A44E40"/>
    <w:rsid w:val="00A45644"/>
    <w:rsid w:val="00A457A6"/>
    <w:rsid w:val="00A47B6C"/>
    <w:rsid w:val="00A47EFD"/>
    <w:rsid w:val="00A5055F"/>
    <w:rsid w:val="00A511FB"/>
    <w:rsid w:val="00A5205A"/>
    <w:rsid w:val="00A52AA7"/>
    <w:rsid w:val="00A53271"/>
    <w:rsid w:val="00A53C72"/>
    <w:rsid w:val="00A53F33"/>
    <w:rsid w:val="00A543F0"/>
    <w:rsid w:val="00A54667"/>
    <w:rsid w:val="00A549F9"/>
    <w:rsid w:val="00A55127"/>
    <w:rsid w:val="00A55BD4"/>
    <w:rsid w:val="00A5655A"/>
    <w:rsid w:val="00A57EE4"/>
    <w:rsid w:val="00A57F17"/>
    <w:rsid w:val="00A604DC"/>
    <w:rsid w:val="00A607DF"/>
    <w:rsid w:val="00A61D75"/>
    <w:rsid w:val="00A61F80"/>
    <w:rsid w:val="00A62721"/>
    <w:rsid w:val="00A63151"/>
    <w:rsid w:val="00A631A5"/>
    <w:rsid w:val="00A63736"/>
    <w:rsid w:val="00A637CF"/>
    <w:rsid w:val="00A639ED"/>
    <w:rsid w:val="00A63ED2"/>
    <w:rsid w:val="00A64964"/>
    <w:rsid w:val="00A64992"/>
    <w:rsid w:val="00A65384"/>
    <w:rsid w:val="00A657F1"/>
    <w:rsid w:val="00A66391"/>
    <w:rsid w:val="00A671A5"/>
    <w:rsid w:val="00A702DB"/>
    <w:rsid w:val="00A73BE8"/>
    <w:rsid w:val="00A74461"/>
    <w:rsid w:val="00A74F9F"/>
    <w:rsid w:val="00A7530F"/>
    <w:rsid w:val="00A80064"/>
    <w:rsid w:val="00A81B44"/>
    <w:rsid w:val="00A81E2F"/>
    <w:rsid w:val="00A82176"/>
    <w:rsid w:val="00A823BE"/>
    <w:rsid w:val="00A82D15"/>
    <w:rsid w:val="00A83006"/>
    <w:rsid w:val="00A83136"/>
    <w:rsid w:val="00A845E6"/>
    <w:rsid w:val="00A85516"/>
    <w:rsid w:val="00A85805"/>
    <w:rsid w:val="00A85B01"/>
    <w:rsid w:val="00A8694A"/>
    <w:rsid w:val="00A86E2C"/>
    <w:rsid w:val="00A8762F"/>
    <w:rsid w:val="00A9020B"/>
    <w:rsid w:val="00A90BA8"/>
    <w:rsid w:val="00A91ABA"/>
    <w:rsid w:val="00A92CD6"/>
    <w:rsid w:val="00A94297"/>
    <w:rsid w:val="00A9589E"/>
    <w:rsid w:val="00A96991"/>
    <w:rsid w:val="00AA053C"/>
    <w:rsid w:val="00AA0723"/>
    <w:rsid w:val="00AA2ADA"/>
    <w:rsid w:val="00AA47C0"/>
    <w:rsid w:val="00AA6E2C"/>
    <w:rsid w:val="00AA7266"/>
    <w:rsid w:val="00AA74E8"/>
    <w:rsid w:val="00AA7596"/>
    <w:rsid w:val="00AA7B80"/>
    <w:rsid w:val="00AB0085"/>
    <w:rsid w:val="00AB02FA"/>
    <w:rsid w:val="00AB08FE"/>
    <w:rsid w:val="00AB17A8"/>
    <w:rsid w:val="00AB2415"/>
    <w:rsid w:val="00AB257F"/>
    <w:rsid w:val="00AB2F47"/>
    <w:rsid w:val="00AB2FAD"/>
    <w:rsid w:val="00AB3727"/>
    <w:rsid w:val="00AB3FFA"/>
    <w:rsid w:val="00AB424A"/>
    <w:rsid w:val="00AB4363"/>
    <w:rsid w:val="00AB57C5"/>
    <w:rsid w:val="00AB61B9"/>
    <w:rsid w:val="00AB7255"/>
    <w:rsid w:val="00AB7F03"/>
    <w:rsid w:val="00AC141A"/>
    <w:rsid w:val="00AC2B11"/>
    <w:rsid w:val="00AC2CBE"/>
    <w:rsid w:val="00AC4BF6"/>
    <w:rsid w:val="00AC6C32"/>
    <w:rsid w:val="00AC730D"/>
    <w:rsid w:val="00AD0A89"/>
    <w:rsid w:val="00AD1334"/>
    <w:rsid w:val="00AD29B1"/>
    <w:rsid w:val="00AD2F14"/>
    <w:rsid w:val="00AD3AC4"/>
    <w:rsid w:val="00AD6812"/>
    <w:rsid w:val="00AD6A76"/>
    <w:rsid w:val="00AD7765"/>
    <w:rsid w:val="00AE0789"/>
    <w:rsid w:val="00AE20C8"/>
    <w:rsid w:val="00AE2597"/>
    <w:rsid w:val="00AE2952"/>
    <w:rsid w:val="00AE2DC5"/>
    <w:rsid w:val="00AE3E93"/>
    <w:rsid w:val="00AE3F48"/>
    <w:rsid w:val="00AE4BF1"/>
    <w:rsid w:val="00AE6198"/>
    <w:rsid w:val="00AE74E0"/>
    <w:rsid w:val="00AF0484"/>
    <w:rsid w:val="00AF09AD"/>
    <w:rsid w:val="00AF3CA3"/>
    <w:rsid w:val="00AF3CE0"/>
    <w:rsid w:val="00AF46C6"/>
    <w:rsid w:val="00AF4CE3"/>
    <w:rsid w:val="00AF5AB7"/>
    <w:rsid w:val="00AF5BED"/>
    <w:rsid w:val="00AF5E98"/>
    <w:rsid w:val="00AF5F02"/>
    <w:rsid w:val="00AF61BC"/>
    <w:rsid w:val="00AF61EB"/>
    <w:rsid w:val="00AF6817"/>
    <w:rsid w:val="00AF7458"/>
    <w:rsid w:val="00AF74E5"/>
    <w:rsid w:val="00B00979"/>
    <w:rsid w:val="00B00CC8"/>
    <w:rsid w:val="00B01D7F"/>
    <w:rsid w:val="00B023BE"/>
    <w:rsid w:val="00B02E5B"/>
    <w:rsid w:val="00B06AD1"/>
    <w:rsid w:val="00B073CF"/>
    <w:rsid w:val="00B10C90"/>
    <w:rsid w:val="00B111C6"/>
    <w:rsid w:val="00B1246F"/>
    <w:rsid w:val="00B1346D"/>
    <w:rsid w:val="00B13887"/>
    <w:rsid w:val="00B14393"/>
    <w:rsid w:val="00B14F7E"/>
    <w:rsid w:val="00B1628D"/>
    <w:rsid w:val="00B16D4A"/>
    <w:rsid w:val="00B20015"/>
    <w:rsid w:val="00B22407"/>
    <w:rsid w:val="00B23626"/>
    <w:rsid w:val="00B23F84"/>
    <w:rsid w:val="00B243BE"/>
    <w:rsid w:val="00B24648"/>
    <w:rsid w:val="00B24734"/>
    <w:rsid w:val="00B25AB2"/>
    <w:rsid w:val="00B2642A"/>
    <w:rsid w:val="00B26434"/>
    <w:rsid w:val="00B26F1A"/>
    <w:rsid w:val="00B279CE"/>
    <w:rsid w:val="00B30892"/>
    <w:rsid w:val="00B30EF4"/>
    <w:rsid w:val="00B31140"/>
    <w:rsid w:val="00B32574"/>
    <w:rsid w:val="00B32DC9"/>
    <w:rsid w:val="00B340B3"/>
    <w:rsid w:val="00B34462"/>
    <w:rsid w:val="00B34953"/>
    <w:rsid w:val="00B35293"/>
    <w:rsid w:val="00B363AB"/>
    <w:rsid w:val="00B3663A"/>
    <w:rsid w:val="00B36F0D"/>
    <w:rsid w:val="00B37077"/>
    <w:rsid w:val="00B37253"/>
    <w:rsid w:val="00B40A8C"/>
    <w:rsid w:val="00B41582"/>
    <w:rsid w:val="00B43263"/>
    <w:rsid w:val="00B442B9"/>
    <w:rsid w:val="00B4498C"/>
    <w:rsid w:val="00B4512C"/>
    <w:rsid w:val="00B45374"/>
    <w:rsid w:val="00B455B9"/>
    <w:rsid w:val="00B46318"/>
    <w:rsid w:val="00B464F1"/>
    <w:rsid w:val="00B478C9"/>
    <w:rsid w:val="00B479D0"/>
    <w:rsid w:val="00B47D3D"/>
    <w:rsid w:val="00B50146"/>
    <w:rsid w:val="00B51EF4"/>
    <w:rsid w:val="00B51F38"/>
    <w:rsid w:val="00B52CBB"/>
    <w:rsid w:val="00B52FAE"/>
    <w:rsid w:val="00B53352"/>
    <w:rsid w:val="00B535CA"/>
    <w:rsid w:val="00B550BF"/>
    <w:rsid w:val="00B55D7F"/>
    <w:rsid w:val="00B55E2A"/>
    <w:rsid w:val="00B55EB2"/>
    <w:rsid w:val="00B56A8D"/>
    <w:rsid w:val="00B5793A"/>
    <w:rsid w:val="00B60CE4"/>
    <w:rsid w:val="00B61538"/>
    <w:rsid w:val="00B61545"/>
    <w:rsid w:val="00B62087"/>
    <w:rsid w:val="00B64BFD"/>
    <w:rsid w:val="00B65078"/>
    <w:rsid w:val="00B65456"/>
    <w:rsid w:val="00B66121"/>
    <w:rsid w:val="00B664BF"/>
    <w:rsid w:val="00B6798E"/>
    <w:rsid w:val="00B71700"/>
    <w:rsid w:val="00B717BE"/>
    <w:rsid w:val="00B71909"/>
    <w:rsid w:val="00B737A4"/>
    <w:rsid w:val="00B753E8"/>
    <w:rsid w:val="00B7664F"/>
    <w:rsid w:val="00B76A5C"/>
    <w:rsid w:val="00B76F1F"/>
    <w:rsid w:val="00B77879"/>
    <w:rsid w:val="00B77CB3"/>
    <w:rsid w:val="00B80151"/>
    <w:rsid w:val="00B80BCD"/>
    <w:rsid w:val="00B813B4"/>
    <w:rsid w:val="00B81859"/>
    <w:rsid w:val="00B83E70"/>
    <w:rsid w:val="00B84076"/>
    <w:rsid w:val="00B840B6"/>
    <w:rsid w:val="00B846F4"/>
    <w:rsid w:val="00B84C69"/>
    <w:rsid w:val="00B85044"/>
    <w:rsid w:val="00B85824"/>
    <w:rsid w:val="00B85DA4"/>
    <w:rsid w:val="00B8613D"/>
    <w:rsid w:val="00B861AA"/>
    <w:rsid w:val="00B86A9A"/>
    <w:rsid w:val="00B90106"/>
    <w:rsid w:val="00B91A6D"/>
    <w:rsid w:val="00B91F60"/>
    <w:rsid w:val="00B92131"/>
    <w:rsid w:val="00B92619"/>
    <w:rsid w:val="00B93BD1"/>
    <w:rsid w:val="00B93EA3"/>
    <w:rsid w:val="00B942D8"/>
    <w:rsid w:val="00B945DA"/>
    <w:rsid w:val="00B948D2"/>
    <w:rsid w:val="00B94FA0"/>
    <w:rsid w:val="00B9505F"/>
    <w:rsid w:val="00B95811"/>
    <w:rsid w:val="00B959BC"/>
    <w:rsid w:val="00B95D15"/>
    <w:rsid w:val="00B9656C"/>
    <w:rsid w:val="00B96C88"/>
    <w:rsid w:val="00B9733C"/>
    <w:rsid w:val="00BA0A6F"/>
    <w:rsid w:val="00BA0BC1"/>
    <w:rsid w:val="00BA1F78"/>
    <w:rsid w:val="00BA247A"/>
    <w:rsid w:val="00BA2542"/>
    <w:rsid w:val="00BA30C8"/>
    <w:rsid w:val="00BA3A24"/>
    <w:rsid w:val="00BA4F2A"/>
    <w:rsid w:val="00BA616E"/>
    <w:rsid w:val="00BA6382"/>
    <w:rsid w:val="00BA6AEE"/>
    <w:rsid w:val="00BA6F2B"/>
    <w:rsid w:val="00BB1143"/>
    <w:rsid w:val="00BB2494"/>
    <w:rsid w:val="00BB2598"/>
    <w:rsid w:val="00BB3F10"/>
    <w:rsid w:val="00BB5876"/>
    <w:rsid w:val="00BB5C5A"/>
    <w:rsid w:val="00BB714F"/>
    <w:rsid w:val="00BB7341"/>
    <w:rsid w:val="00BB7F1B"/>
    <w:rsid w:val="00BC0A4D"/>
    <w:rsid w:val="00BC0C3E"/>
    <w:rsid w:val="00BC23C2"/>
    <w:rsid w:val="00BC23C5"/>
    <w:rsid w:val="00BC40CF"/>
    <w:rsid w:val="00BC5018"/>
    <w:rsid w:val="00BC5346"/>
    <w:rsid w:val="00BC554D"/>
    <w:rsid w:val="00BC5CD8"/>
    <w:rsid w:val="00BC5E1C"/>
    <w:rsid w:val="00BC64C8"/>
    <w:rsid w:val="00BC667B"/>
    <w:rsid w:val="00BC696F"/>
    <w:rsid w:val="00BD1194"/>
    <w:rsid w:val="00BD1B87"/>
    <w:rsid w:val="00BD2D41"/>
    <w:rsid w:val="00BD3F68"/>
    <w:rsid w:val="00BD5B50"/>
    <w:rsid w:val="00BD6970"/>
    <w:rsid w:val="00BE00BD"/>
    <w:rsid w:val="00BE02A8"/>
    <w:rsid w:val="00BE40E5"/>
    <w:rsid w:val="00BE4F04"/>
    <w:rsid w:val="00BF0357"/>
    <w:rsid w:val="00BF07E5"/>
    <w:rsid w:val="00BF0B8B"/>
    <w:rsid w:val="00BF0BBD"/>
    <w:rsid w:val="00BF249E"/>
    <w:rsid w:val="00BF2CA6"/>
    <w:rsid w:val="00BF361A"/>
    <w:rsid w:val="00BF3A98"/>
    <w:rsid w:val="00BF4395"/>
    <w:rsid w:val="00BF48E2"/>
    <w:rsid w:val="00BF5014"/>
    <w:rsid w:val="00BF62AB"/>
    <w:rsid w:val="00BF6B44"/>
    <w:rsid w:val="00BF7105"/>
    <w:rsid w:val="00C00BEE"/>
    <w:rsid w:val="00C015AC"/>
    <w:rsid w:val="00C023B7"/>
    <w:rsid w:val="00C0294A"/>
    <w:rsid w:val="00C02EF6"/>
    <w:rsid w:val="00C03724"/>
    <w:rsid w:val="00C045DE"/>
    <w:rsid w:val="00C04721"/>
    <w:rsid w:val="00C05EC4"/>
    <w:rsid w:val="00C06499"/>
    <w:rsid w:val="00C065B6"/>
    <w:rsid w:val="00C06DF7"/>
    <w:rsid w:val="00C06EBA"/>
    <w:rsid w:val="00C11391"/>
    <w:rsid w:val="00C11BDA"/>
    <w:rsid w:val="00C11D0A"/>
    <w:rsid w:val="00C12100"/>
    <w:rsid w:val="00C122E4"/>
    <w:rsid w:val="00C137F0"/>
    <w:rsid w:val="00C147F7"/>
    <w:rsid w:val="00C1583C"/>
    <w:rsid w:val="00C15AC9"/>
    <w:rsid w:val="00C15F96"/>
    <w:rsid w:val="00C165D8"/>
    <w:rsid w:val="00C16BD2"/>
    <w:rsid w:val="00C1758D"/>
    <w:rsid w:val="00C17625"/>
    <w:rsid w:val="00C2030C"/>
    <w:rsid w:val="00C21C9C"/>
    <w:rsid w:val="00C222FD"/>
    <w:rsid w:val="00C2262A"/>
    <w:rsid w:val="00C2364A"/>
    <w:rsid w:val="00C23C7D"/>
    <w:rsid w:val="00C23F75"/>
    <w:rsid w:val="00C25A4F"/>
    <w:rsid w:val="00C262C6"/>
    <w:rsid w:val="00C27980"/>
    <w:rsid w:val="00C32678"/>
    <w:rsid w:val="00C34A5B"/>
    <w:rsid w:val="00C351F9"/>
    <w:rsid w:val="00C3598A"/>
    <w:rsid w:val="00C35A88"/>
    <w:rsid w:val="00C367CE"/>
    <w:rsid w:val="00C36CEB"/>
    <w:rsid w:val="00C36D17"/>
    <w:rsid w:val="00C3731C"/>
    <w:rsid w:val="00C37945"/>
    <w:rsid w:val="00C379AF"/>
    <w:rsid w:val="00C37EB4"/>
    <w:rsid w:val="00C40709"/>
    <w:rsid w:val="00C40F3A"/>
    <w:rsid w:val="00C42C4A"/>
    <w:rsid w:val="00C42DDE"/>
    <w:rsid w:val="00C436D3"/>
    <w:rsid w:val="00C46653"/>
    <w:rsid w:val="00C46A20"/>
    <w:rsid w:val="00C46BAC"/>
    <w:rsid w:val="00C46F4E"/>
    <w:rsid w:val="00C501F8"/>
    <w:rsid w:val="00C5032E"/>
    <w:rsid w:val="00C50972"/>
    <w:rsid w:val="00C50F30"/>
    <w:rsid w:val="00C510D7"/>
    <w:rsid w:val="00C516E8"/>
    <w:rsid w:val="00C51DE1"/>
    <w:rsid w:val="00C5255F"/>
    <w:rsid w:val="00C52CDC"/>
    <w:rsid w:val="00C52F06"/>
    <w:rsid w:val="00C5325D"/>
    <w:rsid w:val="00C534E3"/>
    <w:rsid w:val="00C5399B"/>
    <w:rsid w:val="00C544F8"/>
    <w:rsid w:val="00C54E45"/>
    <w:rsid w:val="00C558A7"/>
    <w:rsid w:val="00C570B6"/>
    <w:rsid w:val="00C60F92"/>
    <w:rsid w:val="00C61216"/>
    <w:rsid w:val="00C628B0"/>
    <w:rsid w:val="00C63135"/>
    <w:rsid w:val="00C645E0"/>
    <w:rsid w:val="00C64B04"/>
    <w:rsid w:val="00C65BE3"/>
    <w:rsid w:val="00C65BEB"/>
    <w:rsid w:val="00C66577"/>
    <w:rsid w:val="00C7073C"/>
    <w:rsid w:val="00C7158D"/>
    <w:rsid w:val="00C719A6"/>
    <w:rsid w:val="00C720C8"/>
    <w:rsid w:val="00C73A28"/>
    <w:rsid w:val="00C73AFB"/>
    <w:rsid w:val="00C73DC0"/>
    <w:rsid w:val="00C73E5D"/>
    <w:rsid w:val="00C745C8"/>
    <w:rsid w:val="00C74732"/>
    <w:rsid w:val="00C75303"/>
    <w:rsid w:val="00C75342"/>
    <w:rsid w:val="00C76B3A"/>
    <w:rsid w:val="00C77A0D"/>
    <w:rsid w:val="00C80AFC"/>
    <w:rsid w:val="00C82387"/>
    <w:rsid w:val="00C824A0"/>
    <w:rsid w:val="00C826C8"/>
    <w:rsid w:val="00C82829"/>
    <w:rsid w:val="00C832FF"/>
    <w:rsid w:val="00C83A3E"/>
    <w:rsid w:val="00C83D1B"/>
    <w:rsid w:val="00C83D88"/>
    <w:rsid w:val="00C842A0"/>
    <w:rsid w:val="00C8515C"/>
    <w:rsid w:val="00C86036"/>
    <w:rsid w:val="00C864DF"/>
    <w:rsid w:val="00C90617"/>
    <w:rsid w:val="00C90704"/>
    <w:rsid w:val="00C9077F"/>
    <w:rsid w:val="00C9108E"/>
    <w:rsid w:val="00C92D7C"/>
    <w:rsid w:val="00C92FEE"/>
    <w:rsid w:val="00C933BE"/>
    <w:rsid w:val="00C93BD6"/>
    <w:rsid w:val="00C95604"/>
    <w:rsid w:val="00C95F5E"/>
    <w:rsid w:val="00C964C8"/>
    <w:rsid w:val="00C967E2"/>
    <w:rsid w:val="00C968DC"/>
    <w:rsid w:val="00C97892"/>
    <w:rsid w:val="00C97C8F"/>
    <w:rsid w:val="00C97CF0"/>
    <w:rsid w:val="00CA0D21"/>
    <w:rsid w:val="00CA12DE"/>
    <w:rsid w:val="00CA1691"/>
    <w:rsid w:val="00CA1E91"/>
    <w:rsid w:val="00CA1F30"/>
    <w:rsid w:val="00CA2FC8"/>
    <w:rsid w:val="00CA3489"/>
    <w:rsid w:val="00CA41A6"/>
    <w:rsid w:val="00CA4261"/>
    <w:rsid w:val="00CA5DEB"/>
    <w:rsid w:val="00CA6253"/>
    <w:rsid w:val="00CA667F"/>
    <w:rsid w:val="00CA68A2"/>
    <w:rsid w:val="00CA71C8"/>
    <w:rsid w:val="00CB02C0"/>
    <w:rsid w:val="00CB1689"/>
    <w:rsid w:val="00CB1A70"/>
    <w:rsid w:val="00CB2C14"/>
    <w:rsid w:val="00CB33F1"/>
    <w:rsid w:val="00CB3B0E"/>
    <w:rsid w:val="00CB49FD"/>
    <w:rsid w:val="00CB4C79"/>
    <w:rsid w:val="00CB538A"/>
    <w:rsid w:val="00CB6014"/>
    <w:rsid w:val="00CB6362"/>
    <w:rsid w:val="00CB74C0"/>
    <w:rsid w:val="00CB76AF"/>
    <w:rsid w:val="00CB7B66"/>
    <w:rsid w:val="00CB7E24"/>
    <w:rsid w:val="00CC0A11"/>
    <w:rsid w:val="00CC12A2"/>
    <w:rsid w:val="00CC1E61"/>
    <w:rsid w:val="00CC2409"/>
    <w:rsid w:val="00CC33DA"/>
    <w:rsid w:val="00CC50A9"/>
    <w:rsid w:val="00CC523B"/>
    <w:rsid w:val="00CC63FF"/>
    <w:rsid w:val="00CC6E74"/>
    <w:rsid w:val="00CD175F"/>
    <w:rsid w:val="00CD23ED"/>
    <w:rsid w:val="00CD3A76"/>
    <w:rsid w:val="00CD4D38"/>
    <w:rsid w:val="00CD5480"/>
    <w:rsid w:val="00CE0C0F"/>
    <w:rsid w:val="00CE0CC1"/>
    <w:rsid w:val="00CE1706"/>
    <w:rsid w:val="00CE49BA"/>
    <w:rsid w:val="00CE4B30"/>
    <w:rsid w:val="00CE5212"/>
    <w:rsid w:val="00CE5763"/>
    <w:rsid w:val="00CE5957"/>
    <w:rsid w:val="00CE5AB1"/>
    <w:rsid w:val="00CE6C54"/>
    <w:rsid w:val="00CF0E6A"/>
    <w:rsid w:val="00CF13DB"/>
    <w:rsid w:val="00CF16EA"/>
    <w:rsid w:val="00CF23B7"/>
    <w:rsid w:val="00CF25CF"/>
    <w:rsid w:val="00CF42CE"/>
    <w:rsid w:val="00CF436D"/>
    <w:rsid w:val="00CF5274"/>
    <w:rsid w:val="00CF53E8"/>
    <w:rsid w:val="00CF5826"/>
    <w:rsid w:val="00CF5BA7"/>
    <w:rsid w:val="00CF5FC2"/>
    <w:rsid w:val="00CF62A7"/>
    <w:rsid w:val="00CF631C"/>
    <w:rsid w:val="00CF63F3"/>
    <w:rsid w:val="00CF6416"/>
    <w:rsid w:val="00CF7C71"/>
    <w:rsid w:val="00CF7FBB"/>
    <w:rsid w:val="00D008C4"/>
    <w:rsid w:val="00D02563"/>
    <w:rsid w:val="00D03AAE"/>
    <w:rsid w:val="00D04178"/>
    <w:rsid w:val="00D04929"/>
    <w:rsid w:val="00D056B8"/>
    <w:rsid w:val="00D06145"/>
    <w:rsid w:val="00D064D9"/>
    <w:rsid w:val="00D0664B"/>
    <w:rsid w:val="00D0728C"/>
    <w:rsid w:val="00D12E92"/>
    <w:rsid w:val="00D14441"/>
    <w:rsid w:val="00D14C78"/>
    <w:rsid w:val="00D1528B"/>
    <w:rsid w:val="00D16A74"/>
    <w:rsid w:val="00D16A84"/>
    <w:rsid w:val="00D16DC0"/>
    <w:rsid w:val="00D1770F"/>
    <w:rsid w:val="00D2017C"/>
    <w:rsid w:val="00D2036A"/>
    <w:rsid w:val="00D219BB"/>
    <w:rsid w:val="00D23498"/>
    <w:rsid w:val="00D240D1"/>
    <w:rsid w:val="00D2447A"/>
    <w:rsid w:val="00D24B19"/>
    <w:rsid w:val="00D250E4"/>
    <w:rsid w:val="00D25735"/>
    <w:rsid w:val="00D2638D"/>
    <w:rsid w:val="00D26688"/>
    <w:rsid w:val="00D26858"/>
    <w:rsid w:val="00D26B34"/>
    <w:rsid w:val="00D270A2"/>
    <w:rsid w:val="00D313EA"/>
    <w:rsid w:val="00D31CCA"/>
    <w:rsid w:val="00D324A4"/>
    <w:rsid w:val="00D32768"/>
    <w:rsid w:val="00D329B5"/>
    <w:rsid w:val="00D34785"/>
    <w:rsid w:val="00D3489C"/>
    <w:rsid w:val="00D34A15"/>
    <w:rsid w:val="00D36FDC"/>
    <w:rsid w:val="00D40D31"/>
    <w:rsid w:val="00D41314"/>
    <w:rsid w:val="00D41831"/>
    <w:rsid w:val="00D4292E"/>
    <w:rsid w:val="00D430A6"/>
    <w:rsid w:val="00D43537"/>
    <w:rsid w:val="00D4370E"/>
    <w:rsid w:val="00D43E4E"/>
    <w:rsid w:val="00D442C0"/>
    <w:rsid w:val="00D45998"/>
    <w:rsid w:val="00D45DB1"/>
    <w:rsid w:val="00D467DF"/>
    <w:rsid w:val="00D46F23"/>
    <w:rsid w:val="00D47C99"/>
    <w:rsid w:val="00D50233"/>
    <w:rsid w:val="00D5253C"/>
    <w:rsid w:val="00D53AAF"/>
    <w:rsid w:val="00D542A3"/>
    <w:rsid w:val="00D5567B"/>
    <w:rsid w:val="00D55FD5"/>
    <w:rsid w:val="00D560ED"/>
    <w:rsid w:val="00D56513"/>
    <w:rsid w:val="00D56B74"/>
    <w:rsid w:val="00D6092A"/>
    <w:rsid w:val="00D61301"/>
    <w:rsid w:val="00D61B30"/>
    <w:rsid w:val="00D623C7"/>
    <w:rsid w:val="00D6274F"/>
    <w:rsid w:val="00D643DC"/>
    <w:rsid w:val="00D651A4"/>
    <w:rsid w:val="00D651B7"/>
    <w:rsid w:val="00D66835"/>
    <w:rsid w:val="00D66961"/>
    <w:rsid w:val="00D66987"/>
    <w:rsid w:val="00D6737C"/>
    <w:rsid w:val="00D67876"/>
    <w:rsid w:val="00D67EB1"/>
    <w:rsid w:val="00D701EC"/>
    <w:rsid w:val="00D70FD5"/>
    <w:rsid w:val="00D71855"/>
    <w:rsid w:val="00D7193B"/>
    <w:rsid w:val="00D71EE1"/>
    <w:rsid w:val="00D71F6D"/>
    <w:rsid w:val="00D72772"/>
    <w:rsid w:val="00D73120"/>
    <w:rsid w:val="00D7316C"/>
    <w:rsid w:val="00D732AD"/>
    <w:rsid w:val="00D74392"/>
    <w:rsid w:val="00D766DA"/>
    <w:rsid w:val="00D80504"/>
    <w:rsid w:val="00D80B0C"/>
    <w:rsid w:val="00D811E6"/>
    <w:rsid w:val="00D81402"/>
    <w:rsid w:val="00D82083"/>
    <w:rsid w:val="00D821B2"/>
    <w:rsid w:val="00D8275C"/>
    <w:rsid w:val="00D83625"/>
    <w:rsid w:val="00D85352"/>
    <w:rsid w:val="00D87438"/>
    <w:rsid w:val="00D90FD2"/>
    <w:rsid w:val="00D923D9"/>
    <w:rsid w:val="00D929FA"/>
    <w:rsid w:val="00D9348A"/>
    <w:rsid w:val="00D9402E"/>
    <w:rsid w:val="00D94990"/>
    <w:rsid w:val="00D9514F"/>
    <w:rsid w:val="00D95896"/>
    <w:rsid w:val="00D96212"/>
    <w:rsid w:val="00D96243"/>
    <w:rsid w:val="00D97341"/>
    <w:rsid w:val="00D97D97"/>
    <w:rsid w:val="00DA036C"/>
    <w:rsid w:val="00DA0829"/>
    <w:rsid w:val="00DA0990"/>
    <w:rsid w:val="00DA0BC1"/>
    <w:rsid w:val="00DA0EC5"/>
    <w:rsid w:val="00DA2137"/>
    <w:rsid w:val="00DA5248"/>
    <w:rsid w:val="00DA5F73"/>
    <w:rsid w:val="00DA648A"/>
    <w:rsid w:val="00DA6FF6"/>
    <w:rsid w:val="00DB0179"/>
    <w:rsid w:val="00DB0347"/>
    <w:rsid w:val="00DB20FF"/>
    <w:rsid w:val="00DB3E5B"/>
    <w:rsid w:val="00DB7C28"/>
    <w:rsid w:val="00DC07E3"/>
    <w:rsid w:val="00DC3543"/>
    <w:rsid w:val="00DC3718"/>
    <w:rsid w:val="00DC37BF"/>
    <w:rsid w:val="00DC600C"/>
    <w:rsid w:val="00DC6CC9"/>
    <w:rsid w:val="00DC715B"/>
    <w:rsid w:val="00DC79F8"/>
    <w:rsid w:val="00DD1166"/>
    <w:rsid w:val="00DD118E"/>
    <w:rsid w:val="00DD1335"/>
    <w:rsid w:val="00DD360C"/>
    <w:rsid w:val="00DD4016"/>
    <w:rsid w:val="00DD57A5"/>
    <w:rsid w:val="00DD5E56"/>
    <w:rsid w:val="00DD5FA2"/>
    <w:rsid w:val="00DD7502"/>
    <w:rsid w:val="00DD7C5D"/>
    <w:rsid w:val="00DE0237"/>
    <w:rsid w:val="00DE1D15"/>
    <w:rsid w:val="00DE2361"/>
    <w:rsid w:val="00DE2FDD"/>
    <w:rsid w:val="00DE3B88"/>
    <w:rsid w:val="00DE456E"/>
    <w:rsid w:val="00DE465B"/>
    <w:rsid w:val="00DE4D33"/>
    <w:rsid w:val="00DE4FAB"/>
    <w:rsid w:val="00DE5181"/>
    <w:rsid w:val="00DE57AA"/>
    <w:rsid w:val="00DE6AB0"/>
    <w:rsid w:val="00DE74B0"/>
    <w:rsid w:val="00DE7B51"/>
    <w:rsid w:val="00DF045F"/>
    <w:rsid w:val="00DF1240"/>
    <w:rsid w:val="00DF16CD"/>
    <w:rsid w:val="00DF2884"/>
    <w:rsid w:val="00DF2D9E"/>
    <w:rsid w:val="00DF3873"/>
    <w:rsid w:val="00DF48BA"/>
    <w:rsid w:val="00DF6184"/>
    <w:rsid w:val="00DF63DA"/>
    <w:rsid w:val="00DF653E"/>
    <w:rsid w:val="00DF6889"/>
    <w:rsid w:val="00DF6C1C"/>
    <w:rsid w:val="00DF753F"/>
    <w:rsid w:val="00DF7B59"/>
    <w:rsid w:val="00E00536"/>
    <w:rsid w:val="00E0124E"/>
    <w:rsid w:val="00E0199C"/>
    <w:rsid w:val="00E03144"/>
    <w:rsid w:val="00E03E0E"/>
    <w:rsid w:val="00E048C9"/>
    <w:rsid w:val="00E0492C"/>
    <w:rsid w:val="00E0495A"/>
    <w:rsid w:val="00E077D5"/>
    <w:rsid w:val="00E07EF6"/>
    <w:rsid w:val="00E1083D"/>
    <w:rsid w:val="00E1097D"/>
    <w:rsid w:val="00E127EE"/>
    <w:rsid w:val="00E138FD"/>
    <w:rsid w:val="00E144B8"/>
    <w:rsid w:val="00E1470B"/>
    <w:rsid w:val="00E16200"/>
    <w:rsid w:val="00E17804"/>
    <w:rsid w:val="00E1797C"/>
    <w:rsid w:val="00E207E7"/>
    <w:rsid w:val="00E20C0C"/>
    <w:rsid w:val="00E211D5"/>
    <w:rsid w:val="00E216F2"/>
    <w:rsid w:val="00E224BE"/>
    <w:rsid w:val="00E22F77"/>
    <w:rsid w:val="00E23C44"/>
    <w:rsid w:val="00E24B4C"/>
    <w:rsid w:val="00E250DD"/>
    <w:rsid w:val="00E2524D"/>
    <w:rsid w:val="00E261F7"/>
    <w:rsid w:val="00E27354"/>
    <w:rsid w:val="00E276B5"/>
    <w:rsid w:val="00E27F6E"/>
    <w:rsid w:val="00E31304"/>
    <w:rsid w:val="00E31732"/>
    <w:rsid w:val="00E31A81"/>
    <w:rsid w:val="00E32775"/>
    <w:rsid w:val="00E32B91"/>
    <w:rsid w:val="00E34427"/>
    <w:rsid w:val="00E3447E"/>
    <w:rsid w:val="00E34511"/>
    <w:rsid w:val="00E34F97"/>
    <w:rsid w:val="00E36730"/>
    <w:rsid w:val="00E371DE"/>
    <w:rsid w:val="00E40350"/>
    <w:rsid w:val="00E404FE"/>
    <w:rsid w:val="00E40D21"/>
    <w:rsid w:val="00E41C5D"/>
    <w:rsid w:val="00E41E4B"/>
    <w:rsid w:val="00E44F15"/>
    <w:rsid w:val="00E450EA"/>
    <w:rsid w:val="00E4512E"/>
    <w:rsid w:val="00E4515D"/>
    <w:rsid w:val="00E45B5F"/>
    <w:rsid w:val="00E47A02"/>
    <w:rsid w:val="00E47A32"/>
    <w:rsid w:val="00E47F06"/>
    <w:rsid w:val="00E507BF"/>
    <w:rsid w:val="00E50842"/>
    <w:rsid w:val="00E50B4C"/>
    <w:rsid w:val="00E50DF0"/>
    <w:rsid w:val="00E5332A"/>
    <w:rsid w:val="00E537FC"/>
    <w:rsid w:val="00E549B1"/>
    <w:rsid w:val="00E55EC4"/>
    <w:rsid w:val="00E5626D"/>
    <w:rsid w:val="00E563D1"/>
    <w:rsid w:val="00E571A5"/>
    <w:rsid w:val="00E57B08"/>
    <w:rsid w:val="00E60BDC"/>
    <w:rsid w:val="00E60BEC"/>
    <w:rsid w:val="00E626E6"/>
    <w:rsid w:val="00E63D5E"/>
    <w:rsid w:val="00E63DCC"/>
    <w:rsid w:val="00E6471D"/>
    <w:rsid w:val="00E64B6D"/>
    <w:rsid w:val="00E653B8"/>
    <w:rsid w:val="00E65A75"/>
    <w:rsid w:val="00E66239"/>
    <w:rsid w:val="00E66812"/>
    <w:rsid w:val="00E6766C"/>
    <w:rsid w:val="00E70902"/>
    <w:rsid w:val="00E70CEA"/>
    <w:rsid w:val="00E71284"/>
    <w:rsid w:val="00E72123"/>
    <w:rsid w:val="00E7216C"/>
    <w:rsid w:val="00E72349"/>
    <w:rsid w:val="00E7257D"/>
    <w:rsid w:val="00E725F0"/>
    <w:rsid w:val="00E7373B"/>
    <w:rsid w:val="00E73F0A"/>
    <w:rsid w:val="00E73FD4"/>
    <w:rsid w:val="00E7605D"/>
    <w:rsid w:val="00E7610F"/>
    <w:rsid w:val="00E76159"/>
    <w:rsid w:val="00E76535"/>
    <w:rsid w:val="00E80437"/>
    <w:rsid w:val="00E80664"/>
    <w:rsid w:val="00E82515"/>
    <w:rsid w:val="00E83604"/>
    <w:rsid w:val="00E84598"/>
    <w:rsid w:val="00E85000"/>
    <w:rsid w:val="00E85B4D"/>
    <w:rsid w:val="00E90323"/>
    <w:rsid w:val="00E910C2"/>
    <w:rsid w:val="00E92461"/>
    <w:rsid w:val="00E92FD0"/>
    <w:rsid w:val="00E93CE9"/>
    <w:rsid w:val="00E9458C"/>
    <w:rsid w:val="00E964AF"/>
    <w:rsid w:val="00E96DE0"/>
    <w:rsid w:val="00E970A4"/>
    <w:rsid w:val="00E97652"/>
    <w:rsid w:val="00E97907"/>
    <w:rsid w:val="00EA06F0"/>
    <w:rsid w:val="00EA18BC"/>
    <w:rsid w:val="00EA199A"/>
    <w:rsid w:val="00EA3484"/>
    <w:rsid w:val="00EA34BC"/>
    <w:rsid w:val="00EA3707"/>
    <w:rsid w:val="00EA43C2"/>
    <w:rsid w:val="00EA4C9F"/>
    <w:rsid w:val="00EA523B"/>
    <w:rsid w:val="00EA52D2"/>
    <w:rsid w:val="00EA7F8A"/>
    <w:rsid w:val="00EB21A3"/>
    <w:rsid w:val="00EB25E8"/>
    <w:rsid w:val="00EB35B5"/>
    <w:rsid w:val="00EB4043"/>
    <w:rsid w:val="00EB405D"/>
    <w:rsid w:val="00EB504C"/>
    <w:rsid w:val="00EB7322"/>
    <w:rsid w:val="00EB756F"/>
    <w:rsid w:val="00EC0B7B"/>
    <w:rsid w:val="00EC0C72"/>
    <w:rsid w:val="00EC1DAE"/>
    <w:rsid w:val="00EC26A2"/>
    <w:rsid w:val="00EC35AF"/>
    <w:rsid w:val="00EC7901"/>
    <w:rsid w:val="00EC7DE4"/>
    <w:rsid w:val="00ED02B0"/>
    <w:rsid w:val="00ED0AF8"/>
    <w:rsid w:val="00ED1591"/>
    <w:rsid w:val="00ED1BD7"/>
    <w:rsid w:val="00ED1C3E"/>
    <w:rsid w:val="00ED1DE9"/>
    <w:rsid w:val="00ED2835"/>
    <w:rsid w:val="00ED7CB5"/>
    <w:rsid w:val="00EE0635"/>
    <w:rsid w:val="00EE136E"/>
    <w:rsid w:val="00EE1BEF"/>
    <w:rsid w:val="00EE1D60"/>
    <w:rsid w:val="00EE23D3"/>
    <w:rsid w:val="00EE2879"/>
    <w:rsid w:val="00EE356F"/>
    <w:rsid w:val="00EE357D"/>
    <w:rsid w:val="00EE424B"/>
    <w:rsid w:val="00EE5805"/>
    <w:rsid w:val="00EF2129"/>
    <w:rsid w:val="00EF27C4"/>
    <w:rsid w:val="00EF2F9D"/>
    <w:rsid w:val="00EF39D6"/>
    <w:rsid w:val="00EF3C44"/>
    <w:rsid w:val="00EF42FA"/>
    <w:rsid w:val="00EF5D96"/>
    <w:rsid w:val="00EF64C2"/>
    <w:rsid w:val="00EF6A7D"/>
    <w:rsid w:val="00EF74B5"/>
    <w:rsid w:val="00F00601"/>
    <w:rsid w:val="00F00F78"/>
    <w:rsid w:val="00F01739"/>
    <w:rsid w:val="00F02843"/>
    <w:rsid w:val="00F029C4"/>
    <w:rsid w:val="00F034F3"/>
    <w:rsid w:val="00F03CDB"/>
    <w:rsid w:val="00F04F4B"/>
    <w:rsid w:val="00F05F91"/>
    <w:rsid w:val="00F06703"/>
    <w:rsid w:val="00F074CD"/>
    <w:rsid w:val="00F07F84"/>
    <w:rsid w:val="00F10D1E"/>
    <w:rsid w:val="00F10E93"/>
    <w:rsid w:val="00F11024"/>
    <w:rsid w:val="00F11381"/>
    <w:rsid w:val="00F11694"/>
    <w:rsid w:val="00F11725"/>
    <w:rsid w:val="00F11856"/>
    <w:rsid w:val="00F130AB"/>
    <w:rsid w:val="00F13134"/>
    <w:rsid w:val="00F135AD"/>
    <w:rsid w:val="00F13EC1"/>
    <w:rsid w:val="00F1479A"/>
    <w:rsid w:val="00F16CC1"/>
    <w:rsid w:val="00F21C39"/>
    <w:rsid w:val="00F221BB"/>
    <w:rsid w:val="00F222C8"/>
    <w:rsid w:val="00F235CB"/>
    <w:rsid w:val="00F25EB8"/>
    <w:rsid w:val="00F2633B"/>
    <w:rsid w:val="00F2652C"/>
    <w:rsid w:val="00F273E7"/>
    <w:rsid w:val="00F304E3"/>
    <w:rsid w:val="00F31892"/>
    <w:rsid w:val="00F32D51"/>
    <w:rsid w:val="00F33569"/>
    <w:rsid w:val="00F33771"/>
    <w:rsid w:val="00F33E9E"/>
    <w:rsid w:val="00F34C1C"/>
    <w:rsid w:val="00F35E9D"/>
    <w:rsid w:val="00F3620B"/>
    <w:rsid w:val="00F36CD2"/>
    <w:rsid w:val="00F40183"/>
    <w:rsid w:val="00F40233"/>
    <w:rsid w:val="00F4071C"/>
    <w:rsid w:val="00F40768"/>
    <w:rsid w:val="00F40A4A"/>
    <w:rsid w:val="00F41077"/>
    <w:rsid w:val="00F418F2"/>
    <w:rsid w:val="00F4238A"/>
    <w:rsid w:val="00F4402F"/>
    <w:rsid w:val="00F4433A"/>
    <w:rsid w:val="00F44806"/>
    <w:rsid w:val="00F45E51"/>
    <w:rsid w:val="00F50B61"/>
    <w:rsid w:val="00F50EFF"/>
    <w:rsid w:val="00F51FAF"/>
    <w:rsid w:val="00F52AB7"/>
    <w:rsid w:val="00F53E24"/>
    <w:rsid w:val="00F5627F"/>
    <w:rsid w:val="00F566F7"/>
    <w:rsid w:val="00F56798"/>
    <w:rsid w:val="00F56EFC"/>
    <w:rsid w:val="00F56F38"/>
    <w:rsid w:val="00F61735"/>
    <w:rsid w:val="00F619F7"/>
    <w:rsid w:val="00F61B55"/>
    <w:rsid w:val="00F63076"/>
    <w:rsid w:val="00F633CB"/>
    <w:rsid w:val="00F6448C"/>
    <w:rsid w:val="00F64DC5"/>
    <w:rsid w:val="00F64ECE"/>
    <w:rsid w:val="00F65AE9"/>
    <w:rsid w:val="00F67121"/>
    <w:rsid w:val="00F677C1"/>
    <w:rsid w:val="00F70E81"/>
    <w:rsid w:val="00F70E9A"/>
    <w:rsid w:val="00F73038"/>
    <w:rsid w:val="00F741D4"/>
    <w:rsid w:val="00F742C8"/>
    <w:rsid w:val="00F754BF"/>
    <w:rsid w:val="00F7557F"/>
    <w:rsid w:val="00F75B97"/>
    <w:rsid w:val="00F76335"/>
    <w:rsid w:val="00F77B7F"/>
    <w:rsid w:val="00F77B82"/>
    <w:rsid w:val="00F8114D"/>
    <w:rsid w:val="00F817B3"/>
    <w:rsid w:val="00F82879"/>
    <w:rsid w:val="00F82D21"/>
    <w:rsid w:val="00F85246"/>
    <w:rsid w:val="00F86146"/>
    <w:rsid w:val="00F867C1"/>
    <w:rsid w:val="00F86BA0"/>
    <w:rsid w:val="00F924AC"/>
    <w:rsid w:val="00F93173"/>
    <w:rsid w:val="00F94076"/>
    <w:rsid w:val="00F94ED7"/>
    <w:rsid w:val="00F95790"/>
    <w:rsid w:val="00F958F9"/>
    <w:rsid w:val="00F95F8F"/>
    <w:rsid w:val="00F96161"/>
    <w:rsid w:val="00FA04E7"/>
    <w:rsid w:val="00FA06EB"/>
    <w:rsid w:val="00FA0E0D"/>
    <w:rsid w:val="00FA0FB5"/>
    <w:rsid w:val="00FA13AC"/>
    <w:rsid w:val="00FA1618"/>
    <w:rsid w:val="00FA318C"/>
    <w:rsid w:val="00FA4783"/>
    <w:rsid w:val="00FA55E5"/>
    <w:rsid w:val="00FA7853"/>
    <w:rsid w:val="00FA798C"/>
    <w:rsid w:val="00FA7DC9"/>
    <w:rsid w:val="00FB0B56"/>
    <w:rsid w:val="00FB0E7D"/>
    <w:rsid w:val="00FB1A4F"/>
    <w:rsid w:val="00FB226A"/>
    <w:rsid w:val="00FB275F"/>
    <w:rsid w:val="00FB36B8"/>
    <w:rsid w:val="00FB4142"/>
    <w:rsid w:val="00FB4466"/>
    <w:rsid w:val="00FB4A49"/>
    <w:rsid w:val="00FB52FE"/>
    <w:rsid w:val="00FB5547"/>
    <w:rsid w:val="00FB6873"/>
    <w:rsid w:val="00FB6D3B"/>
    <w:rsid w:val="00FC0993"/>
    <w:rsid w:val="00FC1DC6"/>
    <w:rsid w:val="00FC2050"/>
    <w:rsid w:val="00FC26E9"/>
    <w:rsid w:val="00FC2C55"/>
    <w:rsid w:val="00FC2F10"/>
    <w:rsid w:val="00FC392E"/>
    <w:rsid w:val="00FC55CD"/>
    <w:rsid w:val="00FC5A8B"/>
    <w:rsid w:val="00FC77B0"/>
    <w:rsid w:val="00FD00FC"/>
    <w:rsid w:val="00FD0DC3"/>
    <w:rsid w:val="00FD1314"/>
    <w:rsid w:val="00FD1409"/>
    <w:rsid w:val="00FD23A8"/>
    <w:rsid w:val="00FD2702"/>
    <w:rsid w:val="00FD2DE4"/>
    <w:rsid w:val="00FD4537"/>
    <w:rsid w:val="00FD531E"/>
    <w:rsid w:val="00FD5A7C"/>
    <w:rsid w:val="00FD5B9F"/>
    <w:rsid w:val="00FD610E"/>
    <w:rsid w:val="00FD6D95"/>
    <w:rsid w:val="00FD7D63"/>
    <w:rsid w:val="00FD7F47"/>
    <w:rsid w:val="00FE0037"/>
    <w:rsid w:val="00FE5EB5"/>
    <w:rsid w:val="00FE6007"/>
    <w:rsid w:val="00FE6864"/>
    <w:rsid w:val="00FE6C16"/>
    <w:rsid w:val="00FF1ADF"/>
    <w:rsid w:val="00FF1D2E"/>
    <w:rsid w:val="00FF33AF"/>
    <w:rsid w:val="00FF3400"/>
    <w:rsid w:val="00FF421B"/>
    <w:rsid w:val="00FF6AA1"/>
    <w:rsid w:val="00FF73B0"/>
    <w:rsid w:val="00FF7498"/>
    <w:rsid w:val="012D3D22"/>
    <w:rsid w:val="01586BC0"/>
    <w:rsid w:val="02177F37"/>
    <w:rsid w:val="0286420B"/>
    <w:rsid w:val="02CD4695"/>
    <w:rsid w:val="03F67642"/>
    <w:rsid w:val="040320A5"/>
    <w:rsid w:val="0437F2E4"/>
    <w:rsid w:val="04A0ECB6"/>
    <w:rsid w:val="04A7E67E"/>
    <w:rsid w:val="0573A873"/>
    <w:rsid w:val="059AB5FA"/>
    <w:rsid w:val="06335147"/>
    <w:rsid w:val="07370EE7"/>
    <w:rsid w:val="0742F94E"/>
    <w:rsid w:val="07A5F270"/>
    <w:rsid w:val="085DC090"/>
    <w:rsid w:val="09706B07"/>
    <w:rsid w:val="0AC7E9F4"/>
    <w:rsid w:val="0AC8B37E"/>
    <w:rsid w:val="0C13A7B1"/>
    <w:rsid w:val="0CA94106"/>
    <w:rsid w:val="0D37DD51"/>
    <w:rsid w:val="0D74B3F1"/>
    <w:rsid w:val="0D8E592A"/>
    <w:rsid w:val="0DEDA5D2"/>
    <w:rsid w:val="0E1CC65F"/>
    <w:rsid w:val="0EA6FC65"/>
    <w:rsid w:val="0EF73D71"/>
    <w:rsid w:val="0FB5E79D"/>
    <w:rsid w:val="107BF1AB"/>
    <w:rsid w:val="1161CD4F"/>
    <w:rsid w:val="11A8017C"/>
    <w:rsid w:val="1251142A"/>
    <w:rsid w:val="12B46A48"/>
    <w:rsid w:val="14B1CAE3"/>
    <w:rsid w:val="1579ED90"/>
    <w:rsid w:val="15AA2E0A"/>
    <w:rsid w:val="164C3CAD"/>
    <w:rsid w:val="16646FFF"/>
    <w:rsid w:val="1667B47E"/>
    <w:rsid w:val="169108EE"/>
    <w:rsid w:val="16C026A2"/>
    <w:rsid w:val="16EC79A7"/>
    <w:rsid w:val="17091647"/>
    <w:rsid w:val="17371D86"/>
    <w:rsid w:val="17C942D9"/>
    <w:rsid w:val="17E057BA"/>
    <w:rsid w:val="17FC1AC4"/>
    <w:rsid w:val="1934A839"/>
    <w:rsid w:val="1A13AE5B"/>
    <w:rsid w:val="1A4806E1"/>
    <w:rsid w:val="1AA3A160"/>
    <w:rsid w:val="1B39ABF6"/>
    <w:rsid w:val="1BA9FCDA"/>
    <w:rsid w:val="1BABC0B3"/>
    <w:rsid w:val="1C001D37"/>
    <w:rsid w:val="1CE130A7"/>
    <w:rsid w:val="1D276D3B"/>
    <w:rsid w:val="1F0A8E2A"/>
    <w:rsid w:val="1F2C4D8B"/>
    <w:rsid w:val="1F4C5B4C"/>
    <w:rsid w:val="1F8EF540"/>
    <w:rsid w:val="20A5689A"/>
    <w:rsid w:val="2196BCA1"/>
    <w:rsid w:val="21E094DA"/>
    <w:rsid w:val="24294C98"/>
    <w:rsid w:val="25DA8BA4"/>
    <w:rsid w:val="26282F7F"/>
    <w:rsid w:val="2663FC6F"/>
    <w:rsid w:val="273BA32E"/>
    <w:rsid w:val="275CCC23"/>
    <w:rsid w:val="27669467"/>
    <w:rsid w:val="2768CCA9"/>
    <w:rsid w:val="2845BA31"/>
    <w:rsid w:val="28571542"/>
    <w:rsid w:val="285F62D1"/>
    <w:rsid w:val="289157AD"/>
    <w:rsid w:val="290965C2"/>
    <w:rsid w:val="2A0BD389"/>
    <w:rsid w:val="2A1EED92"/>
    <w:rsid w:val="2AB88328"/>
    <w:rsid w:val="2ACB66FF"/>
    <w:rsid w:val="2B798AEF"/>
    <w:rsid w:val="2BE89FE9"/>
    <w:rsid w:val="2BF2C664"/>
    <w:rsid w:val="2BFE96BB"/>
    <w:rsid w:val="2C8DE987"/>
    <w:rsid w:val="2C9F01AD"/>
    <w:rsid w:val="2CA75E92"/>
    <w:rsid w:val="2CC3A3A3"/>
    <w:rsid w:val="2CE21DFC"/>
    <w:rsid w:val="2D827091"/>
    <w:rsid w:val="2E204DFE"/>
    <w:rsid w:val="2EA8C990"/>
    <w:rsid w:val="2EE1C36D"/>
    <w:rsid w:val="30319F75"/>
    <w:rsid w:val="30EA65F3"/>
    <w:rsid w:val="30FAE3E5"/>
    <w:rsid w:val="3192449C"/>
    <w:rsid w:val="31C15EAE"/>
    <w:rsid w:val="322BA7A5"/>
    <w:rsid w:val="323ECB74"/>
    <w:rsid w:val="3240A391"/>
    <w:rsid w:val="3354EB8B"/>
    <w:rsid w:val="3435E2C2"/>
    <w:rsid w:val="3445ACC4"/>
    <w:rsid w:val="34DD63AB"/>
    <w:rsid w:val="3560D9EE"/>
    <w:rsid w:val="35BCE30E"/>
    <w:rsid w:val="3743C66B"/>
    <w:rsid w:val="375C75B7"/>
    <w:rsid w:val="3940D9E5"/>
    <w:rsid w:val="39CEA921"/>
    <w:rsid w:val="3A060A2D"/>
    <w:rsid w:val="3A093A54"/>
    <w:rsid w:val="3A70E04F"/>
    <w:rsid w:val="3BE30735"/>
    <w:rsid w:val="3C1151FA"/>
    <w:rsid w:val="3CC942C1"/>
    <w:rsid w:val="3CD49ECD"/>
    <w:rsid w:val="3D73D435"/>
    <w:rsid w:val="3F0C85AB"/>
    <w:rsid w:val="3F7B578F"/>
    <w:rsid w:val="3F85F99E"/>
    <w:rsid w:val="3FD31E4A"/>
    <w:rsid w:val="4005BCCB"/>
    <w:rsid w:val="40D9C3FD"/>
    <w:rsid w:val="40DB360F"/>
    <w:rsid w:val="40F9FB1D"/>
    <w:rsid w:val="410CE9FF"/>
    <w:rsid w:val="416F1101"/>
    <w:rsid w:val="43B0DFF4"/>
    <w:rsid w:val="43F51BF6"/>
    <w:rsid w:val="43FBE668"/>
    <w:rsid w:val="447A19DF"/>
    <w:rsid w:val="45F017C2"/>
    <w:rsid w:val="46F09444"/>
    <w:rsid w:val="48BA310D"/>
    <w:rsid w:val="4997AFCC"/>
    <w:rsid w:val="49EB6C9D"/>
    <w:rsid w:val="49F06ED4"/>
    <w:rsid w:val="49FE32AF"/>
    <w:rsid w:val="4A0037AE"/>
    <w:rsid w:val="4A491F0E"/>
    <w:rsid w:val="4A5BEF2C"/>
    <w:rsid w:val="4A5EAE58"/>
    <w:rsid w:val="4AB5923D"/>
    <w:rsid w:val="4AB69F39"/>
    <w:rsid w:val="4AC2FCAE"/>
    <w:rsid w:val="4AE79350"/>
    <w:rsid w:val="4B0C976F"/>
    <w:rsid w:val="4B5D8CC3"/>
    <w:rsid w:val="4B624D4C"/>
    <w:rsid w:val="4D00013F"/>
    <w:rsid w:val="4D585C81"/>
    <w:rsid w:val="4E3583FD"/>
    <w:rsid w:val="4EE04810"/>
    <w:rsid w:val="4F718AAF"/>
    <w:rsid w:val="4FC80ABD"/>
    <w:rsid w:val="4FD3C415"/>
    <w:rsid w:val="502059B1"/>
    <w:rsid w:val="50867529"/>
    <w:rsid w:val="50DA7E34"/>
    <w:rsid w:val="521D123F"/>
    <w:rsid w:val="5294ACCA"/>
    <w:rsid w:val="529D61BC"/>
    <w:rsid w:val="52BC3817"/>
    <w:rsid w:val="5430623E"/>
    <w:rsid w:val="543FA85D"/>
    <w:rsid w:val="54AC8506"/>
    <w:rsid w:val="557EB742"/>
    <w:rsid w:val="559D5B38"/>
    <w:rsid w:val="55D8505F"/>
    <w:rsid w:val="55E588CF"/>
    <w:rsid w:val="55FA6F51"/>
    <w:rsid w:val="56488BF0"/>
    <w:rsid w:val="57731CC1"/>
    <w:rsid w:val="588AF280"/>
    <w:rsid w:val="58952FF4"/>
    <w:rsid w:val="594D1AC7"/>
    <w:rsid w:val="59E0D1EB"/>
    <w:rsid w:val="5A6F74B3"/>
    <w:rsid w:val="5B468D81"/>
    <w:rsid w:val="5B68528B"/>
    <w:rsid w:val="5BC1C3AB"/>
    <w:rsid w:val="5C6385BD"/>
    <w:rsid w:val="5CE63615"/>
    <w:rsid w:val="5DAA0ED6"/>
    <w:rsid w:val="5DD4830A"/>
    <w:rsid w:val="5E249209"/>
    <w:rsid w:val="5E601B54"/>
    <w:rsid w:val="5E7A0B54"/>
    <w:rsid w:val="5ECD822F"/>
    <w:rsid w:val="5EE68C91"/>
    <w:rsid w:val="5EFFB676"/>
    <w:rsid w:val="603C4819"/>
    <w:rsid w:val="60D1A8A4"/>
    <w:rsid w:val="60EC8E59"/>
    <w:rsid w:val="612E4D5A"/>
    <w:rsid w:val="619DE8B8"/>
    <w:rsid w:val="61DDE89B"/>
    <w:rsid w:val="626A358F"/>
    <w:rsid w:val="6292B958"/>
    <w:rsid w:val="62F8608E"/>
    <w:rsid w:val="633B9CE3"/>
    <w:rsid w:val="6351BE2A"/>
    <w:rsid w:val="64CC7B93"/>
    <w:rsid w:val="64F03C18"/>
    <w:rsid w:val="651BFC45"/>
    <w:rsid w:val="663B6E22"/>
    <w:rsid w:val="6689EB58"/>
    <w:rsid w:val="66C79EFE"/>
    <w:rsid w:val="66D2200B"/>
    <w:rsid w:val="67A1B649"/>
    <w:rsid w:val="680DC914"/>
    <w:rsid w:val="681D15A2"/>
    <w:rsid w:val="69400BE4"/>
    <w:rsid w:val="6BB47F28"/>
    <w:rsid w:val="6C055132"/>
    <w:rsid w:val="6DB1AE4A"/>
    <w:rsid w:val="6DD6B7A5"/>
    <w:rsid w:val="6E30B347"/>
    <w:rsid w:val="6E71EE75"/>
    <w:rsid w:val="6ECD959D"/>
    <w:rsid w:val="6EFB1B26"/>
    <w:rsid w:val="6F5D72C6"/>
    <w:rsid w:val="6F73AF2A"/>
    <w:rsid w:val="6FAEA1D8"/>
    <w:rsid w:val="70AEF320"/>
    <w:rsid w:val="70DEE215"/>
    <w:rsid w:val="70E9F87F"/>
    <w:rsid w:val="70FFC0D1"/>
    <w:rsid w:val="71D1CD0E"/>
    <w:rsid w:val="71D68FC6"/>
    <w:rsid w:val="72351624"/>
    <w:rsid w:val="7270647E"/>
    <w:rsid w:val="736712C1"/>
    <w:rsid w:val="73725F55"/>
    <w:rsid w:val="73F5E2CA"/>
    <w:rsid w:val="744C9A2C"/>
    <w:rsid w:val="74859147"/>
    <w:rsid w:val="74BBDCFF"/>
    <w:rsid w:val="750465F6"/>
    <w:rsid w:val="759222BE"/>
    <w:rsid w:val="77AFDD0B"/>
    <w:rsid w:val="789B6FE1"/>
    <w:rsid w:val="78F92C26"/>
    <w:rsid w:val="79E6A5A9"/>
    <w:rsid w:val="7A1695B4"/>
    <w:rsid w:val="7A427AF1"/>
    <w:rsid w:val="7A62B9ED"/>
    <w:rsid w:val="7C60168F"/>
    <w:rsid w:val="7C9E0C70"/>
    <w:rsid w:val="7CBC7AFC"/>
    <w:rsid w:val="7D06AD5C"/>
    <w:rsid w:val="7D5A0903"/>
    <w:rsid w:val="7D71CF98"/>
    <w:rsid w:val="7EA0DFC0"/>
    <w:rsid w:val="7EC880B3"/>
    <w:rsid w:val="7F9F7234"/>
    <w:rsid w:val="7FE2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1d73ff"/>
    </o:shapedefaults>
    <o:shapelayout v:ext="edit">
      <o:idmap v:ext="edit" data="2"/>
    </o:shapelayout>
  </w:shapeDefaults>
  <w:decimalSymbol w:val="."/>
  <w:listSeparator w:val=","/>
  <w14:docId w14:val="60C1C54E"/>
  <w15:docId w15:val="{3452E07A-5A32-4C51-8F29-B4621883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/>
    <w:lsdException w:name="HTML Bottom of Form" w:semiHidden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598"/>
    <w:rPr>
      <w:rFonts w:cs="Calibri"/>
      <w:color w:val="132A41" w:themeColor="accent2"/>
      <w:lang w:eastAsia="en-US"/>
    </w:rPr>
  </w:style>
  <w:style w:type="paragraph" w:styleId="Heading1">
    <w:name w:val="heading 1"/>
    <w:aliases w:val="Heading"/>
    <w:basedOn w:val="Normal"/>
    <w:next w:val="Normal"/>
    <w:link w:val="Heading1Char"/>
    <w:autoRedefine/>
    <w:uiPriority w:val="9"/>
    <w:qFormat/>
    <w:rsid w:val="00341971"/>
    <w:pPr>
      <w:keepNext/>
      <w:spacing w:before="240" w:after="60"/>
      <w:outlineLvl w:val="0"/>
    </w:pPr>
    <w:rPr>
      <w:b/>
      <w:bCs/>
      <w:color w:val="000000"/>
      <w:kern w:val="32"/>
      <w:sz w:val="40"/>
      <w:szCs w:val="40"/>
    </w:rPr>
  </w:style>
  <w:style w:type="paragraph" w:styleId="Heading2">
    <w:name w:val="heading 2"/>
    <w:aliases w:val="Sub Heading"/>
    <w:basedOn w:val="Normal"/>
    <w:next w:val="Normal"/>
    <w:link w:val="Heading2Char"/>
    <w:autoRedefine/>
    <w:uiPriority w:val="9"/>
    <w:qFormat/>
    <w:rsid w:val="00D16A84"/>
    <w:pPr>
      <w:keepNext/>
      <w:keepLines/>
      <w:numPr>
        <w:ilvl w:val="1"/>
        <w:numId w:val="23"/>
      </w:numPr>
      <w:spacing w:before="200"/>
      <w:outlineLvl w:val="1"/>
    </w:pPr>
    <w:rPr>
      <w:rFonts w:eastAsia="Times New Roman"/>
      <w:b/>
      <w:bCs/>
      <w:sz w:val="28"/>
      <w:szCs w:val="26"/>
    </w:rPr>
  </w:style>
  <w:style w:type="paragraph" w:styleId="Heading3">
    <w:name w:val="heading 3"/>
    <w:basedOn w:val="Heading2"/>
    <w:next w:val="Normal"/>
    <w:link w:val="Heading3Char"/>
    <w:uiPriority w:val="99"/>
    <w:rsid w:val="00FD0DC3"/>
    <w:pPr>
      <w:numPr>
        <w:numId w:val="22"/>
      </w:numPr>
      <w:outlineLvl w:val="2"/>
    </w:pPr>
    <w:rPr>
      <w:rFonts w:asciiTheme="minorHAnsi" w:hAnsiTheme="minorHAnsi" w:cs="Cambria"/>
      <w:color w:val="3210FC"/>
    </w:rPr>
  </w:style>
  <w:style w:type="paragraph" w:styleId="Heading4">
    <w:name w:val="heading 4"/>
    <w:basedOn w:val="Normal"/>
    <w:next w:val="Normal"/>
    <w:link w:val="Heading4Char"/>
    <w:uiPriority w:val="99"/>
    <w:rsid w:val="0067209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6683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C4C84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Char"/>
    <w:basedOn w:val="DefaultParagraphFont"/>
    <w:link w:val="Heading1"/>
    <w:uiPriority w:val="9"/>
    <w:rsid w:val="00341971"/>
    <w:rPr>
      <w:rFonts w:cs="Calibri"/>
      <w:b/>
      <w:bCs/>
      <w:color w:val="FFFFFF" w:themeColor="background1"/>
      <w:kern w:val="32"/>
      <w:sz w:val="40"/>
      <w:szCs w:val="40"/>
      <w:lang w:eastAsia="en-US"/>
    </w:rPr>
  </w:style>
  <w:style w:type="character" w:customStyle="1" w:styleId="Heading2Char">
    <w:name w:val="Heading 2 Char"/>
    <w:aliases w:val="Sub Heading Char"/>
    <w:basedOn w:val="DefaultParagraphFont"/>
    <w:link w:val="Heading2"/>
    <w:uiPriority w:val="9"/>
    <w:rsid w:val="00D16A84"/>
    <w:rPr>
      <w:rFonts w:eastAsia="Times New Roman" w:cs="Calibri"/>
      <w:b/>
      <w:bCs/>
      <w:color w:val="132A41" w:themeColor="accent2"/>
      <w:sz w:val="28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FD0DC3"/>
    <w:rPr>
      <w:rFonts w:asciiTheme="minorHAnsi" w:eastAsia="Times New Roman" w:hAnsiTheme="minorHAnsi" w:cs="Cambria"/>
      <w:b/>
      <w:bCs/>
      <w:color w:val="3210FC"/>
      <w:sz w:val="28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3F04ED"/>
    <w:rPr>
      <w:rFonts w:ascii="Calibri" w:hAnsi="Calibri" w:cs="Calibri"/>
      <w:b/>
      <w:bCs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813A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DB2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20FF"/>
  </w:style>
  <w:style w:type="paragraph" w:styleId="Footer">
    <w:name w:val="footer"/>
    <w:basedOn w:val="Normal"/>
    <w:link w:val="FooterChar"/>
    <w:uiPriority w:val="99"/>
    <w:rsid w:val="00DB2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0FF"/>
  </w:style>
  <w:style w:type="table" w:styleId="TableGrid">
    <w:name w:val="Table Grid"/>
    <w:aliases w:val="EE - Table - Grid,EE - Table Grid"/>
    <w:basedOn w:val="TableNormal"/>
    <w:uiPriority w:val="59"/>
    <w:rsid w:val="004518F5"/>
    <w:rPr>
      <w:rFonts w:cs="Calibri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styleId="Hyperlink">
    <w:name w:val="Hyperlink"/>
    <w:basedOn w:val="DefaultParagraphFont"/>
    <w:uiPriority w:val="99"/>
    <w:rsid w:val="00061C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rsid w:val="00562B82"/>
    <w:rPr>
      <w:color w:val="800080"/>
      <w:u w:val="single"/>
    </w:rPr>
  </w:style>
  <w:style w:type="paragraph" w:styleId="ListParagraph">
    <w:name w:val="List Paragraph"/>
    <w:basedOn w:val="Normal"/>
    <w:link w:val="ListParagraphChar"/>
    <w:uiPriority w:val="34"/>
    <w:rsid w:val="00C00BEE"/>
    <w:pPr>
      <w:ind w:left="720"/>
      <w:contextualSpacing/>
    </w:pPr>
  </w:style>
  <w:style w:type="table" w:customStyle="1" w:styleId="LightList-Accent11">
    <w:name w:val="Light List - Accent 11"/>
    <w:uiPriority w:val="99"/>
    <w:rsid w:val="003C3DC8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rsid w:val="002C227B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C227B"/>
    <w:rPr>
      <w:rFonts w:ascii="Arial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2C227B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2C227B"/>
    <w:rPr>
      <w:rFonts w:ascii="Arial" w:hAnsi="Arial" w:cs="Arial"/>
      <w:vanish/>
      <w:sz w:val="16"/>
      <w:szCs w:val="16"/>
      <w:lang w:eastAsia="en-GB"/>
    </w:rPr>
  </w:style>
  <w:style w:type="table" w:styleId="LightList-Accent6">
    <w:name w:val="Light List Accent 6"/>
    <w:basedOn w:val="TableNormal"/>
    <w:uiPriority w:val="99"/>
    <w:rsid w:val="00D701EC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List-Accent5">
    <w:name w:val="Light List Accent 5"/>
    <w:basedOn w:val="TableNormal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ghtList-Accent12">
    <w:name w:val="Light List - Accent 12"/>
    <w:uiPriority w:val="99"/>
    <w:rsid w:val="00BF2CA6"/>
    <w:rPr>
      <w:rFonts w:cs="Calibri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-Accent1">
    <w:name w:val="Medium Grid 3 Accent 1"/>
    <w:basedOn w:val="TableNormal"/>
    <w:uiPriority w:val="99"/>
    <w:rsid w:val="00902076"/>
    <w:rPr>
      <w:rFonts w:cs="Calibri"/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TOC1">
    <w:name w:val="toc 1"/>
    <w:basedOn w:val="Normal"/>
    <w:next w:val="Normal"/>
    <w:autoRedefine/>
    <w:uiPriority w:val="39"/>
    <w:rsid w:val="00060F19"/>
    <w:pPr>
      <w:tabs>
        <w:tab w:val="left" w:pos="440"/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rsid w:val="0048383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483839"/>
    <w:pPr>
      <w:spacing w:after="100"/>
      <w:ind w:left="440"/>
    </w:pPr>
  </w:style>
  <w:style w:type="paragraph" w:customStyle="1" w:styleId="ScheduleFive">
    <w:name w:val="Schedule Five"/>
    <w:basedOn w:val="Normal"/>
    <w:next w:val="BodyText"/>
    <w:uiPriority w:val="99"/>
    <w:rsid w:val="00123F20"/>
    <w:pPr>
      <w:numPr>
        <w:ilvl w:val="4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Four">
    <w:name w:val="Schedule Four"/>
    <w:basedOn w:val="Normal"/>
    <w:next w:val="BodyText"/>
    <w:uiPriority w:val="99"/>
    <w:rsid w:val="00123F20"/>
    <w:pPr>
      <w:numPr>
        <w:ilvl w:val="3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One">
    <w:name w:val="Schedule One"/>
    <w:basedOn w:val="Normal"/>
    <w:next w:val="BodyText"/>
    <w:uiPriority w:val="99"/>
    <w:rsid w:val="00123F20"/>
    <w:pPr>
      <w:numPr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hree">
    <w:name w:val="Schedule Three"/>
    <w:basedOn w:val="Normal"/>
    <w:next w:val="BodyText"/>
    <w:uiPriority w:val="99"/>
    <w:rsid w:val="00123F20"/>
    <w:pPr>
      <w:numPr>
        <w:ilvl w:val="2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cheduleTwo">
    <w:name w:val="Schedule Two"/>
    <w:basedOn w:val="Normal"/>
    <w:next w:val="BodyText"/>
    <w:uiPriority w:val="99"/>
    <w:rsid w:val="00123F20"/>
    <w:pPr>
      <w:numPr>
        <w:ilvl w:val="1"/>
        <w:numId w:val="21"/>
      </w:numPr>
      <w:spacing w:line="36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CharCharChar">
    <w:name w:val="Char Char Char"/>
    <w:basedOn w:val="Normal"/>
    <w:uiPriority w:val="99"/>
    <w:rsid w:val="00123F20"/>
    <w:pPr>
      <w:widowControl w:val="0"/>
    </w:pPr>
    <w:rPr>
      <w:rFonts w:ascii="Times New Roman" w:hAnsi="Times New Roman" w:cs="Times New Roman"/>
      <w:kern w:val="2"/>
      <w:sz w:val="21"/>
      <w:szCs w:val="21"/>
      <w:lang w:val="en-US" w:eastAsia="zh-CN"/>
    </w:rPr>
  </w:style>
  <w:style w:type="paragraph" w:styleId="BodyText">
    <w:name w:val="Body Text"/>
    <w:basedOn w:val="Normal"/>
    <w:link w:val="BodyTextChar"/>
    <w:uiPriority w:val="99"/>
    <w:rsid w:val="00123F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2205"/>
    <w:rPr>
      <w:rFonts w:cs="Calibri"/>
      <w:lang w:eastAsia="en-US"/>
    </w:rPr>
  </w:style>
  <w:style w:type="paragraph" w:customStyle="1" w:styleId="Heading2myown">
    <w:name w:val="Heading 2 my own"/>
    <w:basedOn w:val="Normal"/>
    <w:link w:val="Heading2myownChar"/>
    <w:rsid w:val="007507DD"/>
    <w:rPr>
      <w:b/>
      <w:bCs/>
      <w:smallCaps/>
      <w:color w:val="3898EC" w:themeColor="accent1"/>
      <w:sz w:val="36"/>
      <w:szCs w:val="40"/>
    </w:rPr>
  </w:style>
  <w:style w:type="character" w:customStyle="1" w:styleId="Heading2myownChar">
    <w:name w:val="Heading 2 my own Char"/>
    <w:basedOn w:val="DefaultParagraphFont"/>
    <w:link w:val="Heading2myown"/>
    <w:rsid w:val="007507DD"/>
    <w:rPr>
      <w:rFonts w:cs="Calibri"/>
      <w:b/>
      <w:bCs/>
      <w:smallCaps/>
      <w:color w:val="3898EC" w:themeColor="accent1"/>
      <w:sz w:val="36"/>
      <w:szCs w:val="40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565EC"/>
    <w:rPr>
      <w:rFonts w:eastAsiaTheme="minorHAnsi" w:cs="Times New Roman"/>
      <w:lang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565EC"/>
    <w:rPr>
      <w:rFonts w:eastAsiaTheme="minorHAnsi"/>
    </w:rPr>
  </w:style>
  <w:style w:type="paragraph" w:styleId="TOCHeading">
    <w:name w:val="TOC Heading"/>
    <w:basedOn w:val="Heading1"/>
    <w:next w:val="Normal"/>
    <w:uiPriority w:val="39"/>
    <w:unhideWhenUsed/>
    <w:qFormat/>
    <w:rsid w:val="00F70E9A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1373C7" w:themeColor="accent1" w:themeShade="BF"/>
      <w:kern w:val="0"/>
      <w:sz w:val="28"/>
      <w:szCs w:val="28"/>
      <w:lang w:val="en-US"/>
    </w:rPr>
  </w:style>
  <w:style w:type="paragraph" w:styleId="NoSpacing">
    <w:name w:val="No Spacing"/>
    <w:link w:val="NoSpacingChar"/>
    <w:uiPriority w:val="1"/>
    <w:rsid w:val="007D29F6"/>
    <w:rPr>
      <w:rFonts w:cs="Calibri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D66835"/>
    <w:rPr>
      <w:rFonts w:asciiTheme="majorHAnsi" w:eastAsiaTheme="majorEastAsia" w:hAnsiTheme="majorHAnsi" w:cstheme="majorBidi"/>
      <w:color w:val="0C4C84" w:themeColor="accent1" w:themeShade="7F"/>
      <w:lang w:eastAsia="en-US"/>
    </w:rPr>
  </w:style>
  <w:style w:type="paragraph" w:customStyle="1" w:styleId="Default">
    <w:name w:val="Default"/>
    <w:link w:val="DefaultChar"/>
    <w:rsid w:val="0028495F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28495F"/>
    <w:rPr>
      <w:rFonts w:eastAsia="Times New Roman" w:cs="Calibri"/>
      <w:color w:val="000000"/>
      <w:sz w:val="24"/>
      <w:szCs w:val="24"/>
    </w:rPr>
  </w:style>
  <w:style w:type="paragraph" w:customStyle="1" w:styleId="NormalIndented">
    <w:name w:val="Normal Indented"/>
    <w:basedOn w:val="Normal"/>
    <w:rsid w:val="0030782E"/>
    <w:pPr>
      <w:spacing w:after="120"/>
      <w:ind w:left="907"/>
      <w:jc w:val="both"/>
    </w:pPr>
    <w:rPr>
      <w:rFonts w:cs="Rod"/>
      <w:noProof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A47C0"/>
    <w:rPr>
      <w:rFonts w:cs="Calibri"/>
      <w:lang w:eastAsia="en-US"/>
    </w:rPr>
  </w:style>
  <w:style w:type="paragraph" w:customStyle="1" w:styleId="NormalIndented2">
    <w:name w:val="Normal Indented 2"/>
    <w:basedOn w:val="Normal"/>
    <w:rsid w:val="00B71909"/>
    <w:pPr>
      <w:spacing w:after="120"/>
      <w:ind w:left="1627"/>
      <w:jc w:val="both"/>
    </w:pPr>
    <w:rPr>
      <w:rFonts w:cs="Rod"/>
      <w:noProof/>
      <w:lang w:val="en-US"/>
    </w:rPr>
  </w:style>
  <w:style w:type="paragraph" w:customStyle="1" w:styleId="header3">
    <w:name w:val="header3"/>
    <w:basedOn w:val="Heading2"/>
    <w:next w:val="Normal"/>
    <w:autoRedefine/>
    <w:rsid w:val="00B71909"/>
    <w:pPr>
      <w:keepNext w:val="0"/>
      <w:keepLines w:val="0"/>
      <w:numPr>
        <w:ilvl w:val="0"/>
        <w:numId w:val="0"/>
      </w:numPr>
      <w:spacing w:before="0" w:after="120"/>
      <w:ind w:left="1080" w:hanging="1080"/>
      <w:contextualSpacing/>
      <w:jc w:val="both"/>
    </w:pPr>
    <w:rPr>
      <w:rFonts w:asciiTheme="minorHAnsi" w:eastAsia="Calibri" w:hAnsiTheme="minorHAnsi" w:cs="Rod"/>
      <w:bCs w:val="0"/>
      <w:color w:val="3898EC" w:themeColor="accent1"/>
      <w:sz w:val="24"/>
      <w:szCs w:val="30"/>
    </w:rPr>
  </w:style>
  <w:style w:type="paragraph" w:customStyle="1" w:styleId="Head4">
    <w:name w:val="Head4"/>
    <w:basedOn w:val="Normal"/>
    <w:rsid w:val="00B71909"/>
    <w:pPr>
      <w:tabs>
        <w:tab w:val="left" w:pos="2430"/>
        <w:tab w:val="left" w:pos="2520"/>
      </w:tabs>
      <w:spacing w:after="120"/>
      <w:ind w:left="2430" w:hanging="810"/>
      <w:jc w:val="both"/>
    </w:pPr>
    <w:rPr>
      <w:rFonts w:cs="Rod"/>
      <w:b/>
      <w:noProof/>
      <w:color w:val="0070C0"/>
      <w:sz w:val="24"/>
      <w:lang w:val="en-US"/>
    </w:rPr>
  </w:style>
  <w:style w:type="paragraph" w:customStyle="1" w:styleId="NormalIndented3">
    <w:name w:val="Normal Indented 3"/>
    <w:basedOn w:val="Normal"/>
    <w:rsid w:val="00B71909"/>
    <w:pPr>
      <w:spacing w:after="120"/>
      <w:ind w:left="2430"/>
      <w:jc w:val="both"/>
    </w:pPr>
    <w:rPr>
      <w:rFonts w:cs="Rod"/>
      <w:noProof/>
      <w:lang w:val="en-US"/>
    </w:rPr>
  </w:style>
  <w:style w:type="paragraph" w:styleId="NormalWeb">
    <w:name w:val="Normal (Web)"/>
    <w:basedOn w:val="Normal"/>
    <w:uiPriority w:val="99"/>
    <w:unhideWhenUsed/>
    <w:rsid w:val="00B6507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CA6253"/>
    <w:rPr>
      <w:rFonts w:cs="Calibr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CA6253"/>
    <w:rPr>
      <w:color w:val="808080"/>
    </w:rPr>
  </w:style>
  <w:style w:type="paragraph" w:styleId="IntenseQuote">
    <w:name w:val="Intense Quote"/>
    <w:aliases w:val="Quote / Highlight"/>
    <w:basedOn w:val="Normal"/>
    <w:next w:val="Normal"/>
    <w:link w:val="IntenseQuoteChar"/>
    <w:uiPriority w:val="30"/>
    <w:qFormat/>
    <w:rsid w:val="00D16A84"/>
    <w:pPr>
      <w:pBdr>
        <w:top w:val="single" w:sz="4" w:space="10" w:color="3898EC" w:themeColor="accent1"/>
        <w:bottom w:val="single" w:sz="4" w:space="10" w:color="3898EC" w:themeColor="accent1"/>
      </w:pBdr>
      <w:spacing w:before="360" w:after="360"/>
      <w:ind w:left="864" w:right="864"/>
      <w:jc w:val="center"/>
    </w:pPr>
    <w:rPr>
      <w:i/>
      <w:iCs/>
      <w:color w:val="3898EC" w:themeColor="accent1"/>
    </w:rPr>
  </w:style>
  <w:style w:type="character" w:customStyle="1" w:styleId="IntenseQuoteChar">
    <w:name w:val="Intense Quote Char"/>
    <w:aliases w:val="Quote / Highlight Char"/>
    <w:basedOn w:val="DefaultParagraphFont"/>
    <w:link w:val="IntenseQuote"/>
    <w:uiPriority w:val="30"/>
    <w:rsid w:val="00D16A84"/>
    <w:rPr>
      <w:rFonts w:cs="Calibri"/>
      <w:i/>
      <w:iCs/>
      <w:color w:val="3898EC" w:themeColor="accent1"/>
      <w:lang w:eastAsia="en-US"/>
    </w:rPr>
  </w:style>
  <w:style w:type="paragraph" w:customStyle="1" w:styleId="paragraph">
    <w:name w:val="paragraph"/>
    <w:basedOn w:val="Normal"/>
    <w:rsid w:val="00D923D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customStyle="1" w:styleId="eop">
    <w:name w:val="eop"/>
    <w:basedOn w:val="DefaultParagraphFont"/>
    <w:rsid w:val="00D923D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5763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87C1F3" w:themeColor="accent1" w:themeTint="99"/>
        <w:left w:val="single" w:sz="4" w:space="0" w:color="87C1F3" w:themeColor="accent1" w:themeTint="99"/>
        <w:bottom w:val="single" w:sz="4" w:space="0" w:color="87C1F3" w:themeColor="accent1" w:themeTint="99"/>
        <w:right w:val="single" w:sz="4" w:space="0" w:color="87C1F3" w:themeColor="accent1" w:themeTint="99"/>
        <w:insideH w:val="single" w:sz="4" w:space="0" w:color="87C1F3" w:themeColor="accent1" w:themeTint="99"/>
        <w:insideV w:val="single" w:sz="4" w:space="0" w:color="87C1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898EC" w:themeColor="accent1"/>
          <w:left w:val="single" w:sz="4" w:space="0" w:color="3898EC" w:themeColor="accent1"/>
          <w:bottom w:val="single" w:sz="4" w:space="0" w:color="3898EC" w:themeColor="accent1"/>
          <w:right w:val="single" w:sz="4" w:space="0" w:color="3898EC" w:themeColor="accent1"/>
          <w:insideH w:val="nil"/>
          <w:insideV w:val="nil"/>
        </w:tcBorders>
        <w:shd w:val="clear" w:color="auto" w:fill="3898EC" w:themeFill="accent1"/>
      </w:tcPr>
    </w:tblStylePr>
    <w:tblStylePr w:type="lastRow">
      <w:rPr>
        <w:b/>
        <w:bCs/>
      </w:rPr>
      <w:tblPr/>
      <w:tcPr>
        <w:tcBorders>
          <w:top w:val="double" w:sz="4" w:space="0" w:color="3898E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AFB" w:themeFill="accent1" w:themeFillTint="33"/>
      </w:tcPr>
    </w:tblStylePr>
    <w:tblStylePr w:type="band1Horz">
      <w:tblPr/>
      <w:tcPr>
        <w:shd w:val="clear" w:color="auto" w:fill="D7EAFB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E371DE"/>
    <w:tblPr>
      <w:tblStyleRowBandSize w:val="1"/>
      <w:tblStyleColBandSize w:val="1"/>
      <w:tblBorders>
        <w:top w:val="single" w:sz="4" w:space="0" w:color="52A5ED" w:themeColor="accent3" w:themeTint="99"/>
        <w:left w:val="single" w:sz="4" w:space="0" w:color="52A5ED" w:themeColor="accent3" w:themeTint="99"/>
        <w:bottom w:val="single" w:sz="4" w:space="0" w:color="52A5ED" w:themeColor="accent3" w:themeTint="99"/>
        <w:right w:val="single" w:sz="4" w:space="0" w:color="52A5ED" w:themeColor="accent3" w:themeTint="99"/>
        <w:insideH w:val="single" w:sz="4" w:space="0" w:color="52A5ED" w:themeColor="accent3" w:themeTint="99"/>
        <w:insideV w:val="single" w:sz="4" w:space="0" w:color="52A5E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66AF" w:themeColor="accent3"/>
          <w:left w:val="single" w:sz="4" w:space="0" w:color="1266AF" w:themeColor="accent3"/>
          <w:bottom w:val="single" w:sz="4" w:space="0" w:color="1266AF" w:themeColor="accent3"/>
          <w:right w:val="single" w:sz="4" w:space="0" w:color="1266AF" w:themeColor="accent3"/>
          <w:insideH w:val="nil"/>
          <w:insideV w:val="nil"/>
        </w:tcBorders>
        <w:shd w:val="clear" w:color="auto" w:fill="1266AF" w:themeFill="accent3"/>
      </w:tcPr>
    </w:tblStylePr>
    <w:tblStylePr w:type="lastRow">
      <w:rPr>
        <w:b/>
        <w:bCs/>
      </w:rPr>
      <w:tblPr/>
      <w:tcPr>
        <w:tcBorders>
          <w:top w:val="double" w:sz="4" w:space="0" w:color="1266A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9" w:themeFill="accent3" w:themeFillTint="33"/>
      </w:tcPr>
    </w:tblStylePr>
    <w:tblStylePr w:type="band1Horz">
      <w:tblPr/>
      <w:tcPr>
        <w:shd w:val="clear" w:color="auto" w:fill="C5E0F9" w:themeFill="accent3" w:themeFillTint="33"/>
      </w:tcPr>
    </w:tblStylePr>
  </w:style>
  <w:style w:type="table" w:styleId="PlainTable1">
    <w:name w:val="Plain Table 1"/>
    <w:basedOn w:val="TableNormal"/>
    <w:uiPriority w:val="41"/>
    <w:rsid w:val="004D643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D643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B22407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B1B1" w:themeColor="accent6"/>
          <w:left w:val="single" w:sz="4" w:space="0" w:color="B1B1B1" w:themeColor="accent6"/>
          <w:bottom w:val="single" w:sz="4" w:space="0" w:color="B1B1B1" w:themeColor="accent6"/>
          <w:right w:val="single" w:sz="4" w:space="0" w:color="B1B1B1" w:themeColor="accent6"/>
          <w:insideH w:val="nil"/>
          <w:insideV w:val="nil"/>
        </w:tcBorders>
        <w:shd w:val="clear" w:color="auto" w:fill="B1B1B1" w:themeFill="accent6"/>
      </w:tcPr>
    </w:tblStylePr>
    <w:tblStylePr w:type="lastRow">
      <w:rPr>
        <w:b/>
        <w:bCs/>
      </w:rPr>
      <w:tblPr/>
      <w:tcPr>
        <w:tcBorders>
          <w:top w:val="double" w:sz="4" w:space="0" w:color="B1B1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02723F"/>
    <w:tblPr>
      <w:tblStyleRowBandSize w:val="1"/>
      <w:tblStyleColBandSize w:val="1"/>
      <w:tblBorders>
        <w:top w:val="single" w:sz="4" w:space="0" w:color="D0D0D0" w:themeColor="accent6" w:themeTint="99"/>
        <w:left w:val="single" w:sz="4" w:space="0" w:color="D0D0D0" w:themeColor="accent6" w:themeTint="99"/>
        <w:bottom w:val="single" w:sz="4" w:space="0" w:color="D0D0D0" w:themeColor="accent6" w:themeTint="99"/>
        <w:right w:val="single" w:sz="4" w:space="0" w:color="D0D0D0" w:themeColor="accent6" w:themeTint="99"/>
        <w:insideH w:val="single" w:sz="4" w:space="0" w:color="D0D0D0" w:themeColor="accent6" w:themeTint="99"/>
        <w:insideV w:val="single" w:sz="4" w:space="0" w:color="D0D0D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6" w:themeFillTint="33"/>
      </w:tcPr>
    </w:tblStylePr>
    <w:tblStylePr w:type="band1Horz">
      <w:tblPr/>
      <w:tcPr>
        <w:shd w:val="clear" w:color="auto" w:fill="EFEFEF" w:themeFill="accent6" w:themeFillTint="33"/>
      </w:tcPr>
    </w:tblStylePr>
    <w:tblStylePr w:type="neCell">
      <w:tblPr/>
      <w:tcPr>
        <w:tcBorders>
          <w:bottom w:val="single" w:sz="4" w:space="0" w:color="D0D0D0" w:themeColor="accent6" w:themeTint="99"/>
        </w:tcBorders>
      </w:tcPr>
    </w:tblStylePr>
    <w:tblStylePr w:type="nwCell">
      <w:tblPr/>
      <w:tcPr>
        <w:tcBorders>
          <w:bottom w:val="single" w:sz="4" w:space="0" w:color="D0D0D0" w:themeColor="accent6" w:themeTint="99"/>
        </w:tcBorders>
      </w:tcPr>
    </w:tblStylePr>
    <w:tblStylePr w:type="seCell">
      <w:tblPr/>
      <w:tcPr>
        <w:tcBorders>
          <w:top w:val="single" w:sz="4" w:space="0" w:color="D0D0D0" w:themeColor="accent6" w:themeTint="99"/>
        </w:tcBorders>
      </w:tcPr>
    </w:tblStylePr>
    <w:tblStylePr w:type="swCell">
      <w:tblPr/>
      <w:tcPr>
        <w:tcBorders>
          <w:top w:val="single" w:sz="4" w:space="0" w:color="D0D0D0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70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90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682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6125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43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9721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1807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016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348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4997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260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7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77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98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4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2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70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522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906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736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557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80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51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1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93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15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586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6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0914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32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811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5143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193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55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27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9780">
          <w:marLeft w:val="93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180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904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3613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4272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42450">
          <w:marLeft w:val="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5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7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7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5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578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7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338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753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183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1677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72" Type="http://schemas.openxmlformats.org/officeDocument/2006/relationships/image" Target="media/image10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5.png"/><Relationship Id="rId71" Type="http://schemas.openxmlformats.org/officeDocument/2006/relationships/image" Target="media/image90.png"/><Relationship Id="rId2" Type="http://schemas.openxmlformats.org/officeDocument/2006/relationships/customXml" Target="../customXml/item2.xml"/><Relationship Id="rId16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7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0.png"/><Relationship Id="rId10" Type="http://schemas.openxmlformats.org/officeDocument/2006/relationships/endnotes" Target="endnotes.xml"/><Relationship Id="rId73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hcwhi\Downloads\Metricell%20Document%20Word%20Template%20Landscape%20(2022%20v7.0).dotx" TargetMode="External"/></Relationships>
</file>

<file path=word/theme/theme1.xml><?xml version="1.0" encoding="utf-8"?>
<a:theme xmlns:a="http://schemas.openxmlformats.org/drawingml/2006/main" name="Office Theme">
  <a:themeElements>
    <a:clrScheme name="Metri Colours">
      <a:dk1>
        <a:srgbClr val="091E33"/>
      </a:dk1>
      <a:lt1>
        <a:srgbClr val="FFFFFF"/>
      </a:lt1>
      <a:dk2>
        <a:srgbClr val="132A41"/>
      </a:dk2>
      <a:lt2>
        <a:srgbClr val="F5F5F5"/>
      </a:lt2>
      <a:accent1>
        <a:srgbClr val="3898EC"/>
      </a:accent1>
      <a:accent2>
        <a:srgbClr val="132A41"/>
      </a:accent2>
      <a:accent3>
        <a:srgbClr val="1266AF"/>
      </a:accent3>
      <a:accent4>
        <a:srgbClr val="F9B233"/>
      </a:accent4>
      <a:accent5>
        <a:srgbClr val="EC3898"/>
      </a:accent5>
      <a:accent6>
        <a:srgbClr val="B1B1B1"/>
      </a:accent6>
      <a:hlink>
        <a:srgbClr val="3898EC"/>
      </a:hlink>
      <a:folHlink>
        <a:srgbClr val="3898E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32DF27BAEAEF48A813F0FA1823CBED" ma:contentTypeVersion="7" ma:contentTypeDescription="Create a new document." ma:contentTypeScope="" ma:versionID="54ce68ce55b3ea29b3a0cad29e212c47">
  <xsd:schema xmlns:xsd="http://www.w3.org/2001/XMLSchema" xmlns:xs="http://www.w3.org/2001/XMLSchema" xmlns:p="http://schemas.microsoft.com/office/2006/metadata/properties" xmlns:ns2="6fdaaefc-22d3-4fbe-b9cf-b16b6117c99f" targetNamespace="http://schemas.microsoft.com/office/2006/metadata/properties" ma:root="true" ma:fieldsID="1535063cefd143be1afddb25af8d4d9d" ns2:_="">
    <xsd:import namespace="6fdaaefc-22d3-4fbe-b9cf-b16b6117c9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aaefc-22d3-4fbe-b9cf-b16b6117c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7D7AC3A-8039-41A1-ABD2-0D39A124AB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52AAB3-BDA0-46C0-B801-8EF3B22FA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daaefc-22d3-4fbe-b9cf-b16b6117c9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C38EDE-E789-40D4-BDE0-843666AD86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365CB2-B91A-4F08-A133-DD90EBBF7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Metricell Document Word Template Landscape (2022 v7.0).dotx</Template>
  <TotalTime>1</TotalTime>
  <Pages>5</Pages>
  <Words>510</Words>
  <Characters>2945</Characters>
  <Application>Microsoft Office Word</Application>
  <DocSecurity>0</DocSecurity>
  <Lines>210</Lines>
  <Paragraphs>111</Paragraphs>
  <ScaleCrop>false</ScaleCrop>
  <Company>Metricell Ltd.</Company>
  <LinksUpToDate>false</LinksUpToDate>
  <CharactersWithSpaces>3344</CharactersWithSpaces>
  <SharedDoc>false</SharedDoc>
  <HLinks>
    <vt:vector size="36" baseType="variant">
      <vt:variant>
        <vt:i4>3604537</vt:i4>
      </vt:variant>
      <vt:variant>
        <vt:i4>33</vt:i4>
      </vt:variant>
      <vt:variant>
        <vt:i4>0</vt:i4>
      </vt:variant>
      <vt:variant>
        <vt:i4>5</vt:i4>
      </vt:variant>
      <vt:variant>
        <vt:lpwstr>https://esncoverageportal-uk-uat.metricell.com/SmartNetwork</vt:lpwstr>
      </vt:variant>
      <vt:variant>
        <vt:lpwstr/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_Toc230683177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_Toc230683174</vt:lpwstr>
      </vt:variant>
      <vt:variant>
        <vt:i4>1441851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_Toc230683173</vt:lpwstr>
      </vt:variant>
      <vt:variant>
        <vt:i4>1441851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_Toc230683172</vt:lpwstr>
      </vt:variant>
      <vt:variant>
        <vt:i4>1441851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_Toc230683171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Metricell Ltd.</dc:title>
  <dc:subject/>
  <dc:creator>Helen Whittington</dc:creator>
  <cp:keywords/>
  <dc:description/>
  <cp:lastModifiedBy>Harry Piper</cp:lastModifiedBy>
  <cp:revision>2</cp:revision>
  <cp:lastPrinted>2016-02-26T05:25:00Z</cp:lastPrinted>
  <dcterms:created xsi:type="dcterms:W3CDTF">2026-09-08T15:08:00Z</dcterms:created>
  <dcterms:modified xsi:type="dcterms:W3CDTF">2026-09-08T15:08:00Z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0x010100CF32DF27BAEAEF48A813F0FA1823CBED</vt:lpwstr>
  </property>
  <property fmtid="{D5CDD505-2E9C-101B-9397-08002B2CF9AE}" pid="3" name="MediaServiceImageTags">
    <vt:lpwstr/>
  </property>
</Properties>
</file>