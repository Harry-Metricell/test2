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media/image2.svg" ContentType="image/svg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664623" w14:textId="77777777" w:rsidR="003330A6" w:rsidRDefault="00806B76" w:rsidP="00905CC5">
      <w:pPr>
        <w:rPr>
          <w:sz w:val="20"/>
          <w:szCs w:val="20"/>
        </w:rPr>
      </w:pPr>
      <w:r>
        <w:rPr>
          <w:noProof/>
          <w:sz w:val="20"/>
          <w:szCs w:val="20"/>
          <w:lang w:eastAsia="en-GB"/>
        </w:rPr>
        <w:drawing>
          <wp:anchor distT="0" distB="0" distL="114300" distR="114300" simplePos="0" relativeHeight="251658241" behindDoc="1" locked="0" layoutInCell="1" allowOverlap="1" wp14:anchorId="719E804D" wp14:editId="63AA796F">
            <wp:simplePos x="0" y="0"/>
            <wp:positionH relativeFrom="page">
              <wp:align>left</wp:align>
            </wp:positionH>
            <wp:positionV relativeFrom="paragraph">
              <wp:posOffset>-796290</wp:posOffset>
            </wp:positionV>
            <wp:extent cx="10824961" cy="8111490"/>
            <wp:effectExtent l="0" t="0" r="0" b="3810"/>
            <wp:wrapNone/>
            <wp:docPr id="1" name="Graphic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Graphic 1"/>
                    <pic:cNvPicPr/>
                  </pic:nvPicPr>
                  <pic:blipFill>
                    <a:blip r:embed="rId11">
                      <a:extLst>
                        <a:ext uri="{96DAC541-7B7A-43D3-8B79-37D633B846F1}">
                          <asvg:svgBlip xmlns:asvg="http://schemas.microsoft.com/office/drawing/2016/SVG/main" r:embed="rId12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828032" cy="811379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79D83B5" w14:textId="77777777" w:rsidR="0014007A" w:rsidRDefault="0014007A" w:rsidP="00905CC5">
      <w:pPr>
        <w:rPr>
          <w:sz w:val="20"/>
          <w:szCs w:val="20"/>
        </w:rPr>
      </w:pPr>
    </w:p>
    <w:p w14:paraId="00D28C2D" w14:textId="77777777" w:rsidR="0014007A" w:rsidRDefault="008E7B6E" w:rsidP="008E7B6E">
      <w:pPr>
        <w:tabs>
          <w:tab w:val="left" w:pos="2475"/>
        </w:tabs>
        <w:rPr>
          <w:sz w:val="20"/>
          <w:szCs w:val="20"/>
        </w:rPr>
      </w:pPr>
      <w:r>
        <w:rPr>
          <w:sz w:val="20"/>
          <w:szCs w:val="20"/>
        </w:rPr>
        <w:tab/>
      </w:r>
    </w:p>
    <w:p w14:paraId="28585086" w14:textId="77777777" w:rsidR="0014007A" w:rsidRDefault="0014007A" w:rsidP="00905CC5">
      <w:pPr>
        <w:rPr>
          <w:sz w:val="20"/>
          <w:szCs w:val="20"/>
        </w:rPr>
      </w:pPr>
    </w:p>
    <w:p w14:paraId="5F15E4AB" w14:textId="77777777" w:rsidR="0014007A" w:rsidRDefault="0014007A" w:rsidP="00905CC5">
      <w:pPr>
        <w:rPr>
          <w:sz w:val="20"/>
          <w:szCs w:val="20"/>
        </w:rPr>
      </w:pPr>
    </w:p>
    <w:p w14:paraId="65F25E1B" w14:textId="77777777" w:rsidR="0014007A" w:rsidRDefault="0014007A" w:rsidP="00905CC5">
      <w:pPr>
        <w:rPr>
          <w:sz w:val="20"/>
          <w:szCs w:val="20"/>
        </w:rPr>
      </w:pPr>
    </w:p>
    <w:p w14:paraId="1E111C36" w14:textId="77777777" w:rsidR="0014007A" w:rsidRDefault="0014007A" w:rsidP="00905CC5">
      <w:pPr>
        <w:rPr>
          <w:sz w:val="20"/>
          <w:szCs w:val="20"/>
        </w:rPr>
      </w:pPr>
    </w:p>
    <w:p w14:paraId="1173F466" w14:textId="77777777" w:rsidR="00477369" w:rsidRDefault="00477369" w:rsidP="00477369">
      <w:pPr>
        <w:spacing w:after="120"/>
        <w:rPr>
          <w:sz w:val="20"/>
          <w:szCs w:val="20"/>
        </w:rPr>
      </w:pPr>
    </w:p>
    <w:p w14:paraId="2873AA0C" w14:textId="77777777" w:rsidR="000C304B" w:rsidRDefault="000C304B" w:rsidP="00EF74B5">
      <w:pPr>
        <w:spacing w:after="120"/>
        <w:rPr>
          <w:rFonts w:asciiTheme="minorHAnsi" w:hAnsiTheme="minorHAnsi" w:cstheme="minorHAnsi"/>
          <w:b/>
          <w:color w:val="FFFFFF" w:themeColor="background1"/>
          <w:sz w:val="72"/>
          <w:szCs w:val="52"/>
        </w:rPr>
      </w:pPr>
    </w:p>
    <w:p w14:paraId="784F62A7" w14:textId="77777777" w:rsidR="00EF74B5" w:rsidRPr="00341971" w:rsidRDefault="00671970" w:rsidP="00EF74B5">
      <w:pPr>
        <w:spacing w:after="120"/>
        <w:rPr>
          <w:rFonts w:asciiTheme="minorHAnsi" w:hAnsiTheme="minorHAnsi" w:cstheme="minorHAnsi"/>
          <w:b/>
          <w:color w:val="FFFFFF" w:themeColor="background1"/>
          <w:sz w:val="56"/>
          <w:szCs w:val="48"/>
        </w:rPr>
      </w:pPr>
      <w:r w:rsidRPr="00341971">
        <w:rPr>
          <w:color w:val="FFFFFF" w:themeColor="background1"/>
        </w:rPr>
        <w:t>Automated Test Case Document</w:t>
      </w:r>
    </w:p>
    <w:p w14:paraId="188887C6" w14:textId="394F9218" w:rsidR="00EF74B5" w:rsidRPr="00341971" w:rsidRDefault="00341971" w:rsidP="00EF74B5">
      <w:pPr>
        <w:spacing w:after="120"/>
        <w:rPr>
          <w:rFonts w:asciiTheme="minorHAnsi" w:hAnsiTheme="minorHAnsi" w:cstheme="minorHAnsi"/>
          <w:i/>
          <w:color w:val="FFFFFF" w:themeColor="background1"/>
          <w:sz w:val="56"/>
          <w:szCs w:val="48"/>
        </w:rPr>
      </w:pPr>
      <w:r>
        <w:rPr>
          <w:color w:val="FFFFFF" w:themeColor="background1"/>
        </w:rPr>
        <w:t>Jira Ticket: TEST2-80</w:t>
      </w:r>
    </w:p>
    <w:p w14:paraId="48CD6802" w14:textId="77777777" w:rsidR="00EF74B5" w:rsidRPr="00DB5D03" w:rsidRDefault="00EF74B5" w:rsidP="00EF74B5">
      <w:pPr>
        <w:spacing w:after="120"/>
        <w:rPr>
          <w:rFonts w:asciiTheme="minorHAnsi" w:hAnsiTheme="minorHAnsi" w:cstheme="minorHAnsi"/>
          <w:i/>
          <w:sz w:val="24"/>
          <w:szCs w:val="24"/>
        </w:rPr>
      </w:pPr>
    </w:p>
    <w:tbl>
      <w:tblPr>
        <w:tblStyle w:val="TableGrid"/>
        <w:tblpPr w:leftFromText="180" w:rightFromText="180" w:vertAnchor="text" w:horzAnchor="margin" w:tblpY="-75"/>
        <w:tblW w:w="10370" w:type="dxa"/>
        <w:tblBorders>
          <w:top w:val="none" w:sz="0" w:space="0" w:color="auto"/>
          <w:left w:val="none" w:sz="0" w:space="0" w:color="auto"/>
          <w:bottom w:val="dashed" w:sz="4" w:space="0" w:color="2B5F93" w:themeColor="accent2" w:themeTint="BF"/>
          <w:right w:val="none" w:sz="0" w:space="0" w:color="auto"/>
          <w:insideH w:val="none" w:sz="0" w:space="0" w:color="auto"/>
          <w:insideV w:val="none" w:sz="0" w:space="0" w:color="auto"/>
        </w:tblBorders>
        <w:tblLook w:val="0480" w:firstRow="0" w:lastRow="0" w:firstColumn="1" w:lastColumn="0" w:noHBand="0" w:noVBand="1"/>
      </w:tblPr>
      <w:tblGrid>
        <w:gridCol w:w="2307"/>
        <w:gridCol w:w="8063"/>
      </w:tblGrid>
      <w:tr w:rsidR="007421F6" w:rsidRPr="00DB5D03" w14:paraId="677F8924" w14:textId="77777777" w:rsidTr="2768CCA9">
        <w:trPr>
          <w:trHeight w:val="386"/>
        </w:trPr>
        <w:tc>
          <w:tcPr>
            <w:tcW w:w="0" w:type="auto"/>
            <w:tcBorders>
              <w:top w:val="dashed" w:sz="4" w:space="0" w:color="3898EC" w:themeColor="accent1"/>
              <w:bottom w:val="dashed" w:sz="4" w:space="0" w:color="3898EC" w:themeColor="accent1"/>
            </w:tcBorders>
            <w:vAlign w:val="center"/>
          </w:tcPr>
          <w:p w14:paraId="0B1BED98" w14:textId="77777777" w:rsidR="007421F6" w:rsidRPr="00341971" w:rsidRDefault="007421F6" w:rsidP="007421F6">
            <w:pPr>
              <w:pStyle w:val="NoSpacing"/>
              <w:rPr>
                <w:rFonts w:asciiTheme="minorHAnsi" w:hAnsiTheme="minorHAnsi" w:cstheme="minorHAnsi"/>
                <w:color w:val="FFFFFF" w:themeColor="background1"/>
              </w:rPr>
            </w:pPr>
            <w:r w:rsidRPr="00341971">
              <w:rPr>
                <w:rFonts w:asciiTheme="minorHAnsi" w:hAnsiTheme="minorHAnsi" w:cstheme="minorHAnsi"/>
                <w:color w:val="FFFFFF"/>
              </w:rPr>
              <w:t>Document Classification:</w:t>
            </w:r>
          </w:p>
        </w:tc>
        <w:tc>
          <w:tcPr>
            <w:tcW w:w="8063" w:type="dxa"/>
            <w:tcBorders>
              <w:top w:val="dashed" w:sz="4" w:space="0" w:color="3898EC" w:themeColor="accent1"/>
              <w:bottom w:val="dashed" w:sz="4" w:space="0" w:color="3898EC" w:themeColor="accent1"/>
            </w:tcBorders>
            <w:vAlign w:val="center"/>
          </w:tcPr>
          <w:p w14:paraId="4976A407" w14:textId="77777777" w:rsidR="00D4370E" w:rsidRPr="00341971" w:rsidRDefault="00000000">
            <w:pPr>
              <w:rPr>
                <w:color w:val="FFFFFF" w:themeColor="background1"/>
              </w:rPr>
            </w:pPr>
            <w:r w:rsidRPr="00341971">
              <w:rPr>
                <w:color w:val="FFFFFF"/>
              </w:rPr>
              <w:t>Company Confidential</w:t>
            </w:r>
          </w:p>
        </w:tc>
      </w:tr>
      <w:tr w:rsidR="007421F6" w:rsidRPr="00DB5D03" w14:paraId="73C6E775" w14:textId="77777777" w:rsidTr="2768CCA9">
        <w:trPr>
          <w:trHeight w:val="386"/>
        </w:trPr>
        <w:tc>
          <w:tcPr>
            <w:tcW w:w="0" w:type="auto"/>
            <w:tcBorders>
              <w:top w:val="dashed" w:sz="4" w:space="0" w:color="3898EC" w:themeColor="accent1"/>
              <w:bottom w:val="dashed" w:sz="4" w:space="0" w:color="3898EC" w:themeColor="accent1"/>
            </w:tcBorders>
            <w:vAlign w:val="center"/>
          </w:tcPr>
          <w:p w14:paraId="22BD19CC" w14:textId="77777777" w:rsidR="007421F6" w:rsidRPr="00DB5D03" w:rsidRDefault="007421F6" w:rsidP="007421F6">
            <w:pPr>
              <w:pStyle w:val="NoSpacing"/>
              <w:rPr>
                <w:rFonts w:asciiTheme="minorHAnsi" w:hAnsiTheme="minorHAnsi" w:cstheme="minorHAnsi"/>
                <w:color w:val="FFFFFF" w:themeColor="background1"/>
              </w:rPr>
            </w:pPr>
            <w:r w:rsidRPr="00DB5D03">
              <w:rPr>
                <w:rFonts w:asciiTheme="minorHAnsi" w:hAnsiTheme="minorHAnsi" w:cstheme="minorHAnsi"/>
                <w:color w:val="FFFFFF"/>
              </w:rPr>
              <w:t>Document Ref:</w:t>
            </w:r>
          </w:p>
        </w:tc>
        <w:tc>
          <w:tcPr>
            <w:tcW w:w="8063" w:type="dxa"/>
            <w:tcBorders>
              <w:top w:val="dashed" w:sz="4" w:space="0" w:color="3898EC" w:themeColor="accent1"/>
              <w:bottom w:val="dashed" w:sz="4" w:space="0" w:color="3898EC" w:themeColor="accent1"/>
            </w:tcBorders>
            <w:vAlign w:val="center"/>
          </w:tcPr>
          <w:p w14:paraId="4B937A48" w14:textId="77777777" w:rsidR="00D4370E" w:rsidRDefault="00000000">
            <w:r w:rsidRPr="00341971">
              <w:rPr>
                <w:color w:val="FFFFFF"/>
              </w:rPr>
              <w:t>Automated Test Case Document</w:t>
            </w:r>
          </w:p>
        </w:tc>
      </w:tr>
      <w:tr w:rsidR="007421F6" w:rsidRPr="00DB5D03" w14:paraId="3E977A3F" w14:textId="77777777" w:rsidTr="2768CCA9">
        <w:trPr>
          <w:trHeight w:val="386"/>
        </w:trPr>
        <w:tc>
          <w:tcPr>
            <w:tcW w:w="0" w:type="auto"/>
            <w:tcBorders>
              <w:top w:val="dashed" w:sz="4" w:space="0" w:color="3898EC" w:themeColor="accent1"/>
              <w:bottom w:val="dashed" w:sz="4" w:space="0" w:color="3898EC" w:themeColor="accent1"/>
            </w:tcBorders>
            <w:vAlign w:val="center"/>
          </w:tcPr>
          <w:p w14:paraId="30AA6266" w14:textId="77777777" w:rsidR="007421F6" w:rsidRPr="00341971" w:rsidRDefault="007421F6" w:rsidP="007421F6">
            <w:pPr>
              <w:pStyle w:val="NoSpacing"/>
              <w:rPr>
                <w:rFonts w:asciiTheme="minorHAnsi" w:hAnsiTheme="minorHAnsi" w:cstheme="minorHAnsi"/>
                <w:color w:val="FFFFFF" w:themeColor="background1"/>
              </w:rPr>
            </w:pPr>
            <w:r w:rsidRPr="00341971">
              <w:rPr>
                <w:rFonts w:asciiTheme="minorHAnsi" w:hAnsiTheme="minorHAnsi" w:cstheme="minorHAnsi"/>
                <w:color w:val="FFFFFF"/>
              </w:rPr>
              <w:t>Version:</w:t>
            </w:r>
          </w:p>
        </w:tc>
        <w:tc>
          <w:tcPr>
            <w:tcW w:w="8063" w:type="dxa"/>
            <w:tcBorders>
              <w:top w:val="dashed" w:sz="4" w:space="0" w:color="3898EC" w:themeColor="accent1"/>
              <w:bottom w:val="dashed" w:sz="4" w:space="0" w:color="3898EC" w:themeColor="accent1"/>
            </w:tcBorders>
            <w:vAlign w:val="center"/>
          </w:tcPr>
          <w:p w14:paraId="138DB64E" w14:textId="77777777" w:rsidR="00D4370E" w:rsidRPr="00341971" w:rsidRDefault="00000000">
            <w:pPr>
              <w:rPr>
                <w:color w:val="FFFFFF" w:themeColor="background1"/>
              </w:rPr>
            </w:pPr>
            <w:r w:rsidRPr="00341971">
              <w:rPr>
                <w:color w:val="FFFFFF"/>
              </w:rPr>
              <w:t>1.0</w:t>
            </w:r>
          </w:p>
        </w:tc>
      </w:tr>
      <w:tr w:rsidR="007421F6" w:rsidRPr="00DB5D03" w14:paraId="5DE1A02F" w14:textId="77777777" w:rsidTr="2768CCA9">
        <w:trPr>
          <w:trHeight w:val="386"/>
        </w:trPr>
        <w:tc>
          <w:tcPr>
            <w:tcW w:w="0" w:type="auto"/>
            <w:tcBorders>
              <w:top w:val="dashed" w:sz="4" w:space="0" w:color="3898EC" w:themeColor="accent1"/>
              <w:bottom w:val="dashed" w:sz="4" w:space="0" w:color="3898EC" w:themeColor="accent1"/>
            </w:tcBorders>
            <w:vAlign w:val="center"/>
          </w:tcPr>
          <w:p w14:paraId="5439874C" w14:textId="77777777" w:rsidR="007421F6" w:rsidRPr="00DB5D03" w:rsidRDefault="007421F6" w:rsidP="007421F6">
            <w:pPr>
              <w:pStyle w:val="NoSpacing"/>
              <w:rPr>
                <w:rFonts w:asciiTheme="minorHAnsi" w:hAnsiTheme="minorHAnsi" w:cstheme="minorHAnsi"/>
                <w:color w:val="FFFFFF" w:themeColor="background1"/>
              </w:rPr>
            </w:pPr>
            <w:r w:rsidRPr="00DB5D03">
              <w:rPr>
                <w:rFonts w:asciiTheme="minorHAnsi" w:hAnsiTheme="minorHAnsi" w:cstheme="minorHAnsi"/>
                <w:color w:val="FFFFFF"/>
              </w:rPr>
              <w:t>Date:</w:t>
            </w:r>
          </w:p>
        </w:tc>
        <w:tc>
          <w:tcPr>
            <w:tcW w:w="8063" w:type="dxa"/>
            <w:tcBorders>
              <w:top w:val="dashed" w:sz="4" w:space="0" w:color="3898EC" w:themeColor="accent1"/>
              <w:bottom w:val="dashed" w:sz="4" w:space="0" w:color="3898EC" w:themeColor="accent1"/>
            </w:tcBorders>
            <w:vAlign w:val="center"/>
          </w:tcPr>
          <w:p>
            <w:r>
              <w:rPr>
                <w:rFonts w:ascii="Arial" w:hAnsi="Arial"/>
                <w:color w:val="FFFFFF"/>
                <w:sz w:val="18"/>
              </w:rPr>
              <w:t>22/10/2026</w:t>
            </w:r>
          </w:p>
        </w:tc>
      </w:tr>
      <w:tr w:rsidR="007421F6" w:rsidRPr="00DB5D03" w14:paraId="03F7E5F6" w14:textId="77777777" w:rsidTr="2768CCA9">
        <w:trPr>
          <w:trHeight w:val="386"/>
        </w:trPr>
        <w:tc>
          <w:tcPr>
            <w:tcW w:w="0" w:type="auto"/>
            <w:tcBorders>
              <w:top w:val="dashed" w:sz="4" w:space="0" w:color="3898EC" w:themeColor="accent1"/>
              <w:bottom w:val="dashed" w:sz="4" w:space="0" w:color="3898EC" w:themeColor="accent1"/>
            </w:tcBorders>
            <w:vAlign w:val="center"/>
          </w:tcPr>
          <w:p w14:paraId="33CB013E" w14:textId="77777777" w:rsidR="007421F6" w:rsidRPr="00DB5D03" w:rsidRDefault="007421F6" w:rsidP="007421F6">
            <w:pPr>
              <w:pStyle w:val="NoSpacing"/>
              <w:rPr>
                <w:rFonts w:asciiTheme="minorHAnsi" w:hAnsiTheme="minorHAnsi" w:cstheme="minorHAnsi"/>
                <w:color w:val="FFFFFF" w:themeColor="background1"/>
              </w:rPr>
            </w:pPr>
            <w:r w:rsidRPr="00DB5D03">
              <w:rPr>
                <w:rFonts w:asciiTheme="minorHAnsi" w:hAnsiTheme="minorHAnsi" w:cstheme="minorHAnsi"/>
                <w:color w:val="FFFFFF"/>
              </w:rPr>
              <w:t>Document Author:</w:t>
            </w:r>
          </w:p>
        </w:tc>
        <w:tc>
          <w:tcPr>
            <w:tcW w:w="8063" w:type="dxa"/>
            <w:tcBorders>
              <w:top w:val="dashed" w:sz="4" w:space="0" w:color="3898EC" w:themeColor="accent1"/>
              <w:bottom w:val="dashed" w:sz="4" w:space="0" w:color="3898EC" w:themeColor="accent1"/>
            </w:tcBorders>
            <w:vAlign w:val="center"/>
          </w:tcPr>
          <w:p>
            <w:r>
              <w:rPr>
                <w:rFonts w:ascii="Arial" w:hAnsi="Arial"/>
                <w:color w:val="FFFFFF"/>
                <w:sz w:val="18"/>
              </w:rPr>
              <w:t>Automated TEST2 Evidence Review</w:t>
            </w:r>
          </w:p>
        </w:tc>
      </w:tr>
      <w:tr w:rsidR="007421F6" w:rsidRPr="00DB5D03" w14:paraId="4D648B39" w14:textId="77777777" w:rsidTr="2768CCA9">
        <w:trPr>
          <w:trHeight w:val="386"/>
        </w:trPr>
        <w:tc>
          <w:tcPr>
            <w:tcW w:w="0" w:type="auto"/>
            <w:tcBorders>
              <w:top w:val="dashed" w:sz="4" w:space="0" w:color="3898EC" w:themeColor="accent1"/>
              <w:bottom w:val="dashed" w:sz="4" w:space="0" w:color="3898EC" w:themeColor="accent1"/>
            </w:tcBorders>
            <w:vAlign w:val="center"/>
          </w:tcPr>
          <w:p w14:paraId="583DCA3C" w14:textId="77777777" w:rsidR="007421F6" w:rsidRPr="00DB5D03" w:rsidRDefault="007421F6" w:rsidP="007421F6">
            <w:pPr>
              <w:pStyle w:val="NoSpacing"/>
              <w:rPr>
                <w:rFonts w:asciiTheme="minorHAnsi" w:hAnsiTheme="minorHAnsi" w:cstheme="minorHAnsi"/>
                <w:color w:val="FFFFFF" w:themeColor="background1"/>
              </w:rPr>
            </w:pPr>
            <w:r w:rsidRPr="00DB5D03">
              <w:rPr>
                <w:rFonts w:asciiTheme="minorHAnsi" w:hAnsiTheme="minorHAnsi" w:cstheme="minorHAnsi"/>
                <w:color w:val="FFFFFF"/>
              </w:rPr>
              <w:t>Document Owner:</w:t>
            </w:r>
          </w:p>
        </w:tc>
        <w:tc>
          <w:tcPr>
            <w:tcW w:w="8063" w:type="dxa"/>
            <w:tcBorders>
              <w:top w:val="dashed" w:sz="4" w:space="0" w:color="3898EC" w:themeColor="accent1"/>
              <w:bottom w:val="dashed" w:sz="4" w:space="0" w:color="3898EC" w:themeColor="accent1"/>
            </w:tcBorders>
            <w:vAlign w:val="center"/>
          </w:tcPr>
          <w:p w14:paraId="55843EA8" w14:textId="77777777" w:rsidR="00D4370E" w:rsidRDefault="00000000">
            <w:r w:rsidRPr="00341971">
              <w:rPr>
                <w:color w:val="FFFFFF"/>
              </w:rPr>
              <w:t>Quality Assurance / Metricell</w:t>
            </w:r>
          </w:p>
        </w:tc>
      </w:tr>
    </w:tbl>
    <w:p w14:paraId="253DDB88" w14:textId="77777777" w:rsidR="00EF74B5" w:rsidRDefault="00EF74B5" w:rsidP="00EF74B5">
      <w:pPr>
        <w:jc w:val="center"/>
        <w:rPr>
          <w:rFonts w:asciiTheme="minorHAnsi" w:hAnsiTheme="minorHAnsi" w:cstheme="minorHAnsi"/>
          <w:i/>
          <w:sz w:val="24"/>
          <w:szCs w:val="24"/>
        </w:rPr>
      </w:pPr>
    </w:p>
    <w:p w14:paraId="511BB15E" w14:textId="77777777" w:rsidR="00B93EA3" w:rsidRDefault="00B93EA3" w:rsidP="00EF74B5">
      <w:pPr>
        <w:jc w:val="center"/>
        <w:rPr>
          <w:rFonts w:asciiTheme="minorHAnsi" w:hAnsiTheme="minorHAnsi" w:cstheme="minorHAnsi"/>
          <w:i/>
          <w:sz w:val="24"/>
          <w:szCs w:val="24"/>
        </w:rPr>
      </w:pPr>
    </w:p>
    <w:p w14:paraId="2E704F7F" w14:textId="77777777" w:rsidR="00B93EA3" w:rsidRPr="00DB5D03" w:rsidRDefault="00B93EA3" w:rsidP="00EF74B5">
      <w:pPr>
        <w:jc w:val="center"/>
        <w:rPr>
          <w:rFonts w:asciiTheme="minorHAnsi" w:hAnsiTheme="minorHAnsi" w:cstheme="minorHAnsi"/>
          <w:i/>
          <w:sz w:val="24"/>
          <w:szCs w:val="24"/>
        </w:rPr>
      </w:pPr>
    </w:p>
    <w:p w14:paraId="25A687A4" w14:textId="77777777" w:rsidR="00EF74B5" w:rsidRPr="00DB5D03" w:rsidRDefault="00EF74B5" w:rsidP="00806B76">
      <w:pPr>
        <w:rPr>
          <w:rFonts w:asciiTheme="minorHAnsi" w:hAnsiTheme="minorHAnsi" w:cstheme="minorHAnsi"/>
          <w:i/>
          <w:sz w:val="24"/>
          <w:szCs w:val="24"/>
        </w:rPr>
      </w:pPr>
    </w:p>
    <w:p w14:paraId="00AE6384" w14:textId="77777777" w:rsidR="00EF74B5" w:rsidRPr="00DB5D03" w:rsidRDefault="00EF74B5" w:rsidP="00EF74B5">
      <w:pPr>
        <w:jc w:val="center"/>
        <w:rPr>
          <w:rFonts w:asciiTheme="minorHAnsi" w:hAnsiTheme="minorHAnsi" w:cstheme="minorHAnsi"/>
          <w:i/>
          <w:sz w:val="24"/>
          <w:szCs w:val="24"/>
        </w:rPr>
      </w:pPr>
    </w:p>
    <w:p w14:paraId="3D2C76A0" w14:textId="77777777" w:rsidR="00EF74B5" w:rsidRPr="00DB5D03" w:rsidRDefault="00EF74B5" w:rsidP="00EF74B5">
      <w:pPr>
        <w:jc w:val="center"/>
        <w:rPr>
          <w:rFonts w:asciiTheme="minorHAnsi" w:hAnsiTheme="minorHAnsi" w:cstheme="minorHAnsi"/>
          <w:i/>
          <w:sz w:val="24"/>
          <w:szCs w:val="24"/>
        </w:rPr>
      </w:pPr>
    </w:p>
    <w:p w14:paraId="6DCFB064" w14:textId="77777777" w:rsidR="00EF74B5" w:rsidRPr="00DB5D03" w:rsidRDefault="00EF74B5" w:rsidP="00EF74B5">
      <w:pPr>
        <w:jc w:val="center"/>
        <w:rPr>
          <w:rFonts w:asciiTheme="minorHAnsi" w:hAnsiTheme="minorHAnsi" w:cstheme="minorHAnsi"/>
          <w:i/>
          <w:sz w:val="24"/>
          <w:szCs w:val="24"/>
        </w:rPr>
      </w:pPr>
    </w:p>
    <w:p w14:paraId="53AED095" w14:textId="77777777" w:rsidR="00EF74B5" w:rsidRPr="00DB5D03" w:rsidRDefault="00EF74B5" w:rsidP="00EF74B5">
      <w:pPr>
        <w:jc w:val="center"/>
        <w:rPr>
          <w:rFonts w:asciiTheme="minorHAnsi" w:hAnsiTheme="minorHAnsi" w:cstheme="minorHAnsi"/>
          <w:i/>
          <w:sz w:val="24"/>
          <w:szCs w:val="24"/>
        </w:rPr>
      </w:pPr>
    </w:p>
    <w:p w14:paraId="7484BF77" w14:textId="77777777" w:rsidR="00EF74B5" w:rsidRPr="00DB5D03" w:rsidRDefault="00EF74B5" w:rsidP="00EF74B5">
      <w:pPr>
        <w:jc w:val="center"/>
        <w:rPr>
          <w:rFonts w:asciiTheme="minorHAnsi" w:hAnsiTheme="minorHAnsi" w:cstheme="minorHAnsi"/>
          <w:i/>
          <w:sz w:val="24"/>
          <w:szCs w:val="24"/>
        </w:rPr>
      </w:pPr>
    </w:p>
    <w:p w14:paraId="23B2222E" w14:textId="77777777" w:rsidR="00EF74B5" w:rsidRPr="00DB5D03" w:rsidRDefault="006B0503" w:rsidP="00EF74B5">
      <w:pPr>
        <w:jc w:val="center"/>
        <w:rPr>
          <w:rFonts w:asciiTheme="minorHAnsi" w:hAnsiTheme="minorHAnsi" w:cstheme="minorHAnsi"/>
          <w:i/>
          <w:sz w:val="24"/>
          <w:szCs w:val="24"/>
        </w:rPr>
      </w:pPr>
      <w:r>
        <w:rPr>
          <w:rFonts w:asciiTheme="minorHAnsi" w:hAnsiTheme="minorHAnsi" w:cstheme="minorHAnsi"/>
          <w:i/>
          <w:noProof/>
          <w:sz w:val="24"/>
          <w:szCs w:val="24"/>
          <w:lang w:eastAsia="en-GB"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63C14F1C" wp14:editId="69AD3F13">
                <wp:simplePos x="0" y="0"/>
                <wp:positionH relativeFrom="column">
                  <wp:posOffset>61595</wp:posOffset>
                </wp:positionH>
                <wp:positionV relativeFrom="paragraph">
                  <wp:posOffset>10160</wp:posOffset>
                </wp:positionV>
                <wp:extent cx="3561080" cy="695325"/>
                <wp:effectExtent l="0" t="0" r="1270" b="0"/>
                <wp:wrapSquare wrapText="bothSides"/>
                <wp:docPr id="219838806" name="Group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561080" cy="695325"/>
                          <a:chOff x="0" y="0"/>
                          <a:chExt cx="4228465" cy="825500"/>
                        </a:xfrm>
                      </wpg:grpSpPr>
                      <pic:pic xmlns:pic="http://schemas.openxmlformats.org/drawingml/2006/picture">
                        <pic:nvPicPr>
                          <pic:cNvPr id="14" name="Picture 14" descr="Text&#10;&#10;Description automatically generated"/>
                          <pic:cNvPicPr>
                            <a:picLocks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11550" cy="8255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5" name="Picture 15" descr="Logo, company name&#10;&#10;Description automatically generated"/>
                          <pic:cNvPicPr>
                            <a:picLocks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3629025" y="0"/>
                            <a:ext cx="599440" cy="71882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="http://schemas.openxmlformats.org/drawingml/2006/main" xmlns:pic="http://schemas.openxmlformats.org/drawingml/2006/picture" xmlns:asvg="http://schemas.microsoft.com/office/drawing/2016/SVG/main" xmlns:a14="http://schemas.microsoft.com/office/drawing/2010/main" xmlns:arto="http://schemas.microsoft.com/office/word/2006/arto">
            <w:pict>
              <v:group id="Group 1" style="position:absolute;margin-left:4.85pt;margin-top:.8pt;width:280.4pt;height:54.75pt;z-index:251658240;mso-width-relative:margin;mso-height-relative:margin" coordsize="42284,8255" o:spid="_x0000_s1026" w14:anchorId="01212EF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">
                <v:shapetype id="_x0000_t75" coordsize="21600,21600" filled="f" stroked="f" o:spt="75" o:preferrelative="t" path="m@4@5l@4@11@9@11@9@5xe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gradientshapeok="t" o:connecttype="rect" o:extrusionok="f"/>
                  <o:lock v:ext="edit" aspectratio="t"/>
                </v:shapetype>
                <v:shape id="Picture 14" style="position:absolute;width:35115;height:8255;visibility:visible;mso-wrap-style:square" alt="Text&#10;&#10;Description automatically generated" o:spid="_x0000_s1027" type="#_x0000_t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">
                  <v:imagedata o:title="Text&#10;&#10;Description automatically generated" r:id="rId15"/>
                </v:shape>
                <v:shape id="Picture 15" style="position:absolute;left:36290;width:5994;height:7188;visibility:visible;mso-wrap-style:square" alt="Logo, company name&#10;&#10;Description automatically generated" o:spid="_x0000_s1028" type="#_x0000_t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">
                  <v:imagedata o:title="Logo, company name&#10;&#10;Description automatically generated" r:id="rId16"/>
                </v:shape>
                <w10:wrap type="square"/>
              </v:group>
            </w:pict>
          </mc:Fallback>
        </mc:AlternateContent>
      </w:r>
    </w:p>
    <w:p w14:paraId="03D6128F" w14:textId="77777777" w:rsidR="00EF74B5" w:rsidRPr="00DB5D03" w:rsidRDefault="00EF74B5" w:rsidP="00EF74B5">
      <w:pPr>
        <w:jc w:val="center"/>
        <w:rPr>
          <w:rFonts w:asciiTheme="minorHAnsi" w:hAnsiTheme="minorHAnsi" w:cstheme="minorHAnsi"/>
          <w:i/>
          <w:sz w:val="24"/>
          <w:szCs w:val="24"/>
        </w:rPr>
      </w:pPr>
    </w:p>
    <w:p w14:paraId="4692B53E" w14:textId="77777777" w:rsidR="00607711" w:rsidRDefault="00607711" w:rsidP="005C7708">
      <w:pPr>
        <w:jc w:val="center"/>
        <w:rPr>
          <w:rFonts w:ascii="Century Gothic" w:hAnsi="Century Gothic"/>
          <w:i/>
          <w:sz w:val="24"/>
          <w:szCs w:val="24"/>
        </w:rPr>
      </w:pPr>
    </w:p>
    <w:p w14:paraId="053FD555" w14:textId="77777777" w:rsidR="00EF5D96" w:rsidRDefault="00EF5D96" w:rsidP="00EF5D96">
      <w:pPr>
        <w:rPr>
          <w:rFonts w:asciiTheme="minorHAnsi" w:hAnsiTheme="minorHAnsi" w:cstheme="minorHAnsi"/>
          <w:i/>
          <w:iCs/>
          <w:color w:val="FFFFFF" w:themeColor="background1"/>
          <w:sz w:val="16"/>
          <w:szCs w:val="16"/>
        </w:rPr>
      </w:pPr>
    </w:p>
    <w:p w14:paraId="7CE7CE21" w14:textId="77777777" w:rsidR="00EF5D96" w:rsidRDefault="00EF5D96" w:rsidP="00EF5D96">
      <w:pPr>
        <w:rPr>
          <w:rFonts w:asciiTheme="minorHAnsi" w:hAnsiTheme="minorHAnsi" w:cstheme="minorHAnsi"/>
          <w:i/>
          <w:iCs/>
          <w:color w:val="FFFFFF" w:themeColor="background1"/>
          <w:sz w:val="16"/>
          <w:szCs w:val="16"/>
        </w:rPr>
      </w:pPr>
    </w:p>
    <w:p w14:paraId="63DBC74A" w14:textId="77777777" w:rsidR="00EF5D96" w:rsidRDefault="00EF5D96" w:rsidP="00EF5D96">
      <w:pPr>
        <w:rPr>
          <w:rFonts w:ascii="Century Gothic" w:hAnsi="Century Gothic"/>
          <w:i/>
          <w:sz w:val="24"/>
          <w:szCs w:val="24"/>
        </w:rPr>
      </w:pPr>
      <w:r w:rsidRPr="0068643B">
        <w:rPr>
          <w:rFonts w:asciiTheme="minorHAnsi" w:hAnsiTheme="minorHAnsi" w:cstheme="minorHAnsi"/>
          <w:i/>
          <w:iCs/>
          <w:color w:val="FFFFFF" w:themeColor="background1"/>
          <w:sz w:val="16"/>
          <w:szCs w:val="16"/>
        </w:rPr>
        <w:t xml:space="preserve">This document and its content </w:t>
      </w:r>
      <w:proofErr w:type="gramStart"/>
      <w:r w:rsidRPr="0068643B">
        <w:rPr>
          <w:rFonts w:asciiTheme="minorHAnsi" w:hAnsiTheme="minorHAnsi" w:cstheme="minorHAnsi"/>
          <w:i/>
          <w:iCs/>
          <w:color w:val="FFFFFF" w:themeColor="background1"/>
          <w:sz w:val="16"/>
          <w:szCs w:val="16"/>
        </w:rPr>
        <w:t>is</w:t>
      </w:r>
      <w:proofErr w:type="gramEnd"/>
      <w:r w:rsidRPr="0068643B">
        <w:rPr>
          <w:rFonts w:asciiTheme="minorHAnsi" w:hAnsiTheme="minorHAnsi" w:cstheme="minorHAnsi"/>
          <w:i/>
          <w:iCs/>
          <w:color w:val="FFFFFF" w:themeColor="background1"/>
          <w:sz w:val="16"/>
          <w:szCs w:val="16"/>
        </w:rPr>
        <w:t xml:space="preserve"> copyright of Metricell Limited @ </w:t>
      </w:r>
      <w:r>
        <w:rPr>
          <w:rFonts w:asciiTheme="minorHAnsi" w:hAnsiTheme="minorHAnsi" w:cstheme="minorHAnsi"/>
          <w:i/>
          <w:iCs/>
          <w:color w:val="FFFFFF" w:themeColor="background1"/>
          <w:sz w:val="16"/>
          <w:szCs w:val="16"/>
        </w:rPr>
        <w:t>202</w:t>
      </w:r>
      <w:r w:rsidR="0003610E">
        <w:rPr>
          <w:rFonts w:asciiTheme="minorHAnsi" w:hAnsiTheme="minorHAnsi" w:cstheme="minorHAnsi"/>
          <w:i/>
          <w:iCs/>
          <w:color w:val="FFFFFF" w:themeColor="background1"/>
          <w:sz w:val="16"/>
          <w:szCs w:val="16"/>
        </w:rPr>
        <w:t>6</w:t>
      </w:r>
      <w:r w:rsidRPr="0068643B">
        <w:rPr>
          <w:rFonts w:asciiTheme="minorHAnsi" w:hAnsiTheme="minorHAnsi" w:cstheme="minorHAnsi"/>
          <w:i/>
          <w:iCs/>
          <w:color w:val="FFFFFF" w:themeColor="background1"/>
          <w:sz w:val="16"/>
          <w:szCs w:val="16"/>
        </w:rPr>
        <w:t xml:space="preserve"> all rights reserved. All information contained herein is the intellectual property of Metricell Limited and should be treated as confidential. Any external redistribution of reproduction of part or </w:t>
      </w:r>
      <w:proofErr w:type="gramStart"/>
      <w:r w:rsidRPr="0068643B">
        <w:rPr>
          <w:rFonts w:asciiTheme="minorHAnsi" w:hAnsiTheme="minorHAnsi" w:cstheme="minorHAnsi"/>
          <w:i/>
          <w:iCs/>
          <w:color w:val="FFFFFF" w:themeColor="background1"/>
          <w:sz w:val="16"/>
          <w:szCs w:val="16"/>
        </w:rPr>
        <w:t>all of</w:t>
      </w:r>
      <w:proofErr w:type="gramEnd"/>
      <w:r w:rsidRPr="0068643B">
        <w:rPr>
          <w:rFonts w:asciiTheme="minorHAnsi" w:hAnsiTheme="minorHAnsi" w:cstheme="minorHAnsi"/>
          <w:i/>
          <w:iCs/>
          <w:color w:val="FFFFFF" w:themeColor="background1"/>
          <w:sz w:val="16"/>
          <w:szCs w:val="16"/>
        </w:rPr>
        <w:t xml:space="preserve"> the contents in any form is prohibited unless expressly agreed with Metricell Limited in writing. Any reproduced content must include the following statement; “Part or all of the content contained herein is copyright of Metricell Limited @ </w:t>
      </w:r>
      <w:r>
        <w:rPr>
          <w:rFonts w:asciiTheme="minorHAnsi" w:hAnsiTheme="minorHAnsi" w:cstheme="minorHAnsi"/>
          <w:i/>
          <w:iCs/>
          <w:color w:val="FFFFFF" w:themeColor="background1"/>
          <w:sz w:val="16"/>
          <w:szCs w:val="16"/>
        </w:rPr>
        <w:t>202</w:t>
      </w:r>
      <w:r w:rsidR="0003610E">
        <w:rPr>
          <w:rFonts w:asciiTheme="minorHAnsi" w:hAnsiTheme="minorHAnsi" w:cstheme="minorHAnsi"/>
          <w:i/>
          <w:iCs/>
          <w:color w:val="FFFFFF" w:themeColor="background1"/>
          <w:sz w:val="16"/>
          <w:szCs w:val="16"/>
        </w:rPr>
        <w:t>6</w:t>
      </w:r>
      <w:r w:rsidRPr="0068643B">
        <w:rPr>
          <w:rFonts w:asciiTheme="minorHAnsi" w:hAnsiTheme="minorHAnsi" w:cstheme="minorHAnsi"/>
          <w:i/>
          <w:iCs/>
          <w:color w:val="FFFFFF" w:themeColor="background1"/>
          <w:sz w:val="16"/>
          <w:szCs w:val="16"/>
        </w:rPr>
        <w:t xml:space="preserve"> all rights reserved”.</w:t>
      </w:r>
    </w:p>
    <w:sdt>
      <w:sdtPr>
        <w:rPr>
          <w:rFonts w:ascii="Calibri" w:eastAsia="Calibri" w:hAnsi="Calibri" w:cs="Calibri"/>
          <w:color w:val="132A41" w:themeColor="accent2"/>
          <w:sz w:val="22"/>
          <w:szCs w:val="22"/>
          <w:lang w:val="en-GB"/>
        </w:rPr>
        <w:id w:val="-915851390"/>
        <w:docPartObj>
          <w:docPartGallery w:val="Table of Contents"/>
          <w:docPartUnique/>
        </w:docPartObj>
      </w:sdtPr>
      <w:sdtEndPr>
        <w:rPr>
          <w:b w:val="0"/>
          <w:bCs w:val="0"/>
          <w:noProof/>
        </w:rPr>
      </w:sdtEndPr>
      <w:sdtContent>
        <w:p w14:paraId="0179531B" w14:textId="77777777" w:rsidR="002F6A9B" w:rsidRDefault="002F6A9B" w:rsidP="00341971">
          <w:pPr>
            <w:pStyle w:val="TOCHeading"/>
          </w:pPr>
          <w:r>
            <w:t>Table of Contents</w:t>
          </w:r>
        </w:p>
        <w:p w14:paraId="2675D188" w14:textId="77777777" w:rsidR="00677D58" w:rsidRDefault="002F6A9B">
          <w:pPr>
            <w:pStyle w:val="TOC1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lang w:eastAsia="en-GB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0683171" w:history="1">
            <w:r w:rsidR="00677D58" w:rsidRPr="001A06CF">
              <w:rPr>
                <w:rStyle w:val="Hyperlink"/>
                <w:noProof/>
              </w:rPr>
              <w:t>1</w:t>
            </w:r>
            <w:r w:rsidR="00677D58"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 w:val="24"/>
                <w:szCs w:val="24"/>
                <w:lang w:eastAsia="en-GB"/>
                <w14:ligatures w14:val="standardContextual"/>
              </w:rPr>
              <w:tab/>
            </w:r>
            <w:r w:rsidR="00677D58" w:rsidRPr="001A06CF">
              <w:rPr>
                <w:rStyle w:val="Hyperlink"/>
                <w:noProof/>
              </w:rPr>
              <w:t>Revision History</w:t>
            </w:r>
            <w:r w:rsidR="00677D58">
              <w:rPr>
                <w:noProof/>
                <w:webHidden/>
              </w:rPr>
              <w:tab/>
            </w:r>
            <w:r w:rsidR="00677D58">
              <w:rPr>
                <w:noProof/>
                <w:webHidden/>
              </w:rPr>
              <w:fldChar w:fldCharType="begin"/>
            </w:r>
            <w:r w:rsidR="00677D58">
              <w:rPr>
                <w:noProof/>
                <w:webHidden/>
              </w:rPr>
              <w:instrText xml:space="preserve"> PAGEREF _Toc230683171 \h </w:instrText>
            </w:r>
            <w:r w:rsidR="00677D58">
              <w:rPr>
                <w:noProof/>
                <w:webHidden/>
              </w:rPr>
            </w:r>
            <w:r w:rsidR="00677D58">
              <w:rPr>
                <w:noProof/>
                <w:webHidden/>
              </w:rPr>
              <w:fldChar w:fldCharType="separate"/>
            </w:r>
            <w:r w:rsidR="00677D58">
              <w:rPr>
                <w:noProof/>
                <w:webHidden/>
              </w:rPr>
              <w:t>2</w:t>
            </w:r>
            <w:r w:rsidR="00677D58">
              <w:rPr>
                <w:noProof/>
                <w:webHidden/>
              </w:rPr>
              <w:fldChar w:fldCharType="end"/>
            </w:r>
          </w:hyperlink>
        </w:p>
        <w:p w14:paraId="10F41405" w14:textId="77777777" w:rsidR="00677D58" w:rsidRDefault="00677D58">
          <w:pPr>
            <w:pStyle w:val="TOC1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30683172" w:history="1">
            <w:r w:rsidRPr="001A06CF">
              <w:rPr>
                <w:rStyle w:val="Hyperlink"/>
                <w:noProof/>
              </w:rPr>
              <w:t>2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 w:val="24"/>
                <w:szCs w:val="24"/>
                <w:lang w:eastAsia="en-GB"/>
                <w14:ligatures w14:val="standardContextual"/>
              </w:rPr>
              <w:tab/>
            </w:r>
            <w:r w:rsidRPr="001A06CF">
              <w:rPr>
                <w:rStyle w:val="Hyperlink"/>
                <w:noProof/>
              </w:rPr>
              <w:t>Test Cycle Information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_Toc230683172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B0B8F9" w14:textId="77777777" w:rsidR="00677D58" w:rsidRDefault="00677D58">
          <w:pPr>
            <w:pStyle w:val="TOC1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30683173" w:history="1">
            <w:r w:rsidRPr="001A06CF">
              <w:rPr>
                <w:rStyle w:val="Hyperlink"/>
                <w:noProof/>
              </w:rPr>
              <w:t>3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 w:val="24"/>
                <w:szCs w:val="24"/>
                <w:lang w:eastAsia="en-GB"/>
                <w14:ligatures w14:val="standardContextual"/>
              </w:rPr>
              <w:tab/>
            </w:r>
            <w:r w:rsidRPr="001A06CF">
              <w:rPr>
                <w:rStyle w:val="Hyperlink"/>
                <w:noProof/>
              </w:rPr>
              <w:t>Test Summary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_Toc230683173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B53702" w14:textId="77777777" w:rsidR="00677D58" w:rsidRDefault="00677D58">
          <w:pPr>
            <w:pStyle w:val="TOC1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30683174" w:history="1">
            <w:r w:rsidRPr="001A06CF">
              <w:rPr>
                <w:rStyle w:val="Hyperlink"/>
                <w:noProof/>
              </w:rPr>
              <w:t>4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 w:val="24"/>
                <w:szCs w:val="24"/>
                <w:lang w:eastAsia="en-GB"/>
                <w14:ligatures w14:val="standardContextual"/>
              </w:rPr>
              <w:tab/>
            </w:r>
            <w:r w:rsidRPr="001A06CF">
              <w:rPr>
                <w:rStyle w:val="Hyperlink"/>
                <w:noProof/>
              </w:rPr>
              <w:t>Test Cases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_Toc230683174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0C246A" w14:textId="77777777" w:rsidR="00677D58" w:rsidRDefault="00677D58">
          <w:pPr>
            <w:pStyle w:val="TOC1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30683177" w:history="1">
            <w:r w:rsidRPr="001A06CF">
              <w:rPr>
                <w:rStyle w:val="Hyperlink"/>
                <w:noProof/>
              </w:rPr>
              <w:t>About Metricell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_Toc230683177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DDC46E" w14:textId="77777777" w:rsidR="002F6A9B" w:rsidRDefault="002F6A9B" w:rsidP="002F6A9B">
          <w:pPr>
            <w:jc w:val="both"/>
          </w:pPr>
          <w:r>
            <w:rPr>
              <w:b/>
              <w:bCs/>
              <w:noProof/>
            </w:rPr>
            <w:fldChar w:fldCharType="end"/>
          </w:r>
        </w:p>
      </w:sdtContent>
    </w:sdt>
    <w:p w14:paraId="79C5AC90" w14:textId="77777777" w:rsidR="00F64ECE" w:rsidRDefault="00F64ECE" w:rsidP="00341971">
      <w:pPr>
        <w:pStyle w:val="Heading1"/>
      </w:pPr>
    </w:p>
    <w:p w14:paraId="2F7A1337" w14:textId="77777777" w:rsidR="00F64ECE" w:rsidRDefault="00E371DE" w:rsidP="00341971">
      <w:pPr>
        <w:pStyle w:val="Heading1"/>
        <w:numPr>
          <w:ilvl w:val="0"/>
          <w:numId w:val="24"/>
        </w:numPr>
      </w:pPr>
      <w:bookmarkStart w:id="0" w:name="_Toc230683171"/>
      <w:r>
        <w:rPr>
          <w:vanish w:val="0"/>
          <w:color w:val="000000"/>
        </w:rPr>
        <w:t>Revision History</w:t>
      </w:r>
      <w:bookmarkEnd w:id="0"/>
    </w:p>
    <w:p w14:paraId="793FE50A" w14:textId="77777777" w:rsidR="00E371DE" w:rsidRDefault="00E371DE" w:rsidP="00E371DE"/>
    <w:tbl>
      <w:tblPr>
        <w:tblStyle w:val="GridTable4-Accent3"/>
        <w:tblW w:w="0" w:type="auto"/>
        <w:tblLook w:val="04A0" w:firstRow="1" w:lastRow="0" w:firstColumn="1" w:lastColumn="0" w:noHBand="0" w:noVBand="1"/>
      </w:tblPr>
      <w:tblGrid>
        <w:gridCol w:w="3499"/>
        <w:gridCol w:w="1502"/>
        <w:gridCol w:w="2551"/>
        <w:gridCol w:w="6488"/>
      </w:tblGrid>
      <w:tr w:rsidR="00E371DE" w:rsidRPr="00DB5D03" w14:paraId="5EA7CE02" w14:textId="77777777" w:rsidTr="00E371D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99" w:type="dxa"/>
          </w:tcPr>
          <w:p w14:paraId="2342BC73" w14:textId="77777777" w:rsidR="00E371DE" w:rsidRPr="00E371DE" w:rsidRDefault="00E371DE">
            <w:pPr>
              <w:tabs>
                <w:tab w:val="left" w:pos="6795"/>
              </w:tabs>
              <w:rPr>
                <w:rFonts w:asciiTheme="minorHAnsi" w:hAnsiTheme="minorHAnsi" w:cstheme="minorHAnsi"/>
                <w:bCs w:val="0"/>
                <w:color w:val="FFFFFF" w:themeColor="background1"/>
                <w:sz w:val="24"/>
                <w:szCs w:val="24"/>
              </w:rPr>
            </w:pPr>
            <w:r w:rsidRPr="00E371DE">
              <w:rPr>
                <w:rFonts w:asciiTheme="minorHAnsi" w:hAnsiTheme="minorHAnsi" w:cstheme="minorHAnsi"/>
                <w:bCs w:val="0"/>
                <w:color w:val="FFFFFF" w:themeColor="background1"/>
                <w:sz w:val="24"/>
                <w:szCs w:val="24"/>
              </w:rPr>
              <w:t>Version</w:t>
            </w:r>
          </w:p>
        </w:tc>
        <w:tc>
          <w:tcPr>
            <w:tcW w:w="1458" w:type="dxa"/>
          </w:tcPr>
          <w:p w14:paraId="52445F85" w14:textId="77777777" w:rsidR="00E371DE" w:rsidRPr="00E371DE" w:rsidRDefault="00E371DE">
            <w:pPr>
              <w:tabs>
                <w:tab w:val="left" w:pos="6795"/>
              </w:tabs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 w:val="0"/>
                <w:color w:val="FFFFFF" w:themeColor="background1"/>
                <w:sz w:val="24"/>
                <w:szCs w:val="24"/>
              </w:rPr>
            </w:pPr>
            <w:r w:rsidRPr="00E371DE">
              <w:rPr>
                <w:rFonts w:asciiTheme="minorHAnsi" w:hAnsiTheme="minorHAnsi" w:cstheme="minorHAnsi"/>
                <w:bCs w:val="0"/>
                <w:color w:val="FFFFFF" w:themeColor="background1"/>
                <w:sz w:val="24"/>
                <w:szCs w:val="24"/>
              </w:rPr>
              <w:t>Date</w:t>
            </w:r>
          </w:p>
        </w:tc>
        <w:tc>
          <w:tcPr>
            <w:tcW w:w="2551" w:type="dxa"/>
          </w:tcPr>
          <w:p w14:paraId="24113FB2" w14:textId="77777777" w:rsidR="00E371DE" w:rsidRPr="00E371DE" w:rsidRDefault="00E371DE">
            <w:pPr>
              <w:tabs>
                <w:tab w:val="left" w:pos="6795"/>
              </w:tabs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 w:val="0"/>
                <w:color w:val="FFFFFF" w:themeColor="background1"/>
                <w:sz w:val="24"/>
                <w:szCs w:val="24"/>
              </w:rPr>
            </w:pPr>
            <w:r w:rsidRPr="00E371DE">
              <w:rPr>
                <w:rFonts w:asciiTheme="minorHAnsi" w:hAnsiTheme="minorHAnsi" w:cstheme="minorHAnsi"/>
                <w:bCs w:val="0"/>
                <w:color w:val="FFFFFF" w:themeColor="background1"/>
                <w:sz w:val="24"/>
                <w:szCs w:val="24"/>
              </w:rPr>
              <w:t>Revision Author</w:t>
            </w:r>
          </w:p>
        </w:tc>
        <w:tc>
          <w:tcPr>
            <w:tcW w:w="6488" w:type="dxa"/>
          </w:tcPr>
          <w:p w14:paraId="44C542FD" w14:textId="77777777" w:rsidR="00E371DE" w:rsidRPr="00E371DE" w:rsidRDefault="00E371DE">
            <w:pPr>
              <w:tabs>
                <w:tab w:val="left" w:pos="6795"/>
              </w:tabs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 w:val="0"/>
                <w:color w:val="FFFFFF" w:themeColor="background1"/>
                <w:sz w:val="24"/>
                <w:szCs w:val="24"/>
              </w:rPr>
            </w:pPr>
            <w:r w:rsidRPr="00E371DE">
              <w:rPr>
                <w:rFonts w:asciiTheme="minorHAnsi" w:hAnsiTheme="minorHAnsi" w:cstheme="minorHAnsi"/>
                <w:bCs w:val="0"/>
                <w:color w:val="FFFFFF" w:themeColor="background1"/>
                <w:sz w:val="24"/>
                <w:szCs w:val="24"/>
              </w:rPr>
              <w:t>Summary of Changes</w:t>
            </w:r>
          </w:p>
        </w:tc>
      </w:tr>
      <w:tr w:rsidR="00E371DE" w:rsidRPr="00DB5D03" w14:paraId="452E5674" w14:textId="77777777" w:rsidTr="00E371D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99" w:type="dxa"/>
          </w:tcPr>
          <w:p w14:paraId="6697045B" w14:textId="77777777" w:rsidR="00D4370E" w:rsidRDefault="00000000">
            <w:r>
              <w:t>[1.0]</w:t>
            </w:r>
          </w:p>
        </w:tc>
        <w:tc>
          <w:tcPr>
            <w:tcW w:w="1458" w:type="dxa"/>
          </w:tcPr>
          <w:p w14:paraId="4A8F0AE6" w14:textId="77777777" w:rsidR="00D4370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22/10/2026</w:t>
            </w:r>
          </w:p>
        </w:tc>
        <w:tc>
          <w:tcPr>
            <w:tcW w:w="2551" w:type="dxa"/>
          </w:tcPr>
          <w:p w14:paraId="6CA1EC59" w14:textId="77777777" w:rsidR="00D4370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TEST2 QA Automation</w:t>
            </w:r>
          </w:p>
        </w:tc>
        <w:tc>
          <w:tcPr>
            <w:tcW w:w="6488" w:type="dxa"/>
          </w:tcPr>
          <w:p w14:paraId="1AF50786" w14:textId="77777777" w:rsidR="00D4370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Generated from TEST2 evidence review</w:t>
            </w:r>
          </w:p>
        </w:tc>
      </w:tr>
      <w:tr w:rsidR="008B2085" w:rsidRPr="00DB5D03" w14:paraId="0D13D0EC" w14:textId="77777777" w:rsidTr="00E371DE">
        <w:trPr>
          <w:trHeight w:val="2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99" w:type="dxa"/>
          </w:tcPr>
          <w:p w14:paraId="1DB77184" w14:textId="77777777" w:rsidR="00D4370E" w:rsidRDefault="00D4370E"/>
        </w:tc>
        <w:tc>
          <w:tcPr>
            <w:tcW w:w="1458" w:type="dxa"/>
          </w:tcPr>
          <w:p w14:paraId="218A9279" w14:textId="77777777" w:rsidR="00D4370E" w:rsidRDefault="00D4370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551" w:type="dxa"/>
          </w:tcPr>
          <w:p w14:paraId="5C21E44D" w14:textId="77777777" w:rsidR="00D4370E" w:rsidRDefault="00D4370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6488" w:type="dxa"/>
          </w:tcPr>
          <w:p w14:paraId="1B404E98" w14:textId="77777777" w:rsidR="00D4370E" w:rsidRDefault="00D4370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CC63FF" w:rsidRPr="00DB5D03" w14:paraId="6A25AAA9" w14:textId="77777777" w:rsidTr="00E371D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99" w:type="dxa"/>
          </w:tcPr>
          <w:p w14:paraId="4C42ADF3" w14:textId="77777777" w:rsidR="00D4370E" w:rsidRDefault="00D4370E"/>
        </w:tc>
        <w:tc>
          <w:tcPr>
            <w:tcW w:w="1458" w:type="dxa"/>
          </w:tcPr>
          <w:p w14:paraId="3518104E" w14:textId="77777777" w:rsidR="00D4370E" w:rsidRDefault="00D437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551" w:type="dxa"/>
          </w:tcPr>
          <w:p w14:paraId="77364FAF" w14:textId="77777777" w:rsidR="00D4370E" w:rsidRDefault="00D437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6488" w:type="dxa"/>
          </w:tcPr>
          <w:p w14:paraId="799BD41F" w14:textId="77777777" w:rsidR="00D4370E" w:rsidRDefault="00D437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14:paraId="421109E9" w14:textId="77777777" w:rsidR="00E371DE" w:rsidRPr="00E371DE" w:rsidRDefault="00E371DE" w:rsidP="00E371DE"/>
    <w:p w14:paraId="22B5F46E" w14:textId="77777777" w:rsidR="00A5655A" w:rsidRDefault="00A5655A" w:rsidP="001D710D">
      <w:pPr>
        <w:rPr>
          <w:i/>
          <w:color w:val="091E33" w:themeColor="text1"/>
          <w:sz w:val="20"/>
        </w:rPr>
      </w:pPr>
    </w:p>
    <w:p w14:paraId="396EF00F" w14:textId="77777777" w:rsidR="00435B22" w:rsidRDefault="00435B22">
      <w:pPr>
        <w:rPr>
          <w:i/>
          <w:color w:val="091E33" w:themeColor="text1"/>
          <w:sz w:val="20"/>
        </w:rPr>
      </w:pPr>
      <w:r>
        <w:rPr>
          <w:i/>
          <w:color w:val="091E33" w:themeColor="text1"/>
          <w:sz w:val="20"/>
        </w:rPr>
        <w:br w:type="page"/>
      </w:r>
    </w:p>
    <w:p w14:paraId="6FFC4FF4" w14:textId="77777777" w:rsidR="005C6A45" w:rsidRDefault="00DF48BA" w:rsidP="00341971">
      <w:pPr>
        <w:pStyle w:val="Heading1"/>
        <w:numPr>
          <w:ilvl w:val="0"/>
          <w:numId w:val="24"/>
        </w:numPr>
      </w:pPr>
      <w:bookmarkStart w:id="1" w:name="_Toc230683172"/>
      <w:r>
        <w:rPr>
          <w:vanish w:val="0"/>
          <w:color w:val="000000"/>
        </w:rPr>
        <w:lastRenderedPageBreak/>
        <w:t>T</w:t>
      </w:r>
      <w:r w:rsidR="5A6F74B3" w:rsidRPr="03F67642">
        <w:rPr>
          <w:vanish w:val="0"/>
          <w:color w:val="000000"/>
        </w:rPr>
        <w:t>est Cycle Information</w:t>
      </w:r>
      <w:bookmarkEnd w:id="1"/>
    </w:p>
    <w:p w14:paraId="3D94420C" w14:textId="77777777" w:rsidR="005C6A45" w:rsidRDefault="005C6A45" w:rsidP="03F67642"/>
    <w:p w14:paraId="7BB68A51" w14:textId="77777777" w:rsidR="005C6A45" w:rsidRDefault="005C6A45" w:rsidP="03F67642"/>
    <w:tbl>
      <w:tblPr>
        <w:tblStyle w:val="PlainTable1"/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3390"/>
        <w:gridCol w:w="11160"/>
      </w:tblGrid>
      <w:tr w:rsidR="03F67642" w14:paraId="4FD8C95E" w14:textId="77777777" w:rsidTr="2A1EED9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  <w:tcMar>
              <w:left w:w="105" w:type="dxa"/>
              <w:right w:w="105" w:type="dxa"/>
            </w:tcMar>
          </w:tcPr>
          <w:p w14:paraId="24E53BF7" w14:textId="77777777" w:rsidR="03F67642" w:rsidRDefault="03F67642" w:rsidP="03F67642">
            <w:r w:rsidRPr="03F67642">
              <w:t>Tester:</w:t>
            </w:r>
          </w:p>
          <w:p w14:paraId="093A33FF" w14:textId="77777777" w:rsidR="03F67642" w:rsidRDefault="03F67642" w:rsidP="03F67642"/>
        </w:tc>
        <w:tc>
          <w:tcPr>
            <w:tcW w:w="111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</w:tcPr>
          <w:p>
            <w:r>
              <w:rPr>
                <w:rFonts w:ascii="Arial" w:hAnsi="Arial"/>
                <w:sz w:val="18"/>
              </w:rPr>
              <w:t>Automated</w:t>
            </w:r>
          </w:p>
        </w:tc>
      </w:tr>
      <w:tr w:rsidR="00F7557F" w14:paraId="0A9E31E1" w14:textId="77777777" w:rsidTr="2A1EED9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  <w:tcMar>
              <w:left w:w="105" w:type="dxa"/>
              <w:right w:w="105" w:type="dxa"/>
            </w:tcMar>
          </w:tcPr>
          <w:p w14:paraId="37DCC727" w14:textId="2CDBC36E" w:rsidR="00F7557F" w:rsidRPr="03F67642" w:rsidRDefault="00F7557F" w:rsidP="03F67642">
            <w:r>
              <w:t>Jira Ticket:</w:t>
            </w:r>
          </w:p>
        </w:tc>
        <w:tc>
          <w:tcPr>
            <w:tcW w:w="111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</w:tcPr>
          <w:p>
            <w:r>
              <w:rPr>
                <w:rFonts w:ascii="Arial" w:hAnsi="Arial"/>
                <w:sz w:val="18"/>
              </w:rPr>
              <w:t>TEST2-80</w:t>
            </w:r>
          </w:p>
        </w:tc>
      </w:tr>
      <w:tr w:rsidR="03F67642" w14:paraId="5DFEEFD7" w14:textId="77777777" w:rsidTr="2A1EED92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  <w:tcMar>
              <w:left w:w="105" w:type="dxa"/>
              <w:right w:w="105" w:type="dxa"/>
            </w:tcMar>
          </w:tcPr>
          <w:p w14:paraId="4AB207F2" w14:textId="77777777" w:rsidR="03F67642" w:rsidRDefault="03F67642" w:rsidP="03F67642">
            <w:r w:rsidRPr="03F67642">
              <w:t>Environment:</w:t>
            </w:r>
          </w:p>
          <w:p w14:paraId="2AE79EDD" w14:textId="77777777" w:rsidR="03F67642" w:rsidRDefault="03F67642" w:rsidP="03F67642"/>
        </w:tc>
        <w:tc>
          <w:tcPr>
            <w:tcW w:w="111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</w:tcPr>
          <w:p>
            <w:r>
              <w:rPr>
                <w:rFonts w:ascii="Arial" w:hAnsi="Arial"/>
                <w:sz w:val="18"/>
              </w:rPr>
              <w:t>o2intelligence-v4-dev.metricell.com</w:t>
            </w:r>
          </w:p>
        </w:tc>
      </w:tr>
      <w:tr w:rsidR="03F67642" w14:paraId="17213EB6" w14:textId="77777777" w:rsidTr="2A1EED9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  <w:tcMar>
              <w:left w:w="105" w:type="dxa"/>
              <w:right w:w="105" w:type="dxa"/>
            </w:tcMar>
          </w:tcPr>
          <w:p w14:paraId="1843F49B" w14:textId="77777777" w:rsidR="03F67642" w:rsidRDefault="03F67642" w:rsidP="03F67642">
            <w:r w:rsidRPr="03F67642">
              <w:t>Browser Details:</w:t>
            </w:r>
          </w:p>
          <w:p w14:paraId="020BAE90" w14:textId="77777777" w:rsidR="03F67642" w:rsidRDefault="03F67642" w:rsidP="03F67642"/>
        </w:tc>
        <w:tc>
          <w:tcPr>
            <w:tcW w:w="111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</w:tcPr>
          <w:p>
            <w:r>
              <w:rPr>
                <w:rFonts w:ascii="Arial" w:hAnsi="Arial"/>
                <w:sz w:val="18"/>
              </w:rPr>
              <w:t>Google Chrome 156.0.8078.48</w:t>
            </w:r>
          </w:p>
        </w:tc>
      </w:tr>
      <w:tr w:rsidR="03F67642" w14:paraId="427EBE2D" w14:textId="77777777" w:rsidTr="2A1EED92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  <w:tcMar>
              <w:left w:w="105" w:type="dxa"/>
              <w:right w:w="105" w:type="dxa"/>
            </w:tcMar>
          </w:tcPr>
          <w:p w14:paraId="716F8163" w14:textId="77777777" w:rsidR="03F67642" w:rsidRDefault="03F67642" w:rsidP="03F67642">
            <w:r w:rsidRPr="03F67642">
              <w:t>Date of Test:</w:t>
            </w:r>
          </w:p>
          <w:p w14:paraId="5DC3B8C9" w14:textId="77777777" w:rsidR="03F67642" w:rsidRDefault="03F67642" w:rsidP="03F67642"/>
        </w:tc>
        <w:tc>
          <w:tcPr>
            <w:tcW w:w="111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</w:tcPr>
          <w:p>
            <w:r>
              <w:rPr>
                <w:rFonts w:ascii="Arial" w:hAnsi="Arial"/>
                <w:sz w:val="18"/>
              </w:rPr>
              <w:t>22/10/2026</w:t>
            </w:r>
          </w:p>
        </w:tc>
      </w:tr>
      <w:tr w:rsidR="03F67642" w14:paraId="4EBA48D7" w14:textId="77777777" w:rsidTr="2A1EED9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  <w:tcMar>
              <w:left w:w="105" w:type="dxa"/>
              <w:right w:w="105" w:type="dxa"/>
            </w:tcMar>
          </w:tcPr>
          <w:p w14:paraId="1352A66F" w14:textId="77777777" w:rsidR="03F67642" w:rsidRDefault="03F67642" w:rsidP="03F67642">
            <w:r w:rsidRPr="03F67642">
              <w:t>Limitations during Testing:</w:t>
            </w:r>
          </w:p>
          <w:p w14:paraId="64C79AE2" w14:textId="77777777" w:rsidR="03F67642" w:rsidRDefault="03F67642" w:rsidP="03F67642"/>
        </w:tc>
        <w:tc>
          <w:tcPr>
            <w:tcW w:w="111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</w:tcPr>
          <w:p>
            <w:r>
              <w:rPr>
                <w:rFonts w:ascii="Arial" w:hAnsi="Arial"/>
                <w:sz w:val="18"/>
              </w:rPr>
              <w:t>SIMULATED UI STATE: criterion(s) 8, 9 use browser-local conditions, not backend integration tests. Method and recovery are disclosed with their evidence. Pass, Fail and Blocked use Y/N. Defect No counts directly contradicted criteria, not unique Jira bugs; blockers and inconclusive evidence count as zero.</w:t>
            </w:r>
          </w:p>
        </w:tc>
      </w:tr>
      <w:tr>
        <w:tc>
          <w:tcPr>
            <w:tcW w:type="dxa" w:w="3390"/>
          </w:tcPr>
          <w:p>
            <w:r>
              <w:rPr>
                <w:rFonts w:ascii="Arial" w:hAnsi="Arial"/>
                <w:sz w:val="18"/>
              </w:rPr>
              <w:t>Overall review outcome:</w:t>
            </w:r>
          </w:p>
        </w:tc>
        <w:tc>
          <w:tcPr>
            <w:tcW w:type="dxa" w:w="11160"/>
          </w:tcPr>
          <w:p>
            <w:r>
              <w:rPr>
                <w:rFonts w:ascii="Arial" w:hAnsi="Arial"/>
                <w:sz w:val="18"/>
              </w:rPr>
              <w:t>Passed</w:t>
            </w:r>
          </w:p>
        </w:tc>
      </w:tr>
      <w:tr>
        <w:tc>
          <w:tcPr>
            <w:tcW w:type="dxa" w:w="3390"/>
          </w:tcPr>
          <w:p>
            <w:r>
              <w:rPr>
                <w:rFonts w:ascii="Arial" w:hAnsi="Arial"/>
                <w:sz w:val="18"/>
              </w:rPr>
              <w:t>Browser URL(s) recorded after criteria:</w:t>
            </w:r>
          </w:p>
        </w:tc>
        <w:tc>
          <w:tcPr>
            <w:tcW w:type="dxa" w:w="11160"/>
          </w:tcPr>
          <w:p>
            <w:r>
              <w:rPr>
                <w:rFonts w:ascii="Arial" w:hAnsi="Arial"/>
                <w:sz w:val="18"/>
              </w:rPr>
              <w:t>https://o2intelligence-v4-dev.metricell.com/gis</w:t>
            </w:r>
          </w:p>
        </w:tc>
      </w:tr>
    </w:tbl>
    <w:p w14:paraId="5B894E79" w14:textId="77777777" w:rsidR="005C6A45" w:rsidRDefault="005C6A45" w:rsidP="03F67642">
      <w:pPr>
        <w:rPr>
          <w:i/>
          <w:iCs/>
          <w:color w:val="091E33" w:themeColor="text1"/>
          <w:sz w:val="20"/>
          <w:szCs w:val="20"/>
        </w:rPr>
      </w:pPr>
    </w:p>
    <w:p w14:paraId="3D946727" w14:textId="77777777" w:rsidR="64CC7B93" w:rsidRPr="00C40F3A" w:rsidRDefault="64CC7B93" w:rsidP="00341971">
      <w:pPr>
        <w:pStyle w:val="Heading1"/>
        <w:pageBreakBefore/>
        <w:numPr>
          <w:ilvl w:val="0"/>
          <w:numId w:val="24"/>
        </w:numPr>
      </w:pPr>
      <w:bookmarkStart w:id="2" w:name="_Toc230683173"/>
      <w:r w:rsidRPr="00C40F3A">
        <w:rPr>
          <w:vanish w:val="0"/>
          <w:color w:val="000000"/>
        </w:rPr>
        <w:t>Test Summary</w:t>
      </w:r>
      <w:bookmarkEnd w:id="2"/>
    </w:p>
    <w:p w14:paraId="01460BED" w14:textId="77777777" w:rsidR="005C6A45" w:rsidRDefault="005C6A45" w:rsidP="03F67642">
      <w:pPr>
        <w:rPr>
          <w:i/>
          <w:iCs/>
          <w:color w:val="091E33" w:themeColor="text1"/>
          <w:sz w:val="20"/>
          <w:szCs w:val="20"/>
        </w:rPr>
      </w:pPr>
    </w:p>
    <w:tbl>
      <w:tblPr>
        <w:tblStyle w:val="GridTable4-Accent6"/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7986"/>
        <w:gridCol w:w="1597"/>
        <w:gridCol w:w="1597"/>
        <w:gridCol w:w="1888"/>
        <w:gridCol w:w="1452"/>
      </w:tblGrid>
      <w:tr w:rsidR="03F67642" w14:paraId="0B7CCE3E" w14:textId="77777777" w:rsidTr="03F6764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00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9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  <w:tcMar>
              <w:left w:w="105" w:type="dxa"/>
              <w:right w:w="105" w:type="dxa"/>
            </w:tcMar>
          </w:tcPr>
          <w:p w14:paraId="774444E2" w14:textId="77777777" w:rsidR="03F67642" w:rsidRDefault="03F67642" w:rsidP="03F67642">
            <w:pPr>
              <w:keepNext/>
              <w:rPr>
                <w:sz w:val="28"/>
                <w:szCs w:val="28"/>
              </w:rPr>
            </w:pPr>
            <w:r w:rsidRPr="03F67642">
              <w:rPr>
                <w:sz w:val="28"/>
                <w:szCs w:val="28"/>
              </w:rPr>
              <w:t>Area of test</w:t>
            </w:r>
          </w:p>
        </w:tc>
        <w:tc>
          <w:tcPr>
            <w:tcW w:w="159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  <w:tcMar>
              <w:left w:w="105" w:type="dxa"/>
              <w:right w:w="105" w:type="dxa"/>
            </w:tcMar>
          </w:tcPr>
          <w:p>
            <w:pPr>
              <w:keepNext/>
            </w:pPr>
            <w:r>
              <w:rPr>
                <w:rFonts w:ascii="Arial" w:hAnsi="Arial"/>
                <w:sz w:val="18"/>
              </w:rPr>
              <w:t>Pass (Y/N)</w:t>
            </w:r>
          </w:p>
        </w:tc>
        <w:tc>
          <w:tcPr>
            <w:tcW w:w="159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  <w:tcMar>
              <w:left w:w="105" w:type="dxa"/>
              <w:right w:w="105" w:type="dxa"/>
            </w:tcMar>
          </w:tcPr>
          <w:p>
            <w:pPr>
              <w:keepNext/>
            </w:pPr>
            <w:r>
              <w:rPr>
                <w:rFonts w:ascii="Arial" w:hAnsi="Arial"/>
                <w:sz w:val="18"/>
              </w:rPr>
              <w:t>Fail (Y/N)</w:t>
            </w:r>
          </w:p>
        </w:tc>
        <w:tc>
          <w:tcPr>
            <w:tcW w:w="188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  <w:tcMar>
              <w:left w:w="105" w:type="dxa"/>
              <w:right w:w="105" w:type="dxa"/>
            </w:tcMar>
          </w:tcPr>
          <w:p>
            <w:pPr>
              <w:keepNext/>
            </w:pPr>
            <w:r>
              <w:rPr>
                <w:rFonts w:ascii="Arial" w:hAnsi="Arial"/>
                <w:sz w:val="18"/>
              </w:rPr>
              <w:t>Blocked (Y/N)</w:t>
            </w:r>
          </w:p>
        </w:tc>
        <w:tc>
          <w:tcPr>
            <w:tcW w:w="14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  <w:tcMar>
              <w:left w:w="105" w:type="dxa"/>
              <w:right w:w="105" w:type="dxa"/>
            </w:tcMar>
          </w:tcPr>
          <w:p>
            <w:pPr>
              <w:keepNext/>
            </w:pPr>
            <w:r>
              <w:rPr>
                <w:rFonts w:ascii="Arial" w:hAnsi="Arial"/>
                <w:sz w:val="18"/>
              </w:rPr>
              <w:t>Defect No</w:t>
            </w:r>
          </w:p>
        </w:tc>
      </w:tr>
      <w:tr>
        <w:trPr>
          <w:cantSplit/>
        </w:trPr>
        <w:tc>
          <w:tcPr>
            <w:tcW w:type="dxa" w:w="7986"/>
          </w:tcPr>
          <w:p>
            <w:r>
              <w:rPr>
                <w:rFonts w:ascii="Arial" w:hAnsi="Arial"/>
                <w:sz w:val="18"/>
              </w:rPr>
              <w:t>1. The map layer selector includes Service as a selectable layer.</w:t>
            </w:r>
          </w:p>
        </w:tc>
        <w:tc>
          <w:tcPr>
            <w:tcW w:type="dxa" w:w="1597"/>
          </w:tcPr>
          <w:p>
            <w:r>
              <w:rPr>
                <w:rFonts w:ascii="Arial" w:hAnsi="Arial"/>
                <w:sz w:val="18"/>
              </w:rPr>
              <w:t>Y</w:t>
            </w:r>
          </w:p>
        </w:tc>
        <w:tc>
          <w:tcPr>
            <w:tcW w:type="dxa" w:w="1597"/>
          </w:tcPr>
          <w:p>
            <w:r>
              <w:rPr>
                <w:rFonts w:ascii="Arial" w:hAnsi="Arial"/>
                <w:sz w:val="18"/>
              </w:rPr>
              <w:t>N</w:t>
            </w:r>
          </w:p>
        </w:tc>
        <w:tc>
          <w:tcPr>
            <w:tcW w:type="dxa" w:w="1888"/>
          </w:tcPr>
          <w:p>
            <w:r>
              <w:rPr>
                <w:rFonts w:ascii="Arial" w:hAnsi="Arial"/>
                <w:sz w:val="18"/>
              </w:rPr>
              <w:t>N</w:t>
            </w:r>
          </w:p>
        </w:tc>
        <w:tc>
          <w:tcPr>
            <w:tcW w:type="dxa" w:w="1452"/>
          </w:tcPr>
          <w:p>
            <w:r>
              <w:rPr>
                <w:rFonts w:ascii="Arial" w:hAnsi="Arial"/>
                <w:sz w:val="18"/>
              </w:rPr>
              <w:t>0</w:t>
            </w:r>
          </w:p>
        </w:tc>
      </w:tr>
      <w:tr>
        <w:trPr>
          <w:cantSplit/>
        </w:trPr>
        <w:tc>
          <w:tcPr>
            <w:tcW w:type="dxa" w:w="7986"/>
          </w:tcPr>
          <w:p>
            <w:r>
              <w:rPr>
                <w:rFonts w:ascii="Arial" w:hAnsi="Arial"/>
                <w:sz w:val="18"/>
              </w:rPr>
              <w:t>2. With Service unselected, the map displays no Service test-result points.</w:t>
            </w:r>
          </w:p>
        </w:tc>
        <w:tc>
          <w:tcPr>
            <w:tcW w:type="dxa" w:w="1597"/>
          </w:tcPr>
          <w:p>
            <w:r>
              <w:rPr>
                <w:rFonts w:ascii="Arial" w:hAnsi="Arial"/>
                <w:sz w:val="18"/>
              </w:rPr>
              <w:t>Y</w:t>
            </w:r>
          </w:p>
        </w:tc>
        <w:tc>
          <w:tcPr>
            <w:tcW w:type="dxa" w:w="1597"/>
          </w:tcPr>
          <w:p>
            <w:r>
              <w:rPr>
                <w:rFonts w:ascii="Arial" w:hAnsi="Arial"/>
                <w:sz w:val="18"/>
              </w:rPr>
              <w:t>N</w:t>
            </w:r>
          </w:p>
        </w:tc>
        <w:tc>
          <w:tcPr>
            <w:tcW w:type="dxa" w:w="1888"/>
          </w:tcPr>
          <w:p>
            <w:r>
              <w:rPr>
                <w:rFonts w:ascii="Arial" w:hAnsi="Arial"/>
                <w:sz w:val="18"/>
              </w:rPr>
              <w:t>N</w:t>
            </w:r>
          </w:p>
        </w:tc>
        <w:tc>
          <w:tcPr>
            <w:tcW w:type="dxa" w:w="1452"/>
          </w:tcPr>
          <w:p>
            <w:r>
              <w:rPr>
                <w:rFonts w:ascii="Arial" w:hAnsi="Arial"/>
                <w:sz w:val="18"/>
              </w:rPr>
              <w:t>0</w:t>
            </w:r>
          </w:p>
        </w:tc>
      </w:tr>
      <w:tr>
        <w:trPr>
          <w:cantSplit/>
        </w:trPr>
        <w:tc>
          <w:tcPr>
            <w:tcW w:type="dxa" w:w="7986"/>
          </w:tcPr>
          <w:p>
            <w:r>
              <w:rPr>
                <w:rFonts w:ascii="Arial" w:hAnsi="Arial"/>
                <w:sz w:val="18"/>
              </w:rPr>
              <w:t>3. When the user selects Service and matching authorised results are available, each matching result is displayed as a selectable map point.</w:t>
            </w:r>
          </w:p>
        </w:tc>
        <w:tc>
          <w:tcPr>
            <w:tcW w:type="dxa" w:w="1597"/>
          </w:tcPr>
          <w:p>
            <w:r>
              <w:rPr>
                <w:rFonts w:ascii="Arial" w:hAnsi="Arial"/>
                <w:sz w:val="18"/>
              </w:rPr>
              <w:t>Y</w:t>
            </w:r>
          </w:p>
        </w:tc>
        <w:tc>
          <w:tcPr>
            <w:tcW w:type="dxa" w:w="1597"/>
          </w:tcPr>
          <w:p>
            <w:r>
              <w:rPr>
                <w:rFonts w:ascii="Arial" w:hAnsi="Arial"/>
                <w:sz w:val="18"/>
              </w:rPr>
              <w:t>N</w:t>
            </w:r>
          </w:p>
        </w:tc>
        <w:tc>
          <w:tcPr>
            <w:tcW w:type="dxa" w:w="1888"/>
          </w:tcPr>
          <w:p>
            <w:r>
              <w:rPr>
                <w:rFonts w:ascii="Arial" w:hAnsi="Arial"/>
                <w:sz w:val="18"/>
              </w:rPr>
              <w:t>N</w:t>
            </w:r>
          </w:p>
        </w:tc>
        <w:tc>
          <w:tcPr>
            <w:tcW w:type="dxa" w:w="1452"/>
          </w:tcPr>
          <w:p>
            <w:r>
              <w:rPr>
                <w:rFonts w:ascii="Arial" w:hAnsi="Arial"/>
                <w:sz w:val="18"/>
              </w:rPr>
              <w:t>0</w:t>
            </w:r>
          </w:p>
        </w:tc>
      </w:tr>
      <w:tr>
        <w:trPr>
          <w:cantSplit/>
        </w:trPr>
        <w:tc>
          <w:tcPr>
            <w:tcW w:type="dxa" w:w="7986"/>
          </w:tcPr>
          <w:p>
            <w:r>
              <w:rPr>
                <w:rFonts w:ascii="Arial" w:hAnsi="Arial"/>
                <w:sz w:val="18"/>
              </w:rPr>
              <w:t>4. When the user selects a Service result point and its details load successfully, a Service details dialog displays MSISDN, Test Time, Signal, Band, Service, Data Technology, PLMN and Serving Cell.</w:t>
            </w:r>
          </w:p>
        </w:tc>
        <w:tc>
          <w:tcPr>
            <w:tcW w:type="dxa" w:w="1597"/>
          </w:tcPr>
          <w:p>
            <w:r>
              <w:rPr>
                <w:rFonts w:ascii="Arial" w:hAnsi="Arial"/>
                <w:sz w:val="18"/>
              </w:rPr>
              <w:t>Y</w:t>
            </w:r>
          </w:p>
        </w:tc>
        <w:tc>
          <w:tcPr>
            <w:tcW w:type="dxa" w:w="1597"/>
          </w:tcPr>
          <w:p>
            <w:r>
              <w:rPr>
                <w:rFonts w:ascii="Arial" w:hAnsi="Arial"/>
                <w:sz w:val="18"/>
              </w:rPr>
              <w:t>N</w:t>
            </w:r>
          </w:p>
        </w:tc>
        <w:tc>
          <w:tcPr>
            <w:tcW w:type="dxa" w:w="1888"/>
          </w:tcPr>
          <w:p>
            <w:r>
              <w:rPr>
                <w:rFonts w:ascii="Arial" w:hAnsi="Arial"/>
                <w:sz w:val="18"/>
              </w:rPr>
              <w:t>N</w:t>
            </w:r>
          </w:p>
        </w:tc>
        <w:tc>
          <w:tcPr>
            <w:tcW w:type="dxa" w:w="1452"/>
          </w:tcPr>
          <w:p>
            <w:r>
              <w:rPr>
                <w:rFonts w:ascii="Arial" w:hAnsi="Arial"/>
                <w:sz w:val="18"/>
              </w:rPr>
              <w:t>0</w:t>
            </w:r>
          </w:p>
        </w:tc>
      </w:tr>
      <w:tr>
        <w:trPr>
          <w:cantSplit/>
        </w:trPr>
        <w:tc>
          <w:tcPr>
            <w:tcW w:type="dxa" w:w="7986"/>
          </w:tcPr>
          <w:p>
            <w:r>
              <w:rPr>
                <w:rFonts w:ascii="Arial" w:hAnsi="Arial"/>
                <w:sz w:val="18"/>
              </w:rPr>
              <w:t>5. With the Service details table displayed, sorting a supported column reorders the displayed rows according to that column.</w:t>
            </w:r>
          </w:p>
        </w:tc>
        <w:tc>
          <w:tcPr>
            <w:tcW w:type="dxa" w:w="1597"/>
          </w:tcPr>
          <w:p>
            <w:r>
              <w:rPr>
                <w:rFonts w:ascii="Arial" w:hAnsi="Arial"/>
                <w:sz w:val="18"/>
              </w:rPr>
              <w:t>Y</w:t>
            </w:r>
          </w:p>
        </w:tc>
        <w:tc>
          <w:tcPr>
            <w:tcW w:type="dxa" w:w="1597"/>
          </w:tcPr>
          <w:p>
            <w:r>
              <w:rPr>
                <w:rFonts w:ascii="Arial" w:hAnsi="Arial"/>
                <w:sz w:val="18"/>
              </w:rPr>
              <w:t>N</w:t>
            </w:r>
          </w:p>
        </w:tc>
        <w:tc>
          <w:tcPr>
            <w:tcW w:type="dxa" w:w="1888"/>
          </w:tcPr>
          <w:p>
            <w:r>
              <w:rPr>
                <w:rFonts w:ascii="Arial" w:hAnsi="Arial"/>
                <w:sz w:val="18"/>
              </w:rPr>
              <w:t>N</w:t>
            </w:r>
          </w:p>
        </w:tc>
        <w:tc>
          <w:tcPr>
            <w:tcW w:type="dxa" w:w="1452"/>
          </w:tcPr>
          <w:p>
            <w:r>
              <w:rPr>
                <w:rFonts w:ascii="Arial" w:hAnsi="Arial"/>
                <w:sz w:val="18"/>
              </w:rPr>
              <w:t>0</w:t>
            </w:r>
          </w:p>
        </w:tc>
      </w:tr>
      <w:tr>
        <w:trPr>
          <w:cantSplit/>
        </w:trPr>
        <w:tc>
          <w:tcPr>
            <w:tcW w:type="dxa" w:w="7986"/>
          </w:tcPr>
          <w:p>
            <w:r>
              <w:rPr>
                <w:rFonts w:ascii="Arial" w:hAnsi="Arial"/>
                <w:sz w:val="18"/>
              </w:rPr>
              <w:t>6. With the Service details table displayed, filtering a supported column limits the displayed rows to those matching the filter.</w:t>
            </w:r>
          </w:p>
        </w:tc>
        <w:tc>
          <w:tcPr>
            <w:tcW w:type="dxa" w:w="1597"/>
          </w:tcPr>
          <w:p>
            <w:r>
              <w:rPr>
                <w:rFonts w:ascii="Arial" w:hAnsi="Arial"/>
                <w:sz w:val="18"/>
              </w:rPr>
              <w:t>Y</w:t>
            </w:r>
          </w:p>
        </w:tc>
        <w:tc>
          <w:tcPr>
            <w:tcW w:type="dxa" w:w="1597"/>
          </w:tcPr>
          <w:p>
            <w:r>
              <w:rPr>
                <w:rFonts w:ascii="Arial" w:hAnsi="Arial"/>
                <w:sz w:val="18"/>
              </w:rPr>
              <w:t>N</w:t>
            </w:r>
          </w:p>
        </w:tc>
        <w:tc>
          <w:tcPr>
            <w:tcW w:type="dxa" w:w="1888"/>
          </w:tcPr>
          <w:p>
            <w:r>
              <w:rPr>
                <w:rFonts w:ascii="Arial" w:hAnsi="Arial"/>
                <w:sz w:val="18"/>
              </w:rPr>
              <w:t>N</w:t>
            </w:r>
          </w:p>
        </w:tc>
        <w:tc>
          <w:tcPr>
            <w:tcW w:type="dxa" w:w="1452"/>
          </w:tcPr>
          <w:p>
            <w:r>
              <w:rPr>
                <w:rFonts w:ascii="Arial" w:hAnsi="Arial"/>
                <w:sz w:val="18"/>
              </w:rPr>
              <w:t>0</w:t>
            </w:r>
          </w:p>
        </w:tc>
      </w:tr>
      <w:tr>
        <w:trPr>
          <w:cantSplit/>
        </w:trPr>
        <w:tc>
          <w:tcPr>
            <w:tcW w:type="dxa" w:w="7986"/>
          </w:tcPr>
          <w:p>
            <w:r>
              <w:rPr>
                <w:rFonts w:ascii="Arial" w:hAnsi="Arial"/>
                <w:sz w:val="18"/>
              </w:rPr>
              <w:t>7. When returned details include cell-neighbour data, the dialog displays each neighbour in its own labelled details table.</w:t>
            </w:r>
          </w:p>
        </w:tc>
        <w:tc>
          <w:tcPr>
            <w:tcW w:type="dxa" w:w="1597"/>
          </w:tcPr>
          <w:p>
            <w:r>
              <w:rPr>
                <w:rFonts w:ascii="Arial" w:hAnsi="Arial"/>
                <w:sz w:val="18"/>
              </w:rPr>
              <w:t>Y</w:t>
            </w:r>
          </w:p>
        </w:tc>
        <w:tc>
          <w:tcPr>
            <w:tcW w:type="dxa" w:w="1597"/>
          </w:tcPr>
          <w:p>
            <w:r>
              <w:rPr>
                <w:rFonts w:ascii="Arial" w:hAnsi="Arial"/>
                <w:sz w:val="18"/>
              </w:rPr>
              <w:t>N</w:t>
            </w:r>
          </w:p>
        </w:tc>
        <w:tc>
          <w:tcPr>
            <w:tcW w:type="dxa" w:w="1888"/>
          </w:tcPr>
          <w:p>
            <w:r>
              <w:rPr>
                <w:rFonts w:ascii="Arial" w:hAnsi="Arial"/>
                <w:sz w:val="18"/>
              </w:rPr>
              <w:t>N</w:t>
            </w:r>
          </w:p>
        </w:tc>
        <w:tc>
          <w:tcPr>
            <w:tcW w:type="dxa" w:w="1452"/>
          </w:tcPr>
          <w:p>
            <w:r>
              <w:rPr>
                <w:rFonts w:ascii="Arial" w:hAnsi="Arial"/>
                <w:sz w:val="18"/>
              </w:rPr>
              <w:t>0</w:t>
            </w:r>
          </w:p>
        </w:tc>
      </w:tr>
      <w:tr>
        <w:trPr>
          <w:cantSplit/>
        </w:trPr>
        <w:tc>
          <w:tcPr>
            <w:tcW w:type="dxa" w:w="7986"/>
          </w:tcPr>
          <w:p>
            <w:r>
              <w:rPr>
                <w:rFonts w:ascii="Arial" w:hAnsi="Arial"/>
                <w:sz w:val="18"/>
              </w:rPr>
              <w:t>8. While Service details are loading, the dialog displays a loading state.</w:t>
            </w:r>
          </w:p>
        </w:tc>
        <w:tc>
          <w:tcPr>
            <w:tcW w:type="dxa" w:w="1597"/>
          </w:tcPr>
          <w:p>
            <w:r>
              <w:rPr>
                <w:rFonts w:ascii="Arial" w:hAnsi="Arial"/>
                <w:sz w:val="18"/>
              </w:rPr>
              <w:t>Y</w:t>
            </w:r>
          </w:p>
        </w:tc>
        <w:tc>
          <w:tcPr>
            <w:tcW w:type="dxa" w:w="1597"/>
          </w:tcPr>
          <w:p>
            <w:r>
              <w:rPr>
                <w:rFonts w:ascii="Arial" w:hAnsi="Arial"/>
                <w:sz w:val="18"/>
              </w:rPr>
              <w:t>N</w:t>
            </w:r>
          </w:p>
        </w:tc>
        <w:tc>
          <w:tcPr>
            <w:tcW w:type="dxa" w:w="1888"/>
          </w:tcPr>
          <w:p>
            <w:r>
              <w:rPr>
                <w:rFonts w:ascii="Arial" w:hAnsi="Arial"/>
                <w:sz w:val="18"/>
              </w:rPr>
              <w:t>N</w:t>
            </w:r>
          </w:p>
        </w:tc>
        <w:tc>
          <w:tcPr>
            <w:tcW w:type="dxa" w:w="1452"/>
          </w:tcPr>
          <w:p>
            <w:r>
              <w:rPr>
                <w:rFonts w:ascii="Arial" w:hAnsi="Arial"/>
                <w:sz w:val="18"/>
              </w:rPr>
              <w:t>0</w:t>
            </w:r>
          </w:p>
        </w:tc>
      </w:tr>
      <w:tr>
        <w:trPr>
          <w:cantSplit/>
        </w:trPr>
        <w:tc>
          <w:tcPr>
            <w:tcW w:type="dxa" w:w="7986"/>
          </w:tcPr>
          <w:p>
            <w:r>
              <w:rPr>
                <w:rFonts w:ascii="Arial" w:hAnsi="Arial"/>
                <w:sz w:val="18"/>
              </w:rPr>
              <w:t>9. If Service details cannot be retrieved, the dialog displays an error state and does not display stale details.</w:t>
            </w:r>
          </w:p>
        </w:tc>
        <w:tc>
          <w:tcPr>
            <w:tcW w:type="dxa" w:w="1597"/>
          </w:tcPr>
          <w:p>
            <w:r>
              <w:rPr>
                <w:rFonts w:ascii="Arial" w:hAnsi="Arial"/>
                <w:sz w:val="18"/>
              </w:rPr>
              <w:t>Y</w:t>
            </w:r>
          </w:p>
        </w:tc>
        <w:tc>
          <w:tcPr>
            <w:tcW w:type="dxa" w:w="1597"/>
          </w:tcPr>
          <w:p>
            <w:r>
              <w:rPr>
                <w:rFonts w:ascii="Arial" w:hAnsi="Arial"/>
                <w:sz w:val="18"/>
              </w:rPr>
              <w:t>N</w:t>
            </w:r>
          </w:p>
        </w:tc>
        <w:tc>
          <w:tcPr>
            <w:tcW w:type="dxa" w:w="1888"/>
          </w:tcPr>
          <w:p>
            <w:r>
              <w:rPr>
                <w:rFonts w:ascii="Arial" w:hAnsi="Arial"/>
                <w:sz w:val="18"/>
              </w:rPr>
              <w:t>N</w:t>
            </w:r>
          </w:p>
        </w:tc>
        <w:tc>
          <w:tcPr>
            <w:tcW w:type="dxa" w:w="1452"/>
          </w:tcPr>
          <w:p>
            <w:r>
              <w:rPr>
                <w:rFonts w:ascii="Arial" w:hAnsi="Arial"/>
                <w:sz w:val="18"/>
              </w:rPr>
              <w:t>0</w:t>
            </w:r>
          </w:p>
        </w:tc>
      </w:tr>
    </w:tbl>
    <w:p w14:paraId="75D4D4DB" w14:textId="77777777" w:rsidR="03F67642" w:rsidRDefault="03F67642" w:rsidP="03F67642">
      <w:pPr>
        <w:rPr>
          <w:i/>
          <w:iCs/>
          <w:color w:val="091E33" w:themeColor="text1"/>
          <w:sz w:val="20"/>
          <w:szCs w:val="20"/>
        </w:rPr>
      </w:pPr>
    </w:p>
    <w:p w14:paraId="1545F01D" w14:textId="77777777" w:rsidR="00DF6889" w:rsidRDefault="008A689C" w:rsidP="00341971">
      <w:pPr>
        <w:pStyle w:val="Heading1"/>
        <w:pageBreakBefore/>
        <w:numPr>
          <w:ilvl w:val="0"/>
          <w:numId w:val="24"/>
        </w:numPr>
        <w:keepNext/>
      </w:pPr>
      <w:bookmarkStart w:id="3" w:name="_Toc230683174"/>
      <w:r>
        <w:rPr>
          <w:vanish w:val="0"/>
          <w:color w:val="000000"/>
        </w:rPr>
        <w:lastRenderedPageBreak/>
        <w:t>Test Cases</w:t>
      </w:r>
      <w:bookmarkEnd w:id="3"/>
    </w:p>
    <w:p w14:paraId="37194AEC" w14:textId="5B99A835" w:rsidR="0045466A" w:rsidRPr="00893F71" w:rsidRDefault="00BE00BD" w:rsidP="0045466A">
      <w:pPr>
        <w:rPr>
          <w:rFonts w:eastAsia="Times New Roman"/>
          <w:i/>
          <w:color w:val="auto"/>
          <w:sz w:val="20"/>
          <w:szCs w:val="20"/>
          <w:lang w:eastAsia="en-GB"/>
        </w:rPr>
        <w:keepNext/>
      </w:pPr>
      <w:r>
        <w:t>Each test maps to a criterion and decisive browser evidence. Inconclusive results are reported as Failed.</w:t>
      </w:r>
    </w:p>
    <w:p w14:paraId="605C2287" w14:textId="77777777" w:rsidR="001B5769" w:rsidRDefault="001B5769" w:rsidP="001D710D">
      <w:pPr>
        <w:rPr>
          <w:i/>
          <w:color w:val="091E33" w:themeColor="text1"/>
          <w:sz w:val="20"/>
        </w:rPr>
        <w:keepNext/>
      </w:pPr>
    </w:p>
    <w:p w14:paraId="49A56EA8" w14:textId="77777777" w:rsidR="009502A9" w:rsidRDefault="00671970" w:rsidP="001B658E">
      <w:pPr>
        <w:pStyle w:val="Heading2"/>
        <w:keepNext/>
      </w:pPr>
      <w:r>
        <w:rPr>
          <w:vanish w:val="0"/>
          <w:color w:val="000000"/>
        </w:rPr>
        <w:t>Tests</w:t>
      </w:r>
    </w:p>
    <w:p w14:paraId="6A930629" w14:textId="77777777" w:rsidR="00F11856" w:rsidRPr="00F11856" w:rsidRDefault="00F11856" w:rsidP="00F11856">
      <w:pPr>
        <w:keepNext/>
      </w:pPr>
    </w:p>
    <w:tbl>
      <w:tblPr>
        <w:tblStyle w:val="TableGridLight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810"/>
        <w:gridCol w:w="2304"/>
        <w:gridCol w:w="2533"/>
        <w:gridCol w:w="2304"/>
        <w:gridCol w:w="2304"/>
        <w:gridCol w:w="2304"/>
      </w:tblGrid>
      <w:tr w:rsidR="0002723F" w14:paraId="76253EE7" w14:textId="77777777" w:rsidTr="00E16200">
        <w:tc>
          <w:tcPr>
            <w:tcW w:w="2810" w:type="dxa"/>
            <w:shd w:val="clear" w:color="auto" w:fill="D9D9D9" w:themeFill="background1" w:themeFillShade="D9"/>
          </w:tcPr>
          <w:p w14:paraId="256038A6" w14:textId="77777777" w:rsidR="00752A98" w:rsidRPr="0002723F" w:rsidRDefault="00752A98" w:rsidP="001D710D">
            <w:pPr>
              <w:rPr>
                <w:b/>
                <w:bCs/>
                <w:i/>
                <w:color w:val="091E33" w:themeColor="text1"/>
                <w:sz w:val="20"/>
              </w:rPr>
              <w:keepNext/>
            </w:pPr>
            <w:r w:rsidRPr="0002723F">
              <w:rPr>
                <w:b/>
                <w:bCs/>
                <w:i/>
                <w:color w:val="091E33" w:themeColor="text1"/>
                <w:szCs w:val="24"/>
              </w:rPr>
              <w:t>Preconditions:</w:t>
            </w:r>
          </w:p>
        </w:tc>
        <w:tc>
          <w:tcPr>
            <w:tcW w:w="2304" w:type="dxa"/>
          </w:tcPr>
          <w:p>
            <w:pPr>
              <w:keepNext/>
            </w:pPr>
            <w:r>
              <w:rPr>
                <w:rFonts w:ascii="Arial" w:hAnsi="Arial"/>
                <w:sz w:val="18"/>
              </w:rPr>
              <w:t>V4 access and ticket conditions.</w:t>
            </w:r>
          </w:p>
        </w:tc>
        <w:tc>
          <w:tcPr>
            <w:tcW w:w="2533" w:type="dxa"/>
            <w:shd w:val="clear" w:color="auto" w:fill="D9D9D9" w:themeFill="background1" w:themeFillShade="D9"/>
          </w:tcPr>
          <w:p w14:paraId="395E3D19" w14:textId="77777777" w:rsidR="00752A98" w:rsidRPr="0002723F" w:rsidRDefault="00752A98" w:rsidP="001D710D">
            <w:pPr>
              <w:rPr>
                <w:b/>
                <w:bCs/>
                <w:i/>
                <w:color w:val="091E33" w:themeColor="text1"/>
                <w:sz w:val="20"/>
              </w:rPr>
              <w:keepNext/>
            </w:pPr>
            <w:r w:rsidRPr="0002723F">
              <w:rPr>
                <w:b/>
                <w:bCs/>
                <w:i/>
                <w:color w:val="091E33" w:themeColor="text1"/>
                <w:szCs w:val="24"/>
              </w:rPr>
              <w:t>Associated Requirements:</w:t>
            </w:r>
          </w:p>
        </w:tc>
        <w:tc>
          <w:tcPr>
            <w:tcW w:w="2304" w:type="dxa"/>
          </w:tcPr>
          <w:p>
            <w:pPr>
              <w:keepNext/>
            </w:pPr>
            <w:r>
              <w:rPr>
                <w:rFonts w:ascii="Arial" w:hAnsi="Arial"/>
                <w:sz w:val="18"/>
              </w:rPr>
              <w:t>Ticket criteria below.</w:t>
            </w:r>
          </w:p>
        </w:tc>
        <w:tc>
          <w:tcPr>
            <w:tcW w:w="2304" w:type="dxa"/>
            <w:shd w:val="clear" w:color="auto" w:fill="D9D9D9" w:themeFill="background1" w:themeFillShade="D9"/>
          </w:tcPr>
          <w:p w14:paraId="093E3BDB" w14:textId="77777777" w:rsidR="00D4370E" w:rsidRDefault="00000000">
            <w:pPr>
              <w:keepNext/>
            </w:pPr>
            <w:r>
              <w:t>Automation Notes:</w:t>
            </w:r>
          </w:p>
        </w:tc>
        <w:tc>
          <w:tcPr>
            <w:tcW w:w="2304" w:type="dxa"/>
          </w:tcPr>
          <w:p>
            <w:pPr>
              <w:keepNext/>
            </w:pPr>
            <w:r>
              <w:rPr>
                <w:rFonts w:ascii="Arial" w:hAnsi="Arial"/>
                <w:sz w:val="18"/>
              </w:rPr>
              <w:t>Screenshots below each criterion; full log retained locally.</w:t>
            </w:r>
          </w:p>
        </w:tc>
      </w:tr>
    </w:tbl>
    <w:tbl>
      <w:tblPr>
        <w:tblStyle w:val="GridTable4-Accent6"/>
        <w:tblW w:w="1445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021"/>
        <w:gridCol w:w="3392"/>
        <w:gridCol w:w="3168"/>
        <w:gridCol w:w="4605"/>
        <w:gridCol w:w="2268"/>
      </w:tblGrid>
      <w:tr w:rsidR="00F7557F" w14:paraId="6B5D7CCA" w14:textId="77777777" w:rsidTr="00F7557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47234FA0" w14:textId="77777777" w:rsidR="00F7557F" w:rsidRDefault="00F7557F">
            <w:pPr>
              <w:keepNext/>
            </w:pPr>
            <w:r>
              <w:t>ID / Criterion</w:t>
            </w:r>
          </w:p>
        </w:tc>
        <w:tc>
          <w:tcPr>
            <w:tcW w:w="33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30B2907B" w14:textId="0FD7D5EE" w:rsidR="00F7557F" w:rsidRDefault="00F7557F">
            <w:pPr>
              <w:keepNext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Criteria Tested</w:t>
            </w:r>
          </w:p>
        </w:tc>
        <w:tc>
          <w:tcPr>
            <w:tcW w:w="31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4D5D92FA" w14:textId="77777777" w:rsidR="00F7557F" w:rsidRDefault="00F7557F">
            <w:pPr>
              <w:keepNext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Expected Result</w:t>
            </w:r>
          </w:p>
        </w:tc>
        <w:tc>
          <w:tcPr>
            <w:tcW w:w="46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19DC67ED" w14:textId="77777777" w:rsidR="00F7557F" w:rsidRDefault="00F7557F">
            <w:pPr>
              <w:keepNext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Actual Result / Evidence Path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378BA02D" w14:textId="77777777" w:rsidR="00F7557F" w:rsidRDefault="00F7557F">
            <w:pPr>
              <w:keepNext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Outcome</w:t>
            </w:r>
          </w:p>
        </w:tc>
      </w:tr>
      <w:tr>
        <w:tc>
          <w:tcPr>
            <w:tcW w:type="dxa" w:w="1021"/>
          </w:tcPr>
          <w:p>
            <w:pPr>
              <w:keepNext/>
            </w:pPr>
            <w:r>
              <w:rPr>
                <w:rFonts w:ascii="Arial" w:hAnsi="Arial"/>
                <w:sz w:val="18"/>
              </w:rPr>
              <w:t>1.0.0</w:t>
            </w:r>
          </w:p>
        </w:tc>
        <w:tc>
          <w:tcPr>
            <w:tcW w:type="dxa" w:w="3392"/>
          </w:tcPr>
          <w:p>
            <w:pPr>
              <w:keepNext/>
            </w:pPr>
            <w:r>
              <w:rPr>
                <w:rFonts w:ascii="Arial" w:hAnsi="Arial"/>
                <w:sz w:val="18"/>
              </w:rPr>
              <w:t>The map layer selector includes Service as a selectable layer.</w:t>
            </w:r>
          </w:p>
        </w:tc>
        <w:tc>
          <w:tcPr>
            <w:tcW w:type="dxa" w:w="3168"/>
          </w:tcPr>
          <w:p>
            <w:pPr>
              <w:keepNext/>
            </w:pPr>
            <w:r>
              <w:rPr>
                <w:rFonts w:ascii="Arial" w:hAnsi="Arial"/>
                <w:sz w:val="18"/>
              </w:rPr>
              <w:t>The map layer selector includes Service as a selectable layer.</w:t>
            </w:r>
          </w:p>
        </w:tc>
        <w:tc>
          <w:tcPr>
            <w:tcW w:type="dxa" w:w="4605"/>
          </w:tcPr>
          <w:p>
            <w:pPr>
              <w:keepNext/>
            </w:pPr>
            <w:r>
              <w:rPr>
                <w:rFonts w:ascii="Arial" w:hAnsi="Arial"/>
                <w:sz w:val="18"/>
              </w:rPr>
              <w:t>criterion-1-automobile-config.png, criterion-1-service-choice.png and criterion-1-final.png show Service offered and selected within Automobile Test type.</w:t>
              <w:br/>
              <w:t>Evidence: E01, E02, E03, E04</w:t>
            </w:r>
          </w:p>
        </w:tc>
        <w:tc>
          <w:tcPr>
            <w:tcW w:type="dxa" w:w="2268"/>
          </w:tcPr>
          <w:p>
            <w:pPr>
              <w:keepNext/>
            </w:pPr>
            <w:r>
              <w:rPr>
                <w:rFonts w:ascii="Arial" w:hAnsi="Arial"/>
                <w:sz w:val="18"/>
              </w:rPr>
              <w:t>Passed</w:t>
            </w:r>
          </w:p>
        </w:tc>
      </w:tr>
      <w:tr>
        <w:trPr>
          <w:cantSplit/>
        </w:trPr>
        <w:tc>
          <w:tcPr>
            <w:tcW w:type="dxa" w:w="14454"/>
            <w:gridSpan w:val="5"/>
          </w:tcPr>
          <w:p>
            <w:pPr>
              <w:keepNext w:val="0"/>
              <w:spacing w:after="60"/>
            </w:pPr>
            <w:r>
              <w:rPr>
                <w:rFonts w:ascii="Arial" w:hAnsi="Arial"/>
                <w:b w:val="0"/>
                <w:sz w:val="18"/>
              </w:rPr>
              <w:t>Criterion 1 assessment: criterion-1-automobile-config.png, criterion-1-service-choice.png and criterion-1-final.png show Service offered and selected within Automobile Test type.</w:t>
            </w:r>
          </w:p>
        </w:tc>
      </w:tr>
      <w:tr>
        <w:trPr>
          <w:cantSplit/>
        </w:trPr>
        <w:tc>
          <w:tcPr>
            <w:tcW w:type="dxa" w:w="14454"/>
            <w:gridSpan w:val="5"/>
          </w:tcPr>
          <w:p>
            <w:pPr>
              <w:spacing w:after="4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Criterion 1 evidence: The map layer selector includes Service as a selectable layer.</w:t>
              <w:br/>
            </w:r>
            <w:r>
              <w:rPr>
                <w:sz w:val="16"/>
              </w:rPr>
              <w:t>Browser URL recorded after criterion: https://o2intelligence-v4-dev.metricell.com/gis</w:t>
            </w:r>
          </w:p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7227"/>
              <w:gridCol w:w="7227"/>
            </w:tblGrid>
            <w:tr>
              <w:tc>
                <w:tcPr>
                  <w:tcW w:type="dxa" w:w="7227"/>
                </w:tcPr>
                <w:p>
                  <w:pPr>
                    <w:spacing w:after="40"/>
                  </w:pPr>
                  <w:r>
                    <w:rPr>
                      <w:b/>
                      <w:sz w:val="15"/>
                    </w:rPr>
                    <w:t>E01 - Before automobile (criterion-1-before-automobile.png)</w:t>
                  </w:r>
                </w:p>
                <w:p>
                  <w:pPr>
                    <w:keepNext w:val="0"/>
                    <w:spacing w:after="0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3291840" cy="2057400"/>
                        <wp:docPr id="877309191" name="Picture 877309191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criterion-1-before-automobile.png"/>
                                <pic:cNvPicPr/>
                              </pic:nvPicPr>
                              <pic:blipFill>
                                <a:blip r:embed="rId1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291840" cy="20574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7227"/>
                </w:tcPr>
                <w:p>
                  <w:pPr>
                    <w:spacing w:after="40"/>
                  </w:pPr>
                  <w:r>
                    <w:rPr>
                      <w:b/>
                      <w:sz w:val="15"/>
                    </w:rPr>
                    <w:t>E02 - Automobile config (criterion-1-automobile-config.png)</w:t>
                  </w:r>
                </w:p>
                <w:p>
                  <w:pPr>
                    <w:keepNext w:val="0"/>
                    <w:spacing w:after="0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3291840" cy="2057400"/>
                        <wp:docPr id="877309192" name="Picture 877309192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criterion-1-automobile-config.png"/>
                                <pic:cNvPicPr/>
                              </pic:nvPicPr>
                              <pic:blipFill>
                                <a:blip r:embed="rId2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291840" cy="20574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spacing w:after="0"/>
            </w:pPr>
          </w:p>
        </w:tc>
      </w:tr>
      <w:tr>
        <w:trPr>
          <w:cantSplit/>
        </w:trPr>
        <w:tc>
          <w:tcPr>
            <w:tcW w:type="dxa" w:w="14454"/>
            <w:gridSpan w:val="5"/>
          </w:tcPr>
          <w:p>
            <w:pPr>
              <w:spacing w:after="4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Criterion 1 continued: The map layer selector includes Service as a selectable layer.</w:t>
              <w:br/>
            </w:r>
            <w:r>
              <w:rPr>
                <w:sz w:val="16"/>
              </w:rPr>
              <w:t>Browser URL recorded after criterion: https://o2intelligence-v4-dev.metricell.com/gis</w:t>
            </w:r>
          </w:p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7227"/>
              <w:gridCol w:w="7227"/>
            </w:tblGrid>
            <w:tr>
              <w:tc>
                <w:tcPr>
                  <w:tcW w:type="dxa" w:w="7227"/>
                </w:tcPr>
                <w:p>
                  <w:pPr>
                    <w:spacing w:after="40"/>
                  </w:pPr>
                  <w:r>
                    <w:rPr>
                      <w:b/>
                      <w:sz w:val="15"/>
                    </w:rPr>
                    <w:t>E03 - Service choice (criterion-1-service-choice.png)</w:t>
                  </w:r>
                </w:p>
                <w:p>
                  <w:pPr>
                    <w:keepNext w:val="0"/>
                    <w:spacing w:after="0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3291840" cy="2057400"/>
                        <wp:docPr id="877309193" name="Picture 877309193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criterion-1-service-choice.png"/>
                                <pic:cNvPicPr/>
                              </pic:nvPicPr>
                              <pic:blipFill>
                                <a:blip r:embed="rId2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291840" cy="20574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7227"/>
                </w:tcPr>
                <w:p>
                  <w:pPr>
                    <w:spacing w:after="40"/>
                  </w:pPr>
                  <w:r>
                    <w:rPr>
                      <w:b/>
                      <w:sz w:val="15"/>
                    </w:rPr>
                    <w:t>E04 - Final (criterion-1-final.png)</w:t>
                  </w:r>
                </w:p>
                <w:p>
                  <w:pPr>
                    <w:keepNext w:val="0"/>
                    <w:spacing w:after="0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3291840" cy="2057400"/>
                        <wp:docPr id="877309194" name="Picture 877309194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criterion-1-final.png"/>
                                <pic:cNvPicPr/>
                              </pic:nvPicPr>
                              <pic:blipFill>
                                <a:blip r:embed="rId22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291840" cy="20574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spacing w:after="0"/>
            </w:pPr>
          </w:p>
        </w:tc>
      </w:tr>
      <w:tr>
        <w:tc>
          <w:tcPr>
            <w:tcW w:type="dxa" w:w="1021"/>
          </w:tcPr>
          <w:p>
            <w:pPr>
              <w:keepNext/>
            </w:pPr>
            <w:r>
              <w:rPr>
                <w:rFonts w:ascii="Arial" w:hAnsi="Arial"/>
                <w:sz w:val="18"/>
              </w:rPr>
              <w:t>2.0.0</w:t>
            </w:r>
          </w:p>
        </w:tc>
        <w:tc>
          <w:tcPr>
            <w:tcW w:type="dxa" w:w="3392"/>
          </w:tcPr>
          <w:p>
            <w:pPr>
              <w:keepNext/>
            </w:pPr>
            <w:r>
              <w:rPr>
                <w:rFonts w:ascii="Arial" w:hAnsi="Arial"/>
                <w:sz w:val="18"/>
              </w:rPr>
              <w:t>With Service unselected, the map displays no Service test-result points.</w:t>
            </w:r>
          </w:p>
        </w:tc>
        <w:tc>
          <w:tcPr>
            <w:tcW w:type="dxa" w:w="3168"/>
          </w:tcPr>
          <w:p>
            <w:pPr>
              <w:keepNext/>
            </w:pPr>
            <w:r>
              <w:rPr>
                <w:rFonts w:ascii="Arial" w:hAnsi="Arial"/>
                <w:sz w:val="18"/>
              </w:rPr>
              <w:t>With Service unselected, the map displays no Service test-result points.</w:t>
            </w:r>
          </w:p>
        </w:tc>
        <w:tc>
          <w:tcPr>
            <w:tcW w:type="dxa" w:w="4605"/>
          </w:tcPr>
          <w:p>
            <w:pPr>
              <w:keepNext/>
            </w:pPr>
            <w:r>
              <w:rPr>
                <w:rFonts w:ascii="Arial" w:hAnsi="Arial"/>
                <w:sz w:val="18"/>
              </w:rPr>
              <w:t>criterion-2-service-unselected.png and criterion-2-final.png show the settled map with only Automobile - Ping selected and its legend; no Service layer or Service result points are displayed in the visible viewport. Existing HTTP Browsing details are unrelated.</w:t>
              <w:br/>
              <w:t>Evidence: E05, E06</w:t>
            </w:r>
          </w:p>
        </w:tc>
        <w:tc>
          <w:tcPr>
            <w:tcW w:type="dxa" w:w="2268"/>
          </w:tcPr>
          <w:p>
            <w:pPr>
              <w:keepNext/>
            </w:pPr>
            <w:r>
              <w:rPr>
                <w:rFonts w:ascii="Arial" w:hAnsi="Arial"/>
                <w:sz w:val="18"/>
              </w:rPr>
              <w:t>Passed</w:t>
            </w:r>
          </w:p>
        </w:tc>
      </w:tr>
      <w:tr>
        <w:trPr>
          <w:cantSplit/>
        </w:trPr>
        <w:tc>
          <w:tcPr>
            <w:tcW w:type="dxa" w:w="14454"/>
            <w:gridSpan w:val="5"/>
          </w:tcPr>
          <w:p>
            <w:pPr>
              <w:keepNext w:val="0"/>
              <w:spacing w:after="60"/>
            </w:pPr>
            <w:r>
              <w:rPr>
                <w:rFonts w:ascii="Arial" w:hAnsi="Arial"/>
                <w:b w:val="0"/>
                <w:sz w:val="18"/>
              </w:rPr>
              <w:t>Criterion 2 assessment: criterion-2-service-unselected.png and criterion-2-final.png show the settled map with only Automobile - Ping selected and its legend; no Service layer or Service result points are displayed in the visible viewport. Existing HTTP Browsing details are unrelated.</w:t>
            </w:r>
          </w:p>
        </w:tc>
      </w:tr>
      <w:tr>
        <w:trPr>
          <w:cantSplit/>
        </w:trPr>
        <w:tc>
          <w:tcPr>
            <w:tcW w:type="dxa" w:w="14454"/>
            <w:gridSpan w:val="5"/>
          </w:tcPr>
          <w:p>
            <w:pPr>
              <w:spacing w:after="4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Criterion 2 evidence: With Service unselected, the map displays no Service test-result points.</w:t>
              <w:br/>
            </w:r>
            <w:r>
              <w:rPr>
                <w:sz w:val="16"/>
              </w:rPr>
              <w:t>Browser URL recorded after criterion: https://o2intelligence-v4-dev.metricell.com/gis</w:t>
            </w:r>
          </w:p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7227"/>
              <w:gridCol w:w="7227"/>
            </w:tblGrid>
            <w:tr>
              <w:tc>
                <w:tcPr>
                  <w:tcW w:type="dxa" w:w="7227"/>
                </w:tcPr>
                <w:p>
                  <w:pPr>
                    <w:spacing w:after="40"/>
                  </w:pPr>
                  <w:r>
                    <w:rPr>
                      <w:b/>
                      <w:sz w:val="15"/>
                    </w:rPr>
                    <w:t>E05 - Service unselected (criterion-2-service-unselected.png)</w:t>
                  </w:r>
                </w:p>
                <w:p>
                  <w:pPr>
                    <w:keepNext w:val="0"/>
                    <w:spacing w:after="0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3291840" cy="2057400"/>
                        <wp:docPr id="877309195" name="Picture 877309195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criterion-2-service-unselected.png"/>
                                <pic:cNvPicPr/>
                              </pic:nvPicPr>
                              <pic:blipFill>
                                <a:blip r:embed="rId23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291840" cy="20574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7227"/>
                </w:tcPr>
                <w:p>
                  <w:pPr>
                    <w:spacing w:after="40"/>
                  </w:pPr>
                  <w:r>
                    <w:rPr>
                      <w:b/>
                      <w:sz w:val="15"/>
                    </w:rPr>
                    <w:t>E06 - Final (criterion-2-final.png)</w:t>
                  </w:r>
                </w:p>
                <w:p>
                  <w:pPr>
                    <w:keepNext w:val="0"/>
                    <w:spacing w:after="0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3291840" cy="2057400"/>
                        <wp:docPr id="877309196" name="Picture 877309196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criterion-2-final.png"/>
                                <pic:cNvPicPr/>
                              </pic:nvPicPr>
                              <pic:blipFill>
                                <a:blip r:embed="rId24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291840" cy="20574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spacing w:after="0"/>
            </w:pPr>
          </w:p>
        </w:tc>
      </w:tr>
      <w:tr>
        <w:tc>
          <w:tcPr>
            <w:tcW w:type="dxa" w:w="1021"/>
          </w:tcPr>
          <w:p>
            <w:pPr>
              <w:keepNext/>
            </w:pPr>
            <w:r>
              <w:rPr>
                <w:rFonts w:ascii="Arial" w:hAnsi="Arial"/>
                <w:sz w:val="18"/>
              </w:rPr>
              <w:t>3.0.0</w:t>
            </w:r>
          </w:p>
        </w:tc>
        <w:tc>
          <w:tcPr>
            <w:tcW w:type="dxa" w:w="3392"/>
          </w:tcPr>
          <w:p>
            <w:pPr>
              <w:keepNext/>
            </w:pPr>
            <w:r>
              <w:rPr>
                <w:rFonts w:ascii="Arial" w:hAnsi="Arial"/>
                <w:sz w:val="18"/>
              </w:rPr>
              <w:t>When the user selects Service and matching authorised results are available, each matching result is displayed as a selectable map point.</w:t>
            </w:r>
          </w:p>
        </w:tc>
        <w:tc>
          <w:tcPr>
            <w:tcW w:type="dxa" w:w="3168"/>
          </w:tcPr>
          <w:p>
            <w:pPr>
              <w:keepNext/>
            </w:pPr>
            <w:r>
              <w:rPr>
                <w:rFonts w:ascii="Arial" w:hAnsi="Arial"/>
                <w:sz w:val="18"/>
              </w:rPr>
              <w:t>When the user selects Service and matching authorised results are available, each matching result is displayed as a selectable map point.</w:t>
            </w:r>
          </w:p>
        </w:tc>
        <w:tc>
          <w:tcPr>
            <w:tcW w:type="dxa" w:w="4605"/>
          </w:tcPr>
          <w:p>
            <w:pPr>
              <w:keepNext/>
            </w:pPr>
            <w:r>
              <w:rPr>
                <w:rFonts w:ascii="Arial" w:hAnsi="Arial"/>
                <w:sz w:val="18"/>
              </w:rPr>
              <w:t>criterion-3-before-add-service.png shows Automobile Service selection; criterion-3-final.png shows the added Service layer, legend and populated markers; criterion-3-final-selected.png shows marker selection opening Service tests. Recorded GET /api/platform/automobile/service/points and POST /api/platform/automobile/service/cluster-details returned 200. Evidence samples the visible viewport.</w:t>
              <w:br/>
              <w:t>Evidence: E07, E08, E09</w:t>
            </w:r>
          </w:p>
        </w:tc>
        <w:tc>
          <w:tcPr>
            <w:tcW w:type="dxa" w:w="2268"/>
          </w:tcPr>
          <w:p>
            <w:pPr>
              <w:keepNext/>
            </w:pPr>
            <w:r>
              <w:rPr>
                <w:rFonts w:ascii="Arial" w:hAnsi="Arial"/>
                <w:sz w:val="18"/>
              </w:rPr>
              <w:t>Passed</w:t>
            </w:r>
          </w:p>
        </w:tc>
      </w:tr>
      <w:tr>
        <w:trPr>
          <w:cantSplit/>
        </w:trPr>
        <w:tc>
          <w:tcPr>
            <w:tcW w:type="dxa" w:w="14454"/>
            <w:gridSpan w:val="5"/>
          </w:tcPr>
          <w:p>
            <w:pPr>
              <w:keepNext w:val="0"/>
              <w:spacing w:after="60"/>
            </w:pPr>
            <w:r>
              <w:rPr>
                <w:rFonts w:ascii="Arial" w:hAnsi="Arial"/>
                <w:b w:val="0"/>
                <w:sz w:val="18"/>
              </w:rPr>
              <w:t>Criterion 3 assessment: criterion-3-before-add-service.png shows Automobile Service selection; criterion-3-final.png shows the added Service layer, legend and populated markers; criterion-3-final-selected.png shows marker selection opening Service tests. Recorded GET /api/platform/automobile/service/points and POST /api/platform/automobile/service/cluster-details returned 200. Evidence samples the visible viewport.</w:t>
              <w:br/>
              <w:t>Testing notes: Initial exact Automobile text locator timed out because catalogue label was Automobile (1); inspected current snapshot and opened that actual parent item.</w:t>
            </w:r>
          </w:p>
        </w:tc>
      </w:tr>
      <w:tr>
        <w:trPr>
          <w:cantSplit/>
        </w:trPr>
        <w:tc>
          <w:tcPr>
            <w:tcW w:type="dxa" w:w="14454"/>
            <w:gridSpan w:val="5"/>
          </w:tcPr>
          <w:p>
            <w:pPr>
              <w:spacing w:after="4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Criterion 3 evidence: When the user selects Service and matching authorised results are available, each matching result is displayed as a selectable map point.</w:t>
              <w:br/>
            </w:r>
            <w:r>
              <w:rPr>
                <w:sz w:val="16"/>
              </w:rPr>
              <w:t>Browser URL recorded after criterion: https://o2intelligence-v4-dev.metricell.com/gis</w:t>
            </w:r>
          </w:p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7227"/>
              <w:gridCol w:w="7227"/>
            </w:tblGrid>
            <w:tr>
              <w:tc>
                <w:tcPr>
                  <w:tcW w:type="dxa" w:w="7227"/>
                </w:tcPr>
                <w:p>
                  <w:pPr>
                    <w:spacing w:after="40"/>
                  </w:pPr>
                  <w:r>
                    <w:rPr>
                      <w:b/>
                      <w:sz w:val="15"/>
                    </w:rPr>
                    <w:t>E07 - Before automobile (criterion-3-before-automobile.png)</w:t>
                  </w:r>
                </w:p>
                <w:p>
                  <w:pPr>
                    <w:keepNext w:val="0"/>
                    <w:spacing w:after="0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3291840" cy="2057400"/>
                        <wp:docPr id="877309197" name="Picture 877309197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criterion-3-before-automobile.png"/>
                                <pic:cNvPicPr/>
                              </pic:nvPicPr>
                              <pic:blipFill>
                                <a:blip r:embed="rId25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291840" cy="20574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7227"/>
                </w:tcPr>
                <w:p>
                  <w:pPr>
                    <w:spacing w:after="40"/>
                  </w:pPr>
                  <w:r>
                    <w:rPr>
                      <w:b/>
                      <w:sz w:val="15"/>
                    </w:rPr>
                    <w:t>E08 - Actual automobile config (criterion-3-actual-automobile-config.png)</w:t>
                  </w:r>
                </w:p>
                <w:p>
                  <w:pPr>
                    <w:keepNext w:val="0"/>
                    <w:spacing w:after="0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3291840" cy="2057400"/>
                        <wp:docPr id="877309198" name="Picture 877309198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criterion-3-actual-automobile-config.png"/>
                                <pic:cNvPicPr/>
                              </pic:nvPicPr>
                              <pic:blipFill>
                                <a:blip r:embed="rId26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291840" cy="20574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spacing w:after="0"/>
            </w:pPr>
          </w:p>
        </w:tc>
      </w:tr>
      <w:tr>
        <w:trPr>
          <w:cantSplit/>
        </w:trPr>
        <w:tc>
          <w:tcPr>
            <w:tcW w:type="dxa" w:w="14454"/>
            <w:gridSpan w:val="5"/>
          </w:tcPr>
          <w:p>
            <w:pPr>
              <w:spacing w:after="4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Criterion 3 continued: When the user selects Service and matching authorised results are available, each matching result is displayed as a selectable map point.</w:t>
              <w:br/>
            </w:r>
            <w:r>
              <w:rPr>
                <w:sz w:val="16"/>
              </w:rPr>
              <w:t>Browser URL recorded after criterion: https://o2intelligence-v4-dev.metricell.com/gis</w:t>
            </w:r>
          </w:p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14454"/>
            </w:tblGrid>
            <w:tr>
              <w:tc>
                <w:tcPr>
                  <w:tcW w:type="dxa" w:w="14454"/>
                </w:tcPr>
                <w:p>
                  <w:pPr>
                    <w:spacing w:after="40"/>
                  </w:pPr>
                  <w:r>
                    <w:rPr>
                      <w:b/>
                      <w:sz w:val="15"/>
                    </w:rPr>
                    <w:t>E09 - Final (criterion-3-final.png)</w:t>
                  </w:r>
                </w:p>
                <w:p>
                  <w:pPr>
                    <w:keepNext w:val="0"/>
                    <w:spacing w:after="0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4681728" cy="2926080"/>
                        <wp:docPr id="877309199" name="Picture 877309199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criterion-3-final.png"/>
                                <pic:cNvPicPr/>
                              </pic:nvPicPr>
                              <pic:blipFill>
                                <a:blip r:embed="rId27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4681728" cy="292608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spacing w:after="0"/>
            </w:pPr>
          </w:p>
        </w:tc>
      </w:tr>
      <w:tr>
        <w:tc>
          <w:tcPr>
            <w:tcW w:type="dxa" w:w="1021"/>
          </w:tcPr>
          <w:p>
            <w:pPr>
              <w:keepNext/>
            </w:pPr>
            <w:r>
              <w:rPr>
                <w:rFonts w:ascii="Arial" w:hAnsi="Arial"/>
                <w:sz w:val="18"/>
              </w:rPr>
              <w:t>4.0.0</w:t>
            </w:r>
          </w:p>
        </w:tc>
        <w:tc>
          <w:tcPr>
            <w:tcW w:type="dxa" w:w="3392"/>
          </w:tcPr>
          <w:p>
            <w:pPr>
              <w:keepNext/>
            </w:pPr>
            <w:r>
              <w:rPr>
                <w:rFonts w:ascii="Arial" w:hAnsi="Arial"/>
                <w:sz w:val="18"/>
              </w:rPr>
              <w:t>When the user selects a Service result point and its details load successfully, a Service details dialog displays MSISDN, Test Time, Signal, Band, Service, Data Technology, PLMN and Serving Cell.</w:t>
            </w:r>
          </w:p>
        </w:tc>
        <w:tc>
          <w:tcPr>
            <w:tcW w:type="dxa" w:w="3168"/>
          </w:tcPr>
          <w:p>
            <w:pPr>
              <w:keepNext/>
            </w:pPr>
            <w:r>
              <w:rPr>
                <w:rFonts w:ascii="Arial" w:hAnsi="Arial"/>
                <w:sz w:val="18"/>
              </w:rPr>
              <w:t>When the user selects a Service result point and its details load successfully, a Service details dialog displays MSISDN, Test Time, Signal, Band, Service, Data Technology, PLMN and Serving Cell.</w:t>
            </w:r>
          </w:p>
        </w:tc>
        <w:tc>
          <w:tcPr>
            <w:tcW w:type="dxa" w:w="4605"/>
          </w:tcPr>
          <w:p>
            <w:pPr>
              <w:keepNext/>
            </w:pPr>
            <w:r>
              <w:rPr>
                <w:rFonts w:ascii="Arial" w:hAnsi="Arial"/>
                <w:sz w:val="18"/>
              </w:rPr>
              <w:t>criterion-4-before-select-point.png and criterion-4-final.png show Service marker selection opening a docked details table containing all eight required headings and returned rows. Signal, PLMN and Serving Cell are N/A for the sampled out-of-service records; details are presented in a docked panel.</w:t>
              <w:br/>
              <w:t>Evidence: E09, E10</w:t>
            </w:r>
          </w:p>
        </w:tc>
        <w:tc>
          <w:tcPr>
            <w:tcW w:type="dxa" w:w="2268"/>
          </w:tcPr>
          <w:p>
            <w:pPr>
              <w:keepNext/>
            </w:pPr>
            <w:r>
              <w:rPr>
                <w:rFonts w:ascii="Arial" w:hAnsi="Arial"/>
                <w:sz w:val="18"/>
              </w:rPr>
              <w:t>Passed</w:t>
            </w:r>
          </w:p>
        </w:tc>
      </w:tr>
      <w:tr>
        <w:trPr>
          <w:cantSplit/>
        </w:trPr>
        <w:tc>
          <w:tcPr>
            <w:tcW w:type="dxa" w:w="14454"/>
            <w:gridSpan w:val="5"/>
          </w:tcPr>
          <w:p>
            <w:pPr>
              <w:keepNext w:val="0"/>
              <w:spacing w:after="60"/>
            </w:pPr>
            <w:r>
              <w:rPr>
                <w:rFonts w:ascii="Arial" w:hAnsi="Arial"/>
                <w:b w:val="0"/>
                <w:sz w:val="18"/>
              </w:rPr>
              <w:t>Criterion 4 assessment: criterion-4-before-select-point.png and criterion-4-final.png show Service marker selection opening a docked details table containing all eight required headings and returned rows. Signal, PLMN and Serving Cell are N/A for the sampled out-of-service records; details are presented in a docked panel.</w:t>
            </w:r>
          </w:p>
        </w:tc>
      </w:tr>
      <w:tr>
        <w:trPr>
          <w:cantSplit/>
        </w:trPr>
        <w:tc>
          <w:tcPr>
            <w:tcW w:type="dxa" w:w="14454"/>
            <w:gridSpan w:val="5"/>
          </w:tcPr>
          <w:p>
            <w:pPr>
              <w:spacing w:after="4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Criterion 4 evidence: When the user selects a Service result point and its details load successfully, a Service details dialog displays MSISDN, Test Time, Signal, Band, Service, Data Technology, PLMN and Serving Cell.</w:t>
              <w:br/>
            </w:r>
            <w:r>
              <w:rPr>
                <w:sz w:val="16"/>
              </w:rPr>
              <w:t>Browser URL recorded after criterion: https://o2intelligence-v4-dev.metricell.com/gis</w:t>
            </w:r>
          </w:p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7227"/>
              <w:gridCol w:w="7227"/>
            </w:tblGrid>
            <w:tr>
              <w:tc>
                <w:tcPr>
                  <w:tcW w:type="dxa" w:w="7227"/>
                </w:tcPr>
                <w:p>
                  <w:pPr>
                    <w:spacing w:after="40"/>
                  </w:pPr>
                  <w:r>
                    <w:rPr>
                      <w:b/>
                      <w:sz w:val="15"/>
                    </w:rPr>
                    <w:t>E09 - Before select point (criterion-4-before-select-point.png)</w:t>
                  </w:r>
                </w:p>
                <w:p>
                  <w:pPr>
                    <w:keepNext w:val="0"/>
                    <w:spacing w:after="0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3291840" cy="2057400"/>
                        <wp:docPr id="877309200" name="Picture 877309200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criterion-3-final.png"/>
                                <pic:cNvPicPr/>
                              </pic:nvPicPr>
                              <pic:blipFill>
                                <a:blip r:embed="rId27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291840" cy="20574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7227"/>
                </w:tcPr>
                <w:p>
                  <w:pPr>
                    <w:spacing w:after="40"/>
                  </w:pPr>
                  <w:r>
                    <w:rPr>
                      <w:b/>
                      <w:sz w:val="15"/>
                    </w:rPr>
                    <w:t>E10 - Final (criterion-4-final.png)</w:t>
                  </w:r>
                </w:p>
                <w:p>
                  <w:pPr>
                    <w:keepNext w:val="0"/>
                    <w:spacing w:after="0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3291840" cy="2057400"/>
                        <wp:docPr id="877309201" name="Picture 877309201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criterion-4-final.png"/>
                                <pic:cNvPicPr/>
                              </pic:nvPicPr>
                              <pic:blipFill>
                                <a:blip r:embed="rId28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291840" cy="20574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spacing w:after="0"/>
            </w:pPr>
          </w:p>
        </w:tc>
      </w:tr>
      <w:tr>
        <w:tc>
          <w:tcPr>
            <w:tcW w:type="dxa" w:w="1021"/>
          </w:tcPr>
          <w:p>
            <w:pPr>
              <w:keepNext/>
            </w:pPr>
            <w:r>
              <w:rPr>
                <w:rFonts w:ascii="Arial" w:hAnsi="Arial"/>
                <w:sz w:val="18"/>
              </w:rPr>
              <w:t>5.0.0</w:t>
            </w:r>
          </w:p>
        </w:tc>
        <w:tc>
          <w:tcPr>
            <w:tcW w:type="dxa" w:w="3392"/>
          </w:tcPr>
          <w:p>
            <w:pPr>
              <w:keepNext/>
            </w:pPr>
            <w:r>
              <w:rPr>
                <w:rFonts w:ascii="Arial" w:hAnsi="Arial"/>
                <w:sz w:val="18"/>
              </w:rPr>
              <w:t>With the Service details table displayed, sorting a supported column reorders the displayed rows according to that column.</w:t>
            </w:r>
          </w:p>
        </w:tc>
        <w:tc>
          <w:tcPr>
            <w:tcW w:type="dxa" w:w="3168"/>
          </w:tcPr>
          <w:p>
            <w:pPr>
              <w:keepNext/>
            </w:pPr>
            <w:r>
              <w:rPr>
                <w:rFonts w:ascii="Arial" w:hAnsi="Arial"/>
                <w:sz w:val="18"/>
              </w:rPr>
              <w:t>With the Service details table displayed, sorting a supported column reorders the displayed rows according to that column.</w:t>
            </w:r>
          </w:p>
        </w:tc>
        <w:tc>
          <w:tcPr>
            <w:tcW w:type="dxa" w:w="4605"/>
          </w:tcPr>
          <w:p>
            <w:pPr>
              <w:keepNext/>
            </w:pPr>
            <w:r>
              <w:rPr>
                <w:rFonts w:ascii="Arial" w:hAnsi="Arial"/>
                <w:sz w:val="18"/>
              </w:rPr>
              <w:t>criterion-5-before-sort.png shows descending Test Time rows from 12/10/2026 19:47:32; criterion-5-final.png shows the ascending indicator and increasing rows from 15/08/2026 15:37:13, 15:37:19 and 15:37:24. The criterion-owned comparison demonstrates reordering.</w:t>
              <w:br/>
              <w:t>Evidence: E11, E10, E12</w:t>
            </w:r>
          </w:p>
        </w:tc>
        <w:tc>
          <w:tcPr>
            <w:tcW w:type="dxa" w:w="2268"/>
          </w:tcPr>
          <w:p>
            <w:pPr>
              <w:keepNext/>
            </w:pPr>
            <w:r>
              <w:rPr>
                <w:rFonts w:ascii="Arial" w:hAnsi="Arial"/>
                <w:sz w:val="18"/>
              </w:rPr>
              <w:t>Passed</w:t>
            </w:r>
          </w:p>
        </w:tc>
      </w:tr>
      <w:tr>
        <w:trPr>
          <w:cantSplit/>
        </w:trPr>
        <w:tc>
          <w:tcPr>
            <w:tcW w:type="dxa" w:w="14454"/>
            <w:gridSpan w:val="5"/>
          </w:tcPr>
          <w:p>
            <w:pPr>
              <w:keepNext w:val="0"/>
              <w:spacing w:after="60"/>
            </w:pPr>
            <w:r>
              <w:rPr>
                <w:rFonts w:ascii="Arial" w:hAnsi="Arial"/>
                <w:b w:val="0"/>
                <w:sz w:val="18"/>
              </w:rPr>
              <w:t>Criterion 5 assessment: criterion-5-before-sort.png shows descending Test Time rows from 12/10/2026 19:47:32; criterion-5-final.png shows the ascending indicator and increasing rows from 15/08/2026 15:37:13, 15:37:19 and 15:37:24. The criterion-owned comparison demonstrates reordering.</w:t>
            </w:r>
          </w:p>
        </w:tc>
      </w:tr>
      <w:tr>
        <w:trPr>
          <w:cantSplit/>
        </w:trPr>
        <w:tc>
          <w:tcPr>
            <w:tcW w:type="dxa" w:w="14454"/>
            <w:gridSpan w:val="5"/>
          </w:tcPr>
          <w:p>
            <w:pPr>
              <w:spacing w:after="4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Criterion 5 evidence: With the Service details table displayed, sorting a supported column reorders the displayed rows according to that column.</w:t>
              <w:br/>
            </w:r>
            <w:r>
              <w:rPr>
                <w:sz w:val="16"/>
              </w:rPr>
              <w:t>Browser URL recorded after criterion: https://o2intelligence-v4-dev.metricell.com/gis</w:t>
            </w:r>
          </w:p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7227"/>
              <w:gridCol w:w="7227"/>
            </w:tblGrid>
            <w:tr>
              <w:tc>
                <w:tcPr>
                  <w:tcW w:type="dxa" w:w="7227"/>
                </w:tcPr>
                <w:p>
                  <w:pPr>
                    <w:spacing w:after="40"/>
                  </w:pPr>
                  <w:r>
                    <w:rPr>
                      <w:b/>
                      <w:sz w:val="15"/>
                    </w:rPr>
                    <w:t>E11 - Before select point (criterion-5-before-select-point.png)</w:t>
                  </w:r>
                </w:p>
                <w:p>
                  <w:pPr>
                    <w:keepNext w:val="0"/>
                    <w:spacing w:after="0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3291840" cy="2057400"/>
                        <wp:docPr id="877309202" name="Picture 877309202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criterion-5-before-select-point.png"/>
                                <pic:cNvPicPr/>
                              </pic:nvPicPr>
                              <pic:blipFill>
                                <a:blip r:embed="rId2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291840" cy="20574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7227"/>
                </w:tcPr>
                <w:p>
                  <w:pPr>
                    <w:spacing w:after="40"/>
                  </w:pPr>
                  <w:r>
                    <w:rPr>
                      <w:b/>
                      <w:sz w:val="15"/>
                    </w:rPr>
                    <w:t>E10 - Before sort (criterion-5-before-sort.png)</w:t>
                  </w:r>
                </w:p>
                <w:p>
                  <w:pPr>
                    <w:keepNext w:val="0"/>
                    <w:spacing w:after="0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3291840" cy="2057400"/>
                        <wp:docPr id="877309203" name="Picture 877309203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criterion-4-final.png"/>
                                <pic:cNvPicPr/>
                              </pic:nvPicPr>
                              <pic:blipFill>
                                <a:blip r:embed="rId28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291840" cy="20574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spacing w:after="0"/>
            </w:pPr>
          </w:p>
        </w:tc>
      </w:tr>
      <w:tr>
        <w:trPr>
          <w:cantSplit/>
        </w:trPr>
        <w:tc>
          <w:tcPr>
            <w:tcW w:type="dxa" w:w="14454"/>
            <w:gridSpan w:val="5"/>
          </w:tcPr>
          <w:p>
            <w:pPr>
              <w:spacing w:after="4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Criterion 5 continued: With the Service details table displayed, sorting a supported column reorders the displayed rows according to that column.</w:t>
              <w:br/>
            </w:r>
            <w:r>
              <w:rPr>
                <w:sz w:val="16"/>
              </w:rPr>
              <w:t>Browser URL recorded after criterion: https://o2intelligence-v4-dev.metricell.com/gis</w:t>
            </w:r>
          </w:p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14454"/>
            </w:tblGrid>
            <w:tr>
              <w:tc>
                <w:tcPr>
                  <w:tcW w:type="dxa" w:w="14454"/>
                </w:tcPr>
                <w:p>
                  <w:pPr>
                    <w:spacing w:after="40"/>
                  </w:pPr>
                  <w:r>
                    <w:rPr>
                      <w:b/>
                      <w:sz w:val="15"/>
                    </w:rPr>
                    <w:t>E12 - Final (criterion-5-final.png)</w:t>
                  </w:r>
                </w:p>
                <w:p>
                  <w:pPr>
                    <w:keepNext w:val="0"/>
                    <w:spacing w:after="0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4681728" cy="2926080"/>
                        <wp:docPr id="877309204" name="Picture 877309204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criterion-5-final.png"/>
                                <pic:cNvPicPr/>
                              </pic:nvPicPr>
                              <pic:blipFill>
                                <a:blip r:embed="rId3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4681728" cy="292608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spacing w:after="0"/>
            </w:pPr>
          </w:p>
        </w:tc>
      </w:tr>
      <w:tr>
        <w:tc>
          <w:tcPr>
            <w:tcW w:type="dxa" w:w="1021"/>
          </w:tcPr>
          <w:p>
            <w:pPr>
              <w:keepNext/>
            </w:pPr>
            <w:r>
              <w:rPr>
                <w:rFonts w:ascii="Arial" w:hAnsi="Arial"/>
                <w:sz w:val="18"/>
              </w:rPr>
              <w:t>6.0.0</w:t>
            </w:r>
          </w:p>
        </w:tc>
        <w:tc>
          <w:tcPr>
            <w:tcW w:type="dxa" w:w="3392"/>
          </w:tcPr>
          <w:p>
            <w:pPr>
              <w:keepNext/>
            </w:pPr>
            <w:r>
              <w:rPr>
                <w:rFonts w:ascii="Arial" w:hAnsi="Arial"/>
                <w:sz w:val="18"/>
              </w:rPr>
              <w:t>With the Service details table displayed, filtering a supported column limits the displayed rows to those matching the filter.</w:t>
            </w:r>
          </w:p>
        </w:tc>
        <w:tc>
          <w:tcPr>
            <w:tcW w:type="dxa" w:w="3168"/>
          </w:tcPr>
          <w:p>
            <w:pPr>
              <w:keepNext/>
            </w:pPr>
            <w:r>
              <w:rPr>
                <w:rFonts w:ascii="Arial" w:hAnsi="Arial"/>
                <w:sz w:val="18"/>
              </w:rPr>
              <w:t>With the Service details table displayed, filtering a supported column limits the displayed rows to those matching the filter.</w:t>
            </w:r>
          </w:p>
        </w:tc>
        <w:tc>
          <w:tcPr>
            <w:tcW w:type="dxa" w:w="4605"/>
          </w:tcPr>
          <w:p>
            <w:pPr>
              <w:keepNext/>
            </w:pPr>
            <w:r>
              <w:rPr>
                <w:rFonts w:ascii="Arial" w:hAnsi="Arial"/>
                <w:sz w:val="18"/>
              </w:rPr>
              <w:t>criterion-6-before-filter.png shows multiple Service rows with differing Test Times; criterion-6-final.png shows filter 19:47:32 and only the matching 12/10/2026 19:47:32 row. The provided table-wide filter matches the supported Test Time column.</w:t>
              <w:br/>
              <w:t>Evidence: E13, E10, E14</w:t>
            </w:r>
          </w:p>
        </w:tc>
        <w:tc>
          <w:tcPr>
            <w:tcW w:type="dxa" w:w="2268"/>
          </w:tcPr>
          <w:p>
            <w:pPr>
              <w:keepNext/>
            </w:pPr>
            <w:r>
              <w:rPr>
                <w:rFonts w:ascii="Arial" w:hAnsi="Arial"/>
                <w:sz w:val="18"/>
              </w:rPr>
              <w:t>Passed</w:t>
            </w:r>
          </w:p>
        </w:tc>
      </w:tr>
      <w:tr>
        <w:trPr>
          <w:cantSplit/>
        </w:trPr>
        <w:tc>
          <w:tcPr>
            <w:tcW w:type="dxa" w:w="14454"/>
            <w:gridSpan w:val="5"/>
          </w:tcPr>
          <w:p>
            <w:pPr>
              <w:keepNext w:val="0"/>
              <w:spacing w:after="60"/>
            </w:pPr>
            <w:r>
              <w:rPr>
                <w:rFonts w:ascii="Arial" w:hAnsi="Arial"/>
                <w:b w:val="0"/>
                <w:sz w:val="18"/>
              </w:rPr>
              <w:t>Criterion 6 assessment: criterion-6-before-filter.png shows multiple Service rows with differing Test Times; criterion-6-final.png shows filter 19:47:32 and only the matching 12/10/2026 19:47:32 row. The provided table-wide filter matches the supported Test Time column.</w:t>
            </w:r>
          </w:p>
        </w:tc>
      </w:tr>
      <w:tr>
        <w:trPr>
          <w:cantSplit/>
        </w:trPr>
        <w:tc>
          <w:tcPr>
            <w:tcW w:type="dxa" w:w="14454"/>
            <w:gridSpan w:val="5"/>
          </w:tcPr>
          <w:p>
            <w:pPr>
              <w:spacing w:after="4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Criterion 6 evidence: With the Service details table displayed, filtering a supported column limits the displayed rows to those matching the filter.</w:t>
              <w:br/>
            </w:r>
            <w:r>
              <w:rPr>
                <w:sz w:val="16"/>
              </w:rPr>
              <w:t>Browser URL recorded after criterion: https://o2intelligence-v4-dev.metricell.com/gis</w:t>
            </w:r>
          </w:p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7227"/>
              <w:gridCol w:w="7227"/>
            </w:tblGrid>
            <w:tr>
              <w:tc>
                <w:tcPr>
                  <w:tcW w:type="dxa" w:w="7227"/>
                </w:tcPr>
                <w:p>
                  <w:pPr>
                    <w:spacing w:after="40"/>
                  </w:pPr>
                  <w:r>
                    <w:rPr>
                      <w:b/>
                      <w:sz w:val="15"/>
                    </w:rPr>
                    <w:t>E13 - Before select point (criterion-6-before-select-point.png)</w:t>
                  </w:r>
                </w:p>
                <w:p>
                  <w:pPr>
                    <w:keepNext w:val="0"/>
                    <w:spacing w:after="0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3291840" cy="2057400"/>
                        <wp:docPr id="877309205" name="Picture 877309205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criterion-6-before-select-point.png"/>
                                <pic:cNvPicPr/>
                              </pic:nvPicPr>
                              <pic:blipFill>
                                <a:blip r:embed="rId3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291840" cy="20574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7227"/>
                </w:tcPr>
                <w:p>
                  <w:pPr>
                    <w:spacing w:after="40"/>
                  </w:pPr>
                  <w:r>
                    <w:rPr>
                      <w:b/>
                      <w:sz w:val="15"/>
                    </w:rPr>
                    <w:t>E10 - Before filter (criterion-6-before-filter.png)</w:t>
                  </w:r>
                </w:p>
                <w:p>
                  <w:pPr>
                    <w:keepNext w:val="0"/>
                    <w:spacing w:after="0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3291840" cy="2057400"/>
                        <wp:docPr id="877309206" name="Picture 877309206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criterion-4-final.png"/>
                                <pic:cNvPicPr/>
                              </pic:nvPicPr>
                              <pic:blipFill>
                                <a:blip r:embed="rId28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291840" cy="20574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spacing w:after="0"/>
            </w:pPr>
          </w:p>
        </w:tc>
      </w:tr>
      <w:tr>
        <w:trPr>
          <w:cantSplit/>
        </w:trPr>
        <w:tc>
          <w:tcPr>
            <w:tcW w:type="dxa" w:w="14454"/>
            <w:gridSpan w:val="5"/>
          </w:tcPr>
          <w:p>
            <w:pPr>
              <w:spacing w:after="4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Criterion 6 continued: With the Service details table displayed, filtering a supported column limits the displayed rows to those matching the filter.</w:t>
              <w:br/>
            </w:r>
            <w:r>
              <w:rPr>
                <w:sz w:val="16"/>
              </w:rPr>
              <w:t>Browser URL recorded after criterion: https://o2intelligence-v4-dev.metricell.com/gis</w:t>
            </w:r>
          </w:p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14454"/>
            </w:tblGrid>
            <w:tr>
              <w:tc>
                <w:tcPr>
                  <w:tcW w:type="dxa" w:w="14454"/>
                </w:tcPr>
                <w:p>
                  <w:pPr>
                    <w:spacing w:after="40"/>
                  </w:pPr>
                  <w:r>
                    <w:rPr>
                      <w:b/>
                      <w:sz w:val="15"/>
                    </w:rPr>
                    <w:t>E14 - Final (criterion-6-final.png)</w:t>
                  </w:r>
                </w:p>
                <w:p>
                  <w:pPr>
                    <w:keepNext w:val="0"/>
                    <w:spacing w:after="0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4681728" cy="2926080"/>
                        <wp:docPr id="877309207" name="Picture 877309207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criterion-6-final.png"/>
                                <pic:cNvPicPr/>
                              </pic:nvPicPr>
                              <pic:blipFill>
                                <a:blip r:embed="rId32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4681728" cy="292608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spacing w:after="0"/>
            </w:pPr>
          </w:p>
        </w:tc>
      </w:tr>
      <w:tr>
        <w:tc>
          <w:tcPr>
            <w:tcW w:type="dxa" w:w="1021"/>
          </w:tcPr>
          <w:p>
            <w:pPr>
              <w:keepNext/>
            </w:pPr>
            <w:r>
              <w:rPr>
                <w:rFonts w:ascii="Arial" w:hAnsi="Arial"/>
                <w:sz w:val="18"/>
              </w:rPr>
              <w:t>7.0.0</w:t>
            </w:r>
          </w:p>
        </w:tc>
        <w:tc>
          <w:tcPr>
            <w:tcW w:type="dxa" w:w="3392"/>
          </w:tcPr>
          <w:p>
            <w:pPr>
              <w:keepNext/>
            </w:pPr>
            <w:r>
              <w:rPr>
                <w:rFonts w:ascii="Arial" w:hAnsi="Arial"/>
                <w:sz w:val="18"/>
              </w:rPr>
              <w:t>When returned details include cell-neighbour data, the dialog displays each neighbour in its own labelled details table.</w:t>
            </w:r>
          </w:p>
        </w:tc>
        <w:tc>
          <w:tcPr>
            <w:tcW w:type="dxa" w:w="3168"/>
          </w:tcPr>
          <w:p>
            <w:pPr>
              <w:keepNext/>
            </w:pPr>
            <w:r>
              <w:rPr>
                <w:rFonts w:ascii="Arial" w:hAnsi="Arial"/>
                <w:sz w:val="18"/>
              </w:rPr>
              <w:t>When returned details include cell-neighbour data, the dialog displays each neighbour in its own labelled details table.</w:t>
            </w:r>
          </w:p>
        </w:tc>
        <w:tc>
          <w:tcPr>
            <w:tcW w:type="dxa" w:w="4605"/>
          </w:tcPr>
          <w:p>
            <w:pPr>
              <w:keepNext/>
            </w:pPr>
            <w:r>
              <w:rPr>
                <w:rFonts w:ascii="Arial" w:hAnsi="Arial"/>
                <w:sz w:val="18"/>
              </w:rPr>
              <w:t>criterion-7-before-earliest-record.png shows the selected 15/08/2026 15:37:13 record. criterion-7-final-earliest-record.png and criterion-7-final-all-neighbours.png together show separately labelled Cell Neighbour 1, 2 and 3 tables, matching the three returned neighbours recorded for 131974812: RSRP -120/-118/-128 dBm, RSRQ -18/-16/-20, EARFCN 6400/6400/39448, PCI 117/272/62.</w:t>
              <w:br/>
              <w:t>Evidence: E15, E16, E17, E18, E19</w:t>
            </w:r>
          </w:p>
        </w:tc>
        <w:tc>
          <w:tcPr>
            <w:tcW w:type="dxa" w:w="2268"/>
          </w:tcPr>
          <w:p>
            <w:pPr>
              <w:keepNext/>
            </w:pPr>
            <w:r>
              <w:rPr>
                <w:rFonts w:ascii="Arial" w:hAnsi="Arial"/>
                <w:sz w:val="18"/>
              </w:rPr>
              <w:t>Passed</w:t>
            </w:r>
          </w:p>
        </w:tc>
      </w:tr>
      <w:tr>
        <w:trPr>
          <w:cantSplit/>
        </w:trPr>
        <w:tc>
          <w:tcPr>
            <w:tcW w:type="dxa" w:w="14454"/>
            <w:gridSpan w:val="5"/>
          </w:tcPr>
          <w:p>
            <w:pPr>
              <w:keepNext w:val="0"/>
              <w:spacing w:after="60"/>
            </w:pPr>
            <w:r>
              <w:rPr>
                <w:rFonts w:ascii="Arial" w:hAnsi="Arial"/>
                <w:b w:val="0"/>
                <w:sz w:val="18"/>
              </w:rPr>
              <w:t>Criterion 7 assessment: criterion-7-before-earliest-record.png shows the selected 15/08/2026 15:37:13 record. criterion-7-final-earliest-record.png and criterion-7-final-all-neighbours.png together show separately labelled Cell Neighbour 1, 2 and 3 tables, matching the three returned neighbours recorded for 131974812: RSRP -120/-118/-128 dBm, RSRQ -18/-16/-20, EARFCN 6400/6400/39448, PCI 117/272/62.</w:t>
            </w:r>
          </w:p>
        </w:tc>
      </w:tr>
      <w:tr>
        <w:trPr>
          <w:cantSplit/>
        </w:trPr>
        <w:tc>
          <w:tcPr>
            <w:tcW w:type="dxa" w:w="14454"/>
            <w:gridSpan w:val="5"/>
          </w:tcPr>
          <w:p>
            <w:pPr>
              <w:spacing w:after="4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Criterion 7 evidence: When returned details include cell-neighbour data, the dialog displays each neighbour in its own labelled details table.</w:t>
              <w:br/>
            </w:r>
            <w:r>
              <w:rPr>
                <w:sz w:val="16"/>
              </w:rPr>
              <w:t>Browser URL recorded after criterion: https://o2intelligence-v4-dev.metricell.com/gis</w:t>
            </w:r>
          </w:p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7227"/>
              <w:gridCol w:w="7227"/>
            </w:tblGrid>
            <w:tr>
              <w:tc>
                <w:tcPr>
                  <w:tcW w:type="dxa" w:w="7227"/>
                </w:tcPr>
                <w:p>
                  <w:pPr>
                    <w:spacing w:after="40"/>
                  </w:pPr>
                  <w:r>
                    <w:rPr>
                      <w:b/>
                      <w:sz w:val="15"/>
                    </w:rPr>
                    <w:t>E15 - Before select point (criterion-7-before-select-point.png)</w:t>
                  </w:r>
                </w:p>
                <w:p>
                  <w:pPr>
                    <w:keepNext w:val="0"/>
                    <w:spacing w:after="0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3291840" cy="2057400"/>
                        <wp:docPr id="877309208" name="Picture 877309208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criterion-7-before-select-point.png"/>
                                <pic:cNvPicPr/>
                              </pic:nvPicPr>
                              <pic:blipFill>
                                <a:blip r:embed="rId33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291840" cy="20574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7227"/>
                </w:tcPr>
                <w:p>
                  <w:pPr>
                    <w:spacing w:after="40"/>
                  </w:pPr>
                  <w:r>
                    <w:rPr>
                      <w:b/>
                      <w:sz w:val="15"/>
                    </w:rPr>
                    <w:t>E16 - Before earliest record sort (criterion-7-before-earliest-record-sort.png)</w:t>
                  </w:r>
                </w:p>
                <w:p>
                  <w:pPr>
                    <w:keepNext w:val="0"/>
                    <w:spacing w:after="0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3291840" cy="2057400"/>
                        <wp:docPr id="877309209" name="Picture 877309209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criterion-7-before-earliest-record-sort.png"/>
                                <pic:cNvPicPr/>
                              </pic:nvPicPr>
                              <pic:blipFill>
                                <a:blip r:embed="rId34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291840" cy="20574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spacing w:after="0"/>
            </w:pPr>
          </w:p>
        </w:tc>
      </w:tr>
      <w:tr>
        <w:trPr>
          <w:cantSplit/>
        </w:trPr>
        <w:tc>
          <w:tcPr>
            <w:tcW w:type="dxa" w:w="14454"/>
            <w:gridSpan w:val="5"/>
          </w:tcPr>
          <w:p>
            <w:pPr>
              <w:spacing w:after="4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Criterion 7 continued: When returned details include cell-neighbour data, the dialog displays each neighbour in its own labelled details table.</w:t>
              <w:br/>
            </w:r>
            <w:r>
              <w:rPr>
                <w:sz w:val="16"/>
              </w:rPr>
              <w:t>Browser URL recorded after criterion: https://o2intelligence-v4-dev.metricell.com/gis</w:t>
            </w:r>
          </w:p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7227"/>
              <w:gridCol w:w="7227"/>
            </w:tblGrid>
            <w:tr>
              <w:tc>
                <w:tcPr>
                  <w:tcW w:type="dxa" w:w="7227"/>
                </w:tcPr>
                <w:p>
                  <w:pPr>
                    <w:spacing w:after="40"/>
                  </w:pPr>
                  <w:r>
                    <w:rPr>
                      <w:b/>
                      <w:sz w:val="15"/>
                    </w:rPr>
                    <w:t>E17 - Before earliest record (criterion-7-before-earliest-record.png)</w:t>
                  </w:r>
                </w:p>
                <w:p>
                  <w:pPr>
                    <w:keepNext w:val="0"/>
                    <w:spacing w:after="0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3291840" cy="2057400"/>
                        <wp:docPr id="877309210" name="Picture 877309210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criterion-7-before-earliest-record.png"/>
                                <pic:cNvPicPr/>
                              </pic:nvPicPr>
                              <pic:blipFill>
                                <a:blip r:embed="rId35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291840" cy="20574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7227"/>
                </w:tcPr>
                <w:p>
                  <w:pPr>
                    <w:spacing w:after="40"/>
                  </w:pPr>
                  <w:r>
                    <w:rPr>
                      <w:b/>
                      <w:sz w:val="15"/>
                    </w:rPr>
                    <w:t>E18 - Final earliest record (criterion-7-final-earliest-record.png)</w:t>
                  </w:r>
                </w:p>
                <w:p>
                  <w:pPr>
                    <w:keepNext w:val="0"/>
                    <w:spacing w:after="0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3291840" cy="2057400"/>
                        <wp:docPr id="877309211" name="Picture 877309211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criterion-7-final-earliest-record.png"/>
                                <pic:cNvPicPr/>
                              </pic:nvPicPr>
                              <pic:blipFill>
                                <a:blip r:embed="rId36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291840" cy="20574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spacing w:after="0"/>
            </w:pPr>
          </w:p>
        </w:tc>
      </w:tr>
      <w:tr>
        <w:trPr>
          <w:cantSplit/>
        </w:trPr>
        <w:tc>
          <w:tcPr>
            <w:tcW w:type="dxa" w:w="14454"/>
            <w:gridSpan w:val="5"/>
          </w:tcPr>
          <w:p>
            <w:pPr>
              <w:spacing w:after="4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Criterion 7 continued: When returned details include cell-neighbour data, the dialog displays each neighbour in its own labelled details table.</w:t>
              <w:br/>
            </w:r>
            <w:r>
              <w:rPr>
                <w:sz w:val="16"/>
              </w:rPr>
              <w:t>Browser URL recorded after criterion: https://o2intelligence-v4-dev.metricell.com/gis</w:t>
            </w:r>
          </w:p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14454"/>
            </w:tblGrid>
            <w:tr>
              <w:tc>
                <w:tcPr>
                  <w:tcW w:type="dxa" w:w="14454"/>
                </w:tcPr>
                <w:p>
                  <w:pPr>
                    <w:spacing w:after="40"/>
                  </w:pPr>
                  <w:r>
                    <w:rPr>
                      <w:b/>
                      <w:sz w:val="15"/>
                    </w:rPr>
                    <w:t>E19 - Final all neighbours (criterion-7-final-all-neighbours.png)</w:t>
                  </w:r>
                </w:p>
                <w:p>
                  <w:pPr>
                    <w:keepNext w:val="0"/>
                    <w:spacing w:after="0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4681728" cy="2926080"/>
                        <wp:docPr id="877309212" name="Picture 877309212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criterion-7-final-all-neighbours.png"/>
                                <pic:cNvPicPr/>
                              </pic:nvPicPr>
                              <pic:blipFill>
                                <a:blip r:embed="rId37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4681728" cy="292608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spacing w:after="0"/>
            </w:pPr>
          </w:p>
        </w:tc>
      </w:tr>
      <w:tr>
        <w:tc>
          <w:tcPr>
            <w:tcW w:type="dxa" w:w="1021"/>
          </w:tcPr>
          <w:p>
            <w:pPr>
              <w:keepNext/>
            </w:pPr>
            <w:r>
              <w:rPr>
                <w:rFonts w:ascii="Arial" w:hAnsi="Arial"/>
                <w:sz w:val="18"/>
              </w:rPr>
              <w:t>8.0.0</w:t>
            </w:r>
          </w:p>
        </w:tc>
        <w:tc>
          <w:tcPr>
            <w:tcW w:type="dxa" w:w="3392"/>
          </w:tcPr>
          <w:p>
            <w:pPr>
              <w:keepNext/>
            </w:pPr>
            <w:r>
              <w:rPr>
                <w:rFonts w:ascii="Arial" w:hAnsi="Arial"/>
                <w:sz w:val="18"/>
              </w:rPr>
              <w:t>While Service details are loading, the dialog displays a loading state.</w:t>
            </w:r>
          </w:p>
        </w:tc>
        <w:tc>
          <w:tcPr>
            <w:tcW w:type="dxa" w:w="3168"/>
          </w:tcPr>
          <w:p>
            <w:pPr>
              <w:keepNext/>
            </w:pPr>
            <w:r>
              <w:rPr>
                <w:rFonts w:ascii="Arial" w:hAnsi="Arial"/>
                <w:sz w:val="18"/>
              </w:rPr>
              <w:t>While Service details are loading, the dialog displays a loading state.</w:t>
            </w:r>
          </w:p>
        </w:tc>
        <w:tc>
          <w:tcPr>
            <w:tcW w:type="dxa" w:w="4605"/>
          </w:tcPr>
          <w:p>
            <w:pPr>
              <w:keepNext/>
            </w:pPr>
            <w:r>
              <w:rPr>
                <w:rFonts w:ascii="Arial" w:hAnsi="Arial"/>
                <w:sz w:val="18"/>
              </w:rPr>
              <w:t>SIMULATED UI STATE: The original development-host POST https://o2intelligence-v4-dev.metricell.com/api/platform/automobile/service/cluster-details read for pointId 132762383 / mercatorKey 1008808500521866559 was held and released, using its genuine 200 baseline as endpoint provenance. criterion-8-genuine-baseline.png and criterion-8-before-delayed-reopen.png establish loaded and closed states; criterion-8-final.png visibly shows a small blue loading spinner in the selected Service detail panel, rather than visible Loading point details text. criterion-8-recovery.png shows the same 19:47:32 record restored. Results document exact owned-handler removal and settled pending work. This proves the explicit loading UI only, not backend performance or manufactured backend success.</w:t>
              <w:br/>
              <w:t>Evidence: E20, E21, E22</w:t>
            </w:r>
          </w:p>
        </w:tc>
        <w:tc>
          <w:tcPr>
            <w:tcW w:type="dxa" w:w="2268"/>
          </w:tcPr>
          <w:p>
            <w:pPr>
              <w:keepNext/>
            </w:pPr>
            <w:r>
              <w:rPr>
                <w:rFonts w:ascii="Arial" w:hAnsi="Arial"/>
                <w:sz w:val="18"/>
              </w:rPr>
              <w:t>Passed</w:t>
            </w:r>
          </w:p>
        </w:tc>
      </w:tr>
      <w:tr>
        <w:trPr>
          <w:cantSplit/>
        </w:trPr>
        <w:tc>
          <w:tcPr>
            <w:tcW w:type="dxa" w:w="14454"/>
            <w:gridSpan w:val="5"/>
          </w:tcPr>
          <w:p>
            <w:pPr>
              <w:keepNext w:val="0"/>
              <w:spacing w:after="60"/>
            </w:pPr>
            <w:r>
              <w:rPr>
                <w:rFonts w:ascii="Arial" w:hAnsi="Arial"/>
                <w:b w:val="0"/>
                <w:sz w:val="18"/>
              </w:rPr>
              <w:t>Criterion 8 assessment: SIMULATED UI STATE: The original development-host POST https://o2intelligence-v4-dev.metricell.com/api/platform/automobile/service/cluster-details read for pointId 132762383 / mercatorKey 1008808500521866559 was held and released, using its genuine 200 baseline as endpoint provenance. criterion-8-genuine-baseline.png and criterion-8-before-delayed-reopen.png establish loaded and closed states; criterion-8-final.png visibly shows a small blue loading spinner in the selected Service detail panel, rather than visible Loading point details text. criterion-8-recovery.png shows the same 19:47:32 record restored. Results document exact owned-handler removal and settled pending work. This proves the explicit loading UI only, not backend performance or manufactured backend success.</w:t>
            </w:r>
          </w:p>
        </w:tc>
      </w:tr>
      <w:tr>
        <w:trPr>
          <w:cantSplit/>
        </w:trPr>
        <w:tc>
          <w:tcPr>
            <w:tcW w:type="dxa" w:w="14454"/>
            <w:gridSpan w:val="5"/>
          </w:tcPr>
          <w:p>
            <w:pPr>
              <w:spacing w:after="4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Criterion 8 evidence: While Service details are loading, the dialog displays a loading state.</w:t>
              <w:br/>
            </w:r>
            <w:r>
              <w:rPr>
                <w:b/>
                <w:sz w:val="16"/>
              </w:rPr>
              <w:t>SIMULATED UI STATE: browser-local condition; recovery uses the genuine service.</w:t>
              <w:br/>
            </w:r>
            <w:r>
              <w:rPr>
                <w:sz w:val="16"/>
              </w:rPr>
              <w:t>Browser URL recorded after criterion: https://o2intelligence-v4-dev.metricell.com/gis</w:t>
            </w:r>
          </w:p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7227"/>
              <w:gridCol w:w="7227"/>
            </w:tblGrid>
            <w:tr>
              <w:tc>
                <w:tcPr>
                  <w:tcW w:type="dxa" w:w="7227"/>
                </w:tcPr>
                <w:p>
                  <w:pPr>
                    <w:spacing w:after="40"/>
                  </w:pPr>
                  <w:r>
                    <w:rPr>
                      <w:b/>
                      <w:sz w:val="15"/>
                    </w:rPr>
                    <w:t>E20 - Final (criterion-8-final.png)</w:t>
                  </w:r>
                </w:p>
                <w:p>
                  <w:pPr>
                    <w:keepNext w:val="0"/>
                    <w:spacing w:after="0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3291840" cy="2057400"/>
                        <wp:docPr id="877309213" name="Picture 877309213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criterion-8-final.png"/>
                                <pic:cNvPicPr/>
                              </pic:nvPicPr>
                              <pic:blipFill>
                                <a:blip r:embed="rId38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291840" cy="20574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7227"/>
                </w:tcPr>
                <w:p>
                  <w:pPr>
                    <w:spacing w:after="40"/>
                  </w:pPr>
                  <w:r>
                    <w:rPr>
                      <w:b/>
                      <w:sz w:val="15"/>
                    </w:rPr>
                    <w:t>E21 - Recovery (criterion-8-recovery.png)</w:t>
                  </w:r>
                </w:p>
                <w:p>
                  <w:pPr>
                    <w:keepNext w:val="0"/>
                    <w:spacing w:after="0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3291840" cy="2057400"/>
                        <wp:docPr id="877309214" name="Picture 877309214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criterion-8-recovery.png"/>
                                <pic:cNvPicPr/>
                              </pic:nvPicPr>
                              <pic:blipFill>
                                <a:blip r:embed="rId3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291840" cy="20574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spacing w:after="0"/>
            </w:pPr>
          </w:p>
        </w:tc>
      </w:tr>
      <w:tr>
        <w:trPr>
          <w:cantSplit/>
        </w:trPr>
        <w:tc>
          <w:tcPr>
            <w:tcW w:type="dxa" w:w="14454"/>
            <w:gridSpan w:val="5"/>
          </w:tcPr>
          <w:p>
            <w:pPr>
              <w:spacing w:after="4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Criterion 8 continued: While Service details are loading, the dialog displays a loading state.</w:t>
              <w:br/>
            </w:r>
            <w:r>
              <w:rPr>
                <w:b/>
                <w:sz w:val="16"/>
              </w:rPr>
              <w:t>SIMULATED UI STATE: browser-local condition; recovery uses the genuine service.</w:t>
              <w:br/>
            </w:r>
            <w:r>
              <w:rPr>
                <w:sz w:val="16"/>
              </w:rPr>
              <w:t>Browser URL recorded after criterion: https://o2intelligence-v4-dev.metricell.com/gis</w:t>
            </w:r>
          </w:p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14454"/>
            </w:tblGrid>
            <w:tr>
              <w:tc>
                <w:tcPr>
                  <w:tcW w:type="dxa" w:w="14454"/>
                </w:tcPr>
                <w:p>
                  <w:pPr>
                    <w:spacing w:after="40"/>
                  </w:pPr>
                  <w:r>
                    <w:rPr>
                      <w:b/>
                      <w:sz w:val="15"/>
                    </w:rPr>
                    <w:t>E22 - Genuine baseline (criterion-8-genuine-baseline.png)</w:t>
                  </w:r>
                </w:p>
                <w:p>
                  <w:pPr>
                    <w:keepNext w:val="0"/>
                    <w:spacing w:after="0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4681728" cy="2926080"/>
                        <wp:docPr id="877309215" name="Picture 877309215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criterion-8-genuine-baseline.png"/>
                                <pic:cNvPicPr/>
                              </pic:nvPicPr>
                              <pic:blipFill>
                                <a:blip r:embed="rId4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4681728" cy="292608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spacing w:after="0"/>
            </w:pPr>
          </w:p>
        </w:tc>
      </w:tr>
      <w:tr>
        <w:tc>
          <w:tcPr>
            <w:tcW w:type="dxa" w:w="1021"/>
          </w:tcPr>
          <w:p>
            <w:pPr>
              <w:keepNext/>
            </w:pPr>
            <w:r>
              <w:rPr>
                <w:rFonts w:ascii="Arial" w:hAnsi="Arial"/>
                <w:sz w:val="18"/>
              </w:rPr>
              <w:t>9.0.0</w:t>
            </w:r>
          </w:p>
        </w:tc>
        <w:tc>
          <w:tcPr>
            <w:tcW w:type="dxa" w:w="3392"/>
          </w:tcPr>
          <w:p>
            <w:pPr>
              <w:keepNext/>
            </w:pPr>
            <w:r>
              <w:rPr>
                <w:rFonts w:ascii="Arial" w:hAnsi="Arial"/>
                <w:sz w:val="18"/>
              </w:rPr>
              <w:t>If Service details cannot be retrieved, the dialog displays an error state and does not display stale details.</w:t>
            </w:r>
          </w:p>
        </w:tc>
        <w:tc>
          <w:tcPr>
            <w:tcW w:type="dxa" w:w="3168"/>
          </w:tcPr>
          <w:p>
            <w:pPr>
              <w:keepNext/>
            </w:pPr>
            <w:r>
              <w:rPr>
                <w:rFonts w:ascii="Arial" w:hAnsi="Arial"/>
                <w:sz w:val="18"/>
              </w:rPr>
              <w:t>If Service details cannot be retrieved, the dialog displays an error state and does not display stale details.</w:t>
            </w:r>
          </w:p>
        </w:tc>
        <w:tc>
          <w:tcPr>
            <w:tcW w:type="dxa" w:w="4605"/>
          </w:tcPr>
          <w:p>
            <w:pPr>
              <w:keepNext/>
            </w:pPr>
            <w:r>
              <w:rPr>
                <w:rFonts w:ascii="Arial" w:hAnsi="Arial"/>
                <w:sz w:val="18"/>
              </w:rPr>
              <w:t>SIMULATED UI STATE: A browser-local HTTP 503 application/problem+json response was injected only for the previously genuine development-host POST https://o2intelligence-v4-dev.metricell.com/api/platform/automobile/service/cluster-details read, pointId 132762383 / mercatorKey 1008808500521866559. criterion-9-target-genuine-baseline.png shows target 19:47:32; criterion-9-distinct-record-baseline.png shows prior record 132762320 at 19:47:26; criterion-9-before-failing-target.png returns to the list. criterion-9-final.png shows Unable to load point details and Retry with no prior details in the active target panel; the prior record is an inactive tab. criterion-9-recovery.png restores target 19:47:32 after Retry. Results document exact handler removal and settled work; criterion-9-cleanup.png shows restored Ping/HTTP Browsing state. This proves synthetic error UI handling only, not a real backend outage.</w:t>
              <w:br/>
              <w:t>Evidence: E23, E24, E25</w:t>
            </w:r>
          </w:p>
        </w:tc>
        <w:tc>
          <w:tcPr>
            <w:tcW w:type="dxa" w:w="2268"/>
          </w:tcPr>
          <w:p>
            <w:pPr>
              <w:keepNext/>
            </w:pPr>
            <w:r>
              <w:rPr>
                <w:rFonts w:ascii="Arial" w:hAnsi="Arial"/>
                <w:sz w:val="18"/>
              </w:rPr>
              <w:t>Passed</w:t>
            </w:r>
          </w:p>
        </w:tc>
      </w:tr>
      <w:tr>
        <w:trPr>
          <w:cantSplit/>
        </w:trPr>
        <w:tc>
          <w:tcPr>
            <w:tcW w:type="dxa" w:w="14454"/>
            <w:gridSpan w:val="5"/>
          </w:tcPr>
          <w:p>
            <w:pPr>
              <w:keepNext w:val="0"/>
              <w:spacing w:after="60"/>
            </w:pPr>
            <w:r>
              <w:rPr>
                <w:rFonts w:ascii="Arial" w:hAnsi="Arial"/>
                <w:b w:val="0"/>
                <w:sz w:val="18"/>
              </w:rPr>
              <w:t>Criterion 9 assessment: SIMULATED UI STATE: A browser-local HTTP 503 application/problem+json response was injected only for the previously genuine development-host POST https://o2intelligence-v4-dev.metricell.com/api/platform/automobile/service/cluster-details read, pointId 132762383 / mercatorKey 1008808500521866559. criterion-9-target-genuine-baseline.png shows target 19:47:32; criterion-9-distinct-record-baseline.png shows prior record 132762320 at 19:47:26; criterion-9-before-failing-target.png returns to the list. criterion-9-final.png shows Unable to load point details and Retry with no prior details in the active target panel; the prior record is an inactive tab. criterion-9-recovery.png restores target 19:47:32 after Retry. Results document exact handler removal and settled work; criterion-9-cleanup.png shows restored Ping/HTTP Browsing state. This proves synthetic error UI handling only, not a real backend outage.</w:t>
            </w:r>
          </w:p>
        </w:tc>
      </w:tr>
      <w:tr>
        <w:trPr>
          <w:cantSplit/>
        </w:trPr>
        <w:tc>
          <w:tcPr>
            <w:tcW w:type="dxa" w:w="14454"/>
            <w:gridSpan w:val="5"/>
          </w:tcPr>
          <w:p>
            <w:pPr>
              <w:spacing w:after="4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Criterion 9 evidence: If Service details cannot be retrieved, the dialog displays an error state and does not display stale details.</w:t>
              <w:br/>
            </w:r>
            <w:r>
              <w:rPr>
                <w:b/>
                <w:sz w:val="16"/>
              </w:rPr>
              <w:t>SIMULATED UI STATE: browser-local condition; recovery uses the genuine service.</w:t>
              <w:br/>
            </w:r>
            <w:r>
              <w:rPr>
                <w:sz w:val="16"/>
              </w:rPr>
              <w:t>Browser URL recorded after criterion: https://o2intelligence-v4-dev.metricell.com/gis</w:t>
            </w:r>
          </w:p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7227"/>
              <w:gridCol w:w="7227"/>
            </w:tblGrid>
            <w:tr>
              <w:tc>
                <w:tcPr>
                  <w:tcW w:type="dxa" w:w="7227"/>
                </w:tcPr>
                <w:p>
                  <w:pPr>
                    <w:spacing w:after="40"/>
                  </w:pPr>
                  <w:r>
                    <w:rPr>
                      <w:b/>
                      <w:sz w:val="15"/>
                    </w:rPr>
                    <w:t>E23 - Final (criterion-9-final.png)</w:t>
                  </w:r>
                </w:p>
                <w:p>
                  <w:pPr>
                    <w:keepNext w:val="0"/>
                    <w:spacing w:after="0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3291840" cy="2057400"/>
                        <wp:docPr id="877309216" name="Picture 877309216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criterion-9-final.png"/>
                                <pic:cNvPicPr/>
                              </pic:nvPicPr>
                              <pic:blipFill>
                                <a:blip r:embed="rId4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291840" cy="20574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7227"/>
                </w:tcPr>
                <w:p>
                  <w:pPr>
                    <w:spacing w:after="40"/>
                  </w:pPr>
                  <w:r>
                    <w:rPr>
                      <w:b/>
                      <w:sz w:val="15"/>
                    </w:rPr>
                    <w:t>E24 - Recovery (criterion-9-recovery.png)</w:t>
                  </w:r>
                </w:p>
                <w:p>
                  <w:pPr>
                    <w:keepNext w:val="0"/>
                    <w:spacing w:after="0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3291840" cy="2057400"/>
                        <wp:docPr id="877309217" name="Picture 877309217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criterion-9-recovery.png"/>
                                <pic:cNvPicPr/>
                              </pic:nvPicPr>
                              <pic:blipFill>
                                <a:blip r:embed="rId42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291840" cy="20574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spacing w:after="0"/>
            </w:pPr>
          </w:p>
        </w:tc>
      </w:tr>
      <w:tr>
        <w:trPr>
          <w:cantSplit/>
        </w:trPr>
        <w:tc>
          <w:tcPr>
            <w:tcW w:type="dxa" w:w="14454"/>
            <w:gridSpan w:val="5"/>
          </w:tcPr>
          <w:p>
            <w:pPr>
              <w:spacing w:after="4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Criterion 9 continued: If Service details cannot be retrieved, the dialog displays an error state and does not display stale details.</w:t>
              <w:br/>
            </w:r>
            <w:r>
              <w:rPr>
                <w:b/>
                <w:sz w:val="16"/>
              </w:rPr>
              <w:t>SIMULATED UI STATE: browser-local condition; recovery uses the genuine service.</w:t>
              <w:br/>
            </w:r>
            <w:r>
              <w:rPr>
                <w:sz w:val="16"/>
              </w:rPr>
              <w:t>Browser URL recorded after criterion: https://o2intelligence-v4-dev.metricell.com/gis</w:t>
            </w:r>
          </w:p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14454"/>
            </w:tblGrid>
            <w:tr>
              <w:tc>
                <w:tcPr>
                  <w:tcW w:type="dxa" w:w="14454"/>
                </w:tcPr>
                <w:p>
                  <w:pPr>
                    <w:spacing w:after="40"/>
                  </w:pPr>
                  <w:r>
                    <w:rPr>
                      <w:b/>
                      <w:sz w:val="15"/>
                    </w:rPr>
                    <w:t>E25 - Target genuine baseline (criterion-9-target-genuine-baseline.png)</w:t>
                  </w:r>
                </w:p>
                <w:p>
                  <w:pPr>
                    <w:keepNext w:val="0"/>
                    <w:spacing w:after="0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4681728" cy="2926080"/>
                        <wp:docPr id="877309218" name="Picture 877309218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criterion-9-target-genuine-baseline.png"/>
                                <pic:cNvPicPr/>
                              </pic:nvPicPr>
                              <pic:blipFill>
                                <a:blip r:embed="rId43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4681728" cy="292608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spacing w:after="0"/>
            </w:pPr>
          </w:p>
        </w:tc>
      </w:tr>
    </w:tbl>
    <w:p w14:paraId="6E606D2B" w14:textId="77777777" w:rsidR="00D923D9" w:rsidRDefault="00D923D9" w:rsidP="001D710D">
      <w:pPr>
        <w:rPr>
          <w:i/>
          <w:color w:val="091E33" w:themeColor="text1"/>
          <w:sz w:val="20"/>
        </w:rPr>
        <w:pageBreakBefore/>
      </w:pPr>
      <w:r>
        <w:rPr>
          <w:noProof/>
          <w:sz w:val="20"/>
          <w:szCs w:val="20"/>
          <w:lang w:eastAsia="en-GB"/>
        </w:rPr>
        <w:lastRenderedPageBreak/>
        <w:drawing>
          <wp:anchor distT="0" distB="0" distL="114300" distR="114300" simplePos="0" relativeHeight="251658242" behindDoc="1" locked="0" layoutInCell="1" allowOverlap="1" wp14:anchorId="22739095" wp14:editId="728A46F9">
            <wp:simplePos x="0" y="0"/>
            <wp:positionH relativeFrom="page">
              <wp:align>left</wp:align>
            </wp:positionH>
            <wp:positionV relativeFrom="paragraph">
              <wp:posOffset>-724535</wp:posOffset>
            </wp:positionV>
            <wp:extent cx="10755630" cy="8343900"/>
            <wp:effectExtent l="0" t="0" r="7620" b="0"/>
            <wp:wrapNone/>
            <wp:docPr id="877309190" name="Graphic 8773091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Graphic 1"/>
                    <pic:cNvPicPr/>
                  </pic:nvPicPr>
                  <pic:blipFill>
                    <a:blip r:embed="rId11">
                      <a:extLst>
                        <a:ext uri="{96DAC541-7B7A-43D3-8B79-37D633B846F1}">
                          <asvg:svgBlip xmlns:asvg="http://schemas.microsoft.com/office/drawing/2016/SVG/main" r:embed="rId12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755630" cy="83439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4490B47" w14:textId="77777777" w:rsidR="00D923D9" w:rsidRDefault="00D923D9" w:rsidP="001D710D">
      <w:pPr>
        <w:rPr>
          <w:i/>
          <w:color w:val="091E33" w:themeColor="text1"/>
          <w:sz w:val="20"/>
        </w:rPr>
      </w:pPr>
    </w:p>
    <w:p w14:paraId="014251A1" w14:textId="77777777" w:rsidR="00D923D9" w:rsidRDefault="00D923D9" w:rsidP="001D710D">
      <w:pPr>
        <w:rPr>
          <w:i/>
          <w:color w:val="091E33" w:themeColor="text1"/>
          <w:sz w:val="20"/>
        </w:rPr>
      </w:pPr>
    </w:p>
    <w:p w14:paraId="68422EC1" w14:textId="77777777" w:rsidR="00D923D9" w:rsidRDefault="00D923D9" w:rsidP="001D710D">
      <w:pPr>
        <w:rPr>
          <w:i/>
          <w:color w:val="091E33" w:themeColor="text1"/>
          <w:sz w:val="20"/>
        </w:rPr>
      </w:pPr>
    </w:p>
    <w:p w14:paraId="4E0894D4" w14:textId="77777777" w:rsidR="00A5655A" w:rsidRDefault="00A5655A" w:rsidP="001D710D">
      <w:pPr>
        <w:rPr>
          <w:i/>
          <w:color w:val="091E33" w:themeColor="text1"/>
          <w:sz w:val="20"/>
        </w:rPr>
      </w:pPr>
    </w:p>
    <w:p w14:paraId="3A4271D7" w14:textId="77777777" w:rsidR="00A5655A" w:rsidRDefault="00A5655A" w:rsidP="001D710D">
      <w:pPr>
        <w:rPr>
          <w:i/>
          <w:color w:val="091E33" w:themeColor="text1"/>
          <w:sz w:val="20"/>
        </w:rPr>
      </w:pPr>
    </w:p>
    <w:p w14:paraId="2216235E" w14:textId="77777777" w:rsidR="00D923D9" w:rsidRDefault="00D923D9" w:rsidP="00341971">
      <w:pPr>
        <w:pStyle w:val="Heading1"/>
      </w:pPr>
      <w:bookmarkStart w:id="4" w:name="_Toc149569271"/>
    </w:p>
    <w:p w14:paraId="465793F5" w14:textId="77777777" w:rsidR="00D923D9" w:rsidRDefault="00D923D9" w:rsidP="00341971">
      <w:pPr>
        <w:pStyle w:val="Heading1"/>
      </w:pPr>
    </w:p>
    <w:p w14:paraId="28D3EA6F" w14:textId="77777777" w:rsidR="00D923D9" w:rsidRDefault="00D923D9" w:rsidP="00341971">
      <w:pPr>
        <w:pStyle w:val="Heading1"/>
      </w:pPr>
    </w:p>
    <w:p w14:paraId="64D5624A" w14:textId="77777777" w:rsidR="00D923D9" w:rsidRPr="00341971" w:rsidRDefault="00D923D9" w:rsidP="00341971">
      <w:pPr>
        <w:pStyle w:val="Heading1"/>
      </w:pPr>
      <w:bookmarkStart w:id="5" w:name="_Toc230683177"/>
      <w:r w:rsidRPr="00341971">
        <w:rPr>
          <w:vanish w:val="0"/>
          <w:color w:val="FFFFFF"/>
        </w:rPr>
        <w:t>About Metricell</w:t>
      </w:r>
      <w:bookmarkEnd w:id="4"/>
      <w:bookmarkEnd w:id="5"/>
    </w:p>
    <w:p w14:paraId="69289309" w14:textId="77777777" w:rsidR="00D923D9" w:rsidRPr="00A57B34" w:rsidRDefault="00D923D9" w:rsidP="00D923D9">
      <w:pPr>
        <w:rPr>
          <w:color w:val="FFFFFF" w:themeColor="background1"/>
        </w:rPr>
      </w:pPr>
    </w:p>
    <w:p w14:paraId="549DBE86" w14:textId="77777777" w:rsidR="00D923D9" w:rsidRPr="00A57B34" w:rsidRDefault="00D923D9" w:rsidP="00D923D9">
      <w:pPr>
        <w:rPr>
          <w:color w:val="FFFFFF" w:themeColor="background1"/>
        </w:rPr>
      </w:pPr>
      <w:r w:rsidRPr="00A57B34">
        <w:rPr>
          <w:color w:val="FFFFFF" w:themeColor="background1"/>
        </w:rPr>
        <w:t>Metricell is on a mission to deliver connectivity. We work with our customers to design, deliver and manage wireless communication networks – with a shared ambition of achieving flawless network experience. We’ve been responsible for many first-to-market products, and our technology is characterised by the relentless pursuit of automation and digitalisation.</w:t>
      </w:r>
    </w:p>
    <w:p w14:paraId="42A2F6FE" w14:textId="77777777" w:rsidR="00D923D9" w:rsidRPr="00A57B34" w:rsidRDefault="00D923D9" w:rsidP="00D923D9">
      <w:pPr>
        <w:rPr>
          <w:color w:val="FFFFFF" w:themeColor="background1"/>
        </w:rPr>
      </w:pPr>
    </w:p>
    <w:p w14:paraId="00EA3FBA" w14:textId="77777777" w:rsidR="00D923D9" w:rsidRDefault="00D923D9" w:rsidP="00D923D9">
      <w:pPr>
        <w:rPr>
          <w:color w:val="FFFFFF" w:themeColor="background1"/>
        </w:rPr>
      </w:pPr>
      <w:r w:rsidRPr="00A57B34">
        <w:rPr>
          <w:color w:val="FFFFFF" w:themeColor="background1"/>
        </w:rPr>
        <w:t>Our geospatial intelligence tools traverse a wide variety of business processes – from Test &amp; Measurement to Customer Experience Management – and we’re pioneers in Crowdsourcing and Digital Self Care. Our technology is today in use by a range of customers; thousands of their personnel; and millions of subscribers worldwide.</w:t>
      </w:r>
    </w:p>
    <w:p w14:paraId="359B60B1" w14:textId="77777777" w:rsidR="00D923D9" w:rsidRDefault="00D923D9" w:rsidP="00D923D9">
      <w:pPr>
        <w:rPr>
          <w:color w:val="FFFFFF" w:themeColor="background1"/>
        </w:rPr>
      </w:pPr>
    </w:p>
    <w:p w14:paraId="24D940E4" w14:textId="77777777" w:rsidR="00CE5763" w:rsidRDefault="00D923D9" w:rsidP="00D923D9">
      <w:pPr>
        <w:rPr>
          <w:color w:val="FFFFFF" w:themeColor="background1"/>
          <w:u w:val="single"/>
        </w:rPr>
      </w:pPr>
      <w:r>
        <w:rPr>
          <w:color w:val="FFFFFF" w:themeColor="background1"/>
        </w:rPr>
        <w:t xml:space="preserve">Find out more at </w:t>
      </w:r>
      <w:r w:rsidRPr="00A57B34">
        <w:rPr>
          <w:color w:val="FFFFFF" w:themeColor="background1"/>
          <w:u w:val="single"/>
        </w:rPr>
        <w:t>www.metricell.com</w:t>
      </w:r>
    </w:p>
    <w:p w14:paraId="3D9B40EC" w14:textId="77777777" w:rsidR="00CE5763" w:rsidRDefault="00CE5763" w:rsidP="00D923D9">
      <w:pPr>
        <w:rPr>
          <w:color w:val="FFFFFF" w:themeColor="background1"/>
        </w:rPr>
      </w:pPr>
    </w:p>
    <w:p w14:paraId="08166C43" w14:textId="77777777" w:rsidR="00CE5763" w:rsidRPr="00A57B34" w:rsidRDefault="00CE5763" w:rsidP="00D923D9">
      <w:pPr>
        <w:rPr>
          <w:color w:val="FFFFFF" w:themeColor="background1"/>
        </w:rPr>
      </w:pPr>
    </w:p>
    <w:p w14:paraId="5F44079A" w14:textId="77777777" w:rsidR="00A631A5" w:rsidRPr="00C1758D" w:rsidRDefault="00CE5763" w:rsidP="00CE5763">
      <w:pPr>
        <w:rPr>
          <w:i/>
          <w:color w:val="091E33" w:themeColor="text1"/>
          <w:sz w:val="20"/>
        </w:rPr>
      </w:pPr>
      <w:r>
        <w:rPr>
          <w:rFonts w:asciiTheme="minorHAnsi" w:hAnsiTheme="minorHAnsi" w:cstheme="minorHAnsi"/>
          <w:noProof/>
          <w:sz w:val="24"/>
          <w:szCs w:val="24"/>
          <w:lang w:eastAsia="en-GB"/>
        </w:rPr>
        <mc:AlternateContent>
          <mc:Choice Requires="wpg">
            <w:drawing>
              <wp:anchor distT="0" distB="0" distL="114300" distR="114300" simplePos="0" relativeHeight="251658245" behindDoc="0" locked="0" layoutInCell="1" allowOverlap="1" wp14:anchorId="4CEA908F" wp14:editId="7F439F03">
                <wp:simplePos x="0" y="0"/>
                <wp:positionH relativeFrom="margin">
                  <wp:align>left</wp:align>
                </wp:positionH>
                <wp:positionV relativeFrom="paragraph">
                  <wp:posOffset>-78105</wp:posOffset>
                </wp:positionV>
                <wp:extent cx="4191000" cy="821055"/>
                <wp:effectExtent l="0" t="0" r="0" b="0"/>
                <wp:wrapSquare wrapText="bothSides"/>
                <wp:docPr id="584316558" name="Group 58431655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191000" cy="821055"/>
                          <a:chOff x="0" y="0"/>
                          <a:chExt cx="4203065" cy="824865"/>
                        </a:xfrm>
                      </wpg:grpSpPr>
                      <pic:pic xmlns:pic="http://schemas.openxmlformats.org/drawingml/2006/picture">
                        <pic:nvPicPr>
                          <pic:cNvPr id="559964228" name="Picture 559964228"/>
                          <pic:cNvPicPr>
                            <a:picLocks noChangeAspect="1"/>
                          </pic:cNvPicPr>
                        </pic:nvPicPr>
                        <pic:blipFill>
                          <a:blip r:embed="rId17" cstate="hqprint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08375" cy="82486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59119424" name="Picture 259119424" descr="Logo, company name&#10;&#10;Description automatically generated"/>
                          <pic:cNvPicPr>
                            <a:picLocks noChangeAspect="1"/>
                          </pic:cNvPicPr>
                        </pic:nvPicPr>
                        <pic:blipFill>
                          <a:blip r:embed="rId18" cstate="hqprint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3619500" y="0"/>
                            <a:ext cx="583565" cy="69913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="http://schemas.openxmlformats.org/drawingml/2006/main" xmlns:pic="http://schemas.openxmlformats.org/drawingml/2006/picture" xmlns:asvg="http://schemas.microsoft.com/office/drawing/2016/SVG/main" xmlns:a14="http://schemas.microsoft.com/office/drawing/2010/main" xmlns:arto="http://schemas.microsoft.com/office/word/2006/arto">
            <w:pict>
              <v:group id="Group 584316558" style="position:absolute;margin-left:0;margin-top:-6.15pt;width:330pt;height:64.65pt;z-index:251658245;mso-position-horizontal:left;mso-position-horizontal-relative:margin;mso-width-relative:margin;mso-height-relative:margin" coordsize="42030,8248" o:spid="_x0000_s1026" w14:anchorId="312A4B5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">
                <v:shape id="Picture 559964228" style="position:absolute;width:35083;height:8248;visibility:visible;mso-wrap-style:square" o:spid="_x0000_s1027" type="#_x0000_t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">
                  <v:imagedata o:title="" r:id="rId71"/>
                </v:shape>
                <v:shape id="Picture 259119424" style="position:absolute;left:36195;width:5835;height:6991;visibility:visible;mso-wrap-style:square" alt="Logo, company name&#10;&#10;Description automatically generated" o:spid="_x0000_s1028" type="#_x0000_t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">
                  <v:imagedata o:title="Logo, company name&#10;&#10;Description automatically generated" r:id="rId72"/>
                </v:shape>
                <w10:wrap type="square" anchorx="margin"/>
              </v:group>
            </w:pict>
          </mc:Fallback>
        </mc:AlternateContent>
      </w:r>
      <w:r w:rsidR="00D923D9">
        <w:rPr>
          <w:rFonts w:asciiTheme="minorHAnsi" w:hAnsiTheme="minorHAnsi" w:cstheme="minorHAnsi"/>
          <w:noProof/>
          <w:lang w:eastAsia="en-GB"/>
        </w:rPr>
        <w:drawing>
          <wp:anchor distT="0" distB="0" distL="114300" distR="114300" simplePos="0" relativeHeight="251658244" behindDoc="0" locked="0" layoutInCell="1" allowOverlap="1" wp14:anchorId="450BCFE9" wp14:editId="20491886">
            <wp:simplePos x="0" y="0"/>
            <wp:positionH relativeFrom="margin">
              <wp:posOffset>3700145</wp:posOffset>
            </wp:positionH>
            <wp:positionV relativeFrom="margin">
              <wp:posOffset>8858885</wp:posOffset>
            </wp:positionV>
            <wp:extent cx="583565" cy="699135"/>
            <wp:effectExtent l="0" t="0" r="6985" b="5715"/>
            <wp:wrapSquare wrapText="bothSides"/>
            <wp:docPr id="3" name="Picture 3" descr="Logo, company nam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Logo, company name&#10;&#10;Description automatically generated"/>
                    <pic:cNvPicPr/>
                  </pic:nvPicPr>
                  <pic:blipFill>
                    <a:blip r:embed="rId18" cstate="hq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3565" cy="6991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923D9">
        <w:rPr>
          <w:rFonts w:asciiTheme="minorHAnsi" w:hAnsiTheme="minorHAnsi" w:cstheme="minorHAnsi"/>
          <w:noProof/>
          <w:lang w:eastAsia="en-GB"/>
        </w:rPr>
        <w:drawing>
          <wp:anchor distT="0" distB="0" distL="114300" distR="114300" simplePos="0" relativeHeight="251658243" behindDoc="0" locked="0" layoutInCell="1" allowOverlap="1" wp14:anchorId="73480F18" wp14:editId="5E224410">
            <wp:simplePos x="0" y="0"/>
            <wp:positionH relativeFrom="margin">
              <wp:posOffset>82262</wp:posOffset>
            </wp:positionH>
            <wp:positionV relativeFrom="margin">
              <wp:posOffset>8852678</wp:posOffset>
            </wp:positionV>
            <wp:extent cx="3508375" cy="824865"/>
            <wp:effectExtent l="0" t="0" r="0" b="0"/>
            <wp:wrapSquare wrapText="bothSides"/>
            <wp:docPr id="2" name="Picture 2" descr="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Text&#10;&#10;Description automatically generated"/>
                    <pic:cNvPicPr/>
                  </pic:nvPicPr>
                  <pic:blipFill>
                    <a:blip r:embed="rId17" cstate="hq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08375" cy="8248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A631A5" w:rsidRPr="00C1758D" w:rsidSect="004E031A">
      <w:footerReference w:type="default" r:id="rId73"/>
      <w:pgSz w:w="16838" w:h="11906" w:orient="landscape"/>
      <w:pgMar w:top="1134" w:right="851" w:bottom="1134" w:left="1418" w:header="709" w:footer="454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4AA7A4" w14:textId="77777777" w:rsidR="00655017" w:rsidRDefault="00655017" w:rsidP="00DB20FF">
      <w:r>
        <w:separator/>
      </w:r>
    </w:p>
  </w:endnote>
  <w:endnote w:type="continuationSeparator" w:id="0">
    <w:p w14:paraId="6F4D6F40" w14:textId="77777777" w:rsidR="00655017" w:rsidRDefault="00655017" w:rsidP="00DB20F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Rod">
    <w:charset w:val="B1"/>
    <w:family w:val="modern"/>
    <w:pitch w:val="fixed"/>
    <w:sig w:usb0="00000803" w:usb1="00000000" w:usb2="00000000" w:usb3="00000000" w:csb0="00000021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63A9A4" w14:textId="77777777" w:rsidR="003674B3" w:rsidRDefault="003674B3" w:rsidP="00160AC9">
    <w:pPr>
      <w:pStyle w:val="Footer"/>
      <w:tabs>
        <w:tab w:val="clear" w:pos="4513"/>
        <w:tab w:val="clear" w:pos="9026"/>
        <w:tab w:val="left" w:pos="7974"/>
        <w:tab w:val="right" w:pos="9638"/>
        <w:tab w:val="left" w:pos="13245"/>
      </w:tabs>
      <w:ind w:left="-330"/>
    </w:pPr>
  </w:p>
  <w:p w14:paraId="0D6FF0FE" w14:textId="77777777" w:rsidR="005D3E43" w:rsidRDefault="005D3E43" w:rsidP="00160AC9">
    <w:pPr>
      <w:pStyle w:val="Footer"/>
      <w:tabs>
        <w:tab w:val="clear" w:pos="4513"/>
        <w:tab w:val="clear" w:pos="9026"/>
        <w:tab w:val="left" w:pos="7974"/>
        <w:tab w:val="right" w:pos="9638"/>
        <w:tab w:val="left" w:pos="13245"/>
      </w:tabs>
      <w:ind w:left="-330"/>
    </w:pPr>
  </w:p>
  <w:p w14:paraId="1A7CEFC8" w14:textId="77777777" w:rsidR="00A54667" w:rsidRPr="003C7A87" w:rsidRDefault="00160AC9" w:rsidP="00160AC9">
    <w:pPr>
      <w:pStyle w:val="Footer"/>
      <w:tabs>
        <w:tab w:val="clear" w:pos="4513"/>
        <w:tab w:val="clear" w:pos="9026"/>
        <w:tab w:val="left" w:pos="7974"/>
        <w:tab w:val="right" w:pos="9638"/>
        <w:tab w:val="left" w:pos="13245"/>
      </w:tabs>
      <w:ind w:left="-330"/>
    </w:pPr>
    <w:r>
      <w:rPr>
        <w:noProof/>
        <w:lang w:eastAsia="en-GB"/>
      </w:rPr>
      <mc:AlternateContent>
        <mc:Choice Requires="wps">
          <w:drawing>
            <wp:anchor distT="0" distB="0" distL="114300" distR="114300" simplePos="0" relativeHeight="251658241" behindDoc="0" locked="0" layoutInCell="1" allowOverlap="1" wp14:anchorId="2118C2DD" wp14:editId="4DF8574D">
              <wp:simplePos x="0" y="0"/>
              <wp:positionH relativeFrom="page">
                <wp:align>right</wp:align>
              </wp:positionH>
              <wp:positionV relativeFrom="paragraph">
                <wp:posOffset>338455</wp:posOffset>
              </wp:positionV>
              <wp:extent cx="10677525" cy="365760"/>
              <wp:effectExtent l="0" t="0" r="0" b="0"/>
              <wp:wrapNone/>
              <wp:docPr id="22" name="Text 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0677525" cy="3657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17F639B" w14:textId="77777777" w:rsidR="002140C4" w:rsidRPr="00675C61" w:rsidRDefault="002140C4" w:rsidP="002140C4">
                          <w:pPr>
                            <w:jc w:val="center"/>
                            <w:rPr>
                              <w:color w:val="FFFFFF" w:themeColor="background1"/>
                              <w:sz w:val="16"/>
                              <w:szCs w:val="16"/>
                            </w:rPr>
                          </w:pPr>
                          <w:r w:rsidRPr="00675C61">
                            <w:rPr>
                              <w:color w:val="FFFFFF" w:themeColor="background1"/>
                              <w:sz w:val="16"/>
                              <w:szCs w:val="16"/>
                            </w:rPr>
                            <w:t>Metricell Limited © 202</w:t>
                          </w:r>
                          <w:r w:rsidR="0003610E">
                            <w:rPr>
                              <w:color w:val="FFFFFF" w:themeColor="background1"/>
                              <w:sz w:val="16"/>
                              <w:szCs w:val="16"/>
                            </w:rPr>
                            <w:t>6</w:t>
                          </w:r>
                          <w:r w:rsidRPr="00675C61">
                            <w:rPr>
                              <w:color w:val="FFFFFF" w:themeColor="background1"/>
                              <w:sz w:val="16"/>
                              <w:szCs w:val="16"/>
                            </w:rPr>
                            <w:t xml:space="preserve"> </w:t>
                          </w:r>
                          <w:r>
                            <w:rPr>
                              <w:color w:val="FFFFFF" w:themeColor="background1"/>
                              <w:sz w:val="16"/>
                              <w:szCs w:val="16"/>
                            </w:rPr>
                            <w:t>– Refer to Title Page</w:t>
                          </w:r>
                        </w:p>
                        <w:p w14:paraId="7F1CF7E3" w14:textId="77777777" w:rsidR="002140C4" w:rsidRPr="00675C61" w:rsidRDefault="002140C4" w:rsidP="002140C4">
                          <w:pPr>
                            <w:jc w:val="center"/>
                            <w:rPr>
                              <w:color w:val="FFFFFF" w:themeColor="background1"/>
                              <w:sz w:val="16"/>
                              <w:szCs w:val="16"/>
                            </w:rPr>
                          </w:pPr>
                          <w:r w:rsidRPr="00675C61">
                            <w:rPr>
                              <w:color w:val="FFFFFF" w:themeColor="background1"/>
                              <w:sz w:val="16"/>
                              <w:szCs w:val="16"/>
                            </w:rPr>
                            <w:t>Commercial in Confidence</w:t>
                          </w:r>
                        </w:p>
                        <w:p w14:paraId="155EC3B7" w14:textId="77777777" w:rsidR="003C7A87" w:rsidRPr="00FA798C" w:rsidRDefault="003C7A87" w:rsidP="003C7A87">
                          <w:pPr>
                            <w:jc w:val="center"/>
                            <w:rPr>
                              <w:color w:val="FFFFFF" w:themeColor="background1"/>
                              <w:sz w:val="18"/>
                              <w:szCs w:val="18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2118C2DD" id="_x0000_t202" coordsize="21600,21600" o:spt="202" path="m,l,21600r21600,l21600,xe">
              <v:stroke joinstyle="miter"/>
              <v:path gradientshapeok="t" o:connecttype="rect"/>
            </v:shapetype>
            <v:shape id="Text Box 4" o:spid="_x0000_s1026" type="#_x0000_t202" style="position:absolute;left:0;text-align:left;margin-left:789.55pt;margin-top:26.65pt;width:840.75pt;height:28.8pt;z-index:251658241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" filled="f" stroked="f">
              <v:textbox>
                <w:txbxContent>
                  <w:p w14:paraId="317F639B" w14:textId="77777777" w:rsidR="002140C4" w:rsidRPr="00675C61" w:rsidRDefault="002140C4" w:rsidP="002140C4">
                    <w:pPr>
                      <w:jc w:val="center"/>
                      <w:rPr>
                        <w:color w:val="FFFFFF" w:themeColor="background1"/>
                        <w:sz w:val="16"/>
                        <w:szCs w:val="16"/>
                      </w:rPr>
                    </w:pPr>
                    <w:r w:rsidRPr="00675C61">
                      <w:rPr>
                        <w:color w:val="FFFFFF" w:themeColor="background1"/>
                        <w:sz w:val="16"/>
                        <w:szCs w:val="16"/>
                      </w:rPr>
                      <w:t>Metricell Limited © 202</w:t>
                    </w:r>
                    <w:r w:rsidR="0003610E">
                      <w:rPr>
                        <w:color w:val="FFFFFF" w:themeColor="background1"/>
                        <w:sz w:val="16"/>
                        <w:szCs w:val="16"/>
                      </w:rPr>
                      <w:t>6</w:t>
                    </w:r>
                    <w:r w:rsidRPr="00675C61">
                      <w:rPr>
                        <w:color w:val="FFFFFF" w:themeColor="background1"/>
                        <w:sz w:val="16"/>
                        <w:szCs w:val="16"/>
                      </w:rPr>
                      <w:t xml:space="preserve"> </w:t>
                    </w:r>
                    <w:r>
                      <w:rPr>
                        <w:color w:val="FFFFFF" w:themeColor="background1"/>
                        <w:sz w:val="16"/>
                        <w:szCs w:val="16"/>
                      </w:rPr>
                      <w:t>– Refer to Title Page</w:t>
                    </w:r>
                  </w:p>
                  <w:p w14:paraId="7F1CF7E3" w14:textId="77777777" w:rsidR="002140C4" w:rsidRPr="00675C61" w:rsidRDefault="002140C4" w:rsidP="002140C4">
                    <w:pPr>
                      <w:jc w:val="center"/>
                      <w:rPr>
                        <w:color w:val="FFFFFF" w:themeColor="background1"/>
                        <w:sz w:val="16"/>
                        <w:szCs w:val="16"/>
                      </w:rPr>
                    </w:pPr>
                    <w:r w:rsidRPr="00675C61">
                      <w:rPr>
                        <w:color w:val="FFFFFF" w:themeColor="background1"/>
                        <w:sz w:val="16"/>
                        <w:szCs w:val="16"/>
                      </w:rPr>
                      <w:t>Commercial in Confidence</w:t>
                    </w:r>
                  </w:p>
                  <w:p w14:paraId="155EC3B7" w14:textId="77777777" w:rsidR="003C7A87" w:rsidRPr="00FA798C" w:rsidRDefault="003C7A87" w:rsidP="003C7A87">
                    <w:pPr>
                      <w:jc w:val="center"/>
                      <w:rPr>
                        <w:color w:val="FFFFFF" w:themeColor="background1"/>
                        <w:sz w:val="18"/>
                        <w:szCs w:val="18"/>
                      </w:rPr>
                    </w:pPr>
                  </w:p>
                </w:txbxContent>
              </v:textbox>
              <w10:wrap anchorx="page"/>
            </v:shape>
          </w:pict>
        </mc:Fallback>
      </mc:AlternateContent>
    </w:r>
    <w:r>
      <w:rPr>
        <w:noProof/>
        <w:lang w:eastAsia="en-GB"/>
      </w:rPr>
      <mc:AlternateContent>
        <mc:Choice Requires="wps">
          <w:drawing>
            <wp:anchor distT="0" distB="0" distL="114300" distR="114300" simplePos="0" relativeHeight="251658242" behindDoc="0" locked="0" layoutInCell="1" allowOverlap="1" wp14:anchorId="4B39F598" wp14:editId="098FB325">
              <wp:simplePos x="0" y="0"/>
              <wp:positionH relativeFrom="column">
                <wp:posOffset>8253095</wp:posOffset>
              </wp:positionH>
              <wp:positionV relativeFrom="paragraph">
                <wp:posOffset>327660</wp:posOffset>
              </wp:positionV>
              <wp:extent cx="1321435" cy="365760"/>
              <wp:effectExtent l="0" t="0" r="0" b="0"/>
              <wp:wrapNone/>
              <wp:docPr id="36" name="Text 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321435" cy="3657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B2C7F1B" w14:textId="77777777" w:rsidR="003C7A87" w:rsidRPr="00FA798C" w:rsidRDefault="003C7A87" w:rsidP="003C7A87">
                          <w:pPr>
                            <w:jc w:val="right"/>
                            <w:rPr>
                              <w:color w:val="FFFFFF" w:themeColor="background1"/>
                              <w:sz w:val="18"/>
                              <w:szCs w:val="18"/>
                            </w:rPr>
                          </w:pPr>
                        </w:p>
                        <w:p w14:paraId="6514E6C7" w14:textId="77777777" w:rsidR="003C7A87" w:rsidRPr="00FA798C" w:rsidRDefault="003C7A87" w:rsidP="003C7A87">
                          <w:pPr>
                            <w:jc w:val="right"/>
                            <w:rPr>
                              <w:color w:val="FFFFFF" w:themeColor="background1"/>
                            </w:rPr>
                          </w:pPr>
                          <w:r w:rsidRPr="00FA798C">
                            <w:rPr>
                              <w:color w:val="FFFFFF" w:themeColor="background1"/>
                              <w:sz w:val="18"/>
                              <w:szCs w:val="18"/>
                            </w:rPr>
                            <w:t xml:space="preserve">Page </w:t>
                          </w:r>
                          <w:r w:rsidRPr="00FA798C">
                            <w:rPr>
                              <w:color w:val="FFFFFF" w:themeColor="background1"/>
                              <w:sz w:val="18"/>
                              <w:szCs w:val="18"/>
                            </w:rPr>
                            <w:fldChar w:fldCharType="begin"/>
                          </w:r>
                          <w:r w:rsidRPr="00FA798C">
                            <w:rPr>
                              <w:color w:val="FFFFFF" w:themeColor="background1"/>
                              <w:sz w:val="18"/>
                              <w:szCs w:val="18"/>
                            </w:rPr>
                            <w:instrText xml:space="preserve"> PAGE   \* MERGEFORMAT </w:instrText>
                          </w:r>
                          <w:r w:rsidRPr="00FA798C">
                            <w:rPr>
                              <w:color w:val="FFFFFF" w:themeColor="background1"/>
                              <w:sz w:val="18"/>
                              <w:szCs w:val="18"/>
                            </w:rPr>
                            <w:fldChar w:fldCharType="separate"/>
                          </w:r>
                          <w:r w:rsidR="00933DAD">
                            <w:rPr>
                              <w:noProof/>
                              <w:color w:val="FFFFFF" w:themeColor="background1"/>
                              <w:sz w:val="18"/>
                              <w:szCs w:val="18"/>
                            </w:rPr>
                            <w:t>7</w:t>
                          </w:r>
                          <w:r w:rsidRPr="00FA798C">
                            <w:rPr>
                              <w:color w:val="FFFFFF" w:themeColor="background1"/>
                              <w:sz w:val="18"/>
                              <w:szCs w:val="18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B39F598" id="Text Box 5" o:spid="_x0000_s1027" type="#_x0000_t202" style="position:absolute;left:0;text-align:left;margin-left:649.85pt;margin-top:25.8pt;width:104.05pt;height:28.8pt;z-index:25165824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" filled="f" stroked="f">
              <v:textbox>
                <w:txbxContent>
                  <w:p w14:paraId="2B2C7F1B" w14:textId="77777777" w:rsidR="003C7A87" w:rsidRPr="00FA798C" w:rsidRDefault="003C7A87" w:rsidP="003C7A87">
                    <w:pPr>
                      <w:jc w:val="right"/>
                      <w:rPr>
                        <w:color w:val="FFFFFF" w:themeColor="background1"/>
                        <w:sz w:val="18"/>
                        <w:szCs w:val="18"/>
                      </w:rPr>
                    </w:pPr>
                  </w:p>
                  <w:p w14:paraId="6514E6C7" w14:textId="77777777" w:rsidR="003C7A87" w:rsidRPr="00FA798C" w:rsidRDefault="003C7A87" w:rsidP="003C7A87">
                    <w:pPr>
                      <w:jc w:val="right"/>
                      <w:rPr>
                        <w:color w:val="FFFFFF" w:themeColor="background1"/>
                      </w:rPr>
                    </w:pPr>
                    <w:r w:rsidRPr="00FA798C">
                      <w:rPr>
                        <w:color w:val="FFFFFF" w:themeColor="background1"/>
                        <w:sz w:val="18"/>
                        <w:szCs w:val="18"/>
                      </w:rPr>
                      <w:t xml:space="preserve">Page </w:t>
                    </w:r>
                    <w:r w:rsidRPr="00FA798C">
                      <w:rPr>
                        <w:color w:val="FFFFFF" w:themeColor="background1"/>
                        <w:sz w:val="18"/>
                        <w:szCs w:val="18"/>
                      </w:rPr>
                      <w:fldChar w:fldCharType="begin"/>
                    </w:r>
                    <w:r w:rsidRPr="00FA798C">
                      <w:rPr>
                        <w:color w:val="FFFFFF" w:themeColor="background1"/>
                        <w:sz w:val="18"/>
                        <w:szCs w:val="18"/>
                      </w:rPr>
                      <w:instrText xml:space="preserve"> PAGE   \* MERGEFORMAT </w:instrText>
                    </w:r>
                    <w:r w:rsidRPr="00FA798C">
                      <w:rPr>
                        <w:color w:val="FFFFFF" w:themeColor="background1"/>
                        <w:sz w:val="18"/>
                        <w:szCs w:val="18"/>
                      </w:rPr>
                      <w:fldChar w:fldCharType="separate"/>
                    </w:r>
                    <w:r w:rsidR="00933DAD">
                      <w:rPr>
                        <w:noProof/>
                        <w:color w:val="FFFFFF" w:themeColor="background1"/>
                        <w:sz w:val="18"/>
                        <w:szCs w:val="18"/>
                      </w:rPr>
                      <w:t>7</w:t>
                    </w:r>
                    <w:r w:rsidRPr="00FA798C">
                      <w:rPr>
                        <w:color w:val="FFFFFF" w:themeColor="background1"/>
                        <w:sz w:val="18"/>
                        <w:szCs w:val="18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  <w:r w:rsidR="003C7A87">
      <w:rPr>
        <w:noProof/>
        <w:lang w:eastAsia="en-GB"/>
      </w:rPr>
      <w:drawing>
        <wp:anchor distT="0" distB="0" distL="114300" distR="114300" simplePos="0" relativeHeight="251658240" behindDoc="1" locked="0" layoutInCell="1" allowOverlap="1" wp14:anchorId="68D84DA2" wp14:editId="4D272CB9">
          <wp:simplePos x="0" y="0"/>
          <wp:positionH relativeFrom="page">
            <wp:align>left</wp:align>
          </wp:positionH>
          <wp:positionV relativeFrom="paragraph">
            <wp:posOffset>-337820</wp:posOffset>
          </wp:positionV>
          <wp:extent cx="10725150" cy="1444625"/>
          <wp:effectExtent l="0" t="0" r="0" b="3175"/>
          <wp:wrapNone/>
          <wp:docPr id="12" name="Picture 12" descr="Report Template covers 2021-0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Report Template covers 2021-09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725150" cy="144462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3C7A87">
      <w:rPr>
        <w:noProof/>
        <w:lang w:eastAsia="en-GB"/>
      </w:rPr>
      <w:drawing>
        <wp:inline distT="0" distB="0" distL="0" distR="0" wp14:anchorId="72EB8C1F" wp14:editId="516B7613">
          <wp:extent cx="1091879" cy="600075"/>
          <wp:effectExtent l="0" t="0" r="0" b="0"/>
          <wp:docPr id="13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Metricell Logo W 100px.png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91879" cy="6000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3C7A87">
      <w:tab/>
    </w:r>
    <w:r w:rsidR="003C7A87">
      <w:tab/>
    </w:r>
    <w: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8B89C3" w14:textId="77777777" w:rsidR="00655017" w:rsidRDefault="00655017" w:rsidP="00DB20FF">
      <w:r>
        <w:separator/>
      </w:r>
    </w:p>
  </w:footnote>
  <w:footnote w:type="continuationSeparator" w:id="0">
    <w:p w14:paraId="2F5950B2" w14:textId="77777777" w:rsidR="00655017" w:rsidRDefault="00655017" w:rsidP="00DB20F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C38F4"/>
    <w:multiLevelType w:val="hybridMultilevel"/>
    <w:tmpl w:val="46C20A28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16A3FDB"/>
    <w:multiLevelType w:val="hybridMultilevel"/>
    <w:tmpl w:val="FFFFFFFF"/>
    <w:lvl w:ilvl="0" w:tplc="A2147B5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962125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FF66B6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75AE2C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0A06E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8526F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7820E5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3947BC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CCAC6C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84AC3EB"/>
    <w:multiLevelType w:val="hybridMultilevel"/>
    <w:tmpl w:val="FFFFFFFF"/>
    <w:lvl w:ilvl="0" w:tplc="93BC2F88">
      <w:start w:val="1"/>
      <w:numFmt w:val="decimal"/>
      <w:lvlText w:val="%1."/>
      <w:lvlJc w:val="left"/>
      <w:pPr>
        <w:ind w:left="720" w:hanging="360"/>
      </w:pPr>
    </w:lvl>
    <w:lvl w:ilvl="1" w:tplc="BFCC73DE">
      <w:start w:val="1"/>
      <w:numFmt w:val="lowerLetter"/>
      <w:lvlText w:val="%2."/>
      <w:lvlJc w:val="left"/>
      <w:pPr>
        <w:ind w:left="1440" w:hanging="360"/>
      </w:pPr>
    </w:lvl>
    <w:lvl w:ilvl="2" w:tplc="8FB450BC">
      <w:start w:val="1"/>
      <w:numFmt w:val="lowerRoman"/>
      <w:lvlText w:val="%3."/>
      <w:lvlJc w:val="right"/>
      <w:pPr>
        <w:ind w:left="2160" w:hanging="180"/>
      </w:pPr>
    </w:lvl>
    <w:lvl w:ilvl="3" w:tplc="A9583B1C">
      <w:start w:val="1"/>
      <w:numFmt w:val="decimal"/>
      <w:lvlText w:val="%4."/>
      <w:lvlJc w:val="left"/>
      <w:pPr>
        <w:ind w:left="2880" w:hanging="360"/>
      </w:pPr>
    </w:lvl>
    <w:lvl w:ilvl="4" w:tplc="273EC3CA">
      <w:start w:val="1"/>
      <w:numFmt w:val="lowerLetter"/>
      <w:lvlText w:val="%5."/>
      <w:lvlJc w:val="left"/>
      <w:pPr>
        <w:ind w:left="3600" w:hanging="360"/>
      </w:pPr>
    </w:lvl>
    <w:lvl w:ilvl="5" w:tplc="BE5A26B6">
      <w:start w:val="1"/>
      <w:numFmt w:val="lowerRoman"/>
      <w:lvlText w:val="%6."/>
      <w:lvlJc w:val="right"/>
      <w:pPr>
        <w:ind w:left="4320" w:hanging="180"/>
      </w:pPr>
    </w:lvl>
    <w:lvl w:ilvl="6" w:tplc="7FC2AF1C">
      <w:start w:val="1"/>
      <w:numFmt w:val="decimal"/>
      <w:lvlText w:val="%7."/>
      <w:lvlJc w:val="left"/>
      <w:pPr>
        <w:ind w:left="5040" w:hanging="360"/>
      </w:pPr>
    </w:lvl>
    <w:lvl w:ilvl="7" w:tplc="45E6F2DC">
      <w:start w:val="1"/>
      <w:numFmt w:val="lowerLetter"/>
      <w:lvlText w:val="%8."/>
      <w:lvlJc w:val="left"/>
      <w:pPr>
        <w:ind w:left="5760" w:hanging="360"/>
      </w:pPr>
    </w:lvl>
    <w:lvl w:ilvl="8" w:tplc="933E206A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93DC4FE"/>
    <w:multiLevelType w:val="hybridMultilevel"/>
    <w:tmpl w:val="FFFFFFFF"/>
    <w:lvl w:ilvl="0" w:tplc="E034D288">
      <w:start w:val="1"/>
      <w:numFmt w:val="decimal"/>
      <w:lvlText w:val="%1."/>
      <w:lvlJc w:val="left"/>
      <w:pPr>
        <w:ind w:left="720" w:hanging="360"/>
      </w:pPr>
    </w:lvl>
    <w:lvl w:ilvl="1" w:tplc="68388DFA">
      <w:start w:val="1"/>
      <w:numFmt w:val="lowerLetter"/>
      <w:lvlText w:val="%2."/>
      <w:lvlJc w:val="left"/>
      <w:pPr>
        <w:ind w:left="1440" w:hanging="360"/>
      </w:pPr>
    </w:lvl>
    <w:lvl w:ilvl="2" w:tplc="495E0B28">
      <w:start w:val="1"/>
      <w:numFmt w:val="lowerRoman"/>
      <w:lvlText w:val="%3."/>
      <w:lvlJc w:val="right"/>
      <w:pPr>
        <w:ind w:left="2160" w:hanging="180"/>
      </w:pPr>
    </w:lvl>
    <w:lvl w:ilvl="3" w:tplc="760C4D20">
      <w:start w:val="1"/>
      <w:numFmt w:val="decimal"/>
      <w:lvlText w:val="%4."/>
      <w:lvlJc w:val="left"/>
      <w:pPr>
        <w:ind w:left="2880" w:hanging="360"/>
      </w:pPr>
    </w:lvl>
    <w:lvl w:ilvl="4" w:tplc="4612B0B4">
      <w:start w:val="1"/>
      <w:numFmt w:val="lowerLetter"/>
      <w:lvlText w:val="%5."/>
      <w:lvlJc w:val="left"/>
      <w:pPr>
        <w:ind w:left="3600" w:hanging="360"/>
      </w:pPr>
    </w:lvl>
    <w:lvl w:ilvl="5" w:tplc="862241DE">
      <w:start w:val="1"/>
      <w:numFmt w:val="lowerRoman"/>
      <w:lvlText w:val="%6."/>
      <w:lvlJc w:val="right"/>
      <w:pPr>
        <w:ind w:left="4320" w:hanging="180"/>
      </w:pPr>
    </w:lvl>
    <w:lvl w:ilvl="6" w:tplc="5EB262CA">
      <w:start w:val="1"/>
      <w:numFmt w:val="decimal"/>
      <w:lvlText w:val="%7."/>
      <w:lvlJc w:val="left"/>
      <w:pPr>
        <w:ind w:left="5040" w:hanging="360"/>
      </w:pPr>
    </w:lvl>
    <w:lvl w:ilvl="7" w:tplc="418A9C4C">
      <w:start w:val="1"/>
      <w:numFmt w:val="lowerLetter"/>
      <w:lvlText w:val="%8."/>
      <w:lvlJc w:val="left"/>
      <w:pPr>
        <w:ind w:left="5760" w:hanging="360"/>
      </w:pPr>
    </w:lvl>
    <w:lvl w:ilvl="8" w:tplc="7500F67C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B57793A"/>
    <w:multiLevelType w:val="hybridMultilevel"/>
    <w:tmpl w:val="FFFFFFFF"/>
    <w:lvl w:ilvl="0" w:tplc="D2129CBA">
      <w:start w:val="1"/>
      <w:numFmt w:val="decimal"/>
      <w:lvlText w:val="%1."/>
      <w:lvlJc w:val="left"/>
      <w:pPr>
        <w:ind w:left="720" w:hanging="360"/>
      </w:pPr>
    </w:lvl>
    <w:lvl w:ilvl="1" w:tplc="27BE3272">
      <w:start w:val="1"/>
      <w:numFmt w:val="lowerLetter"/>
      <w:lvlText w:val="%2."/>
      <w:lvlJc w:val="left"/>
      <w:pPr>
        <w:ind w:left="1440" w:hanging="360"/>
      </w:pPr>
    </w:lvl>
    <w:lvl w:ilvl="2" w:tplc="AED6BCD8">
      <w:start w:val="1"/>
      <w:numFmt w:val="lowerRoman"/>
      <w:lvlText w:val="%3."/>
      <w:lvlJc w:val="right"/>
      <w:pPr>
        <w:ind w:left="2160" w:hanging="180"/>
      </w:pPr>
    </w:lvl>
    <w:lvl w:ilvl="3" w:tplc="58DA2E20">
      <w:start w:val="1"/>
      <w:numFmt w:val="decimal"/>
      <w:lvlText w:val="%4."/>
      <w:lvlJc w:val="left"/>
      <w:pPr>
        <w:ind w:left="2880" w:hanging="360"/>
      </w:pPr>
    </w:lvl>
    <w:lvl w:ilvl="4" w:tplc="06CC1136">
      <w:start w:val="1"/>
      <w:numFmt w:val="lowerLetter"/>
      <w:lvlText w:val="%5."/>
      <w:lvlJc w:val="left"/>
      <w:pPr>
        <w:ind w:left="3600" w:hanging="360"/>
      </w:pPr>
    </w:lvl>
    <w:lvl w:ilvl="5" w:tplc="B0F08EB2">
      <w:start w:val="1"/>
      <w:numFmt w:val="lowerRoman"/>
      <w:lvlText w:val="%6."/>
      <w:lvlJc w:val="right"/>
      <w:pPr>
        <w:ind w:left="4320" w:hanging="180"/>
      </w:pPr>
    </w:lvl>
    <w:lvl w:ilvl="6" w:tplc="BE20718E">
      <w:start w:val="1"/>
      <w:numFmt w:val="decimal"/>
      <w:lvlText w:val="%7."/>
      <w:lvlJc w:val="left"/>
      <w:pPr>
        <w:ind w:left="5040" w:hanging="360"/>
      </w:pPr>
    </w:lvl>
    <w:lvl w:ilvl="7" w:tplc="CB90F854">
      <w:start w:val="1"/>
      <w:numFmt w:val="lowerLetter"/>
      <w:lvlText w:val="%8."/>
      <w:lvlJc w:val="left"/>
      <w:pPr>
        <w:ind w:left="5760" w:hanging="360"/>
      </w:pPr>
    </w:lvl>
    <w:lvl w:ilvl="8" w:tplc="40E050E2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D454FFC"/>
    <w:multiLevelType w:val="hybridMultilevel"/>
    <w:tmpl w:val="B3D0E03E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0E489F7"/>
    <w:multiLevelType w:val="hybridMultilevel"/>
    <w:tmpl w:val="FFFFFFFF"/>
    <w:lvl w:ilvl="0" w:tplc="BF34AC14">
      <w:start w:val="1"/>
      <w:numFmt w:val="decimal"/>
      <w:lvlText w:val="%1."/>
      <w:lvlJc w:val="left"/>
      <w:pPr>
        <w:ind w:left="720" w:hanging="360"/>
      </w:pPr>
    </w:lvl>
    <w:lvl w:ilvl="1" w:tplc="2772B5A2">
      <w:start w:val="1"/>
      <w:numFmt w:val="lowerLetter"/>
      <w:lvlText w:val="%2."/>
      <w:lvlJc w:val="left"/>
      <w:pPr>
        <w:ind w:left="1440" w:hanging="360"/>
      </w:pPr>
    </w:lvl>
    <w:lvl w:ilvl="2" w:tplc="9DD22B9E">
      <w:start w:val="1"/>
      <w:numFmt w:val="lowerRoman"/>
      <w:lvlText w:val="%3."/>
      <w:lvlJc w:val="right"/>
      <w:pPr>
        <w:ind w:left="2160" w:hanging="180"/>
      </w:pPr>
    </w:lvl>
    <w:lvl w:ilvl="3" w:tplc="C09CD9D2">
      <w:start w:val="1"/>
      <w:numFmt w:val="decimal"/>
      <w:lvlText w:val="%4."/>
      <w:lvlJc w:val="left"/>
      <w:pPr>
        <w:ind w:left="2880" w:hanging="360"/>
      </w:pPr>
    </w:lvl>
    <w:lvl w:ilvl="4" w:tplc="E370E774">
      <w:start w:val="1"/>
      <w:numFmt w:val="lowerLetter"/>
      <w:lvlText w:val="%5."/>
      <w:lvlJc w:val="left"/>
      <w:pPr>
        <w:ind w:left="3600" w:hanging="360"/>
      </w:pPr>
    </w:lvl>
    <w:lvl w:ilvl="5" w:tplc="03566804">
      <w:start w:val="1"/>
      <w:numFmt w:val="lowerRoman"/>
      <w:lvlText w:val="%6."/>
      <w:lvlJc w:val="right"/>
      <w:pPr>
        <w:ind w:left="4320" w:hanging="180"/>
      </w:pPr>
    </w:lvl>
    <w:lvl w:ilvl="6" w:tplc="DFC881F4">
      <w:start w:val="1"/>
      <w:numFmt w:val="decimal"/>
      <w:lvlText w:val="%7."/>
      <w:lvlJc w:val="left"/>
      <w:pPr>
        <w:ind w:left="5040" w:hanging="360"/>
      </w:pPr>
    </w:lvl>
    <w:lvl w:ilvl="7" w:tplc="FF90C04A">
      <w:start w:val="1"/>
      <w:numFmt w:val="lowerLetter"/>
      <w:lvlText w:val="%8."/>
      <w:lvlJc w:val="left"/>
      <w:pPr>
        <w:ind w:left="5760" w:hanging="360"/>
      </w:pPr>
    </w:lvl>
    <w:lvl w:ilvl="8" w:tplc="63540B8E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1122D2F"/>
    <w:multiLevelType w:val="hybridMultilevel"/>
    <w:tmpl w:val="FFFFFFFF"/>
    <w:lvl w:ilvl="0" w:tplc="6708F382">
      <w:start w:val="1"/>
      <w:numFmt w:val="decimal"/>
      <w:lvlText w:val="%1."/>
      <w:lvlJc w:val="left"/>
      <w:pPr>
        <w:ind w:left="720" w:hanging="360"/>
      </w:pPr>
    </w:lvl>
    <w:lvl w:ilvl="1" w:tplc="4B428BA4">
      <w:start w:val="1"/>
      <w:numFmt w:val="lowerLetter"/>
      <w:lvlText w:val="%2."/>
      <w:lvlJc w:val="left"/>
      <w:pPr>
        <w:ind w:left="1440" w:hanging="360"/>
      </w:pPr>
    </w:lvl>
    <w:lvl w:ilvl="2" w:tplc="AB489290">
      <w:start w:val="1"/>
      <w:numFmt w:val="lowerRoman"/>
      <w:lvlText w:val="%3."/>
      <w:lvlJc w:val="right"/>
      <w:pPr>
        <w:ind w:left="2160" w:hanging="180"/>
      </w:pPr>
    </w:lvl>
    <w:lvl w:ilvl="3" w:tplc="02FE0810">
      <w:start w:val="1"/>
      <w:numFmt w:val="decimal"/>
      <w:lvlText w:val="%4."/>
      <w:lvlJc w:val="left"/>
      <w:pPr>
        <w:ind w:left="2880" w:hanging="360"/>
      </w:pPr>
    </w:lvl>
    <w:lvl w:ilvl="4" w:tplc="91C835A0">
      <w:start w:val="1"/>
      <w:numFmt w:val="lowerLetter"/>
      <w:lvlText w:val="%5."/>
      <w:lvlJc w:val="left"/>
      <w:pPr>
        <w:ind w:left="3600" w:hanging="360"/>
      </w:pPr>
    </w:lvl>
    <w:lvl w:ilvl="5" w:tplc="B3ECF0D8">
      <w:start w:val="1"/>
      <w:numFmt w:val="lowerRoman"/>
      <w:lvlText w:val="%6."/>
      <w:lvlJc w:val="right"/>
      <w:pPr>
        <w:ind w:left="4320" w:hanging="180"/>
      </w:pPr>
    </w:lvl>
    <w:lvl w:ilvl="6" w:tplc="495CDC38">
      <w:start w:val="1"/>
      <w:numFmt w:val="decimal"/>
      <w:lvlText w:val="%7."/>
      <w:lvlJc w:val="left"/>
      <w:pPr>
        <w:ind w:left="5040" w:hanging="360"/>
      </w:pPr>
    </w:lvl>
    <w:lvl w:ilvl="7" w:tplc="FB4C23C0">
      <w:start w:val="1"/>
      <w:numFmt w:val="lowerLetter"/>
      <w:lvlText w:val="%8."/>
      <w:lvlJc w:val="left"/>
      <w:pPr>
        <w:ind w:left="5760" w:hanging="360"/>
      </w:pPr>
    </w:lvl>
    <w:lvl w:ilvl="8" w:tplc="FDE8753C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72DDF69"/>
    <w:multiLevelType w:val="hybridMultilevel"/>
    <w:tmpl w:val="FFFFFFFF"/>
    <w:lvl w:ilvl="0" w:tplc="FFBC9B20">
      <w:start w:val="1"/>
      <w:numFmt w:val="decimal"/>
      <w:lvlText w:val="%1."/>
      <w:lvlJc w:val="left"/>
      <w:pPr>
        <w:ind w:left="720" w:hanging="360"/>
      </w:pPr>
    </w:lvl>
    <w:lvl w:ilvl="1" w:tplc="A17E0F50">
      <w:start w:val="1"/>
      <w:numFmt w:val="lowerLetter"/>
      <w:lvlText w:val="%2."/>
      <w:lvlJc w:val="left"/>
      <w:pPr>
        <w:ind w:left="1440" w:hanging="360"/>
      </w:pPr>
    </w:lvl>
    <w:lvl w:ilvl="2" w:tplc="CDF84FA0">
      <w:start w:val="1"/>
      <w:numFmt w:val="lowerRoman"/>
      <w:lvlText w:val="%3."/>
      <w:lvlJc w:val="right"/>
      <w:pPr>
        <w:ind w:left="2160" w:hanging="180"/>
      </w:pPr>
    </w:lvl>
    <w:lvl w:ilvl="3" w:tplc="1CF6587C">
      <w:start w:val="1"/>
      <w:numFmt w:val="decimal"/>
      <w:lvlText w:val="%4."/>
      <w:lvlJc w:val="left"/>
      <w:pPr>
        <w:ind w:left="2880" w:hanging="360"/>
      </w:pPr>
    </w:lvl>
    <w:lvl w:ilvl="4" w:tplc="E542B160">
      <w:start w:val="1"/>
      <w:numFmt w:val="lowerLetter"/>
      <w:lvlText w:val="%5."/>
      <w:lvlJc w:val="left"/>
      <w:pPr>
        <w:ind w:left="3600" w:hanging="360"/>
      </w:pPr>
    </w:lvl>
    <w:lvl w:ilvl="5" w:tplc="286ADECA">
      <w:start w:val="1"/>
      <w:numFmt w:val="lowerRoman"/>
      <w:lvlText w:val="%6."/>
      <w:lvlJc w:val="right"/>
      <w:pPr>
        <w:ind w:left="4320" w:hanging="180"/>
      </w:pPr>
    </w:lvl>
    <w:lvl w:ilvl="6" w:tplc="890AB152">
      <w:start w:val="1"/>
      <w:numFmt w:val="decimal"/>
      <w:lvlText w:val="%7."/>
      <w:lvlJc w:val="left"/>
      <w:pPr>
        <w:ind w:left="5040" w:hanging="360"/>
      </w:pPr>
    </w:lvl>
    <w:lvl w:ilvl="7" w:tplc="1EC4A106">
      <w:start w:val="1"/>
      <w:numFmt w:val="lowerLetter"/>
      <w:lvlText w:val="%8."/>
      <w:lvlJc w:val="left"/>
      <w:pPr>
        <w:ind w:left="5760" w:hanging="360"/>
      </w:pPr>
    </w:lvl>
    <w:lvl w:ilvl="8" w:tplc="F5FA1B06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92C6F22"/>
    <w:multiLevelType w:val="hybridMultilevel"/>
    <w:tmpl w:val="99109874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B717C09"/>
    <w:multiLevelType w:val="hybridMultilevel"/>
    <w:tmpl w:val="4DB47BAE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7A7709E"/>
    <w:multiLevelType w:val="multilevel"/>
    <w:tmpl w:val="7B54E8FC"/>
    <w:lvl w:ilvl="0">
      <w:start w:val="1"/>
      <w:numFmt w:val="decimal"/>
      <w:lvlText w:val="%1"/>
      <w:lvlJc w:val="left"/>
      <w:pPr>
        <w:ind w:left="720" w:hanging="720"/>
      </w:pPr>
      <w:rPr>
        <w:rFonts w:hint="default"/>
      </w:rPr>
    </w:lvl>
    <w:lvl w:ilvl="1">
      <w:start w:val="1"/>
      <w:numFmt w:val="decimal"/>
      <w:pStyle w:val="Heading2"/>
      <w:isLgl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153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44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80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60" w:hanging="216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20" w:hanging="252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880" w:hanging="2880"/>
      </w:pPr>
      <w:rPr>
        <w:rFonts w:hint="default"/>
      </w:rPr>
    </w:lvl>
  </w:abstractNum>
  <w:abstractNum w:abstractNumId="12" w15:restartNumberingAfterBreak="0">
    <w:nsid w:val="2BE1CCCE"/>
    <w:multiLevelType w:val="hybridMultilevel"/>
    <w:tmpl w:val="FFFFFFFF"/>
    <w:lvl w:ilvl="0" w:tplc="A00A1312">
      <w:start w:val="1"/>
      <w:numFmt w:val="decimal"/>
      <w:lvlText w:val="%1."/>
      <w:lvlJc w:val="left"/>
      <w:pPr>
        <w:ind w:left="720" w:hanging="360"/>
      </w:pPr>
    </w:lvl>
    <w:lvl w:ilvl="1" w:tplc="EDA44464">
      <w:start w:val="1"/>
      <w:numFmt w:val="lowerLetter"/>
      <w:lvlText w:val="%2."/>
      <w:lvlJc w:val="left"/>
      <w:pPr>
        <w:ind w:left="1440" w:hanging="360"/>
      </w:pPr>
    </w:lvl>
    <w:lvl w:ilvl="2" w:tplc="2714ADDA">
      <w:start w:val="1"/>
      <w:numFmt w:val="lowerRoman"/>
      <w:lvlText w:val="%3."/>
      <w:lvlJc w:val="right"/>
      <w:pPr>
        <w:ind w:left="2160" w:hanging="180"/>
      </w:pPr>
    </w:lvl>
    <w:lvl w:ilvl="3" w:tplc="1AD83802">
      <w:start w:val="1"/>
      <w:numFmt w:val="decimal"/>
      <w:lvlText w:val="%4."/>
      <w:lvlJc w:val="left"/>
      <w:pPr>
        <w:ind w:left="2880" w:hanging="360"/>
      </w:pPr>
    </w:lvl>
    <w:lvl w:ilvl="4" w:tplc="F98E4E9C">
      <w:start w:val="1"/>
      <w:numFmt w:val="lowerLetter"/>
      <w:lvlText w:val="%5."/>
      <w:lvlJc w:val="left"/>
      <w:pPr>
        <w:ind w:left="3600" w:hanging="360"/>
      </w:pPr>
    </w:lvl>
    <w:lvl w:ilvl="5" w:tplc="22E4DE38">
      <w:start w:val="1"/>
      <w:numFmt w:val="lowerRoman"/>
      <w:lvlText w:val="%6."/>
      <w:lvlJc w:val="right"/>
      <w:pPr>
        <w:ind w:left="4320" w:hanging="180"/>
      </w:pPr>
    </w:lvl>
    <w:lvl w:ilvl="6" w:tplc="CE508D8A">
      <w:start w:val="1"/>
      <w:numFmt w:val="decimal"/>
      <w:lvlText w:val="%7."/>
      <w:lvlJc w:val="left"/>
      <w:pPr>
        <w:ind w:left="5040" w:hanging="360"/>
      </w:pPr>
    </w:lvl>
    <w:lvl w:ilvl="7" w:tplc="6CBCDC84">
      <w:start w:val="1"/>
      <w:numFmt w:val="lowerLetter"/>
      <w:lvlText w:val="%8."/>
      <w:lvlJc w:val="left"/>
      <w:pPr>
        <w:ind w:left="5760" w:hanging="360"/>
      </w:pPr>
    </w:lvl>
    <w:lvl w:ilvl="8" w:tplc="528C3DF8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1CCBAB0"/>
    <w:multiLevelType w:val="hybridMultilevel"/>
    <w:tmpl w:val="FFFFFFFF"/>
    <w:lvl w:ilvl="0" w:tplc="48764CDC">
      <w:start w:val="1"/>
      <w:numFmt w:val="decimal"/>
      <w:lvlText w:val="%1."/>
      <w:lvlJc w:val="left"/>
      <w:pPr>
        <w:ind w:left="720" w:hanging="360"/>
      </w:pPr>
    </w:lvl>
    <w:lvl w:ilvl="1" w:tplc="00D0A03A">
      <w:start w:val="1"/>
      <w:numFmt w:val="lowerLetter"/>
      <w:lvlText w:val="%2."/>
      <w:lvlJc w:val="left"/>
      <w:pPr>
        <w:ind w:left="1440" w:hanging="360"/>
      </w:pPr>
    </w:lvl>
    <w:lvl w:ilvl="2" w:tplc="7E1A0B20">
      <w:start w:val="1"/>
      <w:numFmt w:val="lowerRoman"/>
      <w:lvlText w:val="%3."/>
      <w:lvlJc w:val="right"/>
      <w:pPr>
        <w:ind w:left="2160" w:hanging="180"/>
      </w:pPr>
    </w:lvl>
    <w:lvl w:ilvl="3" w:tplc="1FF41FDC">
      <w:start w:val="1"/>
      <w:numFmt w:val="decimal"/>
      <w:lvlText w:val="%4."/>
      <w:lvlJc w:val="left"/>
      <w:pPr>
        <w:ind w:left="2880" w:hanging="360"/>
      </w:pPr>
    </w:lvl>
    <w:lvl w:ilvl="4" w:tplc="9C225874">
      <w:start w:val="1"/>
      <w:numFmt w:val="lowerLetter"/>
      <w:lvlText w:val="%5."/>
      <w:lvlJc w:val="left"/>
      <w:pPr>
        <w:ind w:left="3600" w:hanging="360"/>
      </w:pPr>
    </w:lvl>
    <w:lvl w:ilvl="5" w:tplc="B33A4FFE">
      <w:start w:val="1"/>
      <w:numFmt w:val="lowerRoman"/>
      <w:lvlText w:val="%6."/>
      <w:lvlJc w:val="right"/>
      <w:pPr>
        <w:ind w:left="4320" w:hanging="180"/>
      </w:pPr>
    </w:lvl>
    <w:lvl w:ilvl="6" w:tplc="52003DFE">
      <w:start w:val="1"/>
      <w:numFmt w:val="decimal"/>
      <w:lvlText w:val="%7."/>
      <w:lvlJc w:val="left"/>
      <w:pPr>
        <w:ind w:left="5040" w:hanging="360"/>
      </w:pPr>
    </w:lvl>
    <w:lvl w:ilvl="7" w:tplc="BE5C8244">
      <w:start w:val="1"/>
      <w:numFmt w:val="lowerLetter"/>
      <w:lvlText w:val="%8."/>
      <w:lvlJc w:val="left"/>
      <w:pPr>
        <w:ind w:left="5760" w:hanging="360"/>
      </w:pPr>
    </w:lvl>
    <w:lvl w:ilvl="8" w:tplc="003E9D4A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76C18C2"/>
    <w:multiLevelType w:val="hybridMultilevel"/>
    <w:tmpl w:val="FFFFFFFF"/>
    <w:lvl w:ilvl="0" w:tplc="ED58D6C0">
      <w:start w:val="1"/>
      <w:numFmt w:val="decimal"/>
      <w:lvlText w:val="%1."/>
      <w:lvlJc w:val="left"/>
      <w:pPr>
        <w:ind w:left="720" w:hanging="360"/>
      </w:pPr>
    </w:lvl>
    <w:lvl w:ilvl="1" w:tplc="049C115E">
      <w:start w:val="1"/>
      <w:numFmt w:val="lowerLetter"/>
      <w:lvlText w:val="%2."/>
      <w:lvlJc w:val="left"/>
      <w:pPr>
        <w:ind w:left="1440" w:hanging="360"/>
      </w:pPr>
    </w:lvl>
    <w:lvl w:ilvl="2" w:tplc="BF7C9152">
      <w:start w:val="1"/>
      <w:numFmt w:val="lowerRoman"/>
      <w:lvlText w:val="%3."/>
      <w:lvlJc w:val="right"/>
      <w:pPr>
        <w:ind w:left="2160" w:hanging="180"/>
      </w:pPr>
    </w:lvl>
    <w:lvl w:ilvl="3" w:tplc="983259F6">
      <w:start w:val="1"/>
      <w:numFmt w:val="decimal"/>
      <w:lvlText w:val="%4."/>
      <w:lvlJc w:val="left"/>
      <w:pPr>
        <w:ind w:left="2880" w:hanging="360"/>
      </w:pPr>
    </w:lvl>
    <w:lvl w:ilvl="4" w:tplc="9674898E">
      <w:start w:val="1"/>
      <w:numFmt w:val="lowerLetter"/>
      <w:lvlText w:val="%5."/>
      <w:lvlJc w:val="left"/>
      <w:pPr>
        <w:ind w:left="3600" w:hanging="360"/>
      </w:pPr>
    </w:lvl>
    <w:lvl w:ilvl="5" w:tplc="6DACFB9C">
      <w:start w:val="1"/>
      <w:numFmt w:val="lowerRoman"/>
      <w:lvlText w:val="%6."/>
      <w:lvlJc w:val="right"/>
      <w:pPr>
        <w:ind w:left="4320" w:hanging="180"/>
      </w:pPr>
    </w:lvl>
    <w:lvl w:ilvl="6" w:tplc="3086E602">
      <w:start w:val="1"/>
      <w:numFmt w:val="decimal"/>
      <w:lvlText w:val="%7."/>
      <w:lvlJc w:val="left"/>
      <w:pPr>
        <w:ind w:left="5040" w:hanging="360"/>
      </w:pPr>
    </w:lvl>
    <w:lvl w:ilvl="7" w:tplc="A1DE515A">
      <w:start w:val="1"/>
      <w:numFmt w:val="lowerLetter"/>
      <w:lvlText w:val="%8."/>
      <w:lvlJc w:val="left"/>
      <w:pPr>
        <w:ind w:left="5760" w:hanging="360"/>
      </w:pPr>
    </w:lvl>
    <w:lvl w:ilvl="8" w:tplc="627825A8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C1F2F01"/>
    <w:multiLevelType w:val="hybridMultilevel"/>
    <w:tmpl w:val="42F2A0F0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E1D88EB"/>
    <w:multiLevelType w:val="hybridMultilevel"/>
    <w:tmpl w:val="FFFFFFFF"/>
    <w:lvl w:ilvl="0" w:tplc="2B76A74A">
      <w:start w:val="1"/>
      <w:numFmt w:val="decimal"/>
      <w:lvlText w:val="%1."/>
      <w:lvlJc w:val="left"/>
      <w:pPr>
        <w:ind w:left="720" w:hanging="360"/>
      </w:pPr>
    </w:lvl>
    <w:lvl w:ilvl="1" w:tplc="2B3641EC">
      <w:start w:val="1"/>
      <w:numFmt w:val="lowerLetter"/>
      <w:lvlText w:val="%2."/>
      <w:lvlJc w:val="left"/>
      <w:pPr>
        <w:ind w:left="1440" w:hanging="360"/>
      </w:pPr>
    </w:lvl>
    <w:lvl w:ilvl="2" w:tplc="4B4AD3EC">
      <w:start w:val="1"/>
      <w:numFmt w:val="lowerRoman"/>
      <w:lvlText w:val="%3."/>
      <w:lvlJc w:val="right"/>
      <w:pPr>
        <w:ind w:left="2160" w:hanging="180"/>
      </w:pPr>
    </w:lvl>
    <w:lvl w:ilvl="3" w:tplc="AFC6DFD8">
      <w:start w:val="1"/>
      <w:numFmt w:val="decimal"/>
      <w:lvlText w:val="%4."/>
      <w:lvlJc w:val="left"/>
      <w:pPr>
        <w:ind w:left="2880" w:hanging="360"/>
      </w:pPr>
    </w:lvl>
    <w:lvl w:ilvl="4" w:tplc="E536D97E">
      <w:start w:val="1"/>
      <w:numFmt w:val="lowerLetter"/>
      <w:lvlText w:val="%5."/>
      <w:lvlJc w:val="left"/>
      <w:pPr>
        <w:ind w:left="3600" w:hanging="360"/>
      </w:pPr>
    </w:lvl>
    <w:lvl w:ilvl="5" w:tplc="305C964C">
      <w:start w:val="1"/>
      <w:numFmt w:val="lowerRoman"/>
      <w:lvlText w:val="%6."/>
      <w:lvlJc w:val="right"/>
      <w:pPr>
        <w:ind w:left="4320" w:hanging="180"/>
      </w:pPr>
    </w:lvl>
    <w:lvl w:ilvl="6" w:tplc="586800B2">
      <w:start w:val="1"/>
      <w:numFmt w:val="decimal"/>
      <w:lvlText w:val="%7."/>
      <w:lvlJc w:val="left"/>
      <w:pPr>
        <w:ind w:left="5040" w:hanging="360"/>
      </w:pPr>
    </w:lvl>
    <w:lvl w:ilvl="7" w:tplc="14D47F7C">
      <w:start w:val="1"/>
      <w:numFmt w:val="lowerLetter"/>
      <w:lvlText w:val="%8."/>
      <w:lvlJc w:val="left"/>
      <w:pPr>
        <w:ind w:left="5760" w:hanging="360"/>
      </w:pPr>
    </w:lvl>
    <w:lvl w:ilvl="8" w:tplc="4372CAC6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F929755"/>
    <w:multiLevelType w:val="hybridMultilevel"/>
    <w:tmpl w:val="FFFFFFFF"/>
    <w:lvl w:ilvl="0" w:tplc="F30E13B6">
      <w:start w:val="1"/>
      <w:numFmt w:val="decimal"/>
      <w:lvlText w:val="%1."/>
      <w:lvlJc w:val="left"/>
      <w:pPr>
        <w:ind w:left="720" w:hanging="360"/>
      </w:pPr>
    </w:lvl>
    <w:lvl w:ilvl="1" w:tplc="AE265FF0">
      <w:start w:val="1"/>
      <w:numFmt w:val="lowerLetter"/>
      <w:lvlText w:val="%2."/>
      <w:lvlJc w:val="left"/>
      <w:pPr>
        <w:ind w:left="1440" w:hanging="360"/>
      </w:pPr>
    </w:lvl>
    <w:lvl w:ilvl="2" w:tplc="052A62F0">
      <w:start w:val="1"/>
      <w:numFmt w:val="lowerRoman"/>
      <w:lvlText w:val="%3."/>
      <w:lvlJc w:val="right"/>
      <w:pPr>
        <w:ind w:left="2160" w:hanging="180"/>
      </w:pPr>
    </w:lvl>
    <w:lvl w:ilvl="3" w:tplc="02E2D4BC">
      <w:start w:val="1"/>
      <w:numFmt w:val="decimal"/>
      <w:lvlText w:val="%4."/>
      <w:lvlJc w:val="left"/>
      <w:pPr>
        <w:ind w:left="2880" w:hanging="360"/>
      </w:pPr>
    </w:lvl>
    <w:lvl w:ilvl="4" w:tplc="BFA6E690">
      <w:start w:val="1"/>
      <w:numFmt w:val="lowerLetter"/>
      <w:lvlText w:val="%5."/>
      <w:lvlJc w:val="left"/>
      <w:pPr>
        <w:ind w:left="3600" w:hanging="360"/>
      </w:pPr>
    </w:lvl>
    <w:lvl w:ilvl="5" w:tplc="E3000E0C">
      <w:start w:val="1"/>
      <w:numFmt w:val="lowerRoman"/>
      <w:lvlText w:val="%6."/>
      <w:lvlJc w:val="right"/>
      <w:pPr>
        <w:ind w:left="4320" w:hanging="180"/>
      </w:pPr>
    </w:lvl>
    <w:lvl w:ilvl="6" w:tplc="3EEC5CBC">
      <w:start w:val="1"/>
      <w:numFmt w:val="decimal"/>
      <w:lvlText w:val="%7."/>
      <w:lvlJc w:val="left"/>
      <w:pPr>
        <w:ind w:left="5040" w:hanging="360"/>
      </w:pPr>
    </w:lvl>
    <w:lvl w:ilvl="7" w:tplc="F7481132">
      <w:start w:val="1"/>
      <w:numFmt w:val="lowerLetter"/>
      <w:lvlText w:val="%8."/>
      <w:lvlJc w:val="left"/>
      <w:pPr>
        <w:ind w:left="5760" w:hanging="360"/>
      </w:pPr>
    </w:lvl>
    <w:lvl w:ilvl="8" w:tplc="1E5858C2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722337E"/>
    <w:multiLevelType w:val="hybridMultilevel"/>
    <w:tmpl w:val="7CDEDC90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A17AAB0"/>
    <w:multiLevelType w:val="hybridMultilevel"/>
    <w:tmpl w:val="FFFFFFFF"/>
    <w:lvl w:ilvl="0" w:tplc="9386271A">
      <w:start w:val="1"/>
      <w:numFmt w:val="decimal"/>
      <w:lvlText w:val="%1."/>
      <w:lvlJc w:val="left"/>
      <w:pPr>
        <w:ind w:left="720" w:hanging="360"/>
      </w:pPr>
    </w:lvl>
    <w:lvl w:ilvl="1" w:tplc="96608D86">
      <w:start w:val="1"/>
      <w:numFmt w:val="lowerLetter"/>
      <w:lvlText w:val="%2."/>
      <w:lvlJc w:val="left"/>
      <w:pPr>
        <w:ind w:left="1440" w:hanging="360"/>
      </w:pPr>
    </w:lvl>
    <w:lvl w:ilvl="2" w:tplc="EB68B356">
      <w:start w:val="1"/>
      <w:numFmt w:val="lowerRoman"/>
      <w:lvlText w:val="%3."/>
      <w:lvlJc w:val="right"/>
      <w:pPr>
        <w:ind w:left="2160" w:hanging="180"/>
      </w:pPr>
    </w:lvl>
    <w:lvl w:ilvl="3" w:tplc="85544C34">
      <w:start w:val="1"/>
      <w:numFmt w:val="decimal"/>
      <w:lvlText w:val="%4."/>
      <w:lvlJc w:val="left"/>
      <w:pPr>
        <w:ind w:left="2880" w:hanging="360"/>
      </w:pPr>
    </w:lvl>
    <w:lvl w:ilvl="4" w:tplc="B7CA6B78">
      <w:start w:val="1"/>
      <w:numFmt w:val="lowerLetter"/>
      <w:lvlText w:val="%5."/>
      <w:lvlJc w:val="left"/>
      <w:pPr>
        <w:ind w:left="3600" w:hanging="360"/>
      </w:pPr>
    </w:lvl>
    <w:lvl w:ilvl="5" w:tplc="3C3662FC">
      <w:start w:val="1"/>
      <w:numFmt w:val="lowerRoman"/>
      <w:lvlText w:val="%6."/>
      <w:lvlJc w:val="right"/>
      <w:pPr>
        <w:ind w:left="4320" w:hanging="180"/>
      </w:pPr>
    </w:lvl>
    <w:lvl w:ilvl="6" w:tplc="C71AC250">
      <w:start w:val="1"/>
      <w:numFmt w:val="decimal"/>
      <w:lvlText w:val="%7."/>
      <w:lvlJc w:val="left"/>
      <w:pPr>
        <w:ind w:left="5040" w:hanging="360"/>
      </w:pPr>
    </w:lvl>
    <w:lvl w:ilvl="7" w:tplc="180E30CA">
      <w:start w:val="1"/>
      <w:numFmt w:val="lowerLetter"/>
      <w:lvlText w:val="%8."/>
      <w:lvlJc w:val="left"/>
      <w:pPr>
        <w:ind w:left="5760" w:hanging="360"/>
      </w:pPr>
    </w:lvl>
    <w:lvl w:ilvl="8" w:tplc="1A36D3C8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C3837C1"/>
    <w:multiLevelType w:val="hybridMultilevel"/>
    <w:tmpl w:val="9918B424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DD81673"/>
    <w:multiLevelType w:val="hybridMultilevel"/>
    <w:tmpl w:val="0A42E3B4"/>
    <w:lvl w:ilvl="0" w:tplc="0409000F">
      <w:start w:val="1"/>
      <w:numFmt w:val="decimal"/>
      <w:pStyle w:val="Heading3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pStyle w:val="Heading3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155375A"/>
    <w:multiLevelType w:val="hybridMultilevel"/>
    <w:tmpl w:val="FFFFFFFF"/>
    <w:lvl w:ilvl="0" w:tplc="81C4CC60">
      <w:start w:val="1"/>
      <w:numFmt w:val="decimal"/>
      <w:lvlText w:val="%1."/>
      <w:lvlJc w:val="left"/>
      <w:pPr>
        <w:ind w:left="720" w:hanging="360"/>
      </w:pPr>
    </w:lvl>
    <w:lvl w:ilvl="1" w:tplc="2DCC4918">
      <w:start w:val="1"/>
      <w:numFmt w:val="lowerLetter"/>
      <w:lvlText w:val="%2."/>
      <w:lvlJc w:val="left"/>
      <w:pPr>
        <w:ind w:left="1440" w:hanging="360"/>
      </w:pPr>
    </w:lvl>
    <w:lvl w:ilvl="2" w:tplc="9C8C34DA">
      <w:start w:val="1"/>
      <w:numFmt w:val="lowerRoman"/>
      <w:lvlText w:val="%3."/>
      <w:lvlJc w:val="right"/>
      <w:pPr>
        <w:ind w:left="2160" w:hanging="180"/>
      </w:pPr>
    </w:lvl>
    <w:lvl w:ilvl="3" w:tplc="062408FE">
      <w:start w:val="1"/>
      <w:numFmt w:val="decimal"/>
      <w:lvlText w:val="%4."/>
      <w:lvlJc w:val="left"/>
      <w:pPr>
        <w:ind w:left="2880" w:hanging="360"/>
      </w:pPr>
    </w:lvl>
    <w:lvl w:ilvl="4" w:tplc="617C277A">
      <w:start w:val="1"/>
      <w:numFmt w:val="lowerLetter"/>
      <w:lvlText w:val="%5."/>
      <w:lvlJc w:val="left"/>
      <w:pPr>
        <w:ind w:left="3600" w:hanging="360"/>
      </w:pPr>
    </w:lvl>
    <w:lvl w:ilvl="5" w:tplc="D2941464">
      <w:start w:val="1"/>
      <w:numFmt w:val="lowerRoman"/>
      <w:lvlText w:val="%6."/>
      <w:lvlJc w:val="right"/>
      <w:pPr>
        <w:ind w:left="4320" w:hanging="180"/>
      </w:pPr>
    </w:lvl>
    <w:lvl w:ilvl="6" w:tplc="A2960310">
      <w:start w:val="1"/>
      <w:numFmt w:val="decimal"/>
      <w:lvlText w:val="%7."/>
      <w:lvlJc w:val="left"/>
      <w:pPr>
        <w:ind w:left="5040" w:hanging="360"/>
      </w:pPr>
    </w:lvl>
    <w:lvl w:ilvl="7" w:tplc="C26E8582">
      <w:start w:val="1"/>
      <w:numFmt w:val="lowerLetter"/>
      <w:lvlText w:val="%8."/>
      <w:lvlJc w:val="left"/>
      <w:pPr>
        <w:ind w:left="5760" w:hanging="360"/>
      </w:pPr>
    </w:lvl>
    <w:lvl w:ilvl="8" w:tplc="5A7843EE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3B34547"/>
    <w:multiLevelType w:val="hybridMultilevel"/>
    <w:tmpl w:val="E07807F6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4B220EC"/>
    <w:multiLevelType w:val="hybridMultilevel"/>
    <w:tmpl w:val="FFFFFFFF"/>
    <w:lvl w:ilvl="0" w:tplc="0ADAAFBE">
      <w:start w:val="1"/>
      <w:numFmt w:val="decimal"/>
      <w:lvlText w:val="%1."/>
      <w:lvlJc w:val="left"/>
      <w:pPr>
        <w:ind w:left="720" w:hanging="360"/>
      </w:pPr>
    </w:lvl>
    <w:lvl w:ilvl="1" w:tplc="A69E8ADC">
      <w:start w:val="1"/>
      <w:numFmt w:val="lowerLetter"/>
      <w:lvlText w:val="%2."/>
      <w:lvlJc w:val="left"/>
      <w:pPr>
        <w:ind w:left="1440" w:hanging="360"/>
      </w:pPr>
    </w:lvl>
    <w:lvl w:ilvl="2" w:tplc="898C4CFC">
      <w:start w:val="1"/>
      <w:numFmt w:val="lowerRoman"/>
      <w:lvlText w:val="%3."/>
      <w:lvlJc w:val="right"/>
      <w:pPr>
        <w:ind w:left="2160" w:hanging="180"/>
      </w:pPr>
    </w:lvl>
    <w:lvl w:ilvl="3" w:tplc="BE0C6F6C">
      <w:start w:val="1"/>
      <w:numFmt w:val="decimal"/>
      <w:lvlText w:val="%4."/>
      <w:lvlJc w:val="left"/>
      <w:pPr>
        <w:ind w:left="2880" w:hanging="360"/>
      </w:pPr>
    </w:lvl>
    <w:lvl w:ilvl="4" w:tplc="1C0EB2FA">
      <w:start w:val="1"/>
      <w:numFmt w:val="lowerLetter"/>
      <w:lvlText w:val="%5."/>
      <w:lvlJc w:val="left"/>
      <w:pPr>
        <w:ind w:left="3600" w:hanging="360"/>
      </w:pPr>
    </w:lvl>
    <w:lvl w:ilvl="5" w:tplc="D3DAF90E">
      <w:start w:val="1"/>
      <w:numFmt w:val="lowerRoman"/>
      <w:lvlText w:val="%6."/>
      <w:lvlJc w:val="right"/>
      <w:pPr>
        <w:ind w:left="4320" w:hanging="180"/>
      </w:pPr>
    </w:lvl>
    <w:lvl w:ilvl="6" w:tplc="28B2A902">
      <w:start w:val="1"/>
      <w:numFmt w:val="decimal"/>
      <w:lvlText w:val="%7."/>
      <w:lvlJc w:val="left"/>
      <w:pPr>
        <w:ind w:left="5040" w:hanging="360"/>
      </w:pPr>
    </w:lvl>
    <w:lvl w:ilvl="7" w:tplc="67024D80">
      <w:start w:val="1"/>
      <w:numFmt w:val="lowerLetter"/>
      <w:lvlText w:val="%8."/>
      <w:lvlJc w:val="left"/>
      <w:pPr>
        <w:ind w:left="5760" w:hanging="360"/>
      </w:pPr>
    </w:lvl>
    <w:lvl w:ilvl="8" w:tplc="B296C6F0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5363EB8"/>
    <w:multiLevelType w:val="hybridMultilevel"/>
    <w:tmpl w:val="15861454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96B21BF"/>
    <w:multiLevelType w:val="hybridMultilevel"/>
    <w:tmpl w:val="5A76E92E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A89009F"/>
    <w:multiLevelType w:val="hybridMultilevel"/>
    <w:tmpl w:val="FFFFFFFF"/>
    <w:lvl w:ilvl="0" w:tplc="CB9CC3DC">
      <w:start w:val="1"/>
      <w:numFmt w:val="decimal"/>
      <w:lvlText w:val="%1."/>
      <w:lvlJc w:val="left"/>
      <w:pPr>
        <w:ind w:left="720" w:hanging="360"/>
      </w:pPr>
    </w:lvl>
    <w:lvl w:ilvl="1" w:tplc="61C42AA4">
      <w:start w:val="1"/>
      <w:numFmt w:val="lowerLetter"/>
      <w:lvlText w:val="%2."/>
      <w:lvlJc w:val="left"/>
      <w:pPr>
        <w:ind w:left="1440" w:hanging="360"/>
      </w:pPr>
    </w:lvl>
    <w:lvl w:ilvl="2" w:tplc="5EEE6938">
      <w:start w:val="1"/>
      <w:numFmt w:val="lowerRoman"/>
      <w:lvlText w:val="%3."/>
      <w:lvlJc w:val="right"/>
      <w:pPr>
        <w:ind w:left="2160" w:hanging="180"/>
      </w:pPr>
    </w:lvl>
    <w:lvl w:ilvl="3" w:tplc="F42CF32E">
      <w:start w:val="1"/>
      <w:numFmt w:val="decimal"/>
      <w:lvlText w:val="%4."/>
      <w:lvlJc w:val="left"/>
      <w:pPr>
        <w:ind w:left="2880" w:hanging="360"/>
      </w:pPr>
    </w:lvl>
    <w:lvl w:ilvl="4" w:tplc="BF20B4AA">
      <w:start w:val="1"/>
      <w:numFmt w:val="lowerLetter"/>
      <w:lvlText w:val="%5."/>
      <w:lvlJc w:val="left"/>
      <w:pPr>
        <w:ind w:left="3600" w:hanging="360"/>
      </w:pPr>
    </w:lvl>
    <w:lvl w:ilvl="5" w:tplc="88FCB592">
      <w:start w:val="1"/>
      <w:numFmt w:val="lowerRoman"/>
      <w:lvlText w:val="%6."/>
      <w:lvlJc w:val="right"/>
      <w:pPr>
        <w:ind w:left="4320" w:hanging="180"/>
      </w:pPr>
    </w:lvl>
    <w:lvl w:ilvl="6" w:tplc="10005018">
      <w:start w:val="1"/>
      <w:numFmt w:val="decimal"/>
      <w:lvlText w:val="%7."/>
      <w:lvlJc w:val="left"/>
      <w:pPr>
        <w:ind w:left="5040" w:hanging="360"/>
      </w:pPr>
    </w:lvl>
    <w:lvl w:ilvl="7" w:tplc="283873C4">
      <w:start w:val="1"/>
      <w:numFmt w:val="lowerLetter"/>
      <w:lvlText w:val="%8."/>
      <w:lvlJc w:val="left"/>
      <w:pPr>
        <w:ind w:left="5760" w:hanging="360"/>
      </w:pPr>
    </w:lvl>
    <w:lvl w:ilvl="8" w:tplc="90A816DA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D2BB54B"/>
    <w:multiLevelType w:val="hybridMultilevel"/>
    <w:tmpl w:val="FFFFFFFF"/>
    <w:lvl w:ilvl="0" w:tplc="DBA6EA4A">
      <w:start w:val="1"/>
      <w:numFmt w:val="decimal"/>
      <w:lvlText w:val="%1."/>
      <w:lvlJc w:val="left"/>
      <w:pPr>
        <w:ind w:left="720" w:hanging="360"/>
      </w:pPr>
    </w:lvl>
    <w:lvl w:ilvl="1" w:tplc="B88EACF4">
      <w:start w:val="1"/>
      <w:numFmt w:val="lowerLetter"/>
      <w:lvlText w:val="%2."/>
      <w:lvlJc w:val="left"/>
      <w:pPr>
        <w:ind w:left="1440" w:hanging="360"/>
      </w:pPr>
    </w:lvl>
    <w:lvl w:ilvl="2" w:tplc="7E38A60A">
      <w:start w:val="1"/>
      <w:numFmt w:val="lowerRoman"/>
      <w:lvlText w:val="%3."/>
      <w:lvlJc w:val="right"/>
      <w:pPr>
        <w:ind w:left="2160" w:hanging="180"/>
      </w:pPr>
    </w:lvl>
    <w:lvl w:ilvl="3" w:tplc="37204C8C">
      <w:start w:val="1"/>
      <w:numFmt w:val="decimal"/>
      <w:lvlText w:val="%4."/>
      <w:lvlJc w:val="left"/>
      <w:pPr>
        <w:ind w:left="2880" w:hanging="360"/>
      </w:pPr>
    </w:lvl>
    <w:lvl w:ilvl="4" w:tplc="FA9A962C">
      <w:start w:val="1"/>
      <w:numFmt w:val="lowerLetter"/>
      <w:lvlText w:val="%5."/>
      <w:lvlJc w:val="left"/>
      <w:pPr>
        <w:ind w:left="3600" w:hanging="360"/>
      </w:pPr>
    </w:lvl>
    <w:lvl w:ilvl="5" w:tplc="83C6BA5C">
      <w:start w:val="1"/>
      <w:numFmt w:val="lowerRoman"/>
      <w:lvlText w:val="%6."/>
      <w:lvlJc w:val="right"/>
      <w:pPr>
        <w:ind w:left="4320" w:hanging="180"/>
      </w:pPr>
    </w:lvl>
    <w:lvl w:ilvl="6" w:tplc="DE201A2C">
      <w:start w:val="1"/>
      <w:numFmt w:val="decimal"/>
      <w:lvlText w:val="%7."/>
      <w:lvlJc w:val="left"/>
      <w:pPr>
        <w:ind w:left="5040" w:hanging="360"/>
      </w:pPr>
    </w:lvl>
    <w:lvl w:ilvl="7" w:tplc="4BECEEF8">
      <w:start w:val="1"/>
      <w:numFmt w:val="lowerLetter"/>
      <w:lvlText w:val="%8."/>
      <w:lvlJc w:val="left"/>
      <w:pPr>
        <w:ind w:left="5760" w:hanging="360"/>
      </w:pPr>
    </w:lvl>
    <w:lvl w:ilvl="8" w:tplc="2A5A443C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EC86800"/>
    <w:multiLevelType w:val="multilevel"/>
    <w:tmpl w:val="20607310"/>
    <w:lvl w:ilvl="0">
      <w:start w:val="1"/>
      <w:numFmt w:val="decimal"/>
      <w:pStyle w:val="ScheduleOne"/>
      <w:isLgl/>
      <w:lvlText w:val="%1."/>
      <w:lvlJc w:val="left"/>
      <w:pPr>
        <w:tabs>
          <w:tab w:val="num" w:pos="720"/>
        </w:tabs>
        <w:ind w:left="720" w:hanging="720"/>
      </w:pPr>
      <w:rPr>
        <w:rFonts w:hint="default"/>
        <w:b w:val="0"/>
        <w:bCs w:val="0"/>
        <w:i w:val="0"/>
        <w:iCs w:val="0"/>
        <w:u w:val="none"/>
      </w:rPr>
    </w:lvl>
    <w:lvl w:ilvl="1">
      <w:start w:val="1"/>
      <w:numFmt w:val="decimal"/>
      <w:pStyle w:val="ScheduleTwo"/>
      <w:lvlText w:val="%1.%2"/>
      <w:lvlJc w:val="left"/>
      <w:pPr>
        <w:tabs>
          <w:tab w:val="num" w:pos="720"/>
        </w:tabs>
        <w:ind w:left="720" w:hanging="720"/>
      </w:pPr>
      <w:rPr>
        <w:rFonts w:hint="default"/>
        <w:u w:val="none"/>
      </w:rPr>
    </w:lvl>
    <w:lvl w:ilvl="2">
      <w:start w:val="1"/>
      <w:numFmt w:val="decimal"/>
      <w:pStyle w:val="ScheduleThree"/>
      <w:isLgl/>
      <w:lvlText w:val="%1.%2.%3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3">
      <w:start w:val="1"/>
      <w:numFmt w:val="decimal"/>
      <w:pStyle w:val="ScheduleFour"/>
      <w:isLgl/>
      <w:lvlText w:val="%1.%2.%3.%4"/>
      <w:lvlJc w:val="left"/>
      <w:pPr>
        <w:tabs>
          <w:tab w:val="num" w:pos="2160"/>
        </w:tabs>
        <w:ind w:left="2160" w:hanging="2160"/>
      </w:pPr>
      <w:rPr>
        <w:rFonts w:hint="default"/>
      </w:rPr>
    </w:lvl>
    <w:lvl w:ilvl="4">
      <w:start w:val="1"/>
      <w:numFmt w:val="lowerLetter"/>
      <w:pStyle w:val="ScheduleFive"/>
      <w:lvlText w:val="(%5)"/>
      <w:lvlJc w:val="left"/>
      <w:pPr>
        <w:tabs>
          <w:tab w:val="num" w:pos="2880"/>
        </w:tabs>
        <w:ind w:left="2880" w:hanging="720"/>
      </w:pPr>
      <w:rPr>
        <w:rFonts w:ascii="Arial" w:hAnsi="Arial" w:cs="Arial" w:hint="default"/>
        <w:b w:val="0"/>
        <w:bCs w:val="0"/>
        <w:i w:val="0"/>
        <w:iCs w:val="0"/>
        <w:sz w:val="20"/>
        <w:szCs w:val="20"/>
      </w:rPr>
    </w:lvl>
    <w:lvl w:ilvl="5">
      <w:start w:val="1"/>
      <w:numFmt w:val="lowerRoman"/>
      <w:lvlText w:val="(%6)"/>
      <w:lvlJc w:val="left"/>
      <w:pPr>
        <w:tabs>
          <w:tab w:val="num" w:pos="4320"/>
        </w:tabs>
        <w:ind w:left="432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800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30" w15:restartNumberingAfterBreak="0">
    <w:nsid w:val="6EC44BFE"/>
    <w:multiLevelType w:val="hybridMultilevel"/>
    <w:tmpl w:val="FFFFFFFF"/>
    <w:lvl w:ilvl="0" w:tplc="B1DE0A16">
      <w:start w:val="1"/>
      <w:numFmt w:val="decimal"/>
      <w:lvlText w:val="%1."/>
      <w:lvlJc w:val="left"/>
      <w:pPr>
        <w:ind w:left="720" w:hanging="360"/>
      </w:pPr>
    </w:lvl>
    <w:lvl w:ilvl="1" w:tplc="6FA808BA">
      <w:start w:val="1"/>
      <w:numFmt w:val="lowerLetter"/>
      <w:lvlText w:val="%2."/>
      <w:lvlJc w:val="left"/>
      <w:pPr>
        <w:ind w:left="1440" w:hanging="360"/>
      </w:pPr>
    </w:lvl>
    <w:lvl w:ilvl="2" w:tplc="31B2DD68">
      <w:start w:val="1"/>
      <w:numFmt w:val="lowerRoman"/>
      <w:lvlText w:val="%3."/>
      <w:lvlJc w:val="right"/>
      <w:pPr>
        <w:ind w:left="2160" w:hanging="180"/>
      </w:pPr>
    </w:lvl>
    <w:lvl w:ilvl="3" w:tplc="96027926">
      <w:start w:val="1"/>
      <w:numFmt w:val="decimal"/>
      <w:lvlText w:val="%4."/>
      <w:lvlJc w:val="left"/>
      <w:pPr>
        <w:ind w:left="2880" w:hanging="360"/>
      </w:pPr>
    </w:lvl>
    <w:lvl w:ilvl="4" w:tplc="2266125C">
      <w:start w:val="1"/>
      <w:numFmt w:val="lowerLetter"/>
      <w:lvlText w:val="%5."/>
      <w:lvlJc w:val="left"/>
      <w:pPr>
        <w:ind w:left="3600" w:hanging="360"/>
      </w:pPr>
    </w:lvl>
    <w:lvl w:ilvl="5" w:tplc="D422D49C">
      <w:start w:val="1"/>
      <w:numFmt w:val="lowerRoman"/>
      <w:lvlText w:val="%6."/>
      <w:lvlJc w:val="right"/>
      <w:pPr>
        <w:ind w:left="4320" w:hanging="180"/>
      </w:pPr>
    </w:lvl>
    <w:lvl w:ilvl="6" w:tplc="120A473E">
      <w:start w:val="1"/>
      <w:numFmt w:val="decimal"/>
      <w:lvlText w:val="%7."/>
      <w:lvlJc w:val="left"/>
      <w:pPr>
        <w:ind w:left="5040" w:hanging="360"/>
      </w:pPr>
    </w:lvl>
    <w:lvl w:ilvl="7" w:tplc="AD644396">
      <w:start w:val="1"/>
      <w:numFmt w:val="lowerLetter"/>
      <w:lvlText w:val="%8."/>
      <w:lvlJc w:val="left"/>
      <w:pPr>
        <w:ind w:left="5760" w:hanging="360"/>
      </w:pPr>
    </w:lvl>
    <w:lvl w:ilvl="8" w:tplc="4A46B4DE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48A3242"/>
    <w:multiLevelType w:val="hybridMultilevel"/>
    <w:tmpl w:val="56182CB4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49A7D6F"/>
    <w:multiLevelType w:val="hybridMultilevel"/>
    <w:tmpl w:val="8AF41302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56A37FA"/>
    <w:multiLevelType w:val="hybridMultilevel"/>
    <w:tmpl w:val="F66ACBA2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AB42303"/>
    <w:multiLevelType w:val="hybridMultilevel"/>
    <w:tmpl w:val="FFFFFFFF"/>
    <w:lvl w:ilvl="0" w:tplc="3E12C570">
      <w:start w:val="1"/>
      <w:numFmt w:val="decimal"/>
      <w:lvlText w:val="%1."/>
      <w:lvlJc w:val="left"/>
      <w:pPr>
        <w:ind w:left="720" w:hanging="360"/>
      </w:pPr>
    </w:lvl>
    <w:lvl w:ilvl="1" w:tplc="D67279EE">
      <w:start w:val="1"/>
      <w:numFmt w:val="lowerLetter"/>
      <w:lvlText w:val="%2."/>
      <w:lvlJc w:val="left"/>
      <w:pPr>
        <w:ind w:left="1440" w:hanging="360"/>
      </w:pPr>
    </w:lvl>
    <w:lvl w:ilvl="2" w:tplc="26AE3934">
      <w:start w:val="1"/>
      <w:numFmt w:val="lowerRoman"/>
      <w:lvlText w:val="%3."/>
      <w:lvlJc w:val="right"/>
      <w:pPr>
        <w:ind w:left="2160" w:hanging="180"/>
      </w:pPr>
    </w:lvl>
    <w:lvl w:ilvl="3" w:tplc="D0260098">
      <w:start w:val="1"/>
      <w:numFmt w:val="decimal"/>
      <w:lvlText w:val="%4."/>
      <w:lvlJc w:val="left"/>
      <w:pPr>
        <w:ind w:left="2880" w:hanging="360"/>
      </w:pPr>
    </w:lvl>
    <w:lvl w:ilvl="4" w:tplc="0944BB88">
      <w:start w:val="1"/>
      <w:numFmt w:val="lowerLetter"/>
      <w:lvlText w:val="%5."/>
      <w:lvlJc w:val="left"/>
      <w:pPr>
        <w:ind w:left="3600" w:hanging="360"/>
      </w:pPr>
    </w:lvl>
    <w:lvl w:ilvl="5" w:tplc="E37E16F0">
      <w:start w:val="1"/>
      <w:numFmt w:val="lowerRoman"/>
      <w:lvlText w:val="%6."/>
      <w:lvlJc w:val="right"/>
      <w:pPr>
        <w:ind w:left="4320" w:hanging="180"/>
      </w:pPr>
    </w:lvl>
    <w:lvl w:ilvl="6" w:tplc="75768D1A">
      <w:start w:val="1"/>
      <w:numFmt w:val="decimal"/>
      <w:lvlText w:val="%7."/>
      <w:lvlJc w:val="left"/>
      <w:pPr>
        <w:ind w:left="5040" w:hanging="360"/>
      </w:pPr>
    </w:lvl>
    <w:lvl w:ilvl="7" w:tplc="AB763F34">
      <w:start w:val="1"/>
      <w:numFmt w:val="lowerLetter"/>
      <w:lvlText w:val="%8."/>
      <w:lvlJc w:val="left"/>
      <w:pPr>
        <w:ind w:left="5760" w:hanging="360"/>
      </w:pPr>
    </w:lvl>
    <w:lvl w:ilvl="8" w:tplc="FD7C4746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BECFF0A"/>
    <w:multiLevelType w:val="hybridMultilevel"/>
    <w:tmpl w:val="FFFFFFFF"/>
    <w:lvl w:ilvl="0" w:tplc="69FC7010">
      <w:start w:val="1"/>
      <w:numFmt w:val="decimal"/>
      <w:lvlText w:val="%1."/>
      <w:lvlJc w:val="left"/>
      <w:pPr>
        <w:ind w:left="720" w:hanging="360"/>
      </w:pPr>
    </w:lvl>
    <w:lvl w:ilvl="1" w:tplc="A59CD452">
      <w:start w:val="1"/>
      <w:numFmt w:val="lowerLetter"/>
      <w:lvlText w:val="%2."/>
      <w:lvlJc w:val="left"/>
      <w:pPr>
        <w:ind w:left="1440" w:hanging="360"/>
      </w:pPr>
    </w:lvl>
    <w:lvl w:ilvl="2" w:tplc="EC7E56E0">
      <w:start w:val="1"/>
      <w:numFmt w:val="lowerRoman"/>
      <w:lvlText w:val="%3."/>
      <w:lvlJc w:val="right"/>
      <w:pPr>
        <w:ind w:left="2160" w:hanging="180"/>
      </w:pPr>
    </w:lvl>
    <w:lvl w:ilvl="3" w:tplc="3A6218F6">
      <w:start w:val="1"/>
      <w:numFmt w:val="decimal"/>
      <w:lvlText w:val="%4."/>
      <w:lvlJc w:val="left"/>
      <w:pPr>
        <w:ind w:left="2880" w:hanging="360"/>
      </w:pPr>
    </w:lvl>
    <w:lvl w:ilvl="4" w:tplc="EC0620A8">
      <w:start w:val="1"/>
      <w:numFmt w:val="lowerLetter"/>
      <w:lvlText w:val="%5."/>
      <w:lvlJc w:val="left"/>
      <w:pPr>
        <w:ind w:left="3600" w:hanging="360"/>
      </w:pPr>
    </w:lvl>
    <w:lvl w:ilvl="5" w:tplc="2A6E1922">
      <w:start w:val="1"/>
      <w:numFmt w:val="lowerRoman"/>
      <w:lvlText w:val="%6."/>
      <w:lvlJc w:val="right"/>
      <w:pPr>
        <w:ind w:left="4320" w:hanging="180"/>
      </w:pPr>
    </w:lvl>
    <w:lvl w:ilvl="6" w:tplc="8B886256">
      <w:start w:val="1"/>
      <w:numFmt w:val="decimal"/>
      <w:lvlText w:val="%7."/>
      <w:lvlJc w:val="left"/>
      <w:pPr>
        <w:ind w:left="5040" w:hanging="360"/>
      </w:pPr>
    </w:lvl>
    <w:lvl w:ilvl="7" w:tplc="F0CA25D8">
      <w:start w:val="1"/>
      <w:numFmt w:val="lowerLetter"/>
      <w:lvlText w:val="%8."/>
      <w:lvlJc w:val="left"/>
      <w:pPr>
        <w:ind w:left="5760" w:hanging="360"/>
      </w:pPr>
    </w:lvl>
    <w:lvl w:ilvl="8" w:tplc="4B28CAA6">
      <w:start w:val="1"/>
      <w:numFmt w:val="lowerRoman"/>
      <w:lvlText w:val="%9."/>
      <w:lvlJc w:val="right"/>
      <w:pPr>
        <w:ind w:left="6480" w:hanging="180"/>
      </w:pPr>
    </w:lvl>
  </w:abstractNum>
  <w:num w:numId="1" w16cid:durableId="174924130">
    <w:abstractNumId w:val="4"/>
  </w:num>
  <w:num w:numId="2" w16cid:durableId="2021543542">
    <w:abstractNumId w:val="8"/>
  </w:num>
  <w:num w:numId="3" w16cid:durableId="460154804">
    <w:abstractNumId w:val="6"/>
  </w:num>
  <w:num w:numId="4" w16cid:durableId="1115519827">
    <w:abstractNumId w:val="13"/>
  </w:num>
  <w:num w:numId="5" w16cid:durableId="931474785">
    <w:abstractNumId w:val="12"/>
  </w:num>
  <w:num w:numId="6" w16cid:durableId="487135792">
    <w:abstractNumId w:val="14"/>
  </w:num>
  <w:num w:numId="7" w16cid:durableId="133564442">
    <w:abstractNumId w:val="2"/>
  </w:num>
  <w:num w:numId="8" w16cid:durableId="1155028103">
    <w:abstractNumId w:val="35"/>
  </w:num>
  <w:num w:numId="9" w16cid:durableId="1202284975">
    <w:abstractNumId w:val="22"/>
  </w:num>
  <w:num w:numId="10" w16cid:durableId="78916124">
    <w:abstractNumId w:val="30"/>
  </w:num>
  <w:num w:numId="11" w16cid:durableId="1070351113">
    <w:abstractNumId w:val="1"/>
  </w:num>
  <w:num w:numId="12" w16cid:durableId="1805077028">
    <w:abstractNumId w:val="28"/>
  </w:num>
  <w:num w:numId="13" w16cid:durableId="210196603">
    <w:abstractNumId w:val="27"/>
  </w:num>
  <w:num w:numId="14" w16cid:durableId="316038039">
    <w:abstractNumId w:val="24"/>
  </w:num>
  <w:num w:numId="15" w16cid:durableId="710225492">
    <w:abstractNumId w:val="17"/>
  </w:num>
  <w:num w:numId="16" w16cid:durableId="91515960">
    <w:abstractNumId w:val="7"/>
  </w:num>
  <w:num w:numId="17" w16cid:durableId="2015568818">
    <w:abstractNumId w:val="16"/>
  </w:num>
  <w:num w:numId="18" w16cid:durableId="505444867">
    <w:abstractNumId w:val="19"/>
  </w:num>
  <w:num w:numId="19" w16cid:durableId="359209945">
    <w:abstractNumId w:val="3"/>
  </w:num>
  <w:num w:numId="20" w16cid:durableId="186988894">
    <w:abstractNumId w:val="34"/>
  </w:num>
  <w:num w:numId="21" w16cid:durableId="1503545917">
    <w:abstractNumId w:val="29"/>
  </w:num>
  <w:num w:numId="22" w16cid:durableId="1624919662">
    <w:abstractNumId w:val="21"/>
  </w:num>
  <w:num w:numId="23" w16cid:durableId="644434087">
    <w:abstractNumId w:val="11"/>
  </w:num>
  <w:num w:numId="24" w16cid:durableId="1792700997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 w16cid:durableId="193810598">
    <w:abstractNumId w:val="31"/>
  </w:num>
  <w:num w:numId="26" w16cid:durableId="1960329561">
    <w:abstractNumId w:val="0"/>
  </w:num>
  <w:num w:numId="27" w16cid:durableId="2006736971">
    <w:abstractNumId w:val="5"/>
  </w:num>
  <w:num w:numId="28" w16cid:durableId="1428695522">
    <w:abstractNumId w:val="25"/>
  </w:num>
  <w:num w:numId="29" w16cid:durableId="1149634828">
    <w:abstractNumId w:val="18"/>
  </w:num>
  <w:num w:numId="30" w16cid:durableId="1576402996">
    <w:abstractNumId w:val="33"/>
  </w:num>
  <w:num w:numId="31" w16cid:durableId="1762527684">
    <w:abstractNumId w:val="9"/>
  </w:num>
  <w:num w:numId="32" w16cid:durableId="1888376875">
    <w:abstractNumId w:val="26"/>
  </w:num>
  <w:num w:numId="33" w16cid:durableId="337463735">
    <w:abstractNumId w:val="10"/>
  </w:num>
  <w:num w:numId="34" w16cid:durableId="71858539">
    <w:abstractNumId w:val="32"/>
  </w:num>
  <w:num w:numId="35" w16cid:durableId="952518452">
    <w:abstractNumId w:val="20"/>
  </w:num>
  <w:num w:numId="36" w16cid:durableId="1816947763">
    <w:abstractNumId w:val="15"/>
  </w:num>
  <w:num w:numId="37" w16cid:durableId="569002241">
    <w:abstractNumId w:val="23"/>
  </w:num>
  <w:numIdMacAtCleanup w:val="2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attachedTemplate r:id="rId1"/>
  <w:defaultTabStop w:val="720"/>
  <w:drawingGridHorizontalSpacing w:val="110"/>
  <w:displayHorizontalDrawingGridEvery w:val="2"/>
  <w:characterSpacingControl w:val="doNotCompress"/>
  <w:doNotValidateAgainstSchema/>
  <w:doNotDemarcateInvalidXml/>
  <w:hdrShapeDefaults>
    <o:shapedefaults v:ext="edit" spidmax="2050">
      <o:colormru v:ext="edit" colors="#1d73ff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E70E0"/>
    <w:rsid w:val="00000079"/>
    <w:rsid w:val="000000E4"/>
    <w:rsid w:val="000005D6"/>
    <w:rsid w:val="00001181"/>
    <w:rsid w:val="000014F3"/>
    <w:rsid w:val="00001B17"/>
    <w:rsid w:val="00002B7E"/>
    <w:rsid w:val="00003607"/>
    <w:rsid w:val="00004F3F"/>
    <w:rsid w:val="000058C1"/>
    <w:rsid w:val="00005913"/>
    <w:rsid w:val="000060E8"/>
    <w:rsid w:val="0000708C"/>
    <w:rsid w:val="00007760"/>
    <w:rsid w:val="0000797E"/>
    <w:rsid w:val="0001083F"/>
    <w:rsid w:val="00010F28"/>
    <w:rsid w:val="00011E08"/>
    <w:rsid w:val="00011F1D"/>
    <w:rsid w:val="000127E2"/>
    <w:rsid w:val="000128C6"/>
    <w:rsid w:val="00012BF0"/>
    <w:rsid w:val="00013214"/>
    <w:rsid w:val="00014385"/>
    <w:rsid w:val="00014ABD"/>
    <w:rsid w:val="00016C46"/>
    <w:rsid w:val="00016CCF"/>
    <w:rsid w:val="000177A8"/>
    <w:rsid w:val="00017B70"/>
    <w:rsid w:val="0002132E"/>
    <w:rsid w:val="00021587"/>
    <w:rsid w:val="0002236E"/>
    <w:rsid w:val="00022BE5"/>
    <w:rsid w:val="000257CD"/>
    <w:rsid w:val="00026AF2"/>
    <w:rsid w:val="0002723F"/>
    <w:rsid w:val="0002784A"/>
    <w:rsid w:val="00027C8A"/>
    <w:rsid w:val="0003042A"/>
    <w:rsid w:val="00031648"/>
    <w:rsid w:val="00031D86"/>
    <w:rsid w:val="000322E9"/>
    <w:rsid w:val="00032ED6"/>
    <w:rsid w:val="0003392D"/>
    <w:rsid w:val="000339CB"/>
    <w:rsid w:val="00033B82"/>
    <w:rsid w:val="00034E07"/>
    <w:rsid w:val="00035836"/>
    <w:rsid w:val="00035A42"/>
    <w:rsid w:val="0003610E"/>
    <w:rsid w:val="00036693"/>
    <w:rsid w:val="000368A0"/>
    <w:rsid w:val="00037184"/>
    <w:rsid w:val="00040EE0"/>
    <w:rsid w:val="00040F91"/>
    <w:rsid w:val="00041804"/>
    <w:rsid w:val="00041C84"/>
    <w:rsid w:val="00042286"/>
    <w:rsid w:val="000440EA"/>
    <w:rsid w:val="000452DE"/>
    <w:rsid w:val="00046D27"/>
    <w:rsid w:val="00047354"/>
    <w:rsid w:val="00047B87"/>
    <w:rsid w:val="00047D91"/>
    <w:rsid w:val="00047E68"/>
    <w:rsid w:val="00050F30"/>
    <w:rsid w:val="00051ECC"/>
    <w:rsid w:val="00052FF4"/>
    <w:rsid w:val="00053F2F"/>
    <w:rsid w:val="00054E2B"/>
    <w:rsid w:val="00055EE1"/>
    <w:rsid w:val="0005783B"/>
    <w:rsid w:val="00060F19"/>
    <w:rsid w:val="00061AAB"/>
    <w:rsid w:val="00061CBC"/>
    <w:rsid w:val="00063E80"/>
    <w:rsid w:val="00063EB0"/>
    <w:rsid w:val="00064BDB"/>
    <w:rsid w:val="00064CB7"/>
    <w:rsid w:val="00065021"/>
    <w:rsid w:val="000651A4"/>
    <w:rsid w:val="00066613"/>
    <w:rsid w:val="00066709"/>
    <w:rsid w:val="00066DD5"/>
    <w:rsid w:val="00067577"/>
    <w:rsid w:val="000678DB"/>
    <w:rsid w:val="00067DCD"/>
    <w:rsid w:val="00071161"/>
    <w:rsid w:val="00071AD2"/>
    <w:rsid w:val="000739AD"/>
    <w:rsid w:val="00075A8A"/>
    <w:rsid w:val="00075B9D"/>
    <w:rsid w:val="00075D97"/>
    <w:rsid w:val="00077759"/>
    <w:rsid w:val="00077AF7"/>
    <w:rsid w:val="00077F2A"/>
    <w:rsid w:val="00080F34"/>
    <w:rsid w:val="000853C4"/>
    <w:rsid w:val="000858F7"/>
    <w:rsid w:val="00086020"/>
    <w:rsid w:val="00086D63"/>
    <w:rsid w:val="0009011F"/>
    <w:rsid w:val="00090E43"/>
    <w:rsid w:val="00091855"/>
    <w:rsid w:val="00091ADE"/>
    <w:rsid w:val="00092456"/>
    <w:rsid w:val="0009254F"/>
    <w:rsid w:val="00092B7B"/>
    <w:rsid w:val="00092E53"/>
    <w:rsid w:val="000931EC"/>
    <w:rsid w:val="00093DCA"/>
    <w:rsid w:val="00094B1E"/>
    <w:rsid w:val="0009720A"/>
    <w:rsid w:val="000A0F92"/>
    <w:rsid w:val="000A1DD8"/>
    <w:rsid w:val="000A3E24"/>
    <w:rsid w:val="000A4538"/>
    <w:rsid w:val="000A55CF"/>
    <w:rsid w:val="000A57E2"/>
    <w:rsid w:val="000A5AF9"/>
    <w:rsid w:val="000A5D60"/>
    <w:rsid w:val="000A6D08"/>
    <w:rsid w:val="000B1415"/>
    <w:rsid w:val="000B23A8"/>
    <w:rsid w:val="000B6838"/>
    <w:rsid w:val="000B7133"/>
    <w:rsid w:val="000B7489"/>
    <w:rsid w:val="000B7BE5"/>
    <w:rsid w:val="000C0320"/>
    <w:rsid w:val="000C1884"/>
    <w:rsid w:val="000C291F"/>
    <w:rsid w:val="000C304B"/>
    <w:rsid w:val="000C38C3"/>
    <w:rsid w:val="000C3BBD"/>
    <w:rsid w:val="000C3E1D"/>
    <w:rsid w:val="000C498A"/>
    <w:rsid w:val="000C686C"/>
    <w:rsid w:val="000C780B"/>
    <w:rsid w:val="000C7BAE"/>
    <w:rsid w:val="000D1D83"/>
    <w:rsid w:val="000D1E1A"/>
    <w:rsid w:val="000D2337"/>
    <w:rsid w:val="000D43F1"/>
    <w:rsid w:val="000D4545"/>
    <w:rsid w:val="000D7C7D"/>
    <w:rsid w:val="000E0F12"/>
    <w:rsid w:val="000E1535"/>
    <w:rsid w:val="000E449A"/>
    <w:rsid w:val="000E47FC"/>
    <w:rsid w:val="000E4B0A"/>
    <w:rsid w:val="000E54ED"/>
    <w:rsid w:val="000E6C21"/>
    <w:rsid w:val="000F05B4"/>
    <w:rsid w:val="000F0912"/>
    <w:rsid w:val="000F15FE"/>
    <w:rsid w:val="000F32A9"/>
    <w:rsid w:val="000F3939"/>
    <w:rsid w:val="000F439E"/>
    <w:rsid w:val="000F47D6"/>
    <w:rsid w:val="000F5045"/>
    <w:rsid w:val="000F504D"/>
    <w:rsid w:val="000F519F"/>
    <w:rsid w:val="000F64D9"/>
    <w:rsid w:val="000F69ED"/>
    <w:rsid w:val="000F7666"/>
    <w:rsid w:val="000F7BD3"/>
    <w:rsid w:val="000F7ECF"/>
    <w:rsid w:val="00100BCD"/>
    <w:rsid w:val="00101DE6"/>
    <w:rsid w:val="001020AF"/>
    <w:rsid w:val="00103015"/>
    <w:rsid w:val="001042FA"/>
    <w:rsid w:val="00104389"/>
    <w:rsid w:val="00104A30"/>
    <w:rsid w:val="0010612E"/>
    <w:rsid w:val="00106146"/>
    <w:rsid w:val="00106ABC"/>
    <w:rsid w:val="00107548"/>
    <w:rsid w:val="00110EA2"/>
    <w:rsid w:val="00111E9B"/>
    <w:rsid w:val="001126F2"/>
    <w:rsid w:val="001133DD"/>
    <w:rsid w:val="00113B8E"/>
    <w:rsid w:val="00115D69"/>
    <w:rsid w:val="00116286"/>
    <w:rsid w:val="00116C74"/>
    <w:rsid w:val="001202DA"/>
    <w:rsid w:val="001206AD"/>
    <w:rsid w:val="00121E05"/>
    <w:rsid w:val="00121EA9"/>
    <w:rsid w:val="001223BE"/>
    <w:rsid w:val="0012356A"/>
    <w:rsid w:val="00123F20"/>
    <w:rsid w:val="00125C44"/>
    <w:rsid w:val="00127195"/>
    <w:rsid w:val="00130516"/>
    <w:rsid w:val="001305A4"/>
    <w:rsid w:val="00130AB3"/>
    <w:rsid w:val="00135E6D"/>
    <w:rsid w:val="0013775C"/>
    <w:rsid w:val="0014007A"/>
    <w:rsid w:val="00140518"/>
    <w:rsid w:val="001409E6"/>
    <w:rsid w:val="00140C22"/>
    <w:rsid w:val="00141B46"/>
    <w:rsid w:val="00142A78"/>
    <w:rsid w:val="00144D27"/>
    <w:rsid w:val="00145F3A"/>
    <w:rsid w:val="00146027"/>
    <w:rsid w:val="001478E4"/>
    <w:rsid w:val="00147B29"/>
    <w:rsid w:val="00147D5E"/>
    <w:rsid w:val="00150485"/>
    <w:rsid w:val="00150B7C"/>
    <w:rsid w:val="00150E03"/>
    <w:rsid w:val="00151045"/>
    <w:rsid w:val="0015184F"/>
    <w:rsid w:val="00152095"/>
    <w:rsid w:val="00152100"/>
    <w:rsid w:val="00152783"/>
    <w:rsid w:val="00154CAE"/>
    <w:rsid w:val="0015642B"/>
    <w:rsid w:val="001565EC"/>
    <w:rsid w:val="00157610"/>
    <w:rsid w:val="00160AC9"/>
    <w:rsid w:val="0016248C"/>
    <w:rsid w:val="00162FD7"/>
    <w:rsid w:val="00164B9D"/>
    <w:rsid w:val="00166A13"/>
    <w:rsid w:val="00166A8C"/>
    <w:rsid w:val="00166FD1"/>
    <w:rsid w:val="001727AB"/>
    <w:rsid w:val="001728A6"/>
    <w:rsid w:val="00173AE5"/>
    <w:rsid w:val="00173CEC"/>
    <w:rsid w:val="0017446F"/>
    <w:rsid w:val="00176183"/>
    <w:rsid w:val="0017728F"/>
    <w:rsid w:val="0017737A"/>
    <w:rsid w:val="001775ED"/>
    <w:rsid w:val="00180555"/>
    <w:rsid w:val="00185303"/>
    <w:rsid w:val="00186F47"/>
    <w:rsid w:val="001872FC"/>
    <w:rsid w:val="00191091"/>
    <w:rsid w:val="00191BCD"/>
    <w:rsid w:val="00192A40"/>
    <w:rsid w:val="001937DE"/>
    <w:rsid w:val="00193CF1"/>
    <w:rsid w:val="001945C0"/>
    <w:rsid w:val="00197120"/>
    <w:rsid w:val="0019732A"/>
    <w:rsid w:val="001A22F9"/>
    <w:rsid w:val="001A29CA"/>
    <w:rsid w:val="001A77AB"/>
    <w:rsid w:val="001B0E44"/>
    <w:rsid w:val="001B17A3"/>
    <w:rsid w:val="001B2044"/>
    <w:rsid w:val="001B231E"/>
    <w:rsid w:val="001B3C91"/>
    <w:rsid w:val="001B4C62"/>
    <w:rsid w:val="001B52C4"/>
    <w:rsid w:val="001B5769"/>
    <w:rsid w:val="001B586F"/>
    <w:rsid w:val="001B5DCB"/>
    <w:rsid w:val="001B610D"/>
    <w:rsid w:val="001B6221"/>
    <w:rsid w:val="001B7E86"/>
    <w:rsid w:val="001C06A1"/>
    <w:rsid w:val="001C0D66"/>
    <w:rsid w:val="001C189A"/>
    <w:rsid w:val="001C2AB1"/>
    <w:rsid w:val="001C5291"/>
    <w:rsid w:val="001C52E1"/>
    <w:rsid w:val="001C533F"/>
    <w:rsid w:val="001C5351"/>
    <w:rsid w:val="001C56DC"/>
    <w:rsid w:val="001C5B76"/>
    <w:rsid w:val="001C7BDD"/>
    <w:rsid w:val="001D0726"/>
    <w:rsid w:val="001D0A4E"/>
    <w:rsid w:val="001D1365"/>
    <w:rsid w:val="001D3C5C"/>
    <w:rsid w:val="001D406B"/>
    <w:rsid w:val="001D50B0"/>
    <w:rsid w:val="001D5628"/>
    <w:rsid w:val="001D5C25"/>
    <w:rsid w:val="001D5D6D"/>
    <w:rsid w:val="001D5EC1"/>
    <w:rsid w:val="001D710D"/>
    <w:rsid w:val="001D76B7"/>
    <w:rsid w:val="001D7C09"/>
    <w:rsid w:val="001E08A5"/>
    <w:rsid w:val="001E08E2"/>
    <w:rsid w:val="001E0CB6"/>
    <w:rsid w:val="001E1523"/>
    <w:rsid w:val="001E43DB"/>
    <w:rsid w:val="001E4B82"/>
    <w:rsid w:val="001E4C8E"/>
    <w:rsid w:val="001E506B"/>
    <w:rsid w:val="001E5698"/>
    <w:rsid w:val="001E70BB"/>
    <w:rsid w:val="001E7A57"/>
    <w:rsid w:val="001F0E04"/>
    <w:rsid w:val="001F1EBC"/>
    <w:rsid w:val="001F2020"/>
    <w:rsid w:val="001F2228"/>
    <w:rsid w:val="001F32A8"/>
    <w:rsid w:val="001F39FE"/>
    <w:rsid w:val="001F48B5"/>
    <w:rsid w:val="001F4E71"/>
    <w:rsid w:val="001F4E83"/>
    <w:rsid w:val="001F58E1"/>
    <w:rsid w:val="001F66EF"/>
    <w:rsid w:val="001F698A"/>
    <w:rsid w:val="001F6F39"/>
    <w:rsid w:val="001F790E"/>
    <w:rsid w:val="001F7E0D"/>
    <w:rsid w:val="002008B5"/>
    <w:rsid w:val="002010EB"/>
    <w:rsid w:val="00201A2F"/>
    <w:rsid w:val="00201DF4"/>
    <w:rsid w:val="00202191"/>
    <w:rsid w:val="002021C7"/>
    <w:rsid w:val="002022BC"/>
    <w:rsid w:val="0020234C"/>
    <w:rsid w:val="00202D1A"/>
    <w:rsid w:val="00204AD3"/>
    <w:rsid w:val="0020572F"/>
    <w:rsid w:val="00205935"/>
    <w:rsid w:val="00206174"/>
    <w:rsid w:val="0020621E"/>
    <w:rsid w:val="00206473"/>
    <w:rsid w:val="00207112"/>
    <w:rsid w:val="00207142"/>
    <w:rsid w:val="00207A3A"/>
    <w:rsid w:val="002106D3"/>
    <w:rsid w:val="00210932"/>
    <w:rsid w:val="0021161A"/>
    <w:rsid w:val="0021303E"/>
    <w:rsid w:val="002140C4"/>
    <w:rsid w:val="00214927"/>
    <w:rsid w:val="002149F2"/>
    <w:rsid w:val="00214C3A"/>
    <w:rsid w:val="00215B80"/>
    <w:rsid w:val="00215BD9"/>
    <w:rsid w:val="0021647B"/>
    <w:rsid w:val="00217039"/>
    <w:rsid w:val="00221A36"/>
    <w:rsid w:val="00221D9F"/>
    <w:rsid w:val="00221F45"/>
    <w:rsid w:val="002222AB"/>
    <w:rsid w:val="00224165"/>
    <w:rsid w:val="002264FB"/>
    <w:rsid w:val="00227F3C"/>
    <w:rsid w:val="00230914"/>
    <w:rsid w:val="00231FCC"/>
    <w:rsid w:val="002328D4"/>
    <w:rsid w:val="002331A6"/>
    <w:rsid w:val="00235E23"/>
    <w:rsid w:val="00237A81"/>
    <w:rsid w:val="002405A2"/>
    <w:rsid w:val="00242535"/>
    <w:rsid w:val="00242780"/>
    <w:rsid w:val="00242A1C"/>
    <w:rsid w:val="002437D4"/>
    <w:rsid w:val="0024443B"/>
    <w:rsid w:val="00244707"/>
    <w:rsid w:val="00244825"/>
    <w:rsid w:val="002467AE"/>
    <w:rsid w:val="002469E9"/>
    <w:rsid w:val="00247B25"/>
    <w:rsid w:val="002500DF"/>
    <w:rsid w:val="00250115"/>
    <w:rsid w:val="002507C5"/>
    <w:rsid w:val="00250EB6"/>
    <w:rsid w:val="0025161E"/>
    <w:rsid w:val="00253885"/>
    <w:rsid w:val="00253965"/>
    <w:rsid w:val="002540F7"/>
    <w:rsid w:val="002550DA"/>
    <w:rsid w:val="00255AD6"/>
    <w:rsid w:val="00256B0C"/>
    <w:rsid w:val="00257AE8"/>
    <w:rsid w:val="00260998"/>
    <w:rsid w:val="00261132"/>
    <w:rsid w:val="00261FAD"/>
    <w:rsid w:val="00262734"/>
    <w:rsid w:val="00262B03"/>
    <w:rsid w:val="0026308C"/>
    <w:rsid w:val="002630DE"/>
    <w:rsid w:val="002633BC"/>
    <w:rsid w:val="00264A79"/>
    <w:rsid w:val="00264C78"/>
    <w:rsid w:val="00264F9C"/>
    <w:rsid w:val="0026508C"/>
    <w:rsid w:val="0026510D"/>
    <w:rsid w:val="00265AB3"/>
    <w:rsid w:val="0026678E"/>
    <w:rsid w:val="00266A57"/>
    <w:rsid w:val="00270D91"/>
    <w:rsid w:val="00270EF9"/>
    <w:rsid w:val="002755E6"/>
    <w:rsid w:val="00275C6B"/>
    <w:rsid w:val="002766D8"/>
    <w:rsid w:val="00276904"/>
    <w:rsid w:val="00276B09"/>
    <w:rsid w:val="00276FA8"/>
    <w:rsid w:val="002771DF"/>
    <w:rsid w:val="0027775D"/>
    <w:rsid w:val="00277886"/>
    <w:rsid w:val="00277A54"/>
    <w:rsid w:val="00277E15"/>
    <w:rsid w:val="00281114"/>
    <w:rsid w:val="002819CE"/>
    <w:rsid w:val="00281D64"/>
    <w:rsid w:val="0028303A"/>
    <w:rsid w:val="002830EC"/>
    <w:rsid w:val="00283615"/>
    <w:rsid w:val="0028372E"/>
    <w:rsid w:val="0028495F"/>
    <w:rsid w:val="00284B78"/>
    <w:rsid w:val="00286838"/>
    <w:rsid w:val="002868E0"/>
    <w:rsid w:val="00286C4D"/>
    <w:rsid w:val="002871F9"/>
    <w:rsid w:val="00287F08"/>
    <w:rsid w:val="002904EA"/>
    <w:rsid w:val="00291487"/>
    <w:rsid w:val="0029204C"/>
    <w:rsid w:val="00293EAD"/>
    <w:rsid w:val="00294C51"/>
    <w:rsid w:val="0029553E"/>
    <w:rsid w:val="002958B2"/>
    <w:rsid w:val="002A0EEC"/>
    <w:rsid w:val="002A0F25"/>
    <w:rsid w:val="002A1032"/>
    <w:rsid w:val="002A12FE"/>
    <w:rsid w:val="002A143D"/>
    <w:rsid w:val="002A1F33"/>
    <w:rsid w:val="002A2A5D"/>
    <w:rsid w:val="002A2E29"/>
    <w:rsid w:val="002A55BE"/>
    <w:rsid w:val="002A561D"/>
    <w:rsid w:val="002A684A"/>
    <w:rsid w:val="002B09FD"/>
    <w:rsid w:val="002B0AF5"/>
    <w:rsid w:val="002B1132"/>
    <w:rsid w:val="002B2137"/>
    <w:rsid w:val="002B3594"/>
    <w:rsid w:val="002B35E1"/>
    <w:rsid w:val="002B3B81"/>
    <w:rsid w:val="002B43BC"/>
    <w:rsid w:val="002B451F"/>
    <w:rsid w:val="002B4DCD"/>
    <w:rsid w:val="002B5456"/>
    <w:rsid w:val="002B5513"/>
    <w:rsid w:val="002B55BB"/>
    <w:rsid w:val="002B58AC"/>
    <w:rsid w:val="002B5A53"/>
    <w:rsid w:val="002C10DD"/>
    <w:rsid w:val="002C1BE2"/>
    <w:rsid w:val="002C227B"/>
    <w:rsid w:val="002C24C7"/>
    <w:rsid w:val="002C2608"/>
    <w:rsid w:val="002C3961"/>
    <w:rsid w:val="002C39D3"/>
    <w:rsid w:val="002C5EC1"/>
    <w:rsid w:val="002C605D"/>
    <w:rsid w:val="002C65AA"/>
    <w:rsid w:val="002C7D3E"/>
    <w:rsid w:val="002D0F9C"/>
    <w:rsid w:val="002D1B58"/>
    <w:rsid w:val="002D1C3C"/>
    <w:rsid w:val="002D2A62"/>
    <w:rsid w:val="002D2CB0"/>
    <w:rsid w:val="002D2F0F"/>
    <w:rsid w:val="002D49BE"/>
    <w:rsid w:val="002D588D"/>
    <w:rsid w:val="002D5944"/>
    <w:rsid w:val="002D67D5"/>
    <w:rsid w:val="002D74FE"/>
    <w:rsid w:val="002D7ED2"/>
    <w:rsid w:val="002D7F3F"/>
    <w:rsid w:val="002E0223"/>
    <w:rsid w:val="002E101D"/>
    <w:rsid w:val="002E21CB"/>
    <w:rsid w:val="002E3A07"/>
    <w:rsid w:val="002E3B2F"/>
    <w:rsid w:val="002E51FB"/>
    <w:rsid w:val="002E5792"/>
    <w:rsid w:val="002E5794"/>
    <w:rsid w:val="002E58E8"/>
    <w:rsid w:val="002E6BFE"/>
    <w:rsid w:val="002E704D"/>
    <w:rsid w:val="002E7189"/>
    <w:rsid w:val="002E788D"/>
    <w:rsid w:val="002E7BAC"/>
    <w:rsid w:val="002F028D"/>
    <w:rsid w:val="002F12B3"/>
    <w:rsid w:val="002F144E"/>
    <w:rsid w:val="002F2371"/>
    <w:rsid w:val="002F2953"/>
    <w:rsid w:val="002F6A9B"/>
    <w:rsid w:val="002F77EC"/>
    <w:rsid w:val="00300133"/>
    <w:rsid w:val="00300570"/>
    <w:rsid w:val="0030071E"/>
    <w:rsid w:val="00300E94"/>
    <w:rsid w:val="003013F9"/>
    <w:rsid w:val="00301D26"/>
    <w:rsid w:val="00301EA5"/>
    <w:rsid w:val="00301F4E"/>
    <w:rsid w:val="0030353A"/>
    <w:rsid w:val="0030355E"/>
    <w:rsid w:val="00304A03"/>
    <w:rsid w:val="00306906"/>
    <w:rsid w:val="0030782E"/>
    <w:rsid w:val="003079F4"/>
    <w:rsid w:val="00310A7D"/>
    <w:rsid w:val="00310BB8"/>
    <w:rsid w:val="003127B7"/>
    <w:rsid w:val="00312C68"/>
    <w:rsid w:val="00313A11"/>
    <w:rsid w:val="0031402A"/>
    <w:rsid w:val="003141D9"/>
    <w:rsid w:val="00314767"/>
    <w:rsid w:val="00314CE2"/>
    <w:rsid w:val="00314E02"/>
    <w:rsid w:val="00315D1B"/>
    <w:rsid w:val="003165E0"/>
    <w:rsid w:val="00317C98"/>
    <w:rsid w:val="003219FE"/>
    <w:rsid w:val="00321CAC"/>
    <w:rsid w:val="00321F4D"/>
    <w:rsid w:val="0032261E"/>
    <w:rsid w:val="00322B8C"/>
    <w:rsid w:val="0032340F"/>
    <w:rsid w:val="00323532"/>
    <w:rsid w:val="003250A5"/>
    <w:rsid w:val="00326260"/>
    <w:rsid w:val="003268F0"/>
    <w:rsid w:val="00327828"/>
    <w:rsid w:val="00327B89"/>
    <w:rsid w:val="00327BE8"/>
    <w:rsid w:val="00327DAE"/>
    <w:rsid w:val="003330A5"/>
    <w:rsid w:val="003330A6"/>
    <w:rsid w:val="00333339"/>
    <w:rsid w:val="00333FB5"/>
    <w:rsid w:val="00336179"/>
    <w:rsid w:val="003403FF"/>
    <w:rsid w:val="00341550"/>
    <w:rsid w:val="003416DD"/>
    <w:rsid w:val="00341971"/>
    <w:rsid w:val="00341EA7"/>
    <w:rsid w:val="003423B7"/>
    <w:rsid w:val="00343734"/>
    <w:rsid w:val="003442F6"/>
    <w:rsid w:val="00346E91"/>
    <w:rsid w:val="00350506"/>
    <w:rsid w:val="00350692"/>
    <w:rsid w:val="00350D77"/>
    <w:rsid w:val="003511FE"/>
    <w:rsid w:val="0035176B"/>
    <w:rsid w:val="00351917"/>
    <w:rsid w:val="0035196A"/>
    <w:rsid w:val="00351C93"/>
    <w:rsid w:val="003524A3"/>
    <w:rsid w:val="00352B66"/>
    <w:rsid w:val="00352B7F"/>
    <w:rsid w:val="00352F96"/>
    <w:rsid w:val="00353A9E"/>
    <w:rsid w:val="00354056"/>
    <w:rsid w:val="003556C9"/>
    <w:rsid w:val="00356611"/>
    <w:rsid w:val="003577E9"/>
    <w:rsid w:val="00357832"/>
    <w:rsid w:val="00360670"/>
    <w:rsid w:val="003606AE"/>
    <w:rsid w:val="00360E10"/>
    <w:rsid w:val="00362866"/>
    <w:rsid w:val="00363198"/>
    <w:rsid w:val="003638D6"/>
    <w:rsid w:val="0036467B"/>
    <w:rsid w:val="003646B2"/>
    <w:rsid w:val="00364C3E"/>
    <w:rsid w:val="00366121"/>
    <w:rsid w:val="003663DC"/>
    <w:rsid w:val="00366E94"/>
    <w:rsid w:val="003670FD"/>
    <w:rsid w:val="003674B3"/>
    <w:rsid w:val="0037083B"/>
    <w:rsid w:val="00370BB2"/>
    <w:rsid w:val="00372552"/>
    <w:rsid w:val="003737F9"/>
    <w:rsid w:val="0037489E"/>
    <w:rsid w:val="00377DC9"/>
    <w:rsid w:val="00380D71"/>
    <w:rsid w:val="003826EE"/>
    <w:rsid w:val="00382700"/>
    <w:rsid w:val="00383900"/>
    <w:rsid w:val="00383A59"/>
    <w:rsid w:val="00385991"/>
    <w:rsid w:val="00386699"/>
    <w:rsid w:val="00386C0F"/>
    <w:rsid w:val="0038743D"/>
    <w:rsid w:val="00387873"/>
    <w:rsid w:val="0038794A"/>
    <w:rsid w:val="00390B60"/>
    <w:rsid w:val="00392C04"/>
    <w:rsid w:val="003931A4"/>
    <w:rsid w:val="0039608B"/>
    <w:rsid w:val="003968F7"/>
    <w:rsid w:val="00397D72"/>
    <w:rsid w:val="003A0921"/>
    <w:rsid w:val="003A1984"/>
    <w:rsid w:val="003A3335"/>
    <w:rsid w:val="003A3A18"/>
    <w:rsid w:val="003A48B1"/>
    <w:rsid w:val="003A6917"/>
    <w:rsid w:val="003B04C1"/>
    <w:rsid w:val="003B0DFF"/>
    <w:rsid w:val="003B3423"/>
    <w:rsid w:val="003B3BC0"/>
    <w:rsid w:val="003B7435"/>
    <w:rsid w:val="003B784F"/>
    <w:rsid w:val="003C0D92"/>
    <w:rsid w:val="003C1DB3"/>
    <w:rsid w:val="003C237C"/>
    <w:rsid w:val="003C24C3"/>
    <w:rsid w:val="003C3A58"/>
    <w:rsid w:val="003C3DC8"/>
    <w:rsid w:val="003C666F"/>
    <w:rsid w:val="003C68EF"/>
    <w:rsid w:val="003C69A7"/>
    <w:rsid w:val="003C71D4"/>
    <w:rsid w:val="003C74A7"/>
    <w:rsid w:val="003C75C1"/>
    <w:rsid w:val="003C7A87"/>
    <w:rsid w:val="003D017A"/>
    <w:rsid w:val="003D106C"/>
    <w:rsid w:val="003D1D2A"/>
    <w:rsid w:val="003D34A0"/>
    <w:rsid w:val="003D3693"/>
    <w:rsid w:val="003D5FF6"/>
    <w:rsid w:val="003D62EC"/>
    <w:rsid w:val="003D6C53"/>
    <w:rsid w:val="003D77DE"/>
    <w:rsid w:val="003E0B06"/>
    <w:rsid w:val="003E0FFF"/>
    <w:rsid w:val="003E2933"/>
    <w:rsid w:val="003E3BBE"/>
    <w:rsid w:val="003E4F05"/>
    <w:rsid w:val="003E535E"/>
    <w:rsid w:val="003E5504"/>
    <w:rsid w:val="003E5B37"/>
    <w:rsid w:val="003E65A1"/>
    <w:rsid w:val="003E70E0"/>
    <w:rsid w:val="003E7C6B"/>
    <w:rsid w:val="003F04ED"/>
    <w:rsid w:val="003F072C"/>
    <w:rsid w:val="003F0AAC"/>
    <w:rsid w:val="003F0E06"/>
    <w:rsid w:val="003F1FD3"/>
    <w:rsid w:val="003F2322"/>
    <w:rsid w:val="003F32A7"/>
    <w:rsid w:val="003F3361"/>
    <w:rsid w:val="003F33D5"/>
    <w:rsid w:val="003F3695"/>
    <w:rsid w:val="003F3C7D"/>
    <w:rsid w:val="003F47E0"/>
    <w:rsid w:val="003F4C15"/>
    <w:rsid w:val="003F502B"/>
    <w:rsid w:val="003F51F2"/>
    <w:rsid w:val="003F5AFC"/>
    <w:rsid w:val="003F5E03"/>
    <w:rsid w:val="003F5E59"/>
    <w:rsid w:val="003F75CF"/>
    <w:rsid w:val="003F7C21"/>
    <w:rsid w:val="003F7DC0"/>
    <w:rsid w:val="00401345"/>
    <w:rsid w:val="004025EC"/>
    <w:rsid w:val="00402C67"/>
    <w:rsid w:val="004030CF"/>
    <w:rsid w:val="00405894"/>
    <w:rsid w:val="00406224"/>
    <w:rsid w:val="00406C2C"/>
    <w:rsid w:val="00406FB5"/>
    <w:rsid w:val="00410A73"/>
    <w:rsid w:val="00410F5A"/>
    <w:rsid w:val="00412083"/>
    <w:rsid w:val="00412509"/>
    <w:rsid w:val="00412F40"/>
    <w:rsid w:val="004148E9"/>
    <w:rsid w:val="0041632B"/>
    <w:rsid w:val="004171F7"/>
    <w:rsid w:val="004200F8"/>
    <w:rsid w:val="00420DCC"/>
    <w:rsid w:val="004211E8"/>
    <w:rsid w:val="00421517"/>
    <w:rsid w:val="004218D2"/>
    <w:rsid w:val="00421FC0"/>
    <w:rsid w:val="004231C6"/>
    <w:rsid w:val="00423421"/>
    <w:rsid w:val="0042345B"/>
    <w:rsid w:val="00423DFC"/>
    <w:rsid w:val="00423E5B"/>
    <w:rsid w:val="00423EF0"/>
    <w:rsid w:val="004243AE"/>
    <w:rsid w:val="0042442F"/>
    <w:rsid w:val="004245A9"/>
    <w:rsid w:val="004245C5"/>
    <w:rsid w:val="00425552"/>
    <w:rsid w:val="0042673E"/>
    <w:rsid w:val="00426E84"/>
    <w:rsid w:val="00426FA9"/>
    <w:rsid w:val="004301AA"/>
    <w:rsid w:val="004314AE"/>
    <w:rsid w:val="00433BD2"/>
    <w:rsid w:val="00434E15"/>
    <w:rsid w:val="00435B22"/>
    <w:rsid w:val="00436496"/>
    <w:rsid w:val="004367CD"/>
    <w:rsid w:val="00436822"/>
    <w:rsid w:val="00437AB6"/>
    <w:rsid w:val="00441DE1"/>
    <w:rsid w:val="00442C20"/>
    <w:rsid w:val="004441E5"/>
    <w:rsid w:val="00444364"/>
    <w:rsid w:val="00444AC9"/>
    <w:rsid w:val="00444FE7"/>
    <w:rsid w:val="00445629"/>
    <w:rsid w:val="00445910"/>
    <w:rsid w:val="00445DF1"/>
    <w:rsid w:val="00446790"/>
    <w:rsid w:val="00447B32"/>
    <w:rsid w:val="0045038B"/>
    <w:rsid w:val="004518F5"/>
    <w:rsid w:val="004521A7"/>
    <w:rsid w:val="00454037"/>
    <w:rsid w:val="0045466A"/>
    <w:rsid w:val="00455645"/>
    <w:rsid w:val="004562D8"/>
    <w:rsid w:val="004578E8"/>
    <w:rsid w:val="00460C3C"/>
    <w:rsid w:val="00462A18"/>
    <w:rsid w:val="0046314C"/>
    <w:rsid w:val="00463931"/>
    <w:rsid w:val="0046486C"/>
    <w:rsid w:val="00464AB8"/>
    <w:rsid w:val="00465283"/>
    <w:rsid w:val="00465C99"/>
    <w:rsid w:val="00466007"/>
    <w:rsid w:val="004671B9"/>
    <w:rsid w:val="00470620"/>
    <w:rsid w:val="004711AF"/>
    <w:rsid w:val="0047145E"/>
    <w:rsid w:val="00472F62"/>
    <w:rsid w:val="00474A48"/>
    <w:rsid w:val="0047550E"/>
    <w:rsid w:val="00475BA7"/>
    <w:rsid w:val="00476443"/>
    <w:rsid w:val="00477369"/>
    <w:rsid w:val="00477C68"/>
    <w:rsid w:val="00482165"/>
    <w:rsid w:val="0048260F"/>
    <w:rsid w:val="00483833"/>
    <w:rsid w:val="00483839"/>
    <w:rsid w:val="00483A78"/>
    <w:rsid w:val="00483A89"/>
    <w:rsid w:val="004848E6"/>
    <w:rsid w:val="00485F0D"/>
    <w:rsid w:val="00486306"/>
    <w:rsid w:val="00486359"/>
    <w:rsid w:val="00487309"/>
    <w:rsid w:val="0048745D"/>
    <w:rsid w:val="004900E9"/>
    <w:rsid w:val="00490593"/>
    <w:rsid w:val="004906DA"/>
    <w:rsid w:val="00491642"/>
    <w:rsid w:val="00491EE4"/>
    <w:rsid w:val="0049202F"/>
    <w:rsid w:val="0049225C"/>
    <w:rsid w:val="00492E94"/>
    <w:rsid w:val="0049348C"/>
    <w:rsid w:val="00494D93"/>
    <w:rsid w:val="0049504A"/>
    <w:rsid w:val="00495AA2"/>
    <w:rsid w:val="00495ED7"/>
    <w:rsid w:val="00495F7C"/>
    <w:rsid w:val="00496A74"/>
    <w:rsid w:val="00496BDD"/>
    <w:rsid w:val="004A00F5"/>
    <w:rsid w:val="004A1C01"/>
    <w:rsid w:val="004A24EF"/>
    <w:rsid w:val="004A32B3"/>
    <w:rsid w:val="004A3AF3"/>
    <w:rsid w:val="004A3E6F"/>
    <w:rsid w:val="004A58A1"/>
    <w:rsid w:val="004A5C45"/>
    <w:rsid w:val="004A5EF9"/>
    <w:rsid w:val="004A609D"/>
    <w:rsid w:val="004A6866"/>
    <w:rsid w:val="004A7AAE"/>
    <w:rsid w:val="004B0487"/>
    <w:rsid w:val="004B15A7"/>
    <w:rsid w:val="004B165B"/>
    <w:rsid w:val="004B2758"/>
    <w:rsid w:val="004B35A6"/>
    <w:rsid w:val="004B4338"/>
    <w:rsid w:val="004B5B10"/>
    <w:rsid w:val="004B5CFA"/>
    <w:rsid w:val="004B6490"/>
    <w:rsid w:val="004B685A"/>
    <w:rsid w:val="004B6C9A"/>
    <w:rsid w:val="004B704F"/>
    <w:rsid w:val="004B70A2"/>
    <w:rsid w:val="004C0561"/>
    <w:rsid w:val="004C06DD"/>
    <w:rsid w:val="004C1055"/>
    <w:rsid w:val="004C12E1"/>
    <w:rsid w:val="004C18C0"/>
    <w:rsid w:val="004C30AA"/>
    <w:rsid w:val="004C3FC2"/>
    <w:rsid w:val="004C42F8"/>
    <w:rsid w:val="004C518E"/>
    <w:rsid w:val="004C5D8E"/>
    <w:rsid w:val="004C613E"/>
    <w:rsid w:val="004C61F4"/>
    <w:rsid w:val="004C6638"/>
    <w:rsid w:val="004C6646"/>
    <w:rsid w:val="004C723E"/>
    <w:rsid w:val="004C736B"/>
    <w:rsid w:val="004D03DC"/>
    <w:rsid w:val="004D1656"/>
    <w:rsid w:val="004D1DAF"/>
    <w:rsid w:val="004D28AD"/>
    <w:rsid w:val="004D2CE4"/>
    <w:rsid w:val="004D312D"/>
    <w:rsid w:val="004D3B31"/>
    <w:rsid w:val="004D56F9"/>
    <w:rsid w:val="004D599B"/>
    <w:rsid w:val="004D6434"/>
    <w:rsid w:val="004E031A"/>
    <w:rsid w:val="004E6850"/>
    <w:rsid w:val="004E6A1D"/>
    <w:rsid w:val="004F09C2"/>
    <w:rsid w:val="004F1899"/>
    <w:rsid w:val="004F297D"/>
    <w:rsid w:val="004F3091"/>
    <w:rsid w:val="004F32A4"/>
    <w:rsid w:val="004F3DB3"/>
    <w:rsid w:val="004F413B"/>
    <w:rsid w:val="004F4FDE"/>
    <w:rsid w:val="004F6168"/>
    <w:rsid w:val="004F6614"/>
    <w:rsid w:val="004F667D"/>
    <w:rsid w:val="004F6CB8"/>
    <w:rsid w:val="00500B3F"/>
    <w:rsid w:val="00501116"/>
    <w:rsid w:val="00501491"/>
    <w:rsid w:val="00504473"/>
    <w:rsid w:val="00504A49"/>
    <w:rsid w:val="00505CC2"/>
    <w:rsid w:val="00507338"/>
    <w:rsid w:val="005078BF"/>
    <w:rsid w:val="005106C6"/>
    <w:rsid w:val="0051210D"/>
    <w:rsid w:val="005126EC"/>
    <w:rsid w:val="00512DC2"/>
    <w:rsid w:val="00512E5B"/>
    <w:rsid w:val="00513B01"/>
    <w:rsid w:val="00516FCE"/>
    <w:rsid w:val="00517BD0"/>
    <w:rsid w:val="00517DAA"/>
    <w:rsid w:val="005216D6"/>
    <w:rsid w:val="005226D8"/>
    <w:rsid w:val="00522A65"/>
    <w:rsid w:val="00522C83"/>
    <w:rsid w:val="00522DB2"/>
    <w:rsid w:val="005233E7"/>
    <w:rsid w:val="005235B5"/>
    <w:rsid w:val="00524421"/>
    <w:rsid w:val="00524648"/>
    <w:rsid w:val="00525946"/>
    <w:rsid w:val="00526357"/>
    <w:rsid w:val="0052783F"/>
    <w:rsid w:val="00527C3A"/>
    <w:rsid w:val="00527DE3"/>
    <w:rsid w:val="00527F02"/>
    <w:rsid w:val="005302AB"/>
    <w:rsid w:val="005306C3"/>
    <w:rsid w:val="00530817"/>
    <w:rsid w:val="00535029"/>
    <w:rsid w:val="00535AFD"/>
    <w:rsid w:val="00535FAB"/>
    <w:rsid w:val="00536936"/>
    <w:rsid w:val="00537907"/>
    <w:rsid w:val="00540070"/>
    <w:rsid w:val="0054050B"/>
    <w:rsid w:val="00540563"/>
    <w:rsid w:val="00541255"/>
    <w:rsid w:val="00543361"/>
    <w:rsid w:val="005434E8"/>
    <w:rsid w:val="00543582"/>
    <w:rsid w:val="00543C3E"/>
    <w:rsid w:val="005445F7"/>
    <w:rsid w:val="00545AB5"/>
    <w:rsid w:val="005467F7"/>
    <w:rsid w:val="00546B88"/>
    <w:rsid w:val="0054710C"/>
    <w:rsid w:val="00550232"/>
    <w:rsid w:val="00550DBC"/>
    <w:rsid w:val="0055113F"/>
    <w:rsid w:val="00553452"/>
    <w:rsid w:val="005547AF"/>
    <w:rsid w:val="00554DC9"/>
    <w:rsid w:val="00555BFA"/>
    <w:rsid w:val="00555F17"/>
    <w:rsid w:val="005560CF"/>
    <w:rsid w:val="00556751"/>
    <w:rsid w:val="00557199"/>
    <w:rsid w:val="00557999"/>
    <w:rsid w:val="005602AE"/>
    <w:rsid w:val="00560924"/>
    <w:rsid w:val="00560D5E"/>
    <w:rsid w:val="00560E37"/>
    <w:rsid w:val="00560ECB"/>
    <w:rsid w:val="0056171A"/>
    <w:rsid w:val="00561836"/>
    <w:rsid w:val="00562075"/>
    <w:rsid w:val="00562B82"/>
    <w:rsid w:val="00562D4C"/>
    <w:rsid w:val="005637FC"/>
    <w:rsid w:val="00564461"/>
    <w:rsid w:val="00564E02"/>
    <w:rsid w:val="0056573E"/>
    <w:rsid w:val="005660FE"/>
    <w:rsid w:val="00566918"/>
    <w:rsid w:val="00566FE2"/>
    <w:rsid w:val="0057076F"/>
    <w:rsid w:val="005717A7"/>
    <w:rsid w:val="00571A6A"/>
    <w:rsid w:val="0057270D"/>
    <w:rsid w:val="00572CEB"/>
    <w:rsid w:val="005738DC"/>
    <w:rsid w:val="0057391A"/>
    <w:rsid w:val="00574323"/>
    <w:rsid w:val="005773EC"/>
    <w:rsid w:val="005774E2"/>
    <w:rsid w:val="005777EC"/>
    <w:rsid w:val="00577AC9"/>
    <w:rsid w:val="00577D07"/>
    <w:rsid w:val="00577FD1"/>
    <w:rsid w:val="00580262"/>
    <w:rsid w:val="00580555"/>
    <w:rsid w:val="00580B88"/>
    <w:rsid w:val="00582DF9"/>
    <w:rsid w:val="00584745"/>
    <w:rsid w:val="00584876"/>
    <w:rsid w:val="0058511E"/>
    <w:rsid w:val="00590766"/>
    <w:rsid w:val="00590ACA"/>
    <w:rsid w:val="005916AF"/>
    <w:rsid w:val="00592F2E"/>
    <w:rsid w:val="005937E3"/>
    <w:rsid w:val="00593A1B"/>
    <w:rsid w:val="00594557"/>
    <w:rsid w:val="00594CB2"/>
    <w:rsid w:val="005953D0"/>
    <w:rsid w:val="00595C02"/>
    <w:rsid w:val="00596A9F"/>
    <w:rsid w:val="005977EE"/>
    <w:rsid w:val="00597E48"/>
    <w:rsid w:val="005A1727"/>
    <w:rsid w:val="005A2022"/>
    <w:rsid w:val="005A2A20"/>
    <w:rsid w:val="005A5860"/>
    <w:rsid w:val="005A5A37"/>
    <w:rsid w:val="005A6552"/>
    <w:rsid w:val="005A75CA"/>
    <w:rsid w:val="005B11A3"/>
    <w:rsid w:val="005B12EE"/>
    <w:rsid w:val="005B233A"/>
    <w:rsid w:val="005B2B5D"/>
    <w:rsid w:val="005B2ED4"/>
    <w:rsid w:val="005B366C"/>
    <w:rsid w:val="005B38BB"/>
    <w:rsid w:val="005B464A"/>
    <w:rsid w:val="005B565B"/>
    <w:rsid w:val="005B59CB"/>
    <w:rsid w:val="005B6D31"/>
    <w:rsid w:val="005B73E6"/>
    <w:rsid w:val="005B7FA0"/>
    <w:rsid w:val="005C0A15"/>
    <w:rsid w:val="005C0CB2"/>
    <w:rsid w:val="005C1FAF"/>
    <w:rsid w:val="005C20E4"/>
    <w:rsid w:val="005C220E"/>
    <w:rsid w:val="005C2714"/>
    <w:rsid w:val="005C3142"/>
    <w:rsid w:val="005C3A87"/>
    <w:rsid w:val="005C426C"/>
    <w:rsid w:val="005C6A45"/>
    <w:rsid w:val="005C7708"/>
    <w:rsid w:val="005C7E0F"/>
    <w:rsid w:val="005D0A9B"/>
    <w:rsid w:val="005D1560"/>
    <w:rsid w:val="005D184B"/>
    <w:rsid w:val="005D1DDF"/>
    <w:rsid w:val="005D2A39"/>
    <w:rsid w:val="005D34EA"/>
    <w:rsid w:val="005D37DD"/>
    <w:rsid w:val="005D3E08"/>
    <w:rsid w:val="005D3E43"/>
    <w:rsid w:val="005D4337"/>
    <w:rsid w:val="005D4347"/>
    <w:rsid w:val="005D594B"/>
    <w:rsid w:val="005D61B7"/>
    <w:rsid w:val="005D6D84"/>
    <w:rsid w:val="005E0561"/>
    <w:rsid w:val="005E1B63"/>
    <w:rsid w:val="005E1EED"/>
    <w:rsid w:val="005E24E4"/>
    <w:rsid w:val="005E3810"/>
    <w:rsid w:val="005E41ED"/>
    <w:rsid w:val="005E5C36"/>
    <w:rsid w:val="005E7DEA"/>
    <w:rsid w:val="005F02E8"/>
    <w:rsid w:val="005F108A"/>
    <w:rsid w:val="005F1E15"/>
    <w:rsid w:val="005F2B51"/>
    <w:rsid w:val="005F3C37"/>
    <w:rsid w:val="005F3D1D"/>
    <w:rsid w:val="005F47F1"/>
    <w:rsid w:val="005F5F82"/>
    <w:rsid w:val="005F6359"/>
    <w:rsid w:val="005F6D2D"/>
    <w:rsid w:val="005F718D"/>
    <w:rsid w:val="005F7215"/>
    <w:rsid w:val="005F7806"/>
    <w:rsid w:val="006017AE"/>
    <w:rsid w:val="00602C6B"/>
    <w:rsid w:val="00602ED0"/>
    <w:rsid w:val="00603697"/>
    <w:rsid w:val="00603FE6"/>
    <w:rsid w:val="00605FBA"/>
    <w:rsid w:val="00606182"/>
    <w:rsid w:val="00606BD4"/>
    <w:rsid w:val="00607147"/>
    <w:rsid w:val="00607711"/>
    <w:rsid w:val="006078F8"/>
    <w:rsid w:val="0060790C"/>
    <w:rsid w:val="006100D4"/>
    <w:rsid w:val="006104C0"/>
    <w:rsid w:val="0061067C"/>
    <w:rsid w:val="006114C3"/>
    <w:rsid w:val="006118BA"/>
    <w:rsid w:val="00611A9D"/>
    <w:rsid w:val="0061252E"/>
    <w:rsid w:val="00613453"/>
    <w:rsid w:val="00614E9B"/>
    <w:rsid w:val="00615C63"/>
    <w:rsid w:val="006165EE"/>
    <w:rsid w:val="00617E29"/>
    <w:rsid w:val="00620560"/>
    <w:rsid w:val="00620591"/>
    <w:rsid w:val="00621075"/>
    <w:rsid w:val="00621153"/>
    <w:rsid w:val="00621501"/>
    <w:rsid w:val="00621521"/>
    <w:rsid w:val="00622979"/>
    <w:rsid w:val="00622B82"/>
    <w:rsid w:val="006233C8"/>
    <w:rsid w:val="0062379E"/>
    <w:rsid w:val="006256BC"/>
    <w:rsid w:val="0062779E"/>
    <w:rsid w:val="00632E91"/>
    <w:rsid w:val="00633515"/>
    <w:rsid w:val="00633ACE"/>
    <w:rsid w:val="00633FA6"/>
    <w:rsid w:val="00634608"/>
    <w:rsid w:val="00634CC5"/>
    <w:rsid w:val="00634EDC"/>
    <w:rsid w:val="00634FB8"/>
    <w:rsid w:val="00634FD2"/>
    <w:rsid w:val="0063523D"/>
    <w:rsid w:val="00635608"/>
    <w:rsid w:val="00635B72"/>
    <w:rsid w:val="006363BB"/>
    <w:rsid w:val="00637340"/>
    <w:rsid w:val="0064060D"/>
    <w:rsid w:val="00643502"/>
    <w:rsid w:val="006443BE"/>
    <w:rsid w:val="00644631"/>
    <w:rsid w:val="00645275"/>
    <w:rsid w:val="00645450"/>
    <w:rsid w:val="0064568D"/>
    <w:rsid w:val="0064667E"/>
    <w:rsid w:val="0064784C"/>
    <w:rsid w:val="00650A99"/>
    <w:rsid w:val="00650EC8"/>
    <w:rsid w:val="00651575"/>
    <w:rsid w:val="006515FE"/>
    <w:rsid w:val="00652281"/>
    <w:rsid w:val="006523FE"/>
    <w:rsid w:val="006528B7"/>
    <w:rsid w:val="00652C2B"/>
    <w:rsid w:val="0065484A"/>
    <w:rsid w:val="00654F34"/>
    <w:rsid w:val="00655017"/>
    <w:rsid w:val="00655879"/>
    <w:rsid w:val="00656113"/>
    <w:rsid w:val="00656B8D"/>
    <w:rsid w:val="00657008"/>
    <w:rsid w:val="006578C2"/>
    <w:rsid w:val="006606C8"/>
    <w:rsid w:val="00661553"/>
    <w:rsid w:val="006621D9"/>
    <w:rsid w:val="00662786"/>
    <w:rsid w:val="00663122"/>
    <w:rsid w:val="00663710"/>
    <w:rsid w:val="00665077"/>
    <w:rsid w:val="0066566C"/>
    <w:rsid w:val="00666D18"/>
    <w:rsid w:val="00666D40"/>
    <w:rsid w:val="00666FE0"/>
    <w:rsid w:val="00667CCF"/>
    <w:rsid w:val="006709B1"/>
    <w:rsid w:val="00670A44"/>
    <w:rsid w:val="00670CFB"/>
    <w:rsid w:val="00671954"/>
    <w:rsid w:val="00671970"/>
    <w:rsid w:val="00671A97"/>
    <w:rsid w:val="0067209C"/>
    <w:rsid w:val="00672AD4"/>
    <w:rsid w:val="00674954"/>
    <w:rsid w:val="00675B16"/>
    <w:rsid w:val="00677A3F"/>
    <w:rsid w:val="00677D58"/>
    <w:rsid w:val="00680579"/>
    <w:rsid w:val="00680762"/>
    <w:rsid w:val="006812B6"/>
    <w:rsid w:val="00681CC3"/>
    <w:rsid w:val="0068364C"/>
    <w:rsid w:val="00683CB0"/>
    <w:rsid w:val="00684824"/>
    <w:rsid w:val="006931E1"/>
    <w:rsid w:val="00693943"/>
    <w:rsid w:val="00695372"/>
    <w:rsid w:val="00695506"/>
    <w:rsid w:val="00697071"/>
    <w:rsid w:val="006970D4"/>
    <w:rsid w:val="00697136"/>
    <w:rsid w:val="00697941"/>
    <w:rsid w:val="00697A1A"/>
    <w:rsid w:val="006A3D1C"/>
    <w:rsid w:val="006A5654"/>
    <w:rsid w:val="006A6B9D"/>
    <w:rsid w:val="006A6CBD"/>
    <w:rsid w:val="006A7345"/>
    <w:rsid w:val="006B0503"/>
    <w:rsid w:val="006B0B8B"/>
    <w:rsid w:val="006B0DE2"/>
    <w:rsid w:val="006B13E7"/>
    <w:rsid w:val="006B1605"/>
    <w:rsid w:val="006B1739"/>
    <w:rsid w:val="006B187D"/>
    <w:rsid w:val="006B2088"/>
    <w:rsid w:val="006B225F"/>
    <w:rsid w:val="006B2472"/>
    <w:rsid w:val="006B3B1E"/>
    <w:rsid w:val="006B4BFF"/>
    <w:rsid w:val="006B5387"/>
    <w:rsid w:val="006B5D65"/>
    <w:rsid w:val="006B7750"/>
    <w:rsid w:val="006C10F3"/>
    <w:rsid w:val="006C2A46"/>
    <w:rsid w:val="006C37DA"/>
    <w:rsid w:val="006C5FC9"/>
    <w:rsid w:val="006C7D31"/>
    <w:rsid w:val="006D06AC"/>
    <w:rsid w:val="006D3E77"/>
    <w:rsid w:val="006D57D0"/>
    <w:rsid w:val="006D5E75"/>
    <w:rsid w:val="006D600D"/>
    <w:rsid w:val="006D7274"/>
    <w:rsid w:val="006D78A1"/>
    <w:rsid w:val="006D78FF"/>
    <w:rsid w:val="006D7BC5"/>
    <w:rsid w:val="006E4C2A"/>
    <w:rsid w:val="006E4C92"/>
    <w:rsid w:val="006E5D31"/>
    <w:rsid w:val="006E6CBD"/>
    <w:rsid w:val="006F2DBC"/>
    <w:rsid w:val="006F3C42"/>
    <w:rsid w:val="006F4D8D"/>
    <w:rsid w:val="006F5D6C"/>
    <w:rsid w:val="006F6108"/>
    <w:rsid w:val="006F69D1"/>
    <w:rsid w:val="006F6A86"/>
    <w:rsid w:val="006F7B2B"/>
    <w:rsid w:val="007014B7"/>
    <w:rsid w:val="00701ADE"/>
    <w:rsid w:val="00702B0A"/>
    <w:rsid w:val="00702B70"/>
    <w:rsid w:val="00702FF5"/>
    <w:rsid w:val="007038F2"/>
    <w:rsid w:val="00704F8A"/>
    <w:rsid w:val="00705614"/>
    <w:rsid w:val="0070586B"/>
    <w:rsid w:val="007058AE"/>
    <w:rsid w:val="00707D46"/>
    <w:rsid w:val="007107EB"/>
    <w:rsid w:val="00710CF2"/>
    <w:rsid w:val="007116CE"/>
    <w:rsid w:val="007119D6"/>
    <w:rsid w:val="0071313F"/>
    <w:rsid w:val="007131A7"/>
    <w:rsid w:val="00713DF9"/>
    <w:rsid w:val="0071486B"/>
    <w:rsid w:val="00715087"/>
    <w:rsid w:val="007155F0"/>
    <w:rsid w:val="00715D93"/>
    <w:rsid w:val="0071606B"/>
    <w:rsid w:val="00716286"/>
    <w:rsid w:val="0071691F"/>
    <w:rsid w:val="007169B1"/>
    <w:rsid w:val="007170B6"/>
    <w:rsid w:val="00717B00"/>
    <w:rsid w:val="00720CA2"/>
    <w:rsid w:val="00721510"/>
    <w:rsid w:val="0072199C"/>
    <w:rsid w:val="0072219B"/>
    <w:rsid w:val="00724CB7"/>
    <w:rsid w:val="00724EE9"/>
    <w:rsid w:val="0072563B"/>
    <w:rsid w:val="00725B76"/>
    <w:rsid w:val="00726165"/>
    <w:rsid w:val="00727062"/>
    <w:rsid w:val="00732552"/>
    <w:rsid w:val="00732CB5"/>
    <w:rsid w:val="00733793"/>
    <w:rsid w:val="007359C1"/>
    <w:rsid w:val="00737780"/>
    <w:rsid w:val="00737EF8"/>
    <w:rsid w:val="00740CF6"/>
    <w:rsid w:val="00741B73"/>
    <w:rsid w:val="007421F6"/>
    <w:rsid w:val="00743454"/>
    <w:rsid w:val="00744AAF"/>
    <w:rsid w:val="007459F3"/>
    <w:rsid w:val="0074619A"/>
    <w:rsid w:val="0074797F"/>
    <w:rsid w:val="007507DD"/>
    <w:rsid w:val="00750A8D"/>
    <w:rsid w:val="00750EC5"/>
    <w:rsid w:val="0075204D"/>
    <w:rsid w:val="00752A98"/>
    <w:rsid w:val="007559DF"/>
    <w:rsid w:val="0075692D"/>
    <w:rsid w:val="00756D0D"/>
    <w:rsid w:val="00757FD3"/>
    <w:rsid w:val="00761A18"/>
    <w:rsid w:val="00763370"/>
    <w:rsid w:val="007635FC"/>
    <w:rsid w:val="00763CFF"/>
    <w:rsid w:val="0076496F"/>
    <w:rsid w:val="00765376"/>
    <w:rsid w:val="007653E5"/>
    <w:rsid w:val="007657DB"/>
    <w:rsid w:val="0077046A"/>
    <w:rsid w:val="00772434"/>
    <w:rsid w:val="00772B9B"/>
    <w:rsid w:val="0077430F"/>
    <w:rsid w:val="0077448C"/>
    <w:rsid w:val="0077547F"/>
    <w:rsid w:val="007764E6"/>
    <w:rsid w:val="007765D6"/>
    <w:rsid w:val="00776661"/>
    <w:rsid w:val="007767EC"/>
    <w:rsid w:val="00776F71"/>
    <w:rsid w:val="00776FAA"/>
    <w:rsid w:val="0077701F"/>
    <w:rsid w:val="00777052"/>
    <w:rsid w:val="007773DA"/>
    <w:rsid w:val="0078096B"/>
    <w:rsid w:val="00780A7A"/>
    <w:rsid w:val="00780E4F"/>
    <w:rsid w:val="00781CBA"/>
    <w:rsid w:val="00783372"/>
    <w:rsid w:val="007833E9"/>
    <w:rsid w:val="007847D0"/>
    <w:rsid w:val="00785215"/>
    <w:rsid w:val="00785749"/>
    <w:rsid w:val="00785B56"/>
    <w:rsid w:val="00787BA0"/>
    <w:rsid w:val="00790557"/>
    <w:rsid w:val="00790E6E"/>
    <w:rsid w:val="007924BC"/>
    <w:rsid w:val="00794575"/>
    <w:rsid w:val="00795B8F"/>
    <w:rsid w:val="00796035"/>
    <w:rsid w:val="00797CB0"/>
    <w:rsid w:val="007A1BA4"/>
    <w:rsid w:val="007A1EEB"/>
    <w:rsid w:val="007A264D"/>
    <w:rsid w:val="007A2E84"/>
    <w:rsid w:val="007A2E8A"/>
    <w:rsid w:val="007A3029"/>
    <w:rsid w:val="007A31EC"/>
    <w:rsid w:val="007A3AB1"/>
    <w:rsid w:val="007A5306"/>
    <w:rsid w:val="007A6004"/>
    <w:rsid w:val="007A6F99"/>
    <w:rsid w:val="007A721F"/>
    <w:rsid w:val="007A7EF8"/>
    <w:rsid w:val="007B09E3"/>
    <w:rsid w:val="007B209C"/>
    <w:rsid w:val="007B288C"/>
    <w:rsid w:val="007B3F84"/>
    <w:rsid w:val="007B4C85"/>
    <w:rsid w:val="007B5D4F"/>
    <w:rsid w:val="007B6403"/>
    <w:rsid w:val="007B7292"/>
    <w:rsid w:val="007B7BC2"/>
    <w:rsid w:val="007C064E"/>
    <w:rsid w:val="007C0AB8"/>
    <w:rsid w:val="007C1D41"/>
    <w:rsid w:val="007C21F6"/>
    <w:rsid w:val="007C314B"/>
    <w:rsid w:val="007C34B7"/>
    <w:rsid w:val="007C4D86"/>
    <w:rsid w:val="007C52DE"/>
    <w:rsid w:val="007C57E3"/>
    <w:rsid w:val="007C60C2"/>
    <w:rsid w:val="007C6B62"/>
    <w:rsid w:val="007C7799"/>
    <w:rsid w:val="007C7FE0"/>
    <w:rsid w:val="007D04CA"/>
    <w:rsid w:val="007D1EA1"/>
    <w:rsid w:val="007D2173"/>
    <w:rsid w:val="007D25C3"/>
    <w:rsid w:val="007D29F6"/>
    <w:rsid w:val="007D3373"/>
    <w:rsid w:val="007D3985"/>
    <w:rsid w:val="007D4570"/>
    <w:rsid w:val="007D4CD8"/>
    <w:rsid w:val="007D6B1A"/>
    <w:rsid w:val="007D6B3A"/>
    <w:rsid w:val="007E0A1F"/>
    <w:rsid w:val="007E0D70"/>
    <w:rsid w:val="007E1D80"/>
    <w:rsid w:val="007E2C3F"/>
    <w:rsid w:val="007E2E4E"/>
    <w:rsid w:val="007E4343"/>
    <w:rsid w:val="007E5332"/>
    <w:rsid w:val="007E6A8C"/>
    <w:rsid w:val="007E6E60"/>
    <w:rsid w:val="007E6E6F"/>
    <w:rsid w:val="007E7BC7"/>
    <w:rsid w:val="007F0F19"/>
    <w:rsid w:val="007F10A5"/>
    <w:rsid w:val="007F1AC2"/>
    <w:rsid w:val="007F2B72"/>
    <w:rsid w:val="007F36A6"/>
    <w:rsid w:val="007F46A2"/>
    <w:rsid w:val="007F479B"/>
    <w:rsid w:val="007F4B28"/>
    <w:rsid w:val="007F4D6B"/>
    <w:rsid w:val="007F4EE3"/>
    <w:rsid w:val="007F54BA"/>
    <w:rsid w:val="00801AD7"/>
    <w:rsid w:val="00802283"/>
    <w:rsid w:val="008022F5"/>
    <w:rsid w:val="00803EE9"/>
    <w:rsid w:val="0080429A"/>
    <w:rsid w:val="00804917"/>
    <w:rsid w:val="00805388"/>
    <w:rsid w:val="00806477"/>
    <w:rsid w:val="00806B76"/>
    <w:rsid w:val="0080724B"/>
    <w:rsid w:val="008114E8"/>
    <w:rsid w:val="008126AD"/>
    <w:rsid w:val="008127B5"/>
    <w:rsid w:val="0081299E"/>
    <w:rsid w:val="00812B02"/>
    <w:rsid w:val="00812D06"/>
    <w:rsid w:val="00813849"/>
    <w:rsid w:val="00813A4E"/>
    <w:rsid w:val="008162DD"/>
    <w:rsid w:val="008164B7"/>
    <w:rsid w:val="0081757D"/>
    <w:rsid w:val="008210A6"/>
    <w:rsid w:val="00821593"/>
    <w:rsid w:val="008243B3"/>
    <w:rsid w:val="00824D01"/>
    <w:rsid w:val="00824E79"/>
    <w:rsid w:val="0082517D"/>
    <w:rsid w:val="00825228"/>
    <w:rsid w:val="0082754D"/>
    <w:rsid w:val="00831894"/>
    <w:rsid w:val="00831C16"/>
    <w:rsid w:val="00832A36"/>
    <w:rsid w:val="00832A41"/>
    <w:rsid w:val="008338EC"/>
    <w:rsid w:val="00833F69"/>
    <w:rsid w:val="00834168"/>
    <w:rsid w:val="008342D2"/>
    <w:rsid w:val="00835639"/>
    <w:rsid w:val="00837BD4"/>
    <w:rsid w:val="00837C7A"/>
    <w:rsid w:val="00841824"/>
    <w:rsid w:val="00841870"/>
    <w:rsid w:val="00841F80"/>
    <w:rsid w:val="00842252"/>
    <w:rsid w:val="00845DE2"/>
    <w:rsid w:val="00847AC6"/>
    <w:rsid w:val="008501EA"/>
    <w:rsid w:val="00850EA1"/>
    <w:rsid w:val="00852268"/>
    <w:rsid w:val="0085323A"/>
    <w:rsid w:val="008534AD"/>
    <w:rsid w:val="00854ECB"/>
    <w:rsid w:val="00855FB9"/>
    <w:rsid w:val="00856BC7"/>
    <w:rsid w:val="0085775A"/>
    <w:rsid w:val="00857BAC"/>
    <w:rsid w:val="00857D4A"/>
    <w:rsid w:val="00857F43"/>
    <w:rsid w:val="00860882"/>
    <w:rsid w:val="008612D0"/>
    <w:rsid w:val="008612FC"/>
    <w:rsid w:val="008613DA"/>
    <w:rsid w:val="00862CFE"/>
    <w:rsid w:val="00865085"/>
    <w:rsid w:val="00865610"/>
    <w:rsid w:val="008662F7"/>
    <w:rsid w:val="00866949"/>
    <w:rsid w:val="0087072B"/>
    <w:rsid w:val="00870EC9"/>
    <w:rsid w:val="008711D1"/>
    <w:rsid w:val="00871DFD"/>
    <w:rsid w:val="008720C5"/>
    <w:rsid w:val="00872837"/>
    <w:rsid w:val="008729EF"/>
    <w:rsid w:val="00872AE0"/>
    <w:rsid w:val="00873226"/>
    <w:rsid w:val="00873669"/>
    <w:rsid w:val="008738C5"/>
    <w:rsid w:val="00873BC9"/>
    <w:rsid w:val="00874089"/>
    <w:rsid w:val="0087481A"/>
    <w:rsid w:val="008754F9"/>
    <w:rsid w:val="0087607D"/>
    <w:rsid w:val="00876A19"/>
    <w:rsid w:val="008772AA"/>
    <w:rsid w:val="00877EAF"/>
    <w:rsid w:val="008811F8"/>
    <w:rsid w:val="00881931"/>
    <w:rsid w:val="00882197"/>
    <w:rsid w:val="00882215"/>
    <w:rsid w:val="00882589"/>
    <w:rsid w:val="00883200"/>
    <w:rsid w:val="008843E3"/>
    <w:rsid w:val="008849BC"/>
    <w:rsid w:val="008856D6"/>
    <w:rsid w:val="0088754B"/>
    <w:rsid w:val="00890E90"/>
    <w:rsid w:val="00890FD0"/>
    <w:rsid w:val="00891218"/>
    <w:rsid w:val="00893306"/>
    <w:rsid w:val="00893A8E"/>
    <w:rsid w:val="00893DD6"/>
    <w:rsid w:val="00893F71"/>
    <w:rsid w:val="0089400C"/>
    <w:rsid w:val="00894559"/>
    <w:rsid w:val="0089478E"/>
    <w:rsid w:val="00894799"/>
    <w:rsid w:val="00894FD0"/>
    <w:rsid w:val="00895714"/>
    <w:rsid w:val="00896B30"/>
    <w:rsid w:val="00896C34"/>
    <w:rsid w:val="00897926"/>
    <w:rsid w:val="008A2974"/>
    <w:rsid w:val="008A2E30"/>
    <w:rsid w:val="008A337E"/>
    <w:rsid w:val="008A4072"/>
    <w:rsid w:val="008A53F7"/>
    <w:rsid w:val="008A645A"/>
    <w:rsid w:val="008A6798"/>
    <w:rsid w:val="008A684A"/>
    <w:rsid w:val="008A689C"/>
    <w:rsid w:val="008A7122"/>
    <w:rsid w:val="008B051A"/>
    <w:rsid w:val="008B1257"/>
    <w:rsid w:val="008B1342"/>
    <w:rsid w:val="008B2085"/>
    <w:rsid w:val="008B2772"/>
    <w:rsid w:val="008B4A82"/>
    <w:rsid w:val="008B5813"/>
    <w:rsid w:val="008B621A"/>
    <w:rsid w:val="008B6264"/>
    <w:rsid w:val="008B6F91"/>
    <w:rsid w:val="008C0A09"/>
    <w:rsid w:val="008C1249"/>
    <w:rsid w:val="008C2317"/>
    <w:rsid w:val="008C253D"/>
    <w:rsid w:val="008C26CC"/>
    <w:rsid w:val="008C4B3B"/>
    <w:rsid w:val="008C57E5"/>
    <w:rsid w:val="008C78C0"/>
    <w:rsid w:val="008D0AC3"/>
    <w:rsid w:val="008D186C"/>
    <w:rsid w:val="008D23CE"/>
    <w:rsid w:val="008D3B40"/>
    <w:rsid w:val="008D4FAB"/>
    <w:rsid w:val="008D5C79"/>
    <w:rsid w:val="008E0BD5"/>
    <w:rsid w:val="008E1218"/>
    <w:rsid w:val="008E327B"/>
    <w:rsid w:val="008E4BE9"/>
    <w:rsid w:val="008E4E40"/>
    <w:rsid w:val="008E688C"/>
    <w:rsid w:val="008E6E7B"/>
    <w:rsid w:val="008E79BE"/>
    <w:rsid w:val="008E7B6E"/>
    <w:rsid w:val="008F1601"/>
    <w:rsid w:val="008F3257"/>
    <w:rsid w:val="008F3603"/>
    <w:rsid w:val="008F3BD7"/>
    <w:rsid w:val="008F3C42"/>
    <w:rsid w:val="008F4909"/>
    <w:rsid w:val="008F5446"/>
    <w:rsid w:val="008F6ADB"/>
    <w:rsid w:val="008F6EA0"/>
    <w:rsid w:val="008F756E"/>
    <w:rsid w:val="008F7972"/>
    <w:rsid w:val="009000EE"/>
    <w:rsid w:val="00901D9D"/>
    <w:rsid w:val="0090204A"/>
    <w:rsid w:val="00902076"/>
    <w:rsid w:val="00902335"/>
    <w:rsid w:val="00902DC0"/>
    <w:rsid w:val="0090356D"/>
    <w:rsid w:val="00903CC3"/>
    <w:rsid w:val="00905471"/>
    <w:rsid w:val="00905CC5"/>
    <w:rsid w:val="0090648E"/>
    <w:rsid w:val="00906644"/>
    <w:rsid w:val="009106D2"/>
    <w:rsid w:val="00910CF5"/>
    <w:rsid w:val="00911392"/>
    <w:rsid w:val="009116AB"/>
    <w:rsid w:val="009163B9"/>
    <w:rsid w:val="009165DA"/>
    <w:rsid w:val="0092012E"/>
    <w:rsid w:val="00920EE9"/>
    <w:rsid w:val="009214BE"/>
    <w:rsid w:val="00921637"/>
    <w:rsid w:val="00923270"/>
    <w:rsid w:val="009233BD"/>
    <w:rsid w:val="00923BEB"/>
    <w:rsid w:val="00923E87"/>
    <w:rsid w:val="00924570"/>
    <w:rsid w:val="009245E8"/>
    <w:rsid w:val="00924AC5"/>
    <w:rsid w:val="009253D0"/>
    <w:rsid w:val="009265D2"/>
    <w:rsid w:val="009305DF"/>
    <w:rsid w:val="009307B3"/>
    <w:rsid w:val="00930888"/>
    <w:rsid w:val="00930E24"/>
    <w:rsid w:val="009310C5"/>
    <w:rsid w:val="0093151B"/>
    <w:rsid w:val="00931EC6"/>
    <w:rsid w:val="0093242D"/>
    <w:rsid w:val="00933BE9"/>
    <w:rsid w:val="00933DAD"/>
    <w:rsid w:val="009341C2"/>
    <w:rsid w:val="00934D35"/>
    <w:rsid w:val="00935D91"/>
    <w:rsid w:val="009362ED"/>
    <w:rsid w:val="00941ABE"/>
    <w:rsid w:val="009465AB"/>
    <w:rsid w:val="009502A9"/>
    <w:rsid w:val="0095034B"/>
    <w:rsid w:val="00951A1D"/>
    <w:rsid w:val="00951D97"/>
    <w:rsid w:val="00952DF1"/>
    <w:rsid w:val="009540B7"/>
    <w:rsid w:val="00955A60"/>
    <w:rsid w:val="00955AC8"/>
    <w:rsid w:val="00956F13"/>
    <w:rsid w:val="009615BA"/>
    <w:rsid w:val="00962A9D"/>
    <w:rsid w:val="00963BFE"/>
    <w:rsid w:val="009645D5"/>
    <w:rsid w:val="0096462A"/>
    <w:rsid w:val="009647EC"/>
    <w:rsid w:val="009648D7"/>
    <w:rsid w:val="00964A25"/>
    <w:rsid w:val="009655BD"/>
    <w:rsid w:val="009657C5"/>
    <w:rsid w:val="00965AF8"/>
    <w:rsid w:val="009676F0"/>
    <w:rsid w:val="00970144"/>
    <w:rsid w:val="009704F1"/>
    <w:rsid w:val="00970C4E"/>
    <w:rsid w:val="00971787"/>
    <w:rsid w:val="009728A7"/>
    <w:rsid w:val="0097310C"/>
    <w:rsid w:val="00973A59"/>
    <w:rsid w:val="00973AAD"/>
    <w:rsid w:val="00973C81"/>
    <w:rsid w:val="00974FCC"/>
    <w:rsid w:val="00975916"/>
    <w:rsid w:val="00975946"/>
    <w:rsid w:val="00976A2D"/>
    <w:rsid w:val="009773C0"/>
    <w:rsid w:val="00977740"/>
    <w:rsid w:val="009778BC"/>
    <w:rsid w:val="00980BBB"/>
    <w:rsid w:val="0098174E"/>
    <w:rsid w:val="00981E98"/>
    <w:rsid w:val="00983C56"/>
    <w:rsid w:val="00984226"/>
    <w:rsid w:val="009848ED"/>
    <w:rsid w:val="00985135"/>
    <w:rsid w:val="00986D63"/>
    <w:rsid w:val="00987115"/>
    <w:rsid w:val="00987256"/>
    <w:rsid w:val="00987826"/>
    <w:rsid w:val="0099219B"/>
    <w:rsid w:val="009927EC"/>
    <w:rsid w:val="00993632"/>
    <w:rsid w:val="0099405D"/>
    <w:rsid w:val="009940BB"/>
    <w:rsid w:val="0099480C"/>
    <w:rsid w:val="00996404"/>
    <w:rsid w:val="009A06CA"/>
    <w:rsid w:val="009A19DB"/>
    <w:rsid w:val="009A3122"/>
    <w:rsid w:val="009A3639"/>
    <w:rsid w:val="009A3DA3"/>
    <w:rsid w:val="009A552A"/>
    <w:rsid w:val="009A657F"/>
    <w:rsid w:val="009A6C92"/>
    <w:rsid w:val="009A7773"/>
    <w:rsid w:val="009A7DCE"/>
    <w:rsid w:val="009B1991"/>
    <w:rsid w:val="009B1D25"/>
    <w:rsid w:val="009B1E97"/>
    <w:rsid w:val="009B1EE4"/>
    <w:rsid w:val="009B4CD2"/>
    <w:rsid w:val="009B5502"/>
    <w:rsid w:val="009B60B8"/>
    <w:rsid w:val="009B64CD"/>
    <w:rsid w:val="009B7D21"/>
    <w:rsid w:val="009C047B"/>
    <w:rsid w:val="009C0C2C"/>
    <w:rsid w:val="009C0E0A"/>
    <w:rsid w:val="009C0F35"/>
    <w:rsid w:val="009C1168"/>
    <w:rsid w:val="009C166B"/>
    <w:rsid w:val="009C18A7"/>
    <w:rsid w:val="009C35A2"/>
    <w:rsid w:val="009C3CD0"/>
    <w:rsid w:val="009C4894"/>
    <w:rsid w:val="009C4A93"/>
    <w:rsid w:val="009C51CD"/>
    <w:rsid w:val="009C654F"/>
    <w:rsid w:val="009C769B"/>
    <w:rsid w:val="009D07E8"/>
    <w:rsid w:val="009D3476"/>
    <w:rsid w:val="009D3810"/>
    <w:rsid w:val="009D4A6E"/>
    <w:rsid w:val="009D514E"/>
    <w:rsid w:val="009D5B43"/>
    <w:rsid w:val="009D6453"/>
    <w:rsid w:val="009D793C"/>
    <w:rsid w:val="009E003A"/>
    <w:rsid w:val="009E13E6"/>
    <w:rsid w:val="009E18C5"/>
    <w:rsid w:val="009E223B"/>
    <w:rsid w:val="009E2355"/>
    <w:rsid w:val="009E30AC"/>
    <w:rsid w:val="009E34E4"/>
    <w:rsid w:val="009E5678"/>
    <w:rsid w:val="009E68E2"/>
    <w:rsid w:val="009E6E3F"/>
    <w:rsid w:val="009F11CD"/>
    <w:rsid w:val="009F1D82"/>
    <w:rsid w:val="009F22E0"/>
    <w:rsid w:val="009F34D6"/>
    <w:rsid w:val="009F3833"/>
    <w:rsid w:val="009F4C8C"/>
    <w:rsid w:val="009F4D27"/>
    <w:rsid w:val="009F52E3"/>
    <w:rsid w:val="00A001FA"/>
    <w:rsid w:val="00A00A3A"/>
    <w:rsid w:val="00A01B79"/>
    <w:rsid w:val="00A03EB0"/>
    <w:rsid w:val="00A03F73"/>
    <w:rsid w:val="00A06293"/>
    <w:rsid w:val="00A06409"/>
    <w:rsid w:val="00A06A8B"/>
    <w:rsid w:val="00A06E60"/>
    <w:rsid w:val="00A07F0B"/>
    <w:rsid w:val="00A1060E"/>
    <w:rsid w:val="00A11C20"/>
    <w:rsid w:val="00A150FF"/>
    <w:rsid w:val="00A157C2"/>
    <w:rsid w:val="00A167A6"/>
    <w:rsid w:val="00A176F2"/>
    <w:rsid w:val="00A211C5"/>
    <w:rsid w:val="00A22738"/>
    <w:rsid w:val="00A2294D"/>
    <w:rsid w:val="00A2380F"/>
    <w:rsid w:val="00A24543"/>
    <w:rsid w:val="00A251EF"/>
    <w:rsid w:val="00A2556E"/>
    <w:rsid w:val="00A25717"/>
    <w:rsid w:val="00A25A2B"/>
    <w:rsid w:val="00A262B8"/>
    <w:rsid w:val="00A26898"/>
    <w:rsid w:val="00A27DCD"/>
    <w:rsid w:val="00A27E00"/>
    <w:rsid w:val="00A307E4"/>
    <w:rsid w:val="00A30D4A"/>
    <w:rsid w:val="00A314D6"/>
    <w:rsid w:val="00A324C1"/>
    <w:rsid w:val="00A32EFC"/>
    <w:rsid w:val="00A33147"/>
    <w:rsid w:val="00A3390E"/>
    <w:rsid w:val="00A33D01"/>
    <w:rsid w:val="00A34043"/>
    <w:rsid w:val="00A34992"/>
    <w:rsid w:val="00A34B69"/>
    <w:rsid w:val="00A35F36"/>
    <w:rsid w:val="00A36294"/>
    <w:rsid w:val="00A373E1"/>
    <w:rsid w:val="00A374A4"/>
    <w:rsid w:val="00A37A59"/>
    <w:rsid w:val="00A404DC"/>
    <w:rsid w:val="00A41204"/>
    <w:rsid w:val="00A423DB"/>
    <w:rsid w:val="00A424CA"/>
    <w:rsid w:val="00A42ADD"/>
    <w:rsid w:val="00A42BCF"/>
    <w:rsid w:val="00A43912"/>
    <w:rsid w:val="00A44BB1"/>
    <w:rsid w:val="00A44E40"/>
    <w:rsid w:val="00A45644"/>
    <w:rsid w:val="00A457A6"/>
    <w:rsid w:val="00A47B6C"/>
    <w:rsid w:val="00A47EFD"/>
    <w:rsid w:val="00A5055F"/>
    <w:rsid w:val="00A511FB"/>
    <w:rsid w:val="00A5205A"/>
    <w:rsid w:val="00A52AA7"/>
    <w:rsid w:val="00A53271"/>
    <w:rsid w:val="00A53C72"/>
    <w:rsid w:val="00A53F33"/>
    <w:rsid w:val="00A543F0"/>
    <w:rsid w:val="00A54667"/>
    <w:rsid w:val="00A549F9"/>
    <w:rsid w:val="00A55127"/>
    <w:rsid w:val="00A55BD4"/>
    <w:rsid w:val="00A5655A"/>
    <w:rsid w:val="00A57EE4"/>
    <w:rsid w:val="00A57F17"/>
    <w:rsid w:val="00A604DC"/>
    <w:rsid w:val="00A607DF"/>
    <w:rsid w:val="00A61D75"/>
    <w:rsid w:val="00A61F80"/>
    <w:rsid w:val="00A62721"/>
    <w:rsid w:val="00A63151"/>
    <w:rsid w:val="00A631A5"/>
    <w:rsid w:val="00A63736"/>
    <w:rsid w:val="00A637CF"/>
    <w:rsid w:val="00A639ED"/>
    <w:rsid w:val="00A63ED2"/>
    <w:rsid w:val="00A64964"/>
    <w:rsid w:val="00A64992"/>
    <w:rsid w:val="00A65384"/>
    <w:rsid w:val="00A657F1"/>
    <w:rsid w:val="00A66391"/>
    <w:rsid w:val="00A671A5"/>
    <w:rsid w:val="00A702DB"/>
    <w:rsid w:val="00A73BE8"/>
    <w:rsid w:val="00A74461"/>
    <w:rsid w:val="00A74F9F"/>
    <w:rsid w:val="00A7530F"/>
    <w:rsid w:val="00A80064"/>
    <w:rsid w:val="00A81B44"/>
    <w:rsid w:val="00A81E2F"/>
    <w:rsid w:val="00A82176"/>
    <w:rsid w:val="00A823BE"/>
    <w:rsid w:val="00A82D15"/>
    <w:rsid w:val="00A83006"/>
    <w:rsid w:val="00A83136"/>
    <w:rsid w:val="00A845E6"/>
    <w:rsid w:val="00A85516"/>
    <w:rsid w:val="00A85805"/>
    <w:rsid w:val="00A85B01"/>
    <w:rsid w:val="00A8694A"/>
    <w:rsid w:val="00A86E2C"/>
    <w:rsid w:val="00A8762F"/>
    <w:rsid w:val="00A9020B"/>
    <w:rsid w:val="00A90BA8"/>
    <w:rsid w:val="00A91ABA"/>
    <w:rsid w:val="00A92CD6"/>
    <w:rsid w:val="00A94297"/>
    <w:rsid w:val="00A9589E"/>
    <w:rsid w:val="00A96991"/>
    <w:rsid w:val="00AA053C"/>
    <w:rsid w:val="00AA0723"/>
    <w:rsid w:val="00AA2ADA"/>
    <w:rsid w:val="00AA47C0"/>
    <w:rsid w:val="00AA6E2C"/>
    <w:rsid w:val="00AA7266"/>
    <w:rsid w:val="00AA74E8"/>
    <w:rsid w:val="00AA7596"/>
    <w:rsid w:val="00AA7B80"/>
    <w:rsid w:val="00AB0085"/>
    <w:rsid w:val="00AB02FA"/>
    <w:rsid w:val="00AB08FE"/>
    <w:rsid w:val="00AB17A8"/>
    <w:rsid w:val="00AB2415"/>
    <w:rsid w:val="00AB257F"/>
    <w:rsid w:val="00AB2F47"/>
    <w:rsid w:val="00AB2FAD"/>
    <w:rsid w:val="00AB3727"/>
    <w:rsid w:val="00AB3FFA"/>
    <w:rsid w:val="00AB424A"/>
    <w:rsid w:val="00AB4363"/>
    <w:rsid w:val="00AB57C5"/>
    <w:rsid w:val="00AB61B9"/>
    <w:rsid w:val="00AB7255"/>
    <w:rsid w:val="00AB7F03"/>
    <w:rsid w:val="00AC141A"/>
    <w:rsid w:val="00AC2B11"/>
    <w:rsid w:val="00AC2CBE"/>
    <w:rsid w:val="00AC4BF6"/>
    <w:rsid w:val="00AC6C32"/>
    <w:rsid w:val="00AC730D"/>
    <w:rsid w:val="00AD0A89"/>
    <w:rsid w:val="00AD1334"/>
    <w:rsid w:val="00AD29B1"/>
    <w:rsid w:val="00AD2F14"/>
    <w:rsid w:val="00AD3AC4"/>
    <w:rsid w:val="00AD6812"/>
    <w:rsid w:val="00AD6A76"/>
    <w:rsid w:val="00AD7765"/>
    <w:rsid w:val="00AE0789"/>
    <w:rsid w:val="00AE20C8"/>
    <w:rsid w:val="00AE2597"/>
    <w:rsid w:val="00AE2952"/>
    <w:rsid w:val="00AE2DC5"/>
    <w:rsid w:val="00AE3E93"/>
    <w:rsid w:val="00AE3F48"/>
    <w:rsid w:val="00AE4BF1"/>
    <w:rsid w:val="00AE6198"/>
    <w:rsid w:val="00AE74E0"/>
    <w:rsid w:val="00AF0484"/>
    <w:rsid w:val="00AF09AD"/>
    <w:rsid w:val="00AF3CA3"/>
    <w:rsid w:val="00AF3CE0"/>
    <w:rsid w:val="00AF46C6"/>
    <w:rsid w:val="00AF4CE3"/>
    <w:rsid w:val="00AF5AB7"/>
    <w:rsid w:val="00AF5BED"/>
    <w:rsid w:val="00AF5E98"/>
    <w:rsid w:val="00AF5F02"/>
    <w:rsid w:val="00AF61BC"/>
    <w:rsid w:val="00AF61EB"/>
    <w:rsid w:val="00AF6817"/>
    <w:rsid w:val="00AF7458"/>
    <w:rsid w:val="00AF74E5"/>
    <w:rsid w:val="00B00979"/>
    <w:rsid w:val="00B00CC8"/>
    <w:rsid w:val="00B01D7F"/>
    <w:rsid w:val="00B023BE"/>
    <w:rsid w:val="00B02E5B"/>
    <w:rsid w:val="00B06AD1"/>
    <w:rsid w:val="00B073CF"/>
    <w:rsid w:val="00B10C90"/>
    <w:rsid w:val="00B111C6"/>
    <w:rsid w:val="00B1246F"/>
    <w:rsid w:val="00B1346D"/>
    <w:rsid w:val="00B13887"/>
    <w:rsid w:val="00B14393"/>
    <w:rsid w:val="00B14F7E"/>
    <w:rsid w:val="00B1628D"/>
    <w:rsid w:val="00B16D4A"/>
    <w:rsid w:val="00B20015"/>
    <w:rsid w:val="00B22407"/>
    <w:rsid w:val="00B23626"/>
    <w:rsid w:val="00B23F84"/>
    <w:rsid w:val="00B243BE"/>
    <w:rsid w:val="00B24648"/>
    <w:rsid w:val="00B24734"/>
    <w:rsid w:val="00B25AB2"/>
    <w:rsid w:val="00B2642A"/>
    <w:rsid w:val="00B26434"/>
    <w:rsid w:val="00B26F1A"/>
    <w:rsid w:val="00B279CE"/>
    <w:rsid w:val="00B30892"/>
    <w:rsid w:val="00B30EF4"/>
    <w:rsid w:val="00B31140"/>
    <w:rsid w:val="00B32574"/>
    <w:rsid w:val="00B32DC9"/>
    <w:rsid w:val="00B340B3"/>
    <w:rsid w:val="00B34462"/>
    <w:rsid w:val="00B34953"/>
    <w:rsid w:val="00B35293"/>
    <w:rsid w:val="00B363AB"/>
    <w:rsid w:val="00B3663A"/>
    <w:rsid w:val="00B36F0D"/>
    <w:rsid w:val="00B37077"/>
    <w:rsid w:val="00B37253"/>
    <w:rsid w:val="00B40A8C"/>
    <w:rsid w:val="00B41582"/>
    <w:rsid w:val="00B43263"/>
    <w:rsid w:val="00B442B9"/>
    <w:rsid w:val="00B4498C"/>
    <w:rsid w:val="00B4512C"/>
    <w:rsid w:val="00B45374"/>
    <w:rsid w:val="00B455B9"/>
    <w:rsid w:val="00B46318"/>
    <w:rsid w:val="00B464F1"/>
    <w:rsid w:val="00B478C9"/>
    <w:rsid w:val="00B479D0"/>
    <w:rsid w:val="00B47D3D"/>
    <w:rsid w:val="00B50146"/>
    <w:rsid w:val="00B51EF4"/>
    <w:rsid w:val="00B51F38"/>
    <w:rsid w:val="00B52CBB"/>
    <w:rsid w:val="00B52FAE"/>
    <w:rsid w:val="00B53352"/>
    <w:rsid w:val="00B535CA"/>
    <w:rsid w:val="00B550BF"/>
    <w:rsid w:val="00B55D7F"/>
    <w:rsid w:val="00B55E2A"/>
    <w:rsid w:val="00B55EB2"/>
    <w:rsid w:val="00B56A8D"/>
    <w:rsid w:val="00B5793A"/>
    <w:rsid w:val="00B60CE4"/>
    <w:rsid w:val="00B61538"/>
    <w:rsid w:val="00B61545"/>
    <w:rsid w:val="00B62087"/>
    <w:rsid w:val="00B64BFD"/>
    <w:rsid w:val="00B65078"/>
    <w:rsid w:val="00B65456"/>
    <w:rsid w:val="00B66121"/>
    <w:rsid w:val="00B664BF"/>
    <w:rsid w:val="00B6798E"/>
    <w:rsid w:val="00B71700"/>
    <w:rsid w:val="00B717BE"/>
    <w:rsid w:val="00B71909"/>
    <w:rsid w:val="00B737A4"/>
    <w:rsid w:val="00B753E8"/>
    <w:rsid w:val="00B7664F"/>
    <w:rsid w:val="00B76A5C"/>
    <w:rsid w:val="00B76F1F"/>
    <w:rsid w:val="00B77879"/>
    <w:rsid w:val="00B77CB3"/>
    <w:rsid w:val="00B80151"/>
    <w:rsid w:val="00B80BCD"/>
    <w:rsid w:val="00B813B4"/>
    <w:rsid w:val="00B81859"/>
    <w:rsid w:val="00B83E70"/>
    <w:rsid w:val="00B84076"/>
    <w:rsid w:val="00B840B6"/>
    <w:rsid w:val="00B846F4"/>
    <w:rsid w:val="00B84C69"/>
    <w:rsid w:val="00B85044"/>
    <w:rsid w:val="00B85824"/>
    <w:rsid w:val="00B85DA4"/>
    <w:rsid w:val="00B8613D"/>
    <w:rsid w:val="00B861AA"/>
    <w:rsid w:val="00B86A9A"/>
    <w:rsid w:val="00B90106"/>
    <w:rsid w:val="00B91A6D"/>
    <w:rsid w:val="00B91F60"/>
    <w:rsid w:val="00B92131"/>
    <w:rsid w:val="00B92619"/>
    <w:rsid w:val="00B93BD1"/>
    <w:rsid w:val="00B93EA3"/>
    <w:rsid w:val="00B942D8"/>
    <w:rsid w:val="00B945DA"/>
    <w:rsid w:val="00B948D2"/>
    <w:rsid w:val="00B94FA0"/>
    <w:rsid w:val="00B9505F"/>
    <w:rsid w:val="00B95811"/>
    <w:rsid w:val="00B959BC"/>
    <w:rsid w:val="00B95D15"/>
    <w:rsid w:val="00B9656C"/>
    <w:rsid w:val="00B96C88"/>
    <w:rsid w:val="00B9733C"/>
    <w:rsid w:val="00BA0A6F"/>
    <w:rsid w:val="00BA0BC1"/>
    <w:rsid w:val="00BA1F78"/>
    <w:rsid w:val="00BA247A"/>
    <w:rsid w:val="00BA2542"/>
    <w:rsid w:val="00BA30C8"/>
    <w:rsid w:val="00BA3A24"/>
    <w:rsid w:val="00BA4F2A"/>
    <w:rsid w:val="00BA616E"/>
    <w:rsid w:val="00BA6382"/>
    <w:rsid w:val="00BA6AEE"/>
    <w:rsid w:val="00BA6F2B"/>
    <w:rsid w:val="00BB1143"/>
    <w:rsid w:val="00BB2494"/>
    <w:rsid w:val="00BB2598"/>
    <w:rsid w:val="00BB3F10"/>
    <w:rsid w:val="00BB5876"/>
    <w:rsid w:val="00BB5C5A"/>
    <w:rsid w:val="00BB714F"/>
    <w:rsid w:val="00BB7341"/>
    <w:rsid w:val="00BB7F1B"/>
    <w:rsid w:val="00BC0A4D"/>
    <w:rsid w:val="00BC0C3E"/>
    <w:rsid w:val="00BC23C2"/>
    <w:rsid w:val="00BC23C5"/>
    <w:rsid w:val="00BC40CF"/>
    <w:rsid w:val="00BC5018"/>
    <w:rsid w:val="00BC5346"/>
    <w:rsid w:val="00BC554D"/>
    <w:rsid w:val="00BC5CD8"/>
    <w:rsid w:val="00BC5E1C"/>
    <w:rsid w:val="00BC64C8"/>
    <w:rsid w:val="00BC667B"/>
    <w:rsid w:val="00BC696F"/>
    <w:rsid w:val="00BD1194"/>
    <w:rsid w:val="00BD1B87"/>
    <w:rsid w:val="00BD2D41"/>
    <w:rsid w:val="00BD3F68"/>
    <w:rsid w:val="00BD5B50"/>
    <w:rsid w:val="00BD6970"/>
    <w:rsid w:val="00BE00BD"/>
    <w:rsid w:val="00BE02A8"/>
    <w:rsid w:val="00BE40E5"/>
    <w:rsid w:val="00BE4F04"/>
    <w:rsid w:val="00BF0357"/>
    <w:rsid w:val="00BF07E5"/>
    <w:rsid w:val="00BF0B8B"/>
    <w:rsid w:val="00BF0BBD"/>
    <w:rsid w:val="00BF249E"/>
    <w:rsid w:val="00BF2CA6"/>
    <w:rsid w:val="00BF361A"/>
    <w:rsid w:val="00BF3A98"/>
    <w:rsid w:val="00BF4395"/>
    <w:rsid w:val="00BF48E2"/>
    <w:rsid w:val="00BF5014"/>
    <w:rsid w:val="00BF62AB"/>
    <w:rsid w:val="00BF6B44"/>
    <w:rsid w:val="00BF7105"/>
    <w:rsid w:val="00C00BEE"/>
    <w:rsid w:val="00C015AC"/>
    <w:rsid w:val="00C023B7"/>
    <w:rsid w:val="00C0294A"/>
    <w:rsid w:val="00C02EF6"/>
    <w:rsid w:val="00C03724"/>
    <w:rsid w:val="00C045DE"/>
    <w:rsid w:val="00C04721"/>
    <w:rsid w:val="00C05EC4"/>
    <w:rsid w:val="00C06499"/>
    <w:rsid w:val="00C065B6"/>
    <w:rsid w:val="00C06DF7"/>
    <w:rsid w:val="00C06EBA"/>
    <w:rsid w:val="00C11391"/>
    <w:rsid w:val="00C11BDA"/>
    <w:rsid w:val="00C11D0A"/>
    <w:rsid w:val="00C12100"/>
    <w:rsid w:val="00C122E4"/>
    <w:rsid w:val="00C137F0"/>
    <w:rsid w:val="00C147F7"/>
    <w:rsid w:val="00C1583C"/>
    <w:rsid w:val="00C15AC9"/>
    <w:rsid w:val="00C15F96"/>
    <w:rsid w:val="00C165D8"/>
    <w:rsid w:val="00C16BD2"/>
    <w:rsid w:val="00C1758D"/>
    <w:rsid w:val="00C17625"/>
    <w:rsid w:val="00C2030C"/>
    <w:rsid w:val="00C21C9C"/>
    <w:rsid w:val="00C222FD"/>
    <w:rsid w:val="00C2262A"/>
    <w:rsid w:val="00C2364A"/>
    <w:rsid w:val="00C23C7D"/>
    <w:rsid w:val="00C23F75"/>
    <w:rsid w:val="00C25A4F"/>
    <w:rsid w:val="00C262C6"/>
    <w:rsid w:val="00C27980"/>
    <w:rsid w:val="00C32678"/>
    <w:rsid w:val="00C34A5B"/>
    <w:rsid w:val="00C351F9"/>
    <w:rsid w:val="00C3598A"/>
    <w:rsid w:val="00C35A88"/>
    <w:rsid w:val="00C367CE"/>
    <w:rsid w:val="00C36CEB"/>
    <w:rsid w:val="00C36D17"/>
    <w:rsid w:val="00C3731C"/>
    <w:rsid w:val="00C37945"/>
    <w:rsid w:val="00C379AF"/>
    <w:rsid w:val="00C37EB4"/>
    <w:rsid w:val="00C40709"/>
    <w:rsid w:val="00C40F3A"/>
    <w:rsid w:val="00C42C4A"/>
    <w:rsid w:val="00C42DDE"/>
    <w:rsid w:val="00C436D3"/>
    <w:rsid w:val="00C46653"/>
    <w:rsid w:val="00C46A20"/>
    <w:rsid w:val="00C46BAC"/>
    <w:rsid w:val="00C46F4E"/>
    <w:rsid w:val="00C501F8"/>
    <w:rsid w:val="00C5032E"/>
    <w:rsid w:val="00C50972"/>
    <w:rsid w:val="00C50F30"/>
    <w:rsid w:val="00C510D7"/>
    <w:rsid w:val="00C516E8"/>
    <w:rsid w:val="00C51DE1"/>
    <w:rsid w:val="00C5255F"/>
    <w:rsid w:val="00C52CDC"/>
    <w:rsid w:val="00C52F06"/>
    <w:rsid w:val="00C5325D"/>
    <w:rsid w:val="00C534E3"/>
    <w:rsid w:val="00C5399B"/>
    <w:rsid w:val="00C544F8"/>
    <w:rsid w:val="00C54E45"/>
    <w:rsid w:val="00C558A7"/>
    <w:rsid w:val="00C570B6"/>
    <w:rsid w:val="00C60F92"/>
    <w:rsid w:val="00C61216"/>
    <w:rsid w:val="00C628B0"/>
    <w:rsid w:val="00C63135"/>
    <w:rsid w:val="00C645E0"/>
    <w:rsid w:val="00C64B04"/>
    <w:rsid w:val="00C65BE3"/>
    <w:rsid w:val="00C65BEB"/>
    <w:rsid w:val="00C66577"/>
    <w:rsid w:val="00C7073C"/>
    <w:rsid w:val="00C7158D"/>
    <w:rsid w:val="00C719A6"/>
    <w:rsid w:val="00C720C8"/>
    <w:rsid w:val="00C73A28"/>
    <w:rsid w:val="00C73AFB"/>
    <w:rsid w:val="00C73DC0"/>
    <w:rsid w:val="00C73E5D"/>
    <w:rsid w:val="00C745C8"/>
    <w:rsid w:val="00C74732"/>
    <w:rsid w:val="00C75303"/>
    <w:rsid w:val="00C75342"/>
    <w:rsid w:val="00C76B3A"/>
    <w:rsid w:val="00C77A0D"/>
    <w:rsid w:val="00C80AFC"/>
    <w:rsid w:val="00C82387"/>
    <w:rsid w:val="00C824A0"/>
    <w:rsid w:val="00C826C8"/>
    <w:rsid w:val="00C82829"/>
    <w:rsid w:val="00C832FF"/>
    <w:rsid w:val="00C83A3E"/>
    <w:rsid w:val="00C83D1B"/>
    <w:rsid w:val="00C83D88"/>
    <w:rsid w:val="00C842A0"/>
    <w:rsid w:val="00C8515C"/>
    <w:rsid w:val="00C86036"/>
    <w:rsid w:val="00C864DF"/>
    <w:rsid w:val="00C90617"/>
    <w:rsid w:val="00C90704"/>
    <w:rsid w:val="00C9077F"/>
    <w:rsid w:val="00C9108E"/>
    <w:rsid w:val="00C92D7C"/>
    <w:rsid w:val="00C92FEE"/>
    <w:rsid w:val="00C933BE"/>
    <w:rsid w:val="00C93BD6"/>
    <w:rsid w:val="00C95604"/>
    <w:rsid w:val="00C95F5E"/>
    <w:rsid w:val="00C964C8"/>
    <w:rsid w:val="00C967E2"/>
    <w:rsid w:val="00C968DC"/>
    <w:rsid w:val="00C97892"/>
    <w:rsid w:val="00C97C8F"/>
    <w:rsid w:val="00C97CF0"/>
    <w:rsid w:val="00CA0D21"/>
    <w:rsid w:val="00CA12DE"/>
    <w:rsid w:val="00CA1691"/>
    <w:rsid w:val="00CA1E91"/>
    <w:rsid w:val="00CA1F30"/>
    <w:rsid w:val="00CA2FC8"/>
    <w:rsid w:val="00CA3489"/>
    <w:rsid w:val="00CA41A6"/>
    <w:rsid w:val="00CA4261"/>
    <w:rsid w:val="00CA5DEB"/>
    <w:rsid w:val="00CA6253"/>
    <w:rsid w:val="00CA667F"/>
    <w:rsid w:val="00CA68A2"/>
    <w:rsid w:val="00CA71C8"/>
    <w:rsid w:val="00CB02C0"/>
    <w:rsid w:val="00CB1689"/>
    <w:rsid w:val="00CB1A70"/>
    <w:rsid w:val="00CB2C14"/>
    <w:rsid w:val="00CB33F1"/>
    <w:rsid w:val="00CB3B0E"/>
    <w:rsid w:val="00CB49FD"/>
    <w:rsid w:val="00CB4C79"/>
    <w:rsid w:val="00CB538A"/>
    <w:rsid w:val="00CB6014"/>
    <w:rsid w:val="00CB6362"/>
    <w:rsid w:val="00CB74C0"/>
    <w:rsid w:val="00CB76AF"/>
    <w:rsid w:val="00CB7B66"/>
    <w:rsid w:val="00CB7E24"/>
    <w:rsid w:val="00CC0A11"/>
    <w:rsid w:val="00CC12A2"/>
    <w:rsid w:val="00CC1E61"/>
    <w:rsid w:val="00CC2409"/>
    <w:rsid w:val="00CC33DA"/>
    <w:rsid w:val="00CC50A9"/>
    <w:rsid w:val="00CC523B"/>
    <w:rsid w:val="00CC63FF"/>
    <w:rsid w:val="00CC6E74"/>
    <w:rsid w:val="00CD175F"/>
    <w:rsid w:val="00CD23ED"/>
    <w:rsid w:val="00CD3A76"/>
    <w:rsid w:val="00CD4D38"/>
    <w:rsid w:val="00CD5480"/>
    <w:rsid w:val="00CE0C0F"/>
    <w:rsid w:val="00CE0CC1"/>
    <w:rsid w:val="00CE1706"/>
    <w:rsid w:val="00CE49BA"/>
    <w:rsid w:val="00CE4B30"/>
    <w:rsid w:val="00CE5212"/>
    <w:rsid w:val="00CE5763"/>
    <w:rsid w:val="00CE5957"/>
    <w:rsid w:val="00CE5AB1"/>
    <w:rsid w:val="00CE6C54"/>
    <w:rsid w:val="00CF0E6A"/>
    <w:rsid w:val="00CF13DB"/>
    <w:rsid w:val="00CF16EA"/>
    <w:rsid w:val="00CF23B7"/>
    <w:rsid w:val="00CF25CF"/>
    <w:rsid w:val="00CF42CE"/>
    <w:rsid w:val="00CF436D"/>
    <w:rsid w:val="00CF5274"/>
    <w:rsid w:val="00CF53E8"/>
    <w:rsid w:val="00CF5826"/>
    <w:rsid w:val="00CF5BA7"/>
    <w:rsid w:val="00CF5FC2"/>
    <w:rsid w:val="00CF62A7"/>
    <w:rsid w:val="00CF631C"/>
    <w:rsid w:val="00CF63F3"/>
    <w:rsid w:val="00CF6416"/>
    <w:rsid w:val="00CF7C71"/>
    <w:rsid w:val="00CF7FBB"/>
    <w:rsid w:val="00D008C4"/>
    <w:rsid w:val="00D02563"/>
    <w:rsid w:val="00D03AAE"/>
    <w:rsid w:val="00D04178"/>
    <w:rsid w:val="00D04929"/>
    <w:rsid w:val="00D056B8"/>
    <w:rsid w:val="00D06145"/>
    <w:rsid w:val="00D064D9"/>
    <w:rsid w:val="00D0664B"/>
    <w:rsid w:val="00D0728C"/>
    <w:rsid w:val="00D12E92"/>
    <w:rsid w:val="00D14441"/>
    <w:rsid w:val="00D14C78"/>
    <w:rsid w:val="00D1528B"/>
    <w:rsid w:val="00D16A74"/>
    <w:rsid w:val="00D16A84"/>
    <w:rsid w:val="00D16DC0"/>
    <w:rsid w:val="00D1770F"/>
    <w:rsid w:val="00D2017C"/>
    <w:rsid w:val="00D2036A"/>
    <w:rsid w:val="00D219BB"/>
    <w:rsid w:val="00D23498"/>
    <w:rsid w:val="00D240D1"/>
    <w:rsid w:val="00D2447A"/>
    <w:rsid w:val="00D24B19"/>
    <w:rsid w:val="00D250E4"/>
    <w:rsid w:val="00D25735"/>
    <w:rsid w:val="00D2638D"/>
    <w:rsid w:val="00D26688"/>
    <w:rsid w:val="00D26858"/>
    <w:rsid w:val="00D26B34"/>
    <w:rsid w:val="00D270A2"/>
    <w:rsid w:val="00D313EA"/>
    <w:rsid w:val="00D31CCA"/>
    <w:rsid w:val="00D324A4"/>
    <w:rsid w:val="00D32768"/>
    <w:rsid w:val="00D329B5"/>
    <w:rsid w:val="00D34785"/>
    <w:rsid w:val="00D3489C"/>
    <w:rsid w:val="00D34A15"/>
    <w:rsid w:val="00D36FDC"/>
    <w:rsid w:val="00D40D31"/>
    <w:rsid w:val="00D41314"/>
    <w:rsid w:val="00D41831"/>
    <w:rsid w:val="00D4292E"/>
    <w:rsid w:val="00D430A6"/>
    <w:rsid w:val="00D43537"/>
    <w:rsid w:val="00D4370E"/>
    <w:rsid w:val="00D43E4E"/>
    <w:rsid w:val="00D442C0"/>
    <w:rsid w:val="00D45998"/>
    <w:rsid w:val="00D45DB1"/>
    <w:rsid w:val="00D467DF"/>
    <w:rsid w:val="00D46F23"/>
    <w:rsid w:val="00D47C99"/>
    <w:rsid w:val="00D50233"/>
    <w:rsid w:val="00D5253C"/>
    <w:rsid w:val="00D53AAF"/>
    <w:rsid w:val="00D542A3"/>
    <w:rsid w:val="00D5567B"/>
    <w:rsid w:val="00D55FD5"/>
    <w:rsid w:val="00D560ED"/>
    <w:rsid w:val="00D56513"/>
    <w:rsid w:val="00D56B74"/>
    <w:rsid w:val="00D6092A"/>
    <w:rsid w:val="00D61301"/>
    <w:rsid w:val="00D61B30"/>
    <w:rsid w:val="00D623C7"/>
    <w:rsid w:val="00D6274F"/>
    <w:rsid w:val="00D643DC"/>
    <w:rsid w:val="00D651A4"/>
    <w:rsid w:val="00D651B7"/>
    <w:rsid w:val="00D66835"/>
    <w:rsid w:val="00D66961"/>
    <w:rsid w:val="00D66987"/>
    <w:rsid w:val="00D6737C"/>
    <w:rsid w:val="00D67876"/>
    <w:rsid w:val="00D67EB1"/>
    <w:rsid w:val="00D701EC"/>
    <w:rsid w:val="00D70FD5"/>
    <w:rsid w:val="00D71855"/>
    <w:rsid w:val="00D7193B"/>
    <w:rsid w:val="00D71EE1"/>
    <w:rsid w:val="00D71F6D"/>
    <w:rsid w:val="00D72772"/>
    <w:rsid w:val="00D73120"/>
    <w:rsid w:val="00D7316C"/>
    <w:rsid w:val="00D732AD"/>
    <w:rsid w:val="00D74392"/>
    <w:rsid w:val="00D766DA"/>
    <w:rsid w:val="00D80504"/>
    <w:rsid w:val="00D80B0C"/>
    <w:rsid w:val="00D811E6"/>
    <w:rsid w:val="00D81402"/>
    <w:rsid w:val="00D82083"/>
    <w:rsid w:val="00D821B2"/>
    <w:rsid w:val="00D8275C"/>
    <w:rsid w:val="00D83625"/>
    <w:rsid w:val="00D85352"/>
    <w:rsid w:val="00D87438"/>
    <w:rsid w:val="00D90FD2"/>
    <w:rsid w:val="00D923D9"/>
    <w:rsid w:val="00D929FA"/>
    <w:rsid w:val="00D9348A"/>
    <w:rsid w:val="00D9402E"/>
    <w:rsid w:val="00D94990"/>
    <w:rsid w:val="00D9514F"/>
    <w:rsid w:val="00D95896"/>
    <w:rsid w:val="00D96212"/>
    <w:rsid w:val="00D96243"/>
    <w:rsid w:val="00D97341"/>
    <w:rsid w:val="00D97D97"/>
    <w:rsid w:val="00DA036C"/>
    <w:rsid w:val="00DA0829"/>
    <w:rsid w:val="00DA0990"/>
    <w:rsid w:val="00DA0BC1"/>
    <w:rsid w:val="00DA0EC5"/>
    <w:rsid w:val="00DA2137"/>
    <w:rsid w:val="00DA5248"/>
    <w:rsid w:val="00DA5F73"/>
    <w:rsid w:val="00DA648A"/>
    <w:rsid w:val="00DA6FF6"/>
    <w:rsid w:val="00DB0179"/>
    <w:rsid w:val="00DB0347"/>
    <w:rsid w:val="00DB20FF"/>
    <w:rsid w:val="00DB3E5B"/>
    <w:rsid w:val="00DB7C28"/>
    <w:rsid w:val="00DC07E3"/>
    <w:rsid w:val="00DC3543"/>
    <w:rsid w:val="00DC3718"/>
    <w:rsid w:val="00DC37BF"/>
    <w:rsid w:val="00DC600C"/>
    <w:rsid w:val="00DC6CC9"/>
    <w:rsid w:val="00DC715B"/>
    <w:rsid w:val="00DC79F8"/>
    <w:rsid w:val="00DD1166"/>
    <w:rsid w:val="00DD118E"/>
    <w:rsid w:val="00DD1335"/>
    <w:rsid w:val="00DD360C"/>
    <w:rsid w:val="00DD4016"/>
    <w:rsid w:val="00DD57A5"/>
    <w:rsid w:val="00DD5E56"/>
    <w:rsid w:val="00DD5FA2"/>
    <w:rsid w:val="00DD7502"/>
    <w:rsid w:val="00DD7C5D"/>
    <w:rsid w:val="00DE0237"/>
    <w:rsid w:val="00DE1D15"/>
    <w:rsid w:val="00DE2361"/>
    <w:rsid w:val="00DE2FDD"/>
    <w:rsid w:val="00DE3B88"/>
    <w:rsid w:val="00DE456E"/>
    <w:rsid w:val="00DE465B"/>
    <w:rsid w:val="00DE4D33"/>
    <w:rsid w:val="00DE4FAB"/>
    <w:rsid w:val="00DE5181"/>
    <w:rsid w:val="00DE57AA"/>
    <w:rsid w:val="00DE6AB0"/>
    <w:rsid w:val="00DE74B0"/>
    <w:rsid w:val="00DE7B51"/>
    <w:rsid w:val="00DF045F"/>
    <w:rsid w:val="00DF1240"/>
    <w:rsid w:val="00DF16CD"/>
    <w:rsid w:val="00DF2884"/>
    <w:rsid w:val="00DF2D9E"/>
    <w:rsid w:val="00DF3873"/>
    <w:rsid w:val="00DF48BA"/>
    <w:rsid w:val="00DF6184"/>
    <w:rsid w:val="00DF63DA"/>
    <w:rsid w:val="00DF653E"/>
    <w:rsid w:val="00DF6889"/>
    <w:rsid w:val="00DF6C1C"/>
    <w:rsid w:val="00DF753F"/>
    <w:rsid w:val="00DF7B59"/>
    <w:rsid w:val="00E00536"/>
    <w:rsid w:val="00E0124E"/>
    <w:rsid w:val="00E0199C"/>
    <w:rsid w:val="00E03144"/>
    <w:rsid w:val="00E03E0E"/>
    <w:rsid w:val="00E048C9"/>
    <w:rsid w:val="00E0492C"/>
    <w:rsid w:val="00E0495A"/>
    <w:rsid w:val="00E077D5"/>
    <w:rsid w:val="00E07EF6"/>
    <w:rsid w:val="00E1083D"/>
    <w:rsid w:val="00E1097D"/>
    <w:rsid w:val="00E127EE"/>
    <w:rsid w:val="00E138FD"/>
    <w:rsid w:val="00E144B8"/>
    <w:rsid w:val="00E1470B"/>
    <w:rsid w:val="00E16200"/>
    <w:rsid w:val="00E17804"/>
    <w:rsid w:val="00E1797C"/>
    <w:rsid w:val="00E207E7"/>
    <w:rsid w:val="00E20C0C"/>
    <w:rsid w:val="00E211D5"/>
    <w:rsid w:val="00E216F2"/>
    <w:rsid w:val="00E224BE"/>
    <w:rsid w:val="00E22F77"/>
    <w:rsid w:val="00E23C44"/>
    <w:rsid w:val="00E24B4C"/>
    <w:rsid w:val="00E250DD"/>
    <w:rsid w:val="00E2524D"/>
    <w:rsid w:val="00E261F7"/>
    <w:rsid w:val="00E27354"/>
    <w:rsid w:val="00E276B5"/>
    <w:rsid w:val="00E27F6E"/>
    <w:rsid w:val="00E31304"/>
    <w:rsid w:val="00E31732"/>
    <w:rsid w:val="00E31A81"/>
    <w:rsid w:val="00E32775"/>
    <w:rsid w:val="00E32B91"/>
    <w:rsid w:val="00E34427"/>
    <w:rsid w:val="00E3447E"/>
    <w:rsid w:val="00E34511"/>
    <w:rsid w:val="00E34F97"/>
    <w:rsid w:val="00E36730"/>
    <w:rsid w:val="00E371DE"/>
    <w:rsid w:val="00E40350"/>
    <w:rsid w:val="00E404FE"/>
    <w:rsid w:val="00E40D21"/>
    <w:rsid w:val="00E41C5D"/>
    <w:rsid w:val="00E41E4B"/>
    <w:rsid w:val="00E44F15"/>
    <w:rsid w:val="00E450EA"/>
    <w:rsid w:val="00E4512E"/>
    <w:rsid w:val="00E4515D"/>
    <w:rsid w:val="00E45B5F"/>
    <w:rsid w:val="00E47A02"/>
    <w:rsid w:val="00E47A32"/>
    <w:rsid w:val="00E47F06"/>
    <w:rsid w:val="00E507BF"/>
    <w:rsid w:val="00E50842"/>
    <w:rsid w:val="00E50B4C"/>
    <w:rsid w:val="00E50DF0"/>
    <w:rsid w:val="00E5332A"/>
    <w:rsid w:val="00E537FC"/>
    <w:rsid w:val="00E549B1"/>
    <w:rsid w:val="00E55EC4"/>
    <w:rsid w:val="00E5626D"/>
    <w:rsid w:val="00E563D1"/>
    <w:rsid w:val="00E571A5"/>
    <w:rsid w:val="00E57B08"/>
    <w:rsid w:val="00E60BDC"/>
    <w:rsid w:val="00E60BEC"/>
    <w:rsid w:val="00E626E6"/>
    <w:rsid w:val="00E63D5E"/>
    <w:rsid w:val="00E63DCC"/>
    <w:rsid w:val="00E6471D"/>
    <w:rsid w:val="00E64B6D"/>
    <w:rsid w:val="00E653B8"/>
    <w:rsid w:val="00E65A75"/>
    <w:rsid w:val="00E66239"/>
    <w:rsid w:val="00E66812"/>
    <w:rsid w:val="00E6766C"/>
    <w:rsid w:val="00E70902"/>
    <w:rsid w:val="00E70CEA"/>
    <w:rsid w:val="00E71284"/>
    <w:rsid w:val="00E72123"/>
    <w:rsid w:val="00E7216C"/>
    <w:rsid w:val="00E72349"/>
    <w:rsid w:val="00E7257D"/>
    <w:rsid w:val="00E725F0"/>
    <w:rsid w:val="00E7373B"/>
    <w:rsid w:val="00E73F0A"/>
    <w:rsid w:val="00E73FD4"/>
    <w:rsid w:val="00E7605D"/>
    <w:rsid w:val="00E7610F"/>
    <w:rsid w:val="00E76159"/>
    <w:rsid w:val="00E76535"/>
    <w:rsid w:val="00E80437"/>
    <w:rsid w:val="00E80664"/>
    <w:rsid w:val="00E82515"/>
    <w:rsid w:val="00E83604"/>
    <w:rsid w:val="00E84598"/>
    <w:rsid w:val="00E85000"/>
    <w:rsid w:val="00E85B4D"/>
    <w:rsid w:val="00E90323"/>
    <w:rsid w:val="00E910C2"/>
    <w:rsid w:val="00E92461"/>
    <w:rsid w:val="00E92FD0"/>
    <w:rsid w:val="00E93CE9"/>
    <w:rsid w:val="00E9458C"/>
    <w:rsid w:val="00E964AF"/>
    <w:rsid w:val="00E96DE0"/>
    <w:rsid w:val="00E970A4"/>
    <w:rsid w:val="00E97652"/>
    <w:rsid w:val="00E97907"/>
    <w:rsid w:val="00EA06F0"/>
    <w:rsid w:val="00EA18BC"/>
    <w:rsid w:val="00EA199A"/>
    <w:rsid w:val="00EA3484"/>
    <w:rsid w:val="00EA34BC"/>
    <w:rsid w:val="00EA3707"/>
    <w:rsid w:val="00EA43C2"/>
    <w:rsid w:val="00EA4C9F"/>
    <w:rsid w:val="00EA523B"/>
    <w:rsid w:val="00EA52D2"/>
    <w:rsid w:val="00EA7F8A"/>
    <w:rsid w:val="00EB21A3"/>
    <w:rsid w:val="00EB25E8"/>
    <w:rsid w:val="00EB35B5"/>
    <w:rsid w:val="00EB4043"/>
    <w:rsid w:val="00EB405D"/>
    <w:rsid w:val="00EB504C"/>
    <w:rsid w:val="00EB7322"/>
    <w:rsid w:val="00EB756F"/>
    <w:rsid w:val="00EC0B7B"/>
    <w:rsid w:val="00EC0C72"/>
    <w:rsid w:val="00EC1DAE"/>
    <w:rsid w:val="00EC26A2"/>
    <w:rsid w:val="00EC35AF"/>
    <w:rsid w:val="00EC7901"/>
    <w:rsid w:val="00EC7DE4"/>
    <w:rsid w:val="00ED02B0"/>
    <w:rsid w:val="00ED0AF8"/>
    <w:rsid w:val="00ED1591"/>
    <w:rsid w:val="00ED1BD7"/>
    <w:rsid w:val="00ED1C3E"/>
    <w:rsid w:val="00ED1DE9"/>
    <w:rsid w:val="00ED2835"/>
    <w:rsid w:val="00ED7CB5"/>
    <w:rsid w:val="00EE0635"/>
    <w:rsid w:val="00EE136E"/>
    <w:rsid w:val="00EE1BEF"/>
    <w:rsid w:val="00EE1D60"/>
    <w:rsid w:val="00EE23D3"/>
    <w:rsid w:val="00EE2879"/>
    <w:rsid w:val="00EE356F"/>
    <w:rsid w:val="00EE357D"/>
    <w:rsid w:val="00EE424B"/>
    <w:rsid w:val="00EE5805"/>
    <w:rsid w:val="00EF2129"/>
    <w:rsid w:val="00EF27C4"/>
    <w:rsid w:val="00EF2F9D"/>
    <w:rsid w:val="00EF39D6"/>
    <w:rsid w:val="00EF3C44"/>
    <w:rsid w:val="00EF42FA"/>
    <w:rsid w:val="00EF5D96"/>
    <w:rsid w:val="00EF64C2"/>
    <w:rsid w:val="00EF6A7D"/>
    <w:rsid w:val="00EF74B5"/>
    <w:rsid w:val="00F00601"/>
    <w:rsid w:val="00F00F78"/>
    <w:rsid w:val="00F01739"/>
    <w:rsid w:val="00F02843"/>
    <w:rsid w:val="00F029C4"/>
    <w:rsid w:val="00F034F3"/>
    <w:rsid w:val="00F03CDB"/>
    <w:rsid w:val="00F04F4B"/>
    <w:rsid w:val="00F05F91"/>
    <w:rsid w:val="00F06703"/>
    <w:rsid w:val="00F074CD"/>
    <w:rsid w:val="00F07F84"/>
    <w:rsid w:val="00F10D1E"/>
    <w:rsid w:val="00F10E93"/>
    <w:rsid w:val="00F11024"/>
    <w:rsid w:val="00F11381"/>
    <w:rsid w:val="00F11694"/>
    <w:rsid w:val="00F11725"/>
    <w:rsid w:val="00F11856"/>
    <w:rsid w:val="00F130AB"/>
    <w:rsid w:val="00F13134"/>
    <w:rsid w:val="00F135AD"/>
    <w:rsid w:val="00F13EC1"/>
    <w:rsid w:val="00F1479A"/>
    <w:rsid w:val="00F16CC1"/>
    <w:rsid w:val="00F21C39"/>
    <w:rsid w:val="00F221BB"/>
    <w:rsid w:val="00F222C8"/>
    <w:rsid w:val="00F235CB"/>
    <w:rsid w:val="00F25EB8"/>
    <w:rsid w:val="00F2633B"/>
    <w:rsid w:val="00F2652C"/>
    <w:rsid w:val="00F273E7"/>
    <w:rsid w:val="00F304E3"/>
    <w:rsid w:val="00F31892"/>
    <w:rsid w:val="00F32D51"/>
    <w:rsid w:val="00F33569"/>
    <w:rsid w:val="00F33771"/>
    <w:rsid w:val="00F33E9E"/>
    <w:rsid w:val="00F34C1C"/>
    <w:rsid w:val="00F35E9D"/>
    <w:rsid w:val="00F3620B"/>
    <w:rsid w:val="00F36CD2"/>
    <w:rsid w:val="00F40183"/>
    <w:rsid w:val="00F40233"/>
    <w:rsid w:val="00F4071C"/>
    <w:rsid w:val="00F40768"/>
    <w:rsid w:val="00F40A4A"/>
    <w:rsid w:val="00F41077"/>
    <w:rsid w:val="00F418F2"/>
    <w:rsid w:val="00F4238A"/>
    <w:rsid w:val="00F4402F"/>
    <w:rsid w:val="00F4433A"/>
    <w:rsid w:val="00F44806"/>
    <w:rsid w:val="00F45E51"/>
    <w:rsid w:val="00F50B61"/>
    <w:rsid w:val="00F50EFF"/>
    <w:rsid w:val="00F51FAF"/>
    <w:rsid w:val="00F52AB7"/>
    <w:rsid w:val="00F53E24"/>
    <w:rsid w:val="00F5627F"/>
    <w:rsid w:val="00F566F7"/>
    <w:rsid w:val="00F56798"/>
    <w:rsid w:val="00F56EFC"/>
    <w:rsid w:val="00F56F38"/>
    <w:rsid w:val="00F61735"/>
    <w:rsid w:val="00F619F7"/>
    <w:rsid w:val="00F61B55"/>
    <w:rsid w:val="00F63076"/>
    <w:rsid w:val="00F633CB"/>
    <w:rsid w:val="00F6448C"/>
    <w:rsid w:val="00F64DC5"/>
    <w:rsid w:val="00F64ECE"/>
    <w:rsid w:val="00F65AE9"/>
    <w:rsid w:val="00F67121"/>
    <w:rsid w:val="00F677C1"/>
    <w:rsid w:val="00F70E81"/>
    <w:rsid w:val="00F70E9A"/>
    <w:rsid w:val="00F73038"/>
    <w:rsid w:val="00F741D4"/>
    <w:rsid w:val="00F742C8"/>
    <w:rsid w:val="00F754BF"/>
    <w:rsid w:val="00F7557F"/>
    <w:rsid w:val="00F75B97"/>
    <w:rsid w:val="00F76335"/>
    <w:rsid w:val="00F77B7F"/>
    <w:rsid w:val="00F77B82"/>
    <w:rsid w:val="00F8114D"/>
    <w:rsid w:val="00F817B3"/>
    <w:rsid w:val="00F82879"/>
    <w:rsid w:val="00F82D21"/>
    <w:rsid w:val="00F85246"/>
    <w:rsid w:val="00F86146"/>
    <w:rsid w:val="00F867C1"/>
    <w:rsid w:val="00F86BA0"/>
    <w:rsid w:val="00F924AC"/>
    <w:rsid w:val="00F93173"/>
    <w:rsid w:val="00F94076"/>
    <w:rsid w:val="00F94ED7"/>
    <w:rsid w:val="00F95790"/>
    <w:rsid w:val="00F958F9"/>
    <w:rsid w:val="00F95F8F"/>
    <w:rsid w:val="00F96161"/>
    <w:rsid w:val="00FA04E7"/>
    <w:rsid w:val="00FA06EB"/>
    <w:rsid w:val="00FA0E0D"/>
    <w:rsid w:val="00FA0FB5"/>
    <w:rsid w:val="00FA13AC"/>
    <w:rsid w:val="00FA1618"/>
    <w:rsid w:val="00FA318C"/>
    <w:rsid w:val="00FA4783"/>
    <w:rsid w:val="00FA55E5"/>
    <w:rsid w:val="00FA7853"/>
    <w:rsid w:val="00FA798C"/>
    <w:rsid w:val="00FA7DC9"/>
    <w:rsid w:val="00FB0B56"/>
    <w:rsid w:val="00FB0E7D"/>
    <w:rsid w:val="00FB1A4F"/>
    <w:rsid w:val="00FB226A"/>
    <w:rsid w:val="00FB275F"/>
    <w:rsid w:val="00FB36B8"/>
    <w:rsid w:val="00FB4142"/>
    <w:rsid w:val="00FB4466"/>
    <w:rsid w:val="00FB4A49"/>
    <w:rsid w:val="00FB52FE"/>
    <w:rsid w:val="00FB5547"/>
    <w:rsid w:val="00FB6873"/>
    <w:rsid w:val="00FB6D3B"/>
    <w:rsid w:val="00FC0993"/>
    <w:rsid w:val="00FC1DC6"/>
    <w:rsid w:val="00FC2050"/>
    <w:rsid w:val="00FC26E9"/>
    <w:rsid w:val="00FC2C55"/>
    <w:rsid w:val="00FC2F10"/>
    <w:rsid w:val="00FC392E"/>
    <w:rsid w:val="00FC55CD"/>
    <w:rsid w:val="00FC5A8B"/>
    <w:rsid w:val="00FC77B0"/>
    <w:rsid w:val="00FD00FC"/>
    <w:rsid w:val="00FD0DC3"/>
    <w:rsid w:val="00FD1314"/>
    <w:rsid w:val="00FD1409"/>
    <w:rsid w:val="00FD23A8"/>
    <w:rsid w:val="00FD2702"/>
    <w:rsid w:val="00FD2DE4"/>
    <w:rsid w:val="00FD4537"/>
    <w:rsid w:val="00FD531E"/>
    <w:rsid w:val="00FD5A7C"/>
    <w:rsid w:val="00FD5B9F"/>
    <w:rsid w:val="00FD610E"/>
    <w:rsid w:val="00FD6D95"/>
    <w:rsid w:val="00FD7D63"/>
    <w:rsid w:val="00FD7F47"/>
    <w:rsid w:val="00FE0037"/>
    <w:rsid w:val="00FE5EB5"/>
    <w:rsid w:val="00FE6007"/>
    <w:rsid w:val="00FE6864"/>
    <w:rsid w:val="00FE6C16"/>
    <w:rsid w:val="00FF1ADF"/>
    <w:rsid w:val="00FF1D2E"/>
    <w:rsid w:val="00FF33AF"/>
    <w:rsid w:val="00FF3400"/>
    <w:rsid w:val="00FF421B"/>
    <w:rsid w:val="00FF6AA1"/>
    <w:rsid w:val="00FF73B0"/>
    <w:rsid w:val="00FF7498"/>
    <w:rsid w:val="012D3D22"/>
    <w:rsid w:val="01586BC0"/>
    <w:rsid w:val="02177F37"/>
    <w:rsid w:val="0286420B"/>
    <w:rsid w:val="02CD4695"/>
    <w:rsid w:val="03F67642"/>
    <w:rsid w:val="040320A5"/>
    <w:rsid w:val="0437F2E4"/>
    <w:rsid w:val="04A0ECB6"/>
    <w:rsid w:val="04A7E67E"/>
    <w:rsid w:val="0573A873"/>
    <w:rsid w:val="059AB5FA"/>
    <w:rsid w:val="06335147"/>
    <w:rsid w:val="07370EE7"/>
    <w:rsid w:val="0742F94E"/>
    <w:rsid w:val="07A5F270"/>
    <w:rsid w:val="085DC090"/>
    <w:rsid w:val="09706B07"/>
    <w:rsid w:val="0AC7E9F4"/>
    <w:rsid w:val="0AC8B37E"/>
    <w:rsid w:val="0C13A7B1"/>
    <w:rsid w:val="0CA94106"/>
    <w:rsid w:val="0D37DD51"/>
    <w:rsid w:val="0D74B3F1"/>
    <w:rsid w:val="0D8E592A"/>
    <w:rsid w:val="0DEDA5D2"/>
    <w:rsid w:val="0E1CC65F"/>
    <w:rsid w:val="0EA6FC65"/>
    <w:rsid w:val="0EF73D71"/>
    <w:rsid w:val="0FB5E79D"/>
    <w:rsid w:val="107BF1AB"/>
    <w:rsid w:val="1161CD4F"/>
    <w:rsid w:val="11A8017C"/>
    <w:rsid w:val="1251142A"/>
    <w:rsid w:val="12B46A48"/>
    <w:rsid w:val="14B1CAE3"/>
    <w:rsid w:val="1579ED90"/>
    <w:rsid w:val="15AA2E0A"/>
    <w:rsid w:val="164C3CAD"/>
    <w:rsid w:val="16646FFF"/>
    <w:rsid w:val="1667B47E"/>
    <w:rsid w:val="169108EE"/>
    <w:rsid w:val="16C026A2"/>
    <w:rsid w:val="16EC79A7"/>
    <w:rsid w:val="17091647"/>
    <w:rsid w:val="17371D86"/>
    <w:rsid w:val="17C942D9"/>
    <w:rsid w:val="17E057BA"/>
    <w:rsid w:val="17FC1AC4"/>
    <w:rsid w:val="1934A839"/>
    <w:rsid w:val="1A13AE5B"/>
    <w:rsid w:val="1A4806E1"/>
    <w:rsid w:val="1AA3A160"/>
    <w:rsid w:val="1B39ABF6"/>
    <w:rsid w:val="1BA9FCDA"/>
    <w:rsid w:val="1BABC0B3"/>
    <w:rsid w:val="1C001D37"/>
    <w:rsid w:val="1CE130A7"/>
    <w:rsid w:val="1D276D3B"/>
    <w:rsid w:val="1F0A8E2A"/>
    <w:rsid w:val="1F2C4D8B"/>
    <w:rsid w:val="1F4C5B4C"/>
    <w:rsid w:val="1F8EF540"/>
    <w:rsid w:val="20A5689A"/>
    <w:rsid w:val="2196BCA1"/>
    <w:rsid w:val="21E094DA"/>
    <w:rsid w:val="24294C98"/>
    <w:rsid w:val="25DA8BA4"/>
    <w:rsid w:val="26282F7F"/>
    <w:rsid w:val="2663FC6F"/>
    <w:rsid w:val="273BA32E"/>
    <w:rsid w:val="275CCC23"/>
    <w:rsid w:val="27669467"/>
    <w:rsid w:val="2768CCA9"/>
    <w:rsid w:val="2845BA31"/>
    <w:rsid w:val="28571542"/>
    <w:rsid w:val="285F62D1"/>
    <w:rsid w:val="289157AD"/>
    <w:rsid w:val="290965C2"/>
    <w:rsid w:val="2A0BD389"/>
    <w:rsid w:val="2A1EED92"/>
    <w:rsid w:val="2AB88328"/>
    <w:rsid w:val="2ACB66FF"/>
    <w:rsid w:val="2B798AEF"/>
    <w:rsid w:val="2BE89FE9"/>
    <w:rsid w:val="2BF2C664"/>
    <w:rsid w:val="2BFE96BB"/>
    <w:rsid w:val="2C8DE987"/>
    <w:rsid w:val="2C9F01AD"/>
    <w:rsid w:val="2CA75E92"/>
    <w:rsid w:val="2CC3A3A3"/>
    <w:rsid w:val="2CE21DFC"/>
    <w:rsid w:val="2D827091"/>
    <w:rsid w:val="2E204DFE"/>
    <w:rsid w:val="2EA8C990"/>
    <w:rsid w:val="2EE1C36D"/>
    <w:rsid w:val="30319F75"/>
    <w:rsid w:val="30EA65F3"/>
    <w:rsid w:val="30FAE3E5"/>
    <w:rsid w:val="3192449C"/>
    <w:rsid w:val="31C15EAE"/>
    <w:rsid w:val="322BA7A5"/>
    <w:rsid w:val="323ECB74"/>
    <w:rsid w:val="3240A391"/>
    <w:rsid w:val="3354EB8B"/>
    <w:rsid w:val="3435E2C2"/>
    <w:rsid w:val="3445ACC4"/>
    <w:rsid w:val="34DD63AB"/>
    <w:rsid w:val="3560D9EE"/>
    <w:rsid w:val="35BCE30E"/>
    <w:rsid w:val="3743C66B"/>
    <w:rsid w:val="375C75B7"/>
    <w:rsid w:val="3940D9E5"/>
    <w:rsid w:val="39CEA921"/>
    <w:rsid w:val="3A060A2D"/>
    <w:rsid w:val="3A093A54"/>
    <w:rsid w:val="3A70E04F"/>
    <w:rsid w:val="3BE30735"/>
    <w:rsid w:val="3C1151FA"/>
    <w:rsid w:val="3CC942C1"/>
    <w:rsid w:val="3CD49ECD"/>
    <w:rsid w:val="3D73D435"/>
    <w:rsid w:val="3F0C85AB"/>
    <w:rsid w:val="3F7B578F"/>
    <w:rsid w:val="3F85F99E"/>
    <w:rsid w:val="3FD31E4A"/>
    <w:rsid w:val="4005BCCB"/>
    <w:rsid w:val="40D9C3FD"/>
    <w:rsid w:val="40DB360F"/>
    <w:rsid w:val="40F9FB1D"/>
    <w:rsid w:val="410CE9FF"/>
    <w:rsid w:val="416F1101"/>
    <w:rsid w:val="43B0DFF4"/>
    <w:rsid w:val="43F51BF6"/>
    <w:rsid w:val="43FBE668"/>
    <w:rsid w:val="447A19DF"/>
    <w:rsid w:val="45F017C2"/>
    <w:rsid w:val="46F09444"/>
    <w:rsid w:val="48BA310D"/>
    <w:rsid w:val="4997AFCC"/>
    <w:rsid w:val="49EB6C9D"/>
    <w:rsid w:val="49F06ED4"/>
    <w:rsid w:val="49FE32AF"/>
    <w:rsid w:val="4A0037AE"/>
    <w:rsid w:val="4A491F0E"/>
    <w:rsid w:val="4A5BEF2C"/>
    <w:rsid w:val="4A5EAE58"/>
    <w:rsid w:val="4AB5923D"/>
    <w:rsid w:val="4AB69F39"/>
    <w:rsid w:val="4AC2FCAE"/>
    <w:rsid w:val="4AE79350"/>
    <w:rsid w:val="4B0C976F"/>
    <w:rsid w:val="4B5D8CC3"/>
    <w:rsid w:val="4B624D4C"/>
    <w:rsid w:val="4D00013F"/>
    <w:rsid w:val="4D585C81"/>
    <w:rsid w:val="4E3583FD"/>
    <w:rsid w:val="4EE04810"/>
    <w:rsid w:val="4F718AAF"/>
    <w:rsid w:val="4FC80ABD"/>
    <w:rsid w:val="4FD3C415"/>
    <w:rsid w:val="502059B1"/>
    <w:rsid w:val="50867529"/>
    <w:rsid w:val="50DA7E34"/>
    <w:rsid w:val="521D123F"/>
    <w:rsid w:val="5294ACCA"/>
    <w:rsid w:val="529D61BC"/>
    <w:rsid w:val="52BC3817"/>
    <w:rsid w:val="5430623E"/>
    <w:rsid w:val="543FA85D"/>
    <w:rsid w:val="54AC8506"/>
    <w:rsid w:val="557EB742"/>
    <w:rsid w:val="559D5B38"/>
    <w:rsid w:val="55D8505F"/>
    <w:rsid w:val="55E588CF"/>
    <w:rsid w:val="55FA6F51"/>
    <w:rsid w:val="56488BF0"/>
    <w:rsid w:val="57731CC1"/>
    <w:rsid w:val="588AF280"/>
    <w:rsid w:val="58952FF4"/>
    <w:rsid w:val="594D1AC7"/>
    <w:rsid w:val="59E0D1EB"/>
    <w:rsid w:val="5A6F74B3"/>
    <w:rsid w:val="5B468D81"/>
    <w:rsid w:val="5B68528B"/>
    <w:rsid w:val="5BC1C3AB"/>
    <w:rsid w:val="5C6385BD"/>
    <w:rsid w:val="5CE63615"/>
    <w:rsid w:val="5DAA0ED6"/>
    <w:rsid w:val="5DD4830A"/>
    <w:rsid w:val="5E249209"/>
    <w:rsid w:val="5E601B54"/>
    <w:rsid w:val="5E7A0B54"/>
    <w:rsid w:val="5ECD822F"/>
    <w:rsid w:val="5EE68C91"/>
    <w:rsid w:val="5EFFB676"/>
    <w:rsid w:val="603C4819"/>
    <w:rsid w:val="60D1A8A4"/>
    <w:rsid w:val="60EC8E59"/>
    <w:rsid w:val="612E4D5A"/>
    <w:rsid w:val="619DE8B8"/>
    <w:rsid w:val="61DDE89B"/>
    <w:rsid w:val="626A358F"/>
    <w:rsid w:val="6292B958"/>
    <w:rsid w:val="62F8608E"/>
    <w:rsid w:val="633B9CE3"/>
    <w:rsid w:val="6351BE2A"/>
    <w:rsid w:val="64CC7B93"/>
    <w:rsid w:val="64F03C18"/>
    <w:rsid w:val="651BFC45"/>
    <w:rsid w:val="663B6E22"/>
    <w:rsid w:val="6689EB58"/>
    <w:rsid w:val="66C79EFE"/>
    <w:rsid w:val="66D2200B"/>
    <w:rsid w:val="67A1B649"/>
    <w:rsid w:val="680DC914"/>
    <w:rsid w:val="681D15A2"/>
    <w:rsid w:val="69400BE4"/>
    <w:rsid w:val="6BB47F28"/>
    <w:rsid w:val="6C055132"/>
    <w:rsid w:val="6DB1AE4A"/>
    <w:rsid w:val="6DD6B7A5"/>
    <w:rsid w:val="6E30B347"/>
    <w:rsid w:val="6E71EE75"/>
    <w:rsid w:val="6ECD959D"/>
    <w:rsid w:val="6EFB1B26"/>
    <w:rsid w:val="6F5D72C6"/>
    <w:rsid w:val="6F73AF2A"/>
    <w:rsid w:val="6FAEA1D8"/>
    <w:rsid w:val="70AEF320"/>
    <w:rsid w:val="70DEE215"/>
    <w:rsid w:val="70E9F87F"/>
    <w:rsid w:val="70FFC0D1"/>
    <w:rsid w:val="71D1CD0E"/>
    <w:rsid w:val="71D68FC6"/>
    <w:rsid w:val="72351624"/>
    <w:rsid w:val="7270647E"/>
    <w:rsid w:val="736712C1"/>
    <w:rsid w:val="73725F55"/>
    <w:rsid w:val="73F5E2CA"/>
    <w:rsid w:val="744C9A2C"/>
    <w:rsid w:val="74859147"/>
    <w:rsid w:val="74BBDCFF"/>
    <w:rsid w:val="750465F6"/>
    <w:rsid w:val="759222BE"/>
    <w:rsid w:val="77AFDD0B"/>
    <w:rsid w:val="789B6FE1"/>
    <w:rsid w:val="78F92C26"/>
    <w:rsid w:val="79E6A5A9"/>
    <w:rsid w:val="7A1695B4"/>
    <w:rsid w:val="7A427AF1"/>
    <w:rsid w:val="7A62B9ED"/>
    <w:rsid w:val="7C60168F"/>
    <w:rsid w:val="7C9E0C70"/>
    <w:rsid w:val="7CBC7AFC"/>
    <w:rsid w:val="7D06AD5C"/>
    <w:rsid w:val="7D5A0903"/>
    <w:rsid w:val="7D71CF98"/>
    <w:rsid w:val="7EA0DFC0"/>
    <w:rsid w:val="7EC880B3"/>
    <w:rsid w:val="7F9F7234"/>
    <w:rsid w:val="7FE24E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>
      <o:colormru v:ext="edit" colors="#1d73ff"/>
    </o:shapedefaults>
    <o:shapelayout v:ext="edit">
      <o:idmap v:ext="edit" data="2"/>
    </o:shapelayout>
  </w:shapeDefaults>
  <w:decimalSymbol w:val="."/>
  <w:listSeparator w:val=","/>
  <w14:docId w14:val="60C1C54E"/>
  <w15:docId w15:val="{3452E07A-5A32-4C51-8F29-B4621883A0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sz w:val="22"/>
        <w:szCs w:val="22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5" w:semiHidden="1" w:uiPriority="9" w:unhideWhenUsed="1"/>
    <w:lsdException w:name="heading 6" w:semiHidden="1" w:uiPriority="9" w:unhideWhenUsed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/>
    <w:lsdException w:name="toc 2" w:semiHidden="1" w:uiPriority="39"/>
    <w:lsdException w:name="toc 3" w:semiHidden="1" w:uiPriority="39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/>
    <w:lsdException w:name="footer" w:semiHidden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/>
    <w:lsdException w:name="Body Text" w:semiHidden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/>
    <w:lsdException w:name="FollowedHyperlink" w:semiHidden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/>
    <w:lsdException w:name="HTML Bottom of Form" w:semiHidden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B2598"/>
    <w:rPr>
      <w:rFonts w:cs="Calibri"/>
      <w:color w:val="132A41" w:themeColor="accent2"/>
      <w:lang w:eastAsia="en-US"/>
    </w:rPr>
  </w:style>
  <w:style w:type="paragraph" w:styleId="Heading1">
    <w:name w:val="heading 1"/>
    <w:aliases w:val="Heading"/>
    <w:basedOn w:val="Normal"/>
    <w:next w:val="Normal"/>
    <w:link w:val="Heading1Char"/>
    <w:autoRedefine/>
    <w:uiPriority w:val="9"/>
    <w:qFormat/>
    <w:rsid w:val="00341971"/>
    <w:pPr>
      <w:keepNext/>
      <w:spacing w:before="240" w:after="60"/>
      <w:outlineLvl w:val="0"/>
    </w:pPr>
    <w:rPr>
      <w:b/>
      <w:bCs/>
      <w:color w:val="000000"/>
      <w:kern w:val="32"/>
      <w:sz w:val="40"/>
      <w:szCs w:val="40"/>
    </w:rPr>
  </w:style>
  <w:style w:type="paragraph" w:styleId="Heading2">
    <w:name w:val="heading 2"/>
    <w:aliases w:val="Sub Heading"/>
    <w:basedOn w:val="Normal"/>
    <w:next w:val="Normal"/>
    <w:link w:val="Heading2Char"/>
    <w:autoRedefine/>
    <w:uiPriority w:val="9"/>
    <w:qFormat/>
    <w:rsid w:val="00D16A84"/>
    <w:pPr>
      <w:keepNext/>
      <w:keepLines/>
      <w:numPr>
        <w:ilvl w:val="1"/>
        <w:numId w:val="23"/>
      </w:numPr>
      <w:spacing w:before="200"/>
      <w:outlineLvl w:val="1"/>
    </w:pPr>
    <w:rPr>
      <w:rFonts w:eastAsia="Times New Roman"/>
      <w:b/>
      <w:bCs/>
      <w:sz w:val="28"/>
      <w:szCs w:val="26"/>
    </w:rPr>
  </w:style>
  <w:style w:type="paragraph" w:styleId="Heading3">
    <w:name w:val="heading 3"/>
    <w:basedOn w:val="Heading2"/>
    <w:next w:val="Normal"/>
    <w:link w:val="Heading3Char"/>
    <w:uiPriority w:val="99"/>
    <w:rsid w:val="00FD0DC3"/>
    <w:pPr>
      <w:numPr>
        <w:numId w:val="22"/>
      </w:numPr>
      <w:outlineLvl w:val="2"/>
    </w:pPr>
    <w:rPr>
      <w:rFonts w:asciiTheme="minorHAnsi" w:hAnsiTheme="minorHAnsi" w:cs="Cambria"/>
      <w:color w:val="3210FC"/>
    </w:rPr>
  </w:style>
  <w:style w:type="paragraph" w:styleId="Heading4">
    <w:name w:val="heading 4"/>
    <w:basedOn w:val="Normal"/>
    <w:next w:val="Normal"/>
    <w:link w:val="Heading4Char"/>
    <w:uiPriority w:val="99"/>
    <w:rsid w:val="0067209C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unhideWhenUsed/>
    <w:rsid w:val="00D66835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0C4C84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aliases w:val="Heading Char"/>
    <w:basedOn w:val="DefaultParagraphFont"/>
    <w:link w:val="Heading1"/>
    <w:uiPriority w:val="9"/>
    <w:rsid w:val="00341971"/>
    <w:rPr>
      <w:rFonts w:cs="Calibri"/>
      <w:b/>
      <w:bCs/>
      <w:color w:val="FFFFFF" w:themeColor="background1"/>
      <w:kern w:val="32"/>
      <w:sz w:val="40"/>
      <w:szCs w:val="40"/>
      <w:lang w:eastAsia="en-US"/>
    </w:rPr>
  </w:style>
  <w:style w:type="character" w:customStyle="1" w:styleId="Heading2Char">
    <w:name w:val="Heading 2 Char"/>
    <w:aliases w:val="Sub Heading Char"/>
    <w:basedOn w:val="DefaultParagraphFont"/>
    <w:link w:val="Heading2"/>
    <w:uiPriority w:val="9"/>
    <w:rsid w:val="00D16A84"/>
    <w:rPr>
      <w:rFonts w:eastAsia="Times New Roman" w:cs="Calibri"/>
      <w:b/>
      <w:bCs/>
      <w:color w:val="132A41" w:themeColor="accent2"/>
      <w:sz w:val="28"/>
      <w:szCs w:val="26"/>
      <w:lang w:eastAsia="en-US"/>
    </w:rPr>
  </w:style>
  <w:style w:type="character" w:customStyle="1" w:styleId="Heading3Char">
    <w:name w:val="Heading 3 Char"/>
    <w:basedOn w:val="DefaultParagraphFont"/>
    <w:link w:val="Heading3"/>
    <w:uiPriority w:val="99"/>
    <w:rsid w:val="00FD0DC3"/>
    <w:rPr>
      <w:rFonts w:asciiTheme="minorHAnsi" w:eastAsia="Times New Roman" w:hAnsiTheme="minorHAnsi" w:cs="Cambria"/>
      <w:b/>
      <w:bCs/>
      <w:color w:val="3210FC"/>
      <w:sz w:val="28"/>
      <w:szCs w:val="26"/>
      <w:lang w:eastAsia="en-US"/>
    </w:rPr>
  </w:style>
  <w:style w:type="character" w:customStyle="1" w:styleId="Heading4Char">
    <w:name w:val="Heading 4 Char"/>
    <w:basedOn w:val="DefaultParagraphFont"/>
    <w:link w:val="Heading4"/>
    <w:uiPriority w:val="99"/>
    <w:semiHidden/>
    <w:rsid w:val="003F04ED"/>
    <w:rPr>
      <w:rFonts w:ascii="Calibri" w:hAnsi="Calibri" w:cs="Calibri"/>
      <w:b/>
      <w:bCs/>
      <w:sz w:val="28"/>
      <w:szCs w:val="28"/>
      <w:lang w:eastAsia="en-US"/>
    </w:rPr>
  </w:style>
  <w:style w:type="paragraph" w:styleId="BalloonText">
    <w:name w:val="Balloon Text"/>
    <w:basedOn w:val="Normal"/>
    <w:link w:val="BalloonTextChar"/>
    <w:uiPriority w:val="99"/>
    <w:semiHidden/>
    <w:rsid w:val="00813A4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13A4E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semiHidden/>
    <w:rsid w:val="00DB20FF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DB20FF"/>
  </w:style>
  <w:style w:type="paragraph" w:styleId="Footer">
    <w:name w:val="footer"/>
    <w:basedOn w:val="Normal"/>
    <w:link w:val="FooterChar"/>
    <w:uiPriority w:val="99"/>
    <w:rsid w:val="00DB20FF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B20FF"/>
  </w:style>
  <w:style w:type="table" w:styleId="TableGrid">
    <w:name w:val="Table Grid"/>
    <w:aliases w:val="EE - Table - Grid,EE - Table Grid"/>
    <w:basedOn w:val="TableNormal"/>
    <w:uiPriority w:val="59"/>
    <w:rsid w:val="004518F5"/>
    <w:rPr>
      <w:rFonts w:cs="Calibri"/>
      <w:sz w:val="20"/>
      <w:szCs w:val="20"/>
    </w:rPr>
    <w:tblPr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</w:style>
  <w:style w:type="character" w:styleId="Hyperlink">
    <w:name w:val="Hyperlink"/>
    <w:basedOn w:val="DefaultParagraphFont"/>
    <w:uiPriority w:val="99"/>
    <w:rsid w:val="00061CBC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rsid w:val="00562B82"/>
    <w:rPr>
      <w:color w:val="800080"/>
      <w:u w:val="single"/>
    </w:rPr>
  </w:style>
  <w:style w:type="paragraph" w:styleId="ListParagraph">
    <w:name w:val="List Paragraph"/>
    <w:basedOn w:val="Normal"/>
    <w:link w:val="ListParagraphChar"/>
    <w:uiPriority w:val="34"/>
    <w:rsid w:val="00C00BEE"/>
    <w:pPr>
      <w:ind w:left="720"/>
      <w:contextualSpacing/>
    </w:pPr>
  </w:style>
  <w:style w:type="table" w:customStyle="1" w:styleId="LightList-Accent11">
    <w:name w:val="Light List - Accent 11"/>
    <w:uiPriority w:val="99"/>
    <w:rsid w:val="003C3DC8"/>
    <w:rPr>
      <w:rFonts w:cs="Calibri"/>
      <w:sz w:val="20"/>
      <w:szCs w:val="20"/>
    </w:rPr>
    <w:tblPr>
      <w:tblStyleRowBandSize w:val="1"/>
      <w:tblStyleColBandSize w:val="1"/>
      <w:tblInd w:w="0" w:type="dxa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rsid w:val="002C227B"/>
    <w:pPr>
      <w:pBdr>
        <w:bottom w:val="single" w:sz="6" w:space="1" w:color="auto"/>
      </w:pBdr>
      <w:jc w:val="center"/>
    </w:pPr>
    <w:rPr>
      <w:rFonts w:ascii="Arial" w:eastAsia="Times New Roman" w:hAnsi="Arial" w:cs="Arial"/>
      <w:vanish/>
      <w:sz w:val="16"/>
      <w:szCs w:val="16"/>
      <w:lang w:eastAsia="en-GB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2C227B"/>
    <w:rPr>
      <w:rFonts w:ascii="Arial" w:hAnsi="Arial" w:cs="Arial"/>
      <w:vanish/>
      <w:sz w:val="16"/>
      <w:szCs w:val="16"/>
      <w:lang w:eastAsia="en-GB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rsid w:val="002C227B"/>
    <w:pPr>
      <w:pBdr>
        <w:top w:val="single" w:sz="6" w:space="1" w:color="auto"/>
      </w:pBdr>
      <w:jc w:val="center"/>
    </w:pPr>
    <w:rPr>
      <w:rFonts w:ascii="Arial" w:eastAsia="Times New Roman" w:hAnsi="Arial" w:cs="Arial"/>
      <w:vanish/>
      <w:sz w:val="16"/>
      <w:szCs w:val="16"/>
      <w:lang w:eastAsia="en-GB"/>
    </w:rPr>
  </w:style>
  <w:style w:type="character" w:customStyle="1" w:styleId="z-BottomofFormChar">
    <w:name w:val="z-Bottom of Form Char"/>
    <w:basedOn w:val="DefaultParagraphFont"/>
    <w:link w:val="z-BottomofForm"/>
    <w:uiPriority w:val="99"/>
    <w:rsid w:val="002C227B"/>
    <w:rPr>
      <w:rFonts w:ascii="Arial" w:hAnsi="Arial" w:cs="Arial"/>
      <w:vanish/>
      <w:sz w:val="16"/>
      <w:szCs w:val="16"/>
      <w:lang w:eastAsia="en-GB"/>
    </w:rPr>
  </w:style>
  <w:style w:type="table" w:styleId="LightList-Accent6">
    <w:name w:val="Light List Accent 6"/>
    <w:basedOn w:val="TableNormal"/>
    <w:uiPriority w:val="99"/>
    <w:rsid w:val="00D701EC"/>
    <w:rPr>
      <w:rFonts w:cs="Calibri"/>
      <w:sz w:val="20"/>
      <w:szCs w:val="20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pPr>
        <w:spacing w:before="0" w:after="0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/>
      </w:pPr>
      <w:rPr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</w:style>
  <w:style w:type="table" w:styleId="LightList-Accent5">
    <w:name w:val="Light List Accent 5"/>
    <w:basedOn w:val="TableNormal"/>
    <w:uiPriority w:val="99"/>
    <w:rsid w:val="00BF2CA6"/>
    <w:rPr>
      <w:rFonts w:cs="Calibri"/>
      <w:sz w:val="20"/>
      <w:szCs w:val="20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pPr>
        <w:spacing w:before="0" w:after="0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</w:style>
  <w:style w:type="table" w:customStyle="1" w:styleId="LightList-Accent12">
    <w:name w:val="Light List - Accent 12"/>
    <w:uiPriority w:val="99"/>
    <w:rsid w:val="00BF2CA6"/>
    <w:rPr>
      <w:rFonts w:cs="Calibri"/>
      <w:sz w:val="20"/>
      <w:szCs w:val="20"/>
    </w:rPr>
    <w:tblPr>
      <w:tblStyleRowBandSize w:val="1"/>
      <w:tblStyleColBandSize w:val="1"/>
      <w:tblInd w:w="0" w:type="dxa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MediumGrid3-Accent1">
    <w:name w:val="Medium Grid 3 Accent 1"/>
    <w:basedOn w:val="TableNormal"/>
    <w:uiPriority w:val="99"/>
    <w:rsid w:val="00902076"/>
    <w:rPr>
      <w:rFonts w:cs="Calibri"/>
      <w:sz w:val="20"/>
      <w:szCs w:val="20"/>
    </w:rPr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A7BFDE"/>
      </w:tcPr>
    </w:tblStylePr>
  </w:style>
  <w:style w:type="paragraph" w:styleId="TOC1">
    <w:name w:val="toc 1"/>
    <w:basedOn w:val="Normal"/>
    <w:next w:val="Normal"/>
    <w:autoRedefine/>
    <w:uiPriority w:val="39"/>
    <w:rsid w:val="00060F19"/>
    <w:pPr>
      <w:tabs>
        <w:tab w:val="left" w:pos="440"/>
        <w:tab w:val="right" w:leader="dot" w:pos="9628"/>
      </w:tabs>
      <w:spacing w:after="100"/>
    </w:pPr>
  </w:style>
  <w:style w:type="paragraph" w:styleId="TOC2">
    <w:name w:val="toc 2"/>
    <w:basedOn w:val="Normal"/>
    <w:next w:val="Normal"/>
    <w:autoRedefine/>
    <w:uiPriority w:val="39"/>
    <w:rsid w:val="00483839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rsid w:val="00483839"/>
    <w:pPr>
      <w:spacing w:after="100"/>
      <w:ind w:left="440"/>
    </w:pPr>
  </w:style>
  <w:style w:type="paragraph" w:customStyle="1" w:styleId="ScheduleFive">
    <w:name w:val="Schedule Five"/>
    <w:basedOn w:val="Normal"/>
    <w:next w:val="BodyText"/>
    <w:uiPriority w:val="99"/>
    <w:rsid w:val="00123F20"/>
    <w:pPr>
      <w:numPr>
        <w:ilvl w:val="4"/>
        <w:numId w:val="21"/>
      </w:numPr>
      <w:spacing w:line="360" w:lineRule="auto"/>
    </w:pPr>
    <w:rPr>
      <w:rFonts w:ascii="Times New Roman" w:hAnsi="Times New Roman" w:cs="Times New Roman"/>
      <w:sz w:val="24"/>
      <w:szCs w:val="24"/>
      <w:lang w:val="en-US"/>
    </w:rPr>
  </w:style>
  <w:style w:type="paragraph" w:customStyle="1" w:styleId="ScheduleFour">
    <w:name w:val="Schedule Four"/>
    <w:basedOn w:val="Normal"/>
    <w:next w:val="BodyText"/>
    <w:uiPriority w:val="99"/>
    <w:rsid w:val="00123F20"/>
    <w:pPr>
      <w:numPr>
        <w:ilvl w:val="3"/>
        <w:numId w:val="21"/>
      </w:numPr>
      <w:spacing w:line="360" w:lineRule="auto"/>
    </w:pPr>
    <w:rPr>
      <w:rFonts w:ascii="Times New Roman" w:hAnsi="Times New Roman" w:cs="Times New Roman"/>
      <w:sz w:val="24"/>
      <w:szCs w:val="24"/>
      <w:lang w:val="en-US"/>
    </w:rPr>
  </w:style>
  <w:style w:type="paragraph" w:customStyle="1" w:styleId="ScheduleOne">
    <w:name w:val="Schedule One"/>
    <w:basedOn w:val="Normal"/>
    <w:next w:val="BodyText"/>
    <w:uiPriority w:val="99"/>
    <w:rsid w:val="00123F20"/>
    <w:pPr>
      <w:numPr>
        <w:numId w:val="21"/>
      </w:numPr>
      <w:spacing w:line="360" w:lineRule="auto"/>
    </w:pPr>
    <w:rPr>
      <w:rFonts w:ascii="Times New Roman" w:hAnsi="Times New Roman" w:cs="Times New Roman"/>
      <w:sz w:val="24"/>
      <w:szCs w:val="24"/>
      <w:lang w:val="en-US"/>
    </w:rPr>
  </w:style>
  <w:style w:type="paragraph" w:customStyle="1" w:styleId="ScheduleThree">
    <w:name w:val="Schedule Three"/>
    <w:basedOn w:val="Normal"/>
    <w:next w:val="BodyText"/>
    <w:uiPriority w:val="99"/>
    <w:rsid w:val="00123F20"/>
    <w:pPr>
      <w:numPr>
        <w:ilvl w:val="2"/>
        <w:numId w:val="21"/>
      </w:numPr>
      <w:spacing w:line="360" w:lineRule="auto"/>
    </w:pPr>
    <w:rPr>
      <w:rFonts w:ascii="Times New Roman" w:hAnsi="Times New Roman" w:cs="Times New Roman"/>
      <w:sz w:val="24"/>
      <w:szCs w:val="24"/>
      <w:lang w:val="en-US"/>
    </w:rPr>
  </w:style>
  <w:style w:type="paragraph" w:customStyle="1" w:styleId="ScheduleTwo">
    <w:name w:val="Schedule Two"/>
    <w:basedOn w:val="Normal"/>
    <w:next w:val="BodyText"/>
    <w:uiPriority w:val="99"/>
    <w:rsid w:val="00123F20"/>
    <w:pPr>
      <w:numPr>
        <w:ilvl w:val="1"/>
        <w:numId w:val="21"/>
      </w:numPr>
      <w:spacing w:line="360" w:lineRule="auto"/>
    </w:pPr>
    <w:rPr>
      <w:rFonts w:ascii="Times New Roman" w:hAnsi="Times New Roman" w:cs="Times New Roman"/>
      <w:sz w:val="24"/>
      <w:szCs w:val="24"/>
      <w:lang w:val="en-US"/>
    </w:rPr>
  </w:style>
  <w:style w:type="paragraph" w:customStyle="1" w:styleId="CharCharChar">
    <w:name w:val="Char Char Char"/>
    <w:basedOn w:val="Normal"/>
    <w:uiPriority w:val="99"/>
    <w:rsid w:val="00123F20"/>
    <w:pPr>
      <w:widowControl w:val="0"/>
    </w:pPr>
    <w:rPr>
      <w:rFonts w:ascii="Times New Roman" w:hAnsi="Times New Roman" w:cs="Times New Roman"/>
      <w:kern w:val="2"/>
      <w:sz w:val="21"/>
      <w:szCs w:val="21"/>
      <w:lang w:val="en-US" w:eastAsia="zh-CN"/>
    </w:rPr>
  </w:style>
  <w:style w:type="paragraph" w:styleId="BodyText">
    <w:name w:val="Body Text"/>
    <w:basedOn w:val="Normal"/>
    <w:link w:val="BodyTextChar"/>
    <w:uiPriority w:val="99"/>
    <w:rsid w:val="00123F20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352205"/>
    <w:rPr>
      <w:rFonts w:cs="Calibri"/>
      <w:lang w:eastAsia="en-US"/>
    </w:rPr>
  </w:style>
  <w:style w:type="paragraph" w:customStyle="1" w:styleId="Heading2myown">
    <w:name w:val="Heading 2 my own"/>
    <w:basedOn w:val="Normal"/>
    <w:link w:val="Heading2myownChar"/>
    <w:rsid w:val="007507DD"/>
    <w:rPr>
      <w:b/>
      <w:bCs/>
      <w:smallCaps/>
      <w:color w:val="3898EC" w:themeColor="accent1"/>
      <w:sz w:val="36"/>
      <w:szCs w:val="40"/>
    </w:rPr>
  </w:style>
  <w:style w:type="character" w:customStyle="1" w:styleId="Heading2myownChar">
    <w:name w:val="Heading 2 my own Char"/>
    <w:basedOn w:val="DefaultParagraphFont"/>
    <w:link w:val="Heading2myown"/>
    <w:rsid w:val="007507DD"/>
    <w:rPr>
      <w:rFonts w:cs="Calibri"/>
      <w:b/>
      <w:bCs/>
      <w:smallCaps/>
      <w:color w:val="3898EC" w:themeColor="accent1"/>
      <w:sz w:val="36"/>
      <w:szCs w:val="40"/>
      <w:lang w:eastAsia="en-US"/>
    </w:rPr>
  </w:style>
  <w:style w:type="paragraph" w:styleId="PlainText">
    <w:name w:val="Plain Text"/>
    <w:basedOn w:val="Normal"/>
    <w:link w:val="PlainTextChar"/>
    <w:uiPriority w:val="99"/>
    <w:semiHidden/>
    <w:unhideWhenUsed/>
    <w:rsid w:val="001565EC"/>
    <w:rPr>
      <w:rFonts w:eastAsiaTheme="minorHAnsi" w:cs="Times New Roman"/>
      <w:lang w:eastAsia="en-GB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1565EC"/>
    <w:rPr>
      <w:rFonts w:eastAsiaTheme="minorHAnsi"/>
    </w:rPr>
  </w:style>
  <w:style w:type="paragraph" w:styleId="TOCHeading">
    <w:name w:val="TOC Heading"/>
    <w:basedOn w:val="Heading1"/>
    <w:next w:val="Normal"/>
    <w:uiPriority w:val="39"/>
    <w:unhideWhenUsed/>
    <w:qFormat/>
    <w:rsid w:val="00F70E9A"/>
    <w:pPr>
      <w:keepLines/>
      <w:spacing w:before="480" w:after="0" w:line="276" w:lineRule="auto"/>
      <w:outlineLvl w:val="9"/>
    </w:pPr>
    <w:rPr>
      <w:rFonts w:asciiTheme="majorHAnsi" w:eastAsiaTheme="majorEastAsia" w:hAnsiTheme="majorHAnsi" w:cstheme="majorBidi"/>
      <w:color w:val="1373C7" w:themeColor="accent1" w:themeShade="BF"/>
      <w:kern w:val="0"/>
      <w:sz w:val="28"/>
      <w:szCs w:val="28"/>
      <w:lang w:val="en-US"/>
    </w:rPr>
  </w:style>
  <w:style w:type="paragraph" w:styleId="NoSpacing">
    <w:name w:val="No Spacing"/>
    <w:link w:val="NoSpacingChar"/>
    <w:uiPriority w:val="1"/>
    <w:rsid w:val="007D29F6"/>
    <w:rPr>
      <w:rFonts w:cs="Calibri"/>
      <w:lang w:eastAsia="en-US"/>
    </w:rPr>
  </w:style>
  <w:style w:type="character" w:customStyle="1" w:styleId="Heading5Char">
    <w:name w:val="Heading 5 Char"/>
    <w:basedOn w:val="DefaultParagraphFont"/>
    <w:link w:val="Heading5"/>
    <w:uiPriority w:val="9"/>
    <w:rsid w:val="00D66835"/>
    <w:rPr>
      <w:rFonts w:asciiTheme="majorHAnsi" w:eastAsiaTheme="majorEastAsia" w:hAnsiTheme="majorHAnsi" w:cstheme="majorBidi"/>
      <w:color w:val="0C4C84" w:themeColor="accent1" w:themeShade="7F"/>
      <w:lang w:eastAsia="en-US"/>
    </w:rPr>
  </w:style>
  <w:style w:type="paragraph" w:customStyle="1" w:styleId="Default">
    <w:name w:val="Default"/>
    <w:link w:val="DefaultChar"/>
    <w:rsid w:val="0028495F"/>
    <w:pPr>
      <w:autoSpaceDE w:val="0"/>
      <w:autoSpaceDN w:val="0"/>
      <w:adjustRightInd w:val="0"/>
    </w:pPr>
    <w:rPr>
      <w:rFonts w:eastAsia="Times New Roman" w:cs="Calibri"/>
      <w:color w:val="000000"/>
      <w:sz w:val="24"/>
      <w:szCs w:val="24"/>
    </w:rPr>
  </w:style>
  <w:style w:type="character" w:customStyle="1" w:styleId="DefaultChar">
    <w:name w:val="Default Char"/>
    <w:basedOn w:val="DefaultParagraphFont"/>
    <w:link w:val="Default"/>
    <w:rsid w:val="0028495F"/>
    <w:rPr>
      <w:rFonts w:eastAsia="Times New Roman" w:cs="Calibri"/>
      <w:color w:val="000000"/>
      <w:sz w:val="24"/>
      <w:szCs w:val="24"/>
    </w:rPr>
  </w:style>
  <w:style w:type="paragraph" w:customStyle="1" w:styleId="NormalIndented">
    <w:name w:val="Normal Indented"/>
    <w:basedOn w:val="Normal"/>
    <w:rsid w:val="0030782E"/>
    <w:pPr>
      <w:spacing w:after="120"/>
      <w:ind w:left="907"/>
      <w:jc w:val="both"/>
    </w:pPr>
    <w:rPr>
      <w:rFonts w:cs="Rod"/>
      <w:noProof/>
      <w:lang w:val="en-US"/>
    </w:rPr>
  </w:style>
  <w:style w:type="character" w:customStyle="1" w:styleId="ListParagraphChar">
    <w:name w:val="List Paragraph Char"/>
    <w:basedOn w:val="DefaultParagraphFont"/>
    <w:link w:val="ListParagraph"/>
    <w:uiPriority w:val="34"/>
    <w:rsid w:val="00AA47C0"/>
    <w:rPr>
      <w:rFonts w:cs="Calibri"/>
      <w:lang w:eastAsia="en-US"/>
    </w:rPr>
  </w:style>
  <w:style w:type="paragraph" w:customStyle="1" w:styleId="NormalIndented2">
    <w:name w:val="Normal Indented 2"/>
    <w:basedOn w:val="Normal"/>
    <w:rsid w:val="00B71909"/>
    <w:pPr>
      <w:spacing w:after="120"/>
      <w:ind w:left="1627"/>
      <w:jc w:val="both"/>
    </w:pPr>
    <w:rPr>
      <w:rFonts w:cs="Rod"/>
      <w:noProof/>
      <w:lang w:val="en-US"/>
    </w:rPr>
  </w:style>
  <w:style w:type="paragraph" w:customStyle="1" w:styleId="header3">
    <w:name w:val="header3"/>
    <w:basedOn w:val="Heading2"/>
    <w:next w:val="Normal"/>
    <w:autoRedefine/>
    <w:rsid w:val="00B71909"/>
    <w:pPr>
      <w:keepNext w:val="0"/>
      <w:keepLines w:val="0"/>
      <w:numPr>
        <w:ilvl w:val="0"/>
        <w:numId w:val="0"/>
      </w:numPr>
      <w:spacing w:before="0" w:after="120"/>
      <w:ind w:left="1080" w:hanging="1080"/>
      <w:contextualSpacing/>
      <w:jc w:val="both"/>
    </w:pPr>
    <w:rPr>
      <w:rFonts w:asciiTheme="minorHAnsi" w:eastAsia="Calibri" w:hAnsiTheme="minorHAnsi" w:cs="Rod"/>
      <w:bCs w:val="0"/>
      <w:color w:val="3898EC" w:themeColor="accent1"/>
      <w:sz w:val="24"/>
      <w:szCs w:val="30"/>
    </w:rPr>
  </w:style>
  <w:style w:type="paragraph" w:customStyle="1" w:styleId="Head4">
    <w:name w:val="Head4"/>
    <w:basedOn w:val="Normal"/>
    <w:rsid w:val="00B71909"/>
    <w:pPr>
      <w:tabs>
        <w:tab w:val="left" w:pos="2430"/>
        <w:tab w:val="left" w:pos="2520"/>
      </w:tabs>
      <w:spacing w:after="120"/>
      <w:ind w:left="2430" w:hanging="810"/>
      <w:jc w:val="both"/>
    </w:pPr>
    <w:rPr>
      <w:rFonts w:cs="Rod"/>
      <w:b/>
      <w:noProof/>
      <w:color w:val="0070C0"/>
      <w:sz w:val="24"/>
      <w:lang w:val="en-US"/>
    </w:rPr>
  </w:style>
  <w:style w:type="paragraph" w:customStyle="1" w:styleId="NormalIndented3">
    <w:name w:val="Normal Indented 3"/>
    <w:basedOn w:val="Normal"/>
    <w:rsid w:val="00B71909"/>
    <w:pPr>
      <w:spacing w:after="120"/>
      <w:ind w:left="2430"/>
      <w:jc w:val="both"/>
    </w:pPr>
    <w:rPr>
      <w:rFonts w:cs="Rod"/>
      <w:noProof/>
      <w:lang w:val="en-US"/>
    </w:rPr>
  </w:style>
  <w:style w:type="paragraph" w:styleId="NormalWeb">
    <w:name w:val="Normal (Web)"/>
    <w:basedOn w:val="Normal"/>
    <w:uiPriority w:val="99"/>
    <w:unhideWhenUsed/>
    <w:rsid w:val="00B65078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character" w:customStyle="1" w:styleId="NoSpacingChar">
    <w:name w:val="No Spacing Char"/>
    <w:basedOn w:val="DefaultParagraphFont"/>
    <w:link w:val="NoSpacing"/>
    <w:uiPriority w:val="1"/>
    <w:rsid w:val="00CA6253"/>
    <w:rPr>
      <w:rFonts w:cs="Calibri"/>
      <w:lang w:eastAsia="en-US"/>
    </w:rPr>
  </w:style>
  <w:style w:type="character" w:styleId="PlaceholderText">
    <w:name w:val="Placeholder Text"/>
    <w:basedOn w:val="DefaultParagraphFont"/>
    <w:uiPriority w:val="99"/>
    <w:semiHidden/>
    <w:rsid w:val="00CA6253"/>
    <w:rPr>
      <w:color w:val="808080"/>
    </w:rPr>
  </w:style>
  <w:style w:type="paragraph" w:styleId="IntenseQuote">
    <w:name w:val="Intense Quote"/>
    <w:aliases w:val="Quote / Highlight"/>
    <w:basedOn w:val="Normal"/>
    <w:next w:val="Normal"/>
    <w:link w:val="IntenseQuoteChar"/>
    <w:uiPriority w:val="30"/>
    <w:qFormat/>
    <w:rsid w:val="00D16A84"/>
    <w:pPr>
      <w:pBdr>
        <w:top w:val="single" w:sz="4" w:space="10" w:color="3898EC" w:themeColor="accent1"/>
        <w:bottom w:val="single" w:sz="4" w:space="10" w:color="3898EC" w:themeColor="accent1"/>
      </w:pBdr>
      <w:spacing w:before="360" w:after="360"/>
      <w:ind w:left="864" w:right="864"/>
      <w:jc w:val="center"/>
    </w:pPr>
    <w:rPr>
      <w:i/>
      <w:iCs/>
      <w:color w:val="3898EC" w:themeColor="accent1"/>
    </w:rPr>
  </w:style>
  <w:style w:type="character" w:customStyle="1" w:styleId="IntenseQuoteChar">
    <w:name w:val="Intense Quote Char"/>
    <w:aliases w:val="Quote / Highlight Char"/>
    <w:basedOn w:val="DefaultParagraphFont"/>
    <w:link w:val="IntenseQuote"/>
    <w:uiPriority w:val="30"/>
    <w:rsid w:val="00D16A84"/>
    <w:rPr>
      <w:rFonts w:cs="Calibri"/>
      <w:i/>
      <w:iCs/>
      <w:color w:val="3898EC" w:themeColor="accent1"/>
      <w:lang w:eastAsia="en-US"/>
    </w:rPr>
  </w:style>
  <w:style w:type="paragraph" w:customStyle="1" w:styleId="paragraph">
    <w:name w:val="paragraph"/>
    <w:basedOn w:val="Normal"/>
    <w:rsid w:val="00D923D9"/>
    <w:pPr>
      <w:spacing w:before="100" w:beforeAutospacing="1" w:after="100" w:afterAutospacing="1"/>
    </w:pPr>
    <w:rPr>
      <w:rFonts w:ascii="Times New Roman" w:eastAsia="Times New Roman" w:hAnsi="Times New Roman" w:cs="Times New Roman"/>
      <w:color w:val="auto"/>
      <w:sz w:val="24"/>
      <w:szCs w:val="24"/>
      <w:lang w:eastAsia="en-GB"/>
    </w:rPr>
  </w:style>
  <w:style w:type="character" w:customStyle="1" w:styleId="eop">
    <w:name w:val="eop"/>
    <w:basedOn w:val="DefaultParagraphFont"/>
    <w:rsid w:val="00D923D9"/>
  </w:style>
  <w:style w:type="character" w:customStyle="1" w:styleId="UnresolvedMention1">
    <w:name w:val="Unresolved Mention1"/>
    <w:basedOn w:val="DefaultParagraphFont"/>
    <w:uiPriority w:val="99"/>
    <w:semiHidden/>
    <w:unhideWhenUsed/>
    <w:rsid w:val="00CE5763"/>
    <w:rPr>
      <w:color w:val="605E5C"/>
      <w:shd w:val="clear" w:color="auto" w:fill="E1DFDD"/>
    </w:rPr>
  </w:style>
  <w:style w:type="table" w:styleId="GridTable4-Accent1">
    <w:name w:val="Grid Table 4 Accent 1"/>
    <w:basedOn w:val="TableNormal"/>
    <w:uiPriority w:val="49"/>
    <w:rsid w:val="00E371DE"/>
    <w:tblPr>
      <w:tblStyleRowBandSize w:val="1"/>
      <w:tblStyleColBandSize w:val="1"/>
      <w:tblBorders>
        <w:top w:val="single" w:sz="4" w:space="0" w:color="87C1F3" w:themeColor="accent1" w:themeTint="99"/>
        <w:left w:val="single" w:sz="4" w:space="0" w:color="87C1F3" w:themeColor="accent1" w:themeTint="99"/>
        <w:bottom w:val="single" w:sz="4" w:space="0" w:color="87C1F3" w:themeColor="accent1" w:themeTint="99"/>
        <w:right w:val="single" w:sz="4" w:space="0" w:color="87C1F3" w:themeColor="accent1" w:themeTint="99"/>
        <w:insideH w:val="single" w:sz="4" w:space="0" w:color="87C1F3" w:themeColor="accent1" w:themeTint="99"/>
        <w:insideV w:val="single" w:sz="4" w:space="0" w:color="87C1F3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3898EC" w:themeColor="accent1"/>
          <w:left w:val="single" w:sz="4" w:space="0" w:color="3898EC" w:themeColor="accent1"/>
          <w:bottom w:val="single" w:sz="4" w:space="0" w:color="3898EC" w:themeColor="accent1"/>
          <w:right w:val="single" w:sz="4" w:space="0" w:color="3898EC" w:themeColor="accent1"/>
          <w:insideH w:val="nil"/>
          <w:insideV w:val="nil"/>
        </w:tcBorders>
        <w:shd w:val="clear" w:color="auto" w:fill="3898EC" w:themeFill="accent1"/>
      </w:tcPr>
    </w:tblStylePr>
    <w:tblStylePr w:type="lastRow">
      <w:rPr>
        <w:b/>
        <w:bCs/>
      </w:rPr>
      <w:tblPr/>
      <w:tcPr>
        <w:tcBorders>
          <w:top w:val="double" w:sz="4" w:space="0" w:color="3898EC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7EAFB" w:themeFill="accent1" w:themeFillTint="33"/>
      </w:tcPr>
    </w:tblStylePr>
    <w:tblStylePr w:type="band1Horz">
      <w:tblPr/>
      <w:tcPr>
        <w:shd w:val="clear" w:color="auto" w:fill="D7EAFB" w:themeFill="accent1" w:themeFillTint="33"/>
      </w:tcPr>
    </w:tblStylePr>
  </w:style>
  <w:style w:type="table" w:styleId="GridTable4-Accent3">
    <w:name w:val="Grid Table 4 Accent 3"/>
    <w:basedOn w:val="TableNormal"/>
    <w:uiPriority w:val="49"/>
    <w:rsid w:val="00E371DE"/>
    <w:tblPr>
      <w:tblStyleRowBandSize w:val="1"/>
      <w:tblStyleColBandSize w:val="1"/>
      <w:tblBorders>
        <w:top w:val="single" w:sz="4" w:space="0" w:color="52A5ED" w:themeColor="accent3" w:themeTint="99"/>
        <w:left w:val="single" w:sz="4" w:space="0" w:color="52A5ED" w:themeColor="accent3" w:themeTint="99"/>
        <w:bottom w:val="single" w:sz="4" w:space="0" w:color="52A5ED" w:themeColor="accent3" w:themeTint="99"/>
        <w:right w:val="single" w:sz="4" w:space="0" w:color="52A5ED" w:themeColor="accent3" w:themeTint="99"/>
        <w:insideH w:val="single" w:sz="4" w:space="0" w:color="52A5ED" w:themeColor="accent3" w:themeTint="99"/>
        <w:insideV w:val="single" w:sz="4" w:space="0" w:color="52A5ED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266AF" w:themeColor="accent3"/>
          <w:left w:val="single" w:sz="4" w:space="0" w:color="1266AF" w:themeColor="accent3"/>
          <w:bottom w:val="single" w:sz="4" w:space="0" w:color="1266AF" w:themeColor="accent3"/>
          <w:right w:val="single" w:sz="4" w:space="0" w:color="1266AF" w:themeColor="accent3"/>
          <w:insideH w:val="nil"/>
          <w:insideV w:val="nil"/>
        </w:tcBorders>
        <w:shd w:val="clear" w:color="auto" w:fill="1266AF" w:themeFill="accent3"/>
      </w:tcPr>
    </w:tblStylePr>
    <w:tblStylePr w:type="lastRow">
      <w:rPr>
        <w:b/>
        <w:bCs/>
      </w:rPr>
      <w:tblPr/>
      <w:tcPr>
        <w:tcBorders>
          <w:top w:val="double" w:sz="4" w:space="0" w:color="1266AF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5E0F9" w:themeFill="accent3" w:themeFillTint="33"/>
      </w:tcPr>
    </w:tblStylePr>
    <w:tblStylePr w:type="band1Horz">
      <w:tblPr/>
      <w:tcPr>
        <w:shd w:val="clear" w:color="auto" w:fill="C5E0F9" w:themeFill="accent3" w:themeFillTint="33"/>
      </w:tcPr>
    </w:tblStylePr>
  </w:style>
  <w:style w:type="table" w:styleId="PlainTable1">
    <w:name w:val="Plain Table 1"/>
    <w:basedOn w:val="TableNormal"/>
    <w:uiPriority w:val="41"/>
    <w:rsid w:val="004D6434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leGridLight">
    <w:name w:val="Grid Table Light"/>
    <w:basedOn w:val="TableNormal"/>
    <w:uiPriority w:val="40"/>
    <w:rsid w:val="004D6434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GridTable4-Accent6">
    <w:name w:val="Grid Table 4 Accent 6"/>
    <w:basedOn w:val="TableNormal"/>
    <w:uiPriority w:val="49"/>
    <w:rsid w:val="00B22407"/>
    <w:tblPr>
      <w:tblStyleRowBandSize w:val="1"/>
      <w:tblStyleColBandSize w:val="1"/>
      <w:tblBorders>
        <w:top w:val="single" w:sz="4" w:space="0" w:color="D0D0D0" w:themeColor="accent6" w:themeTint="99"/>
        <w:left w:val="single" w:sz="4" w:space="0" w:color="D0D0D0" w:themeColor="accent6" w:themeTint="99"/>
        <w:bottom w:val="single" w:sz="4" w:space="0" w:color="D0D0D0" w:themeColor="accent6" w:themeTint="99"/>
        <w:right w:val="single" w:sz="4" w:space="0" w:color="D0D0D0" w:themeColor="accent6" w:themeTint="99"/>
        <w:insideH w:val="single" w:sz="4" w:space="0" w:color="D0D0D0" w:themeColor="accent6" w:themeTint="99"/>
        <w:insideV w:val="single" w:sz="4" w:space="0" w:color="D0D0D0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B1B1B1" w:themeColor="accent6"/>
          <w:left w:val="single" w:sz="4" w:space="0" w:color="B1B1B1" w:themeColor="accent6"/>
          <w:bottom w:val="single" w:sz="4" w:space="0" w:color="B1B1B1" w:themeColor="accent6"/>
          <w:right w:val="single" w:sz="4" w:space="0" w:color="B1B1B1" w:themeColor="accent6"/>
          <w:insideH w:val="nil"/>
          <w:insideV w:val="nil"/>
        </w:tcBorders>
        <w:shd w:val="clear" w:color="auto" w:fill="B1B1B1" w:themeFill="accent6"/>
      </w:tcPr>
    </w:tblStylePr>
    <w:tblStylePr w:type="lastRow">
      <w:rPr>
        <w:b/>
        <w:bCs/>
      </w:rPr>
      <w:tblPr/>
      <w:tcPr>
        <w:tcBorders>
          <w:top w:val="double" w:sz="4" w:space="0" w:color="B1B1B1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FEF" w:themeFill="accent6" w:themeFillTint="33"/>
      </w:tcPr>
    </w:tblStylePr>
    <w:tblStylePr w:type="band1Horz">
      <w:tblPr/>
      <w:tcPr>
        <w:shd w:val="clear" w:color="auto" w:fill="EFEFEF" w:themeFill="accent6" w:themeFillTint="33"/>
      </w:tcPr>
    </w:tblStylePr>
  </w:style>
  <w:style w:type="table" w:styleId="GridTable3-Accent6">
    <w:name w:val="Grid Table 3 Accent 6"/>
    <w:basedOn w:val="TableNormal"/>
    <w:uiPriority w:val="48"/>
    <w:rsid w:val="0002723F"/>
    <w:tblPr>
      <w:tblStyleRowBandSize w:val="1"/>
      <w:tblStyleColBandSize w:val="1"/>
      <w:tblBorders>
        <w:top w:val="single" w:sz="4" w:space="0" w:color="D0D0D0" w:themeColor="accent6" w:themeTint="99"/>
        <w:left w:val="single" w:sz="4" w:space="0" w:color="D0D0D0" w:themeColor="accent6" w:themeTint="99"/>
        <w:bottom w:val="single" w:sz="4" w:space="0" w:color="D0D0D0" w:themeColor="accent6" w:themeTint="99"/>
        <w:right w:val="single" w:sz="4" w:space="0" w:color="D0D0D0" w:themeColor="accent6" w:themeTint="99"/>
        <w:insideH w:val="single" w:sz="4" w:space="0" w:color="D0D0D0" w:themeColor="accent6" w:themeTint="99"/>
        <w:insideV w:val="single" w:sz="4" w:space="0" w:color="D0D0D0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FEFEF" w:themeFill="accent6" w:themeFillTint="33"/>
      </w:tcPr>
    </w:tblStylePr>
    <w:tblStylePr w:type="band1Horz">
      <w:tblPr/>
      <w:tcPr>
        <w:shd w:val="clear" w:color="auto" w:fill="EFEFEF" w:themeFill="accent6" w:themeFillTint="33"/>
      </w:tcPr>
    </w:tblStylePr>
    <w:tblStylePr w:type="neCell">
      <w:tblPr/>
      <w:tcPr>
        <w:tcBorders>
          <w:bottom w:val="single" w:sz="4" w:space="0" w:color="D0D0D0" w:themeColor="accent6" w:themeTint="99"/>
        </w:tcBorders>
      </w:tcPr>
    </w:tblStylePr>
    <w:tblStylePr w:type="nwCell">
      <w:tblPr/>
      <w:tcPr>
        <w:tcBorders>
          <w:bottom w:val="single" w:sz="4" w:space="0" w:color="D0D0D0" w:themeColor="accent6" w:themeTint="99"/>
        </w:tcBorders>
      </w:tcPr>
    </w:tblStylePr>
    <w:tblStylePr w:type="seCell">
      <w:tblPr/>
      <w:tcPr>
        <w:tcBorders>
          <w:top w:val="single" w:sz="4" w:space="0" w:color="D0D0D0" w:themeColor="accent6" w:themeTint="99"/>
        </w:tcBorders>
      </w:tcPr>
    </w:tblStylePr>
    <w:tblStylePr w:type="swCell">
      <w:tblPr/>
      <w:tcPr>
        <w:tcBorders>
          <w:top w:val="single" w:sz="4" w:space="0" w:color="D0D0D0" w:themeColor="accent6" w:themeTint="99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37084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65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99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96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79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7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21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258903">
          <w:marLeft w:val="432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6346820">
          <w:marLeft w:val="93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9161255">
          <w:marLeft w:val="432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4974379">
          <w:marLeft w:val="432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1669721">
          <w:marLeft w:val="93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6318079">
          <w:marLeft w:val="432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6272016">
          <w:marLeft w:val="93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6723484">
          <w:marLeft w:val="432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0164997">
          <w:marLeft w:val="93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3302604">
          <w:marLeft w:val="93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00763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37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82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87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26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619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601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75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047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971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39777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299823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041068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108438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1979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449209">
          <w:marLeft w:val="432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0274706">
          <w:marLeft w:val="432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1705224">
          <w:marLeft w:val="432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4899065">
          <w:marLeft w:val="432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1987360">
          <w:marLeft w:val="432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5345577">
          <w:marLeft w:val="432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5968078">
          <w:marLeft w:val="432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5778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629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704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5625161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2056178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1469317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5551539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1558666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0033619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5462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295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69665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082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816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559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3950914">
          <w:marLeft w:val="93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0743207">
          <w:marLeft w:val="432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4688112">
          <w:marLeft w:val="432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7855143">
          <w:marLeft w:val="93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6111936">
          <w:marLeft w:val="432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2148550">
          <w:marLeft w:val="93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3854272">
          <w:marLeft w:val="432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4559780">
          <w:marLeft w:val="93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8111809">
          <w:marLeft w:val="432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3795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372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984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026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379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703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52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880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881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4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669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518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545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068904">
          <w:marLeft w:val="2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0673613">
          <w:marLeft w:val="2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2504272">
          <w:marLeft w:val="2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4842450">
          <w:marLeft w:val="2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173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681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296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688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976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798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147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467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492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51594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255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067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135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57890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57890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57890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57890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57890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57891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57891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57891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57891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57891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57891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57891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57891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57891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57891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57892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57892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57892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57892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3578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3578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35789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35789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35789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35789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35789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2357892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57892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57892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57892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57893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57893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57893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57893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57893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57894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3578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357894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57894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3578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357894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3578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357894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3578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357895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3578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3578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578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578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578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0066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515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383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798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586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13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203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878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753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109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879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191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041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624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033382">
          <w:marLeft w:val="432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3087538">
          <w:marLeft w:val="432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6553183">
          <w:marLeft w:val="432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8411677">
          <w:marLeft w:val="432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9693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831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32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957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665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133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531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652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723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image" Target="media/image6.png"/><Relationship Id="rId72" Type="http://schemas.openxmlformats.org/officeDocument/2006/relationships/image" Target="media/image100.png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svg"/><Relationship Id="rId17" Type="http://schemas.openxmlformats.org/officeDocument/2006/relationships/image" Target="media/image5.png"/><Relationship Id="rId71" Type="http://schemas.openxmlformats.org/officeDocument/2006/relationships/image" Target="media/image90.png"/><Relationship Id="rId2" Type="http://schemas.openxmlformats.org/officeDocument/2006/relationships/customXml" Target="../customXml/item2.xml"/><Relationship Id="rId16" Type="http://schemas.openxmlformats.org/officeDocument/2006/relationships/image" Target="media/image60.png"/><Relationship Id="rId75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74" Type="http://schemas.openxmlformats.org/officeDocument/2006/relationships/fontTable" Target="fontTable.xml"/><Relationship Id="rId5" Type="http://schemas.openxmlformats.org/officeDocument/2006/relationships/numbering" Target="numbering.xml"/><Relationship Id="rId15" Type="http://schemas.openxmlformats.org/officeDocument/2006/relationships/image" Target="media/image50.png"/><Relationship Id="rId10" Type="http://schemas.openxmlformats.org/officeDocument/2006/relationships/endnotes" Target="endnotes.xml"/><Relationship Id="rId73" Type="http://schemas.openxmlformats.org/officeDocument/2006/relationships/footer" Target="footer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Relationship Id="rId19" Type="http://schemas.openxmlformats.org/officeDocument/2006/relationships/image" Target="media/image9.png"/><Relationship Id="rId20" Type="http://schemas.openxmlformats.org/officeDocument/2006/relationships/image" Target="media/image10.png"/><Relationship Id="rId21" Type="http://schemas.openxmlformats.org/officeDocument/2006/relationships/image" Target="media/image11.png"/><Relationship Id="rId22" Type="http://schemas.openxmlformats.org/officeDocument/2006/relationships/image" Target="media/image12.png"/><Relationship Id="rId23" Type="http://schemas.openxmlformats.org/officeDocument/2006/relationships/image" Target="media/image13.png"/><Relationship Id="rId24" Type="http://schemas.openxmlformats.org/officeDocument/2006/relationships/image" Target="media/image14.png"/><Relationship Id="rId25" Type="http://schemas.openxmlformats.org/officeDocument/2006/relationships/image" Target="media/image15.png"/><Relationship Id="rId26" Type="http://schemas.openxmlformats.org/officeDocument/2006/relationships/image" Target="media/image16.png"/><Relationship Id="rId27" Type="http://schemas.openxmlformats.org/officeDocument/2006/relationships/image" Target="media/image17.png"/><Relationship Id="rId28" Type="http://schemas.openxmlformats.org/officeDocument/2006/relationships/image" Target="media/image18.png"/><Relationship Id="rId29" Type="http://schemas.openxmlformats.org/officeDocument/2006/relationships/image" Target="media/image19.png"/><Relationship Id="rId30" Type="http://schemas.openxmlformats.org/officeDocument/2006/relationships/image" Target="media/image20.png"/><Relationship Id="rId31" Type="http://schemas.openxmlformats.org/officeDocument/2006/relationships/image" Target="media/image21.png"/><Relationship Id="rId32" Type="http://schemas.openxmlformats.org/officeDocument/2006/relationships/image" Target="media/image22.png"/><Relationship Id="rId33" Type="http://schemas.openxmlformats.org/officeDocument/2006/relationships/image" Target="media/image23.png"/><Relationship Id="rId34" Type="http://schemas.openxmlformats.org/officeDocument/2006/relationships/image" Target="media/image24.png"/><Relationship Id="rId35" Type="http://schemas.openxmlformats.org/officeDocument/2006/relationships/image" Target="media/image25.png"/><Relationship Id="rId36" Type="http://schemas.openxmlformats.org/officeDocument/2006/relationships/image" Target="media/image26.png"/><Relationship Id="rId37" Type="http://schemas.openxmlformats.org/officeDocument/2006/relationships/image" Target="media/image27.png"/><Relationship Id="rId38" Type="http://schemas.openxmlformats.org/officeDocument/2006/relationships/image" Target="media/image28.png"/><Relationship Id="rId39" Type="http://schemas.openxmlformats.org/officeDocument/2006/relationships/image" Target="media/image29.png"/><Relationship Id="rId40" Type="http://schemas.openxmlformats.org/officeDocument/2006/relationships/image" Target="media/image30.png"/><Relationship Id="rId41" Type="http://schemas.openxmlformats.org/officeDocument/2006/relationships/image" Target="media/image31.png"/><Relationship Id="rId42" Type="http://schemas.openxmlformats.org/officeDocument/2006/relationships/image" Target="media/image32.png"/><Relationship Id="rId43" Type="http://schemas.openxmlformats.org/officeDocument/2006/relationships/image" Target="media/image33.png"/></Relationships>
</file>

<file path=word/_rels/footer1.xml.rels><?xml version='1.0' encoding='UTF-8' standalone='yes'?>
<Relationships xmlns="http://schemas.openxmlformats.org/package/2006/relationships"><Relationship Id="rId2" Type="http://schemas.openxmlformats.org/officeDocument/2006/relationships/image" Target="media/image8.png"/><Relationship Id="rId1" Type="http://schemas.openxmlformats.org/officeDocument/2006/relationships/image" Target="media/image7.png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C:\Users\hcwhi\Downloads\Metricell%20Document%20Word%20Template%20Landscape%20(2022%20v7.0).dotx" TargetMode="External"/></Relationships>
</file>

<file path=word/theme/theme1.xml><?xml version="1.0" encoding="utf-8"?>
<a:theme xmlns:a="http://schemas.openxmlformats.org/drawingml/2006/main" name="Office Theme">
  <a:themeElements>
    <a:clrScheme name="Metri Colours">
      <a:dk1>
        <a:srgbClr val="091E33"/>
      </a:dk1>
      <a:lt1>
        <a:srgbClr val="FFFFFF"/>
      </a:lt1>
      <a:dk2>
        <a:srgbClr val="132A41"/>
      </a:dk2>
      <a:lt2>
        <a:srgbClr val="F5F5F5"/>
      </a:lt2>
      <a:accent1>
        <a:srgbClr val="3898EC"/>
      </a:accent1>
      <a:accent2>
        <a:srgbClr val="132A41"/>
      </a:accent2>
      <a:accent3>
        <a:srgbClr val="1266AF"/>
      </a:accent3>
      <a:accent4>
        <a:srgbClr val="F9B233"/>
      </a:accent4>
      <a:accent5>
        <a:srgbClr val="EC3898"/>
      </a:accent5>
      <a:accent6>
        <a:srgbClr val="B1B1B1"/>
      </a:accent6>
      <a:hlink>
        <a:srgbClr val="3898EC"/>
      </a:hlink>
      <a:folHlink>
        <a:srgbClr val="3898EC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F32DF27BAEAEF48A813F0FA1823CBED" ma:contentTypeVersion="7" ma:contentTypeDescription="Create a new document." ma:contentTypeScope="" ma:versionID="54ce68ce55b3ea29b3a0cad29e212c47">
  <xsd:schema xmlns:xsd="http://www.w3.org/2001/XMLSchema" xmlns:xs="http://www.w3.org/2001/XMLSchema" xmlns:p="http://schemas.microsoft.com/office/2006/metadata/properties" xmlns:ns2="6fdaaefc-22d3-4fbe-b9cf-b16b6117c99f" targetNamespace="http://schemas.microsoft.com/office/2006/metadata/properties" ma:root="true" ma:fieldsID="1535063cefd143be1afddb25af8d4d9d" ns2:_="">
    <xsd:import namespace="6fdaaefc-22d3-4fbe-b9cf-b16b6117c99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fdaaefc-22d3-4fbe-b9cf-b16b6117c99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" StyleName=""/>
</file>

<file path=customXml/itemProps1.xml><?xml version="1.0" encoding="utf-8"?>
<ds:datastoreItem xmlns:ds="http://schemas.openxmlformats.org/officeDocument/2006/customXml" ds:itemID="{D7D7AC3A-8039-41A1-ABD2-0D39A124AB67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6252AAB3-BDA0-46C0-B801-8EF3B22FA2A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fdaaefc-22d3-4fbe-b9cf-b16b6117c99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D4C38EDE-E789-40D4-BDE0-843666AD860A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3E365CB2-B91A-4F08-A133-DD90EBBF753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Metricell Document Word Template Landscape (2022 v7.0).dotx</Template>
  <TotalTime>1</TotalTime>
  <Pages>5</Pages>
  <Words>510</Words>
  <Characters>2945</Characters>
  <Application>Microsoft Office Word</Application>
  <DocSecurity>0</DocSecurity>
  <Lines>210</Lines>
  <Paragraphs>111</Paragraphs>
  <ScaleCrop>false</ScaleCrop>
  <Company>Metricell Ltd.</Company>
  <LinksUpToDate>false</LinksUpToDate>
  <CharactersWithSpaces>3344</CharactersWithSpaces>
  <SharedDoc>false</SharedDoc>
  <HLinks>
    <vt:vector size="36" baseType="variant">
      <vt:variant>
        <vt:i4>3604537</vt:i4>
      </vt:variant>
      <vt:variant>
        <vt:i4>33</vt:i4>
      </vt:variant>
      <vt:variant>
        <vt:i4>0</vt:i4>
      </vt:variant>
      <vt:variant>
        <vt:i4>5</vt:i4>
      </vt:variant>
      <vt:variant>
        <vt:lpwstr>https://esncoverageportal-uk-uat.metricell.com/SmartNetwork</vt:lpwstr>
      </vt:variant>
      <vt:variant>
        <vt:lpwstr/>
      </vt:variant>
      <vt:variant>
        <vt:i4>1441851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_Toc230683177</vt:lpwstr>
      </vt:variant>
      <vt:variant>
        <vt:i4>1441851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_Toc230683174</vt:lpwstr>
      </vt:variant>
      <vt:variant>
        <vt:i4>1441851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_Toc230683173</vt:lpwstr>
      </vt:variant>
      <vt:variant>
        <vt:i4>1441851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_Toc230683172</vt:lpwstr>
      </vt:variant>
      <vt:variant>
        <vt:i4>1441851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_Toc230683171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Metricell Ltd.</dc:title>
  <dc:subject/>
  <dc:creator>Helen Whittington</dc:creator>
  <cp:keywords/>
  <dc:description/>
  <cp:lastModifiedBy>Harry Piper</cp:lastModifiedBy>
  <cp:revision>2</cp:revision>
  <cp:lastPrinted>2016-02-26T05:25:00Z</cp:lastPrinted>
  <dcterms:created xsi:type="dcterms:W3CDTF">2026-09-08T15:08:00Z</dcterms:created>
  <dcterms:modified xsi:type="dcterms:W3CDTF">2026-09-08T15:08:00Z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0x010100CF32DF27BAEAEF48A813F0FA1823CBED</vt:lpwstr>
  </property>
  <property fmtid="{D5CDD505-2E9C-101B-9397-08002B2CF9AE}" pid="3" name="MediaServiceImageTags">
    <vt:lpwstr/>
  </property>
</Properties>
</file>