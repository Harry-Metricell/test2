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64623" w14:textId="77777777" w:rsidR="003330A6" w:rsidRDefault="00806B76" w:rsidP="00905CC5">
      <w:pPr>
        <w:rPr>
          <w:sz w:val="20"/>
          <w:szCs w:val="20"/>
        </w:rPr>
      </w:pPr>
      <w:r>
        <w:rPr>
          <w:noProof/>
          <w:sz w:val="20"/>
          <w:szCs w:val="20"/>
          <w:lang w:eastAsia="en-GB"/>
        </w:rPr>
        <w:drawing>
          <wp:anchor distT="0" distB="0" distL="114300" distR="114300" simplePos="0" relativeHeight="251658241" behindDoc="1" locked="0" layoutInCell="1" allowOverlap="1" wp14:anchorId="719E804D" wp14:editId="63AA796F">
            <wp:simplePos x="0" y="0"/>
            <wp:positionH relativeFrom="page">
              <wp:align>left</wp:align>
            </wp:positionH>
            <wp:positionV relativeFrom="paragraph">
              <wp:posOffset>-796290</wp:posOffset>
            </wp:positionV>
            <wp:extent cx="10824961" cy="8111490"/>
            <wp:effectExtent l="0" t="0" r="0" b="3810"/>
            <wp:wrapNone/>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1">
                      <a:extLst>
                        <a:ext uri="{96DAC541-7B7A-43D3-8B79-37D633B846F1}">
                          <asvg:svgBlip xmlns:asvg="http://schemas.microsoft.com/office/drawing/2016/SVG/main" r:embed="rId12"/>
                        </a:ext>
                      </a:extLst>
                    </a:blip>
                    <a:stretch>
                      <a:fillRect/>
                    </a:stretch>
                  </pic:blipFill>
                  <pic:spPr>
                    <a:xfrm>
                      <a:off x="0" y="0"/>
                      <a:ext cx="10828032" cy="8113791"/>
                    </a:xfrm>
                    <a:prstGeom prst="rect">
                      <a:avLst/>
                    </a:prstGeom>
                  </pic:spPr>
                </pic:pic>
              </a:graphicData>
            </a:graphic>
            <wp14:sizeRelH relativeFrom="margin">
              <wp14:pctWidth>0</wp14:pctWidth>
            </wp14:sizeRelH>
            <wp14:sizeRelV relativeFrom="margin">
              <wp14:pctHeight>0</wp14:pctHeight>
            </wp14:sizeRelV>
          </wp:anchor>
        </w:drawing>
      </w:r>
    </w:p>
    <w:p w14:paraId="479D83B5" w14:textId="77777777" w:rsidR="0014007A" w:rsidRDefault="0014007A" w:rsidP="00905CC5">
      <w:pPr>
        <w:rPr>
          <w:sz w:val="20"/>
          <w:szCs w:val="20"/>
        </w:rPr>
      </w:pPr>
    </w:p>
    <w:p w14:paraId="00D28C2D" w14:textId="77777777" w:rsidR="0014007A" w:rsidRDefault="008E7B6E" w:rsidP="008E7B6E">
      <w:pPr>
        <w:tabs>
          <w:tab w:val="left" w:pos="2475"/>
        </w:tabs>
        <w:rPr>
          <w:sz w:val="20"/>
          <w:szCs w:val="20"/>
        </w:rPr>
      </w:pPr>
      <w:r>
        <w:rPr>
          <w:sz w:val="20"/>
          <w:szCs w:val="20"/>
        </w:rPr>
        <w:tab/>
      </w:r>
    </w:p>
    <w:p w14:paraId="28585086" w14:textId="77777777" w:rsidR="0014007A" w:rsidRDefault="0014007A" w:rsidP="00905CC5">
      <w:pPr>
        <w:rPr>
          <w:sz w:val="20"/>
          <w:szCs w:val="20"/>
        </w:rPr>
      </w:pPr>
    </w:p>
    <w:p w14:paraId="5F15E4AB" w14:textId="77777777" w:rsidR="0014007A" w:rsidRDefault="0014007A" w:rsidP="00905CC5">
      <w:pPr>
        <w:rPr>
          <w:sz w:val="20"/>
          <w:szCs w:val="20"/>
        </w:rPr>
      </w:pPr>
    </w:p>
    <w:p w14:paraId="65F25E1B" w14:textId="77777777" w:rsidR="0014007A" w:rsidRDefault="0014007A" w:rsidP="00905CC5">
      <w:pPr>
        <w:rPr>
          <w:sz w:val="20"/>
          <w:szCs w:val="20"/>
        </w:rPr>
      </w:pPr>
    </w:p>
    <w:p w14:paraId="1E111C36" w14:textId="77777777" w:rsidR="0014007A" w:rsidRDefault="0014007A" w:rsidP="00905CC5">
      <w:pPr>
        <w:rPr>
          <w:sz w:val="20"/>
          <w:szCs w:val="20"/>
        </w:rPr>
      </w:pPr>
    </w:p>
    <w:p w14:paraId="1173F466" w14:textId="77777777" w:rsidR="00477369" w:rsidRDefault="00477369" w:rsidP="00477369">
      <w:pPr>
        <w:spacing w:after="120"/>
        <w:rPr>
          <w:sz w:val="20"/>
          <w:szCs w:val="20"/>
        </w:rPr>
      </w:pPr>
    </w:p>
    <w:p w14:paraId="2873AA0C" w14:textId="77777777" w:rsidR="000C304B" w:rsidRDefault="000C304B" w:rsidP="00EF74B5">
      <w:pPr>
        <w:spacing w:after="120"/>
        <w:rPr>
          <w:rFonts w:asciiTheme="minorHAnsi" w:hAnsiTheme="minorHAnsi" w:cstheme="minorHAnsi"/>
          <w:b/>
          <w:color w:val="FFFFFF" w:themeColor="background1"/>
          <w:sz w:val="72"/>
          <w:szCs w:val="52"/>
        </w:rPr>
      </w:pPr>
    </w:p>
    <w:p w14:paraId="784F62A7" w14:textId="77777777" w:rsidR="00EF74B5" w:rsidRPr="00341971" w:rsidRDefault="00671970" w:rsidP="00EF74B5">
      <w:pPr>
        <w:spacing w:after="120"/>
        <w:rPr>
          <w:rFonts w:asciiTheme="minorHAnsi" w:hAnsiTheme="minorHAnsi" w:cstheme="minorHAnsi"/>
          <w:b/>
          <w:color w:val="FFFFFF" w:themeColor="background1"/>
          <w:sz w:val="56"/>
          <w:szCs w:val="48"/>
        </w:rPr>
      </w:pPr>
      <w:r w:rsidRPr="00341971">
        <w:rPr>
          <w:color w:val="FFFFFF" w:themeColor="background1"/>
        </w:rPr>
        <w:t>Automated Test Case Document</w:t>
      </w:r>
    </w:p>
    <w:p w14:paraId="188887C6" w14:textId="394F9218" w:rsidR="00EF74B5" w:rsidRPr="00341971" w:rsidRDefault="00341971" w:rsidP="00EF74B5">
      <w:pPr>
        <w:spacing w:after="120"/>
        <w:rPr>
          <w:rFonts w:asciiTheme="minorHAnsi" w:hAnsiTheme="minorHAnsi" w:cstheme="minorHAnsi"/>
          <w:i/>
          <w:color w:val="FFFFFF" w:themeColor="background1"/>
          <w:sz w:val="56"/>
          <w:szCs w:val="48"/>
        </w:rPr>
      </w:pPr>
      <w:r>
        <w:rPr>
          <w:color w:val="FFFFFF" w:themeColor="background1"/>
        </w:rPr>
        <w:t>Jira Ticket: TEST2-89</w:t>
      </w:r>
    </w:p>
    <w:p w14:paraId="48CD6802" w14:textId="77777777" w:rsidR="00EF74B5" w:rsidRPr="00DB5D03" w:rsidRDefault="00EF74B5" w:rsidP="00EF74B5">
      <w:pPr>
        <w:spacing w:after="120"/>
        <w:rPr>
          <w:rFonts w:asciiTheme="minorHAnsi" w:hAnsiTheme="minorHAnsi" w:cstheme="minorHAnsi"/>
          <w:i/>
          <w:sz w:val="24"/>
          <w:szCs w:val="24"/>
        </w:rPr>
      </w:pPr>
    </w:p>
    <w:tbl>
      <w:tblPr>
        <w:tblStyle w:val="TableGrid"/>
        <w:tblpPr w:leftFromText="180" w:rightFromText="180" w:vertAnchor="text" w:horzAnchor="margin" w:tblpY="-75"/>
        <w:tblW w:w="10370" w:type="dxa"/>
        <w:tblBorders>
          <w:top w:val="none" w:sz="0" w:space="0" w:color="auto"/>
          <w:left w:val="none" w:sz="0" w:space="0" w:color="auto"/>
          <w:bottom w:val="dashed" w:sz="4" w:space="0" w:color="2B5F93" w:themeColor="accent2" w:themeTint="BF"/>
          <w:right w:val="none" w:sz="0" w:space="0" w:color="auto"/>
          <w:insideH w:val="none" w:sz="0" w:space="0" w:color="auto"/>
          <w:insideV w:val="none" w:sz="0" w:space="0" w:color="auto"/>
        </w:tblBorders>
        <w:tblLook w:val="0480" w:firstRow="0" w:lastRow="0" w:firstColumn="1" w:lastColumn="0" w:noHBand="0" w:noVBand="1"/>
      </w:tblPr>
      <w:tblGrid>
        <w:gridCol w:w="2307"/>
        <w:gridCol w:w="8063"/>
      </w:tblGrid>
      <w:tr w:rsidR="007421F6" w:rsidRPr="00DB5D03" w14:paraId="677F8924" w14:textId="77777777" w:rsidTr="2768CCA9">
        <w:trPr>
          <w:trHeight w:val="386"/>
        </w:trPr>
        <w:tc>
          <w:tcPr>
            <w:tcW w:w="0" w:type="auto"/>
            <w:tcBorders>
              <w:top w:val="dashed" w:sz="4" w:space="0" w:color="3898EC" w:themeColor="accent1"/>
              <w:bottom w:val="dashed" w:sz="4" w:space="0" w:color="3898EC" w:themeColor="accent1"/>
            </w:tcBorders>
            <w:vAlign w:val="center"/>
          </w:tcPr>
          <w:p w14:paraId="0B1BED98" w14:textId="77777777" w:rsidR="007421F6" w:rsidRPr="00341971" w:rsidRDefault="007421F6" w:rsidP="007421F6">
            <w:pPr>
              <w:pStyle w:val="NoSpacing"/>
              <w:rPr>
                <w:rFonts w:asciiTheme="minorHAnsi" w:hAnsiTheme="minorHAnsi" w:cstheme="minorHAnsi"/>
                <w:color w:val="FFFFFF" w:themeColor="background1"/>
              </w:rPr>
            </w:pPr>
            <w:r w:rsidRPr="00341971">
              <w:rPr>
                <w:rFonts w:asciiTheme="minorHAnsi" w:hAnsiTheme="minorHAnsi" w:cstheme="minorHAnsi"/>
                <w:color w:val="FFFFFF"/>
              </w:rPr>
              <w:t>Document Classification:</w:t>
            </w:r>
          </w:p>
        </w:tc>
        <w:tc>
          <w:tcPr>
            <w:tcW w:w="8063" w:type="dxa"/>
            <w:tcBorders>
              <w:top w:val="dashed" w:sz="4" w:space="0" w:color="3898EC" w:themeColor="accent1"/>
              <w:bottom w:val="dashed" w:sz="4" w:space="0" w:color="3898EC" w:themeColor="accent1"/>
            </w:tcBorders>
            <w:vAlign w:val="center"/>
          </w:tcPr>
          <w:p w14:paraId="4976A407" w14:textId="77777777" w:rsidR="00D4370E" w:rsidRPr="00341971" w:rsidRDefault="00000000">
            <w:pPr>
              <w:rPr>
                <w:color w:val="FFFFFF" w:themeColor="background1"/>
              </w:rPr>
            </w:pPr>
            <w:r w:rsidRPr="00341971">
              <w:rPr>
                <w:color w:val="FFFFFF"/>
              </w:rPr>
              <w:t>Company Confidential</w:t>
            </w:r>
          </w:p>
        </w:tc>
      </w:tr>
      <w:tr w:rsidR="007421F6" w:rsidRPr="00DB5D03" w14:paraId="73C6E775" w14:textId="77777777" w:rsidTr="2768CCA9">
        <w:trPr>
          <w:trHeight w:val="386"/>
        </w:trPr>
        <w:tc>
          <w:tcPr>
            <w:tcW w:w="0" w:type="auto"/>
            <w:tcBorders>
              <w:top w:val="dashed" w:sz="4" w:space="0" w:color="3898EC" w:themeColor="accent1"/>
              <w:bottom w:val="dashed" w:sz="4" w:space="0" w:color="3898EC" w:themeColor="accent1"/>
            </w:tcBorders>
            <w:vAlign w:val="center"/>
          </w:tcPr>
          <w:p w14:paraId="22BD19CC"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Document Ref:</w:t>
            </w:r>
          </w:p>
        </w:tc>
        <w:tc>
          <w:tcPr>
            <w:tcW w:w="8063" w:type="dxa"/>
            <w:tcBorders>
              <w:top w:val="dashed" w:sz="4" w:space="0" w:color="3898EC" w:themeColor="accent1"/>
              <w:bottom w:val="dashed" w:sz="4" w:space="0" w:color="3898EC" w:themeColor="accent1"/>
            </w:tcBorders>
            <w:vAlign w:val="center"/>
          </w:tcPr>
          <w:p w14:paraId="4B937A48" w14:textId="77777777" w:rsidR="00D4370E" w:rsidRDefault="00000000">
            <w:r w:rsidRPr="00341971">
              <w:rPr>
                <w:color w:val="FFFFFF"/>
              </w:rPr>
              <w:t>Automated Test Case Document</w:t>
            </w:r>
          </w:p>
        </w:tc>
      </w:tr>
      <w:tr w:rsidR="007421F6" w:rsidRPr="00DB5D03" w14:paraId="3E977A3F" w14:textId="77777777" w:rsidTr="2768CCA9">
        <w:trPr>
          <w:trHeight w:val="386"/>
        </w:trPr>
        <w:tc>
          <w:tcPr>
            <w:tcW w:w="0" w:type="auto"/>
            <w:tcBorders>
              <w:top w:val="dashed" w:sz="4" w:space="0" w:color="3898EC" w:themeColor="accent1"/>
              <w:bottom w:val="dashed" w:sz="4" w:space="0" w:color="3898EC" w:themeColor="accent1"/>
            </w:tcBorders>
            <w:vAlign w:val="center"/>
          </w:tcPr>
          <w:p w14:paraId="30AA6266" w14:textId="77777777" w:rsidR="007421F6" w:rsidRPr="00341971" w:rsidRDefault="007421F6" w:rsidP="007421F6">
            <w:pPr>
              <w:pStyle w:val="NoSpacing"/>
              <w:rPr>
                <w:rFonts w:asciiTheme="minorHAnsi" w:hAnsiTheme="minorHAnsi" w:cstheme="minorHAnsi"/>
                <w:color w:val="FFFFFF" w:themeColor="background1"/>
              </w:rPr>
            </w:pPr>
            <w:r w:rsidRPr="00341971">
              <w:rPr>
                <w:rFonts w:asciiTheme="minorHAnsi" w:hAnsiTheme="minorHAnsi" w:cstheme="minorHAnsi"/>
                <w:color w:val="FFFFFF"/>
              </w:rPr>
              <w:t>Version:</w:t>
            </w:r>
          </w:p>
        </w:tc>
        <w:tc>
          <w:tcPr>
            <w:tcW w:w="8063" w:type="dxa"/>
            <w:tcBorders>
              <w:top w:val="dashed" w:sz="4" w:space="0" w:color="3898EC" w:themeColor="accent1"/>
              <w:bottom w:val="dashed" w:sz="4" w:space="0" w:color="3898EC" w:themeColor="accent1"/>
            </w:tcBorders>
            <w:vAlign w:val="center"/>
          </w:tcPr>
          <w:p w14:paraId="138DB64E" w14:textId="77777777" w:rsidR="00D4370E" w:rsidRPr="00341971" w:rsidRDefault="00000000">
            <w:pPr>
              <w:rPr>
                <w:color w:val="FFFFFF" w:themeColor="background1"/>
              </w:rPr>
            </w:pPr>
            <w:r w:rsidRPr="00341971">
              <w:rPr>
                <w:color w:val="FFFFFF"/>
              </w:rPr>
              <w:t>1.0</w:t>
            </w:r>
          </w:p>
        </w:tc>
      </w:tr>
      <w:tr w:rsidR="007421F6" w:rsidRPr="00DB5D03" w14:paraId="5DE1A02F" w14:textId="77777777" w:rsidTr="2768CCA9">
        <w:trPr>
          <w:trHeight w:val="386"/>
        </w:trPr>
        <w:tc>
          <w:tcPr>
            <w:tcW w:w="0" w:type="auto"/>
            <w:tcBorders>
              <w:top w:val="dashed" w:sz="4" w:space="0" w:color="3898EC" w:themeColor="accent1"/>
              <w:bottom w:val="dashed" w:sz="4" w:space="0" w:color="3898EC" w:themeColor="accent1"/>
            </w:tcBorders>
            <w:vAlign w:val="center"/>
          </w:tcPr>
          <w:p w14:paraId="5439874C"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Date:</w:t>
            </w:r>
          </w:p>
        </w:tc>
        <w:tc>
          <w:tcPr>
            <w:tcW w:w="8063" w:type="dxa"/>
            <w:tcBorders>
              <w:top w:val="dashed" w:sz="4" w:space="0" w:color="3898EC" w:themeColor="accent1"/>
              <w:bottom w:val="dashed" w:sz="4" w:space="0" w:color="3898EC" w:themeColor="accent1"/>
            </w:tcBorders>
            <w:vAlign w:val="center"/>
          </w:tcPr>
          <w:p>
            <w:r>
              <w:rPr>
                <w:rFonts w:ascii="Arial" w:hAnsi="Arial"/>
                <w:color w:val="FFFFFF"/>
                <w:sz w:val="18"/>
              </w:rPr>
              <w:t>30/10/2026</w:t>
            </w:r>
          </w:p>
        </w:tc>
      </w:tr>
      <w:tr w:rsidR="007421F6" w:rsidRPr="00DB5D03" w14:paraId="03F7E5F6" w14:textId="77777777" w:rsidTr="2768CCA9">
        <w:trPr>
          <w:trHeight w:val="386"/>
        </w:trPr>
        <w:tc>
          <w:tcPr>
            <w:tcW w:w="0" w:type="auto"/>
            <w:tcBorders>
              <w:top w:val="dashed" w:sz="4" w:space="0" w:color="3898EC" w:themeColor="accent1"/>
              <w:bottom w:val="dashed" w:sz="4" w:space="0" w:color="3898EC" w:themeColor="accent1"/>
            </w:tcBorders>
            <w:vAlign w:val="center"/>
          </w:tcPr>
          <w:p w14:paraId="33CB013E"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Document Author:</w:t>
            </w:r>
          </w:p>
        </w:tc>
        <w:tc>
          <w:tcPr>
            <w:tcW w:w="8063" w:type="dxa"/>
            <w:tcBorders>
              <w:top w:val="dashed" w:sz="4" w:space="0" w:color="3898EC" w:themeColor="accent1"/>
              <w:bottom w:val="dashed" w:sz="4" w:space="0" w:color="3898EC" w:themeColor="accent1"/>
            </w:tcBorders>
            <w:vAlign w:val="center"/>
          </w:tcPr>
          <w:p>
            <w:r>
              <w:rPr>
                <w:rFonts w:ascii="Arial" w:hAnsi="Arial"/>
                <w:color w:val="FFFFFF"/>
                <w:sz w:val="18"/>
              </w:rPr>
              <w:t>Automated TEST2 Evidence Review</w:t>
            </w:r>
          </w:p>
        </w:tc>
      </w:tr>
      <w:tr w:rsidR="007421F6" w:rsidRPr="00DB5D03" w14:paraId="4D648B39" w14:textId="77777777" w:rsidTr="2768CCA9">
        <w:trPr>
          <w:trHeight w:val="386"/>
        </w:trPr>
        <w:tc>
          <w:tcPr>
            <w:tcW w:w="0" w:type="auto"/>
            <w:tcBorders>
              <w:top w:val="dashed" w:sz="4" w:space="0" w:color="3898EC" w:themeColor="accent1"/>
              <w:bottom w:val="dashed" w:sz="4" w:space="0" w:color="3898EC" w:themeColor="accent1"/>
            </w:tcBorders>
            <w:vAlign w:val="center"/>
          </w:tcPr>
          <w:p w14:paraId="583DCA3C"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Document Owner:</w:t>
            </w:r>
          </w:p>
        </w:tc>
        <w:tc>
          <w:tcPr>
            <w:tcW w:w="8063" w:type="dxa"/>
            <w:tcBorders>
              <w:top w:val="dashed" w:sz="4" w:space="0" w:color="3898EC" w:themeColor="accent1"/>
              <w:bottom w:val="dashed" w:sz="4" w:space="0" w:color="3898EC" w:themeColor="accent1"/>
            </w:tcBorders>
            <w:vAlign w:val="center"/>
          </w:tcPr>
          <w:p w14:paraId="55843EA8" w14:textId="77777777" w:rsidR="00D4370E" w:rsidRDefault="00000000">
            <w:r w:rsidRPr="00341971">
              <w:rPr>
                <w:color w:val="FFFFFF"/>
              </w:rPr>
              <w:t>Quality Assurance / Metricell</w:t>
            </w:r>
          </w:p>
        </w:tc>
      </w:tr>
    </w:tbl>
    <w:p w14:paraId="253DDB88" w14:textId="77777777" w:rsidR="00EF74B5" w:rsidRDefault="00EF74B5" w:rsidP="00EF74B5">
      <w:pPr>
        <w:jc w:val="center"/>
        <w:rPr>
          <w:rFonts w:asciiTheme="minorHAnsi" w:hAnsiTheme="minorHAnsi" w:cstheme="minorHAnsi"/>
          <w:i/>
          <w:sz w:val="24"/>
          <w:szCs w:val="24"/>
        </w:rPr>
      </w:pPr>
    </w:p>
    <w:p w14:paraId="511BB15E" w14:textId="77777777" w:rsidR="00B93EA3" w:rsidRDefault="00B93EA3" w:rsidP="00EF74B5">
      <w:pPr>
        <w:jc w:val="center"/>
        <w:rPr>
          <w:rFonts w:asciiTheme="minorHAnsi" w:hAnsiTheme="minorHAnsi" w:cstheme="minorHAnsi"/>
          <w:i/>
          <w:sz w:val="24"/>
          <w:szCs w:val="24"/>
        </w:rPr>
      </w:pPr>
    </w:p>
    <w:p w14:paraId="2E704F7F" w14:textId="77777777" w:rsidR="00B93EA3" w:rsidRPr="00DB5D03" w:rsidRDefault="00B93EA3" w:rsidP="00EF74B5">
      <w:pPr>
        <w:jc w:val="center"/>
        <w:rPr>
          <w:rFonts w:asciiTheme="minorHAnsi" w:hAnsiTheme="minorHAnsi" w:cstheme="minorHAnsi"/>
          <w:i/>
          <w:sz w:val="24"/>
          <w:szCs w:val="24"/>
        </w:rPr>
      </w:pPr>
    </w:p>
    <w:p w14:paraId="25A687A4" w14:textId="77777777" w:rsidR="00EF74B5" w:rsidRPr="00DB5D03" w:rsidRDefault="00EF74B5" w:rsidP="00806B76">
      <w:pPr>
        <w:rPr>
          <w:rFonts w:asciiTheme="minorHAnsi" w:hAnsiTheme="minorHAnsi" w:cstheme="minorHAnsi"/>
          <w:i/>
          <w:sz w:val="24"/>
          <w:szCs w:val="24"/>
        </w:rPr>
      </w:pPr>
    </w:p>
    <w:p w14:paraId="00AE6384" w14:textId="77777777" w:rsidR="00EF74B5" w:rsidRPr="00DB5D03" w:rsidRDefault="00EF74B5" w:rsidP="00EF74B5">
      <w:pPr>
        <w:jc w:val="center"/>
        <w:rPr>
          <w:rFonts w:asciiTheme="minorHAnsi" w:hAnsiTheme="minorHAnsi" w:cstheme="minorHAnsi"/>
          <w:i/>
          <w:sz w:val="24"/>
          <w:szCs w:val="24"/>
        </w:rPr>
      </w:pPr>
    </w:p>
    <w:p w14:paraId="3D2C76A0" w14:textId="77777777" w:rsidR="00EF74B5" w:rsidRPr="00DB5D03" w:rsidRDefault="00EF74B5" w:rsidP="00EF74B5">
      <w:pPr>
        <w:jc w:val="center"/>
        <w:rPr>
          <w:rFonts w:asciiTheme="minorHAnsi" w:hAnsiTheme="minorHAnsi" w:cstheme="minorHAnsi"/>
          <w:i/>
          <w:sz w:val="24"/>
          <w:szCs w:val="24"/>
        </w:rPr>
      </w:pPr>
    </w:p>
    <w:p w14:paraId="6DCFB064" w14:textId="77777777" w:rsidR="00EF74B5" w:rsidRPr="00DB5D03" w:rsidRDefault="00EF74B5" w:rsidP="00EF74B5">
      <w:pPr>
        <w:jc w:val="center"/>
        <w:rPr>
          <w:rFonts w:asciiTheme="minorHAnsi" w:hAnsiTheme="minorHAnsi" w:cstheme="minorHAnsi"/>
          <w:i/>
          <w:sz w:val="24"/>
          <w:szCs w:val="24"/>
        </w:rPr>
      </w:pPr>
    </w:p>
    <w:p w14:paraId="53AED095" w14:textId="77777777" w:rsidR="00EF74B5" w:rsidRPr="00DB5D03" w:rsidRDefault="00EF74B5" w:rsidP="00EF74B5">
      <w:pPr>
        <w:jc w:val="center"/>
        <w:rPr>
          <w:rFonts w:asciiTheme="minorHAnsi" w:hAnsiTheme="minorHAnsi" w:cstheme="minorHAnsi"/>
          <w:i/>
          <w:sz w:val="24"/>
          <w:szCs w:val="24"/>
        </w:rPr>
      </w:pPr>
    </w:p>
    <w:p w14:paraId="7484BF77" w14:textId="77777777" w:rsidR="00EF74B5" w:rsidRPr="00DB5D03" w:rsidRDefault="00EF74B5" w:rsidP="00EF74B5">
      <w:pPr>
        <w:jc w:val="center"/>
        <w:rPr>
          <w:rFonts w:asciiTheme="minorHAnsi" w:hAnsiTheme="minorHAnsi" w:cstheme="minorHAnsi"/>
          <w:i/>
          <w:sz w:val="24"/>
          <w:szCs w:val="24"/>
        </w:rPr>
      </w:pPr>
    </w:p>
    <w:p w14:paraId="23B2222E" w14:textId="77777777" w:rsidR="00EF74B5" w:rsidRPr="00DB5D03" w:rsidRDefault="006B0503" w:rsidP="00EF74B5">
      <w:pPr>
        <w:jc w:val="center"/>
        <w:rPr>
          <w:rFonts w:asciiTheme="minorHAnsi" w:hAnsiTheme="minorHAnsi" w:cstheme="minorHAnsi"/>
          <w:i/>
          <w:sz w:val="24"/>
          <w:szCs w:val="24"/>
        </w:rPr>
      </w:pPr>
      <w:r>
        <w:rPr>
          <w:rFonts w:asciiTheme="minorHAnsi" w:hAnsiTheme="minorHAnsi" w:cstheme="minorHAnsi"/>
          <w:i/>
          <w:noProof/>
          <w:sz w:val="24"/>
          <w:szCs w:val="24"/>
          <w:lang w:eastAsia="en-GB"/>
        </w:rPr>
        <mc:AlternateContent>
          <mc:Choice Requires="wpg">
            <w:drawing>
              <wp:anchor distT="0" distB="0" distL="114300" distR="114300" simplePos="0" relativeHeight="251658240" behindDoc="0" locked="0" layoutInCell="1" allowOverlap="1" wp14:anchorId="63C14F1C" wp14:editId="69AD3F13">
                <wp:simplePos x="0" y="0"/>
                <wp:positionH relativeFrom="column">
                  <wp:posOffset>61595</wp:posOffset>
                </wp:positionH>
                <wp:positionV relativeFrom="paragraph">
                  <wp:posOffset>10160</wp:posOffset>
                </wp:positionV>
                <wp:extent cx="3561080" cy="695325"/>
                <wp:effectExtent l="0" t="0" r="1270" b="0"/>
                <wp:wrapSquare wrapText="bothSides"/>
                <wp:docPr id="219838806" name="Group 1"/>
                <wp:cNvGraphicFramePr/>
                <a:graphic xmlns:a="http://schemas.openxmlformats.org/drawingml/2006/main">
                  <a:graphicData uri="http://schemas.microsoft.com/office/word/2010/wordprocessingGroup">
                    <wpg:wgp>
                      <wpg:cNvGrpSpPr/>
                      <wpg:grpSpPr>
                        <a:xfrm>
                          <a:off x="0" y="0"/>
                          <a:ext cx="3561080" cy="695325"/>
                          <a:chOff x="0" y="0"/>
                          <a:chExt cx="4228465" cy="825500"/>
                        </a:xfrm>
                      </wpg:grpSpPr>
                      <pic:pic xmlns:pic="http://schemas.openxmlformats.org/drawingml/2006/picture">
                        <pic:nvPicPr>
                          <pic:cNvPr id="14" name="Picture 14" descr="Text&#10;&#10;Description automatically generated"/>
                          <pic:cNvPicPr>
                            <a:picLocks noChangeAspect="1"/>
                          </pic:cNvPicPr>
                        </pic:nvPicPr>
                        <pic:blipFill>
                          <a:blip r:embed="rId13"/>
                          <a:stretch>
                            <a:fillRect/>
                          </a:stretch>
                        </pic:blipFill>
                        <pic:spPr>
                          <a:xfrm>
                            <a:off x="0" y="0"/>
                            <a:ext cx="3511550" cy="825500"/>
                          </a:xfrm>
                          <a:prstGeom prst="rect">
                            <a:avLst/>
                          </a:prstGeom>
                        </pic:spPr>
                      </pic:pic>
                      <pic:pic xmlns:pic="http://schemas.openxmlformats.org/drawingml/2006/picture">
                        <pic:nvPicPr>
                          <pic:cNvPr id="15" name="Picture 15" descr="Logo, company name&#10;&#10;Description automatically generated"/>
                          <pic:cNvPicPr>
                            <a:picLocks noChangeAspect="1"/>
                          </pic:cNvPicPr>
                        </pic:nvPicPr>
                        <pic:blipFill>
                          <a:blip r:embed="rId14"/>
                          <a:stretch>
                            <a:fillRect/>
                          </a:stretch>
                        </pic:blipFill>
                        <pic:spPr>
                          <a:xfrm>
                            <a:off x="3629025" y="0"/>
                            <a:ext cx="599440" cy="718820"/>
                          </a:xfrm>
                          <a:prstGeom prst="rect">
                            <a:avLst/>
                          </a:prstGeom>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vg="http://schemas.microsoft.com/office/drawing/2016/SVG/main" xmlns:a14="http://schemas.microsoft.com/office/drawing/2010/main" xmlns:arto="http://schemas.microsoft.com/office/word/2006/arto">
            <w:pict>
              <v:group id="Group 1" style="position:absolute;margin-left:4.85pt;margin-top:.8pt;width:280.4pt;height:54.75pt;z-index:251658240;mso-width-relative:margin;mso-height-relative:margin" coordsize="42284,8255" o:spid="_x0000_s1026" w14:anchorId="01212EF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4" style="position:absolute;width:35115;height:8255;visibility:visible;mso-wrap-style:square" alt="Text&#10;&#10;Description automatically generated"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">
                  <v:imagedata o:title="Text&#10;&#10;Description automatically generated" r:id="rId15"/>
                </v:shape>
                <v:shape id="Picture 15" style="position:absolute;left:36290;width:5994;height:7188;visibility:visible;mso-wrap-style:square" alt="Logo, company name&#10;&#10;Description automatically generated"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">
                  <v:imagedata o:title="Logo, company name&#10;&#10;Description automatically generated" r:id="rId16"/>
                </v:shape>
                <w10:wrap type="square"/>
              </v:group>
            </w:pict>
          </mc:Fallback>
        </mc:AlternateContent>
      </w:r>
    </w:p>
    <w:p w14:paraId="03D6128F" w14:textId="77777777" w:rsidR="00EF74B5" w:rsidRPr="00DB5D03" w:rsidRDefault="00EF74B5" w:rsidP="00EF74B5">
      <w:pPr>
        <w:jc w:val="center"/>
        <w:rPr>
          <w:rFonts w:asciiTheme="minorHAnsi" w:hAnsiTheme="minorHAnsi" w:cstheme="minorHAnsi"/>
          <w:i/>
          <w:sz w:val="24"/>
          <w:szCs w:val="24"/>
        </w:rPr>
      </w:pPr>
    </w:p>
    <w:p w14:paraId="4692B53E" w14:textId="77777777" w:rsidR="00607711" w:rsidRDefault="00607711" w:rsidP="005C7708">
      <w:pPr>
        <w:jc w:val="center"/>
        <w:rPr>
          <w:rFonts w:ascii="Century Gothic" w:hAnsi="Century Gothic"/>
          <w:i/>
          <w:sz w:val="24"/>
          <w:szCs w:val="24"/>
        </w:rPr>
      </w:pPr>
    </w:p>
    <w:p w14:paraId="053FD555" w14:textId="77777777" w:rsidR="00EF5D96" w:rsidRDefault="00EF5D96" w:rsidP="00EF5D96">
      <w:pPr>
        <w:rPr>
          <w:rFonts w:asciiTheme="minorHAnsi" w:hAnsiTheme="minorHAnsi" w:cstheme="minorHAnsi"/>
          <w:i/>
          <w:iCs/>
          <w:color w:val="FFFFFF" w:themeColor="background1"/>
          <w:sz w:val="16"/>
          <w:szCs w:val="16"/>
        </w:rPr>
      </w:pPr>
    </w:p>
    <w:p w14:paraId="7CE7CE21" w14:textId="77777777" w:rsidR="00EF5D96" w:rsidRDefault="00EF5D96" w:rsidP="00EF5D96">
      <w:pPr>
        <w:rPr>
          <w:rFonts w:asciiTheme="minorHAnsi" w:hAnsiTheme="minorHAnsi" w:cstheme="minorHAnsi"/>
          <w:i/>
          <w:iCs/>
          <w:color w:val="FFFFFF" w:themeColor="background1"/>
          <w:sz w:val="16"/>
          <w:szCs w:val="16"/>
        </w:rPr>
      </w:pPr>
    </w:p>
    <w:p w14:paraId="63DBC74A" w14:textId="77777777" w:rsidR="00EF5D96" w:rsidRDefault="00EF5D96" w:rsidP="00EF5D96">
      <w:pPr>
        <w:rPr>
          <w:rFonts w:ascii="Century Gothic" w:hAnsi="Century Gothic"/>
          <w:i/>
          <w:sz w:val="24"/>
          <w:szCs w:val="24"/>
        </w:rPr>
      </w:pPr>
      <w:r w:rsidRPr="0068643B">
        <w:rPr>
          <w:rFonts w:asciiTheme="minorHAnsi" w:hAnsiTheme="minorHAnsi" w:cstheme="minorHAnsi"/>
          <w:i/>
          <w:iCs/>
          <w:color w:val="FFFFFF" w:themeColor="background1"/>
          <w:sz w:val="16"/>
          <w:szCs w:val="16"/>
        </w:rPr>
        <w:t xml:space="preserve">This document and its content </w:t>
      </w:r>
      <w:proofErr w:type="gramStart"/>
      <w:r w:rsidRPr="0068643B">
        <w:rPr>
          <w:rFonts w:asciiTheme="minorHAnsi" w:hAnsiTheme="minorHAnsi" w:cstheme="minorHAnsi"/>
          <w:i/>
          <w:iCs/>
          <w:color w:val="FFFFFF" w:themeColor="background1"/>
          <w:sz w:val="16"/>
          <w:szCs w:val="16"/>
        </w:rPr>
        <w:t>is</w:t>
      </w:r>
      <w:proofErr w:type="gramEnd"/>
      <w:r w:rsidRPr="0068643B">
        <w:rPr>
          <w:rFonts w:asciiTheme="minorHAnsi" w:hAnsiTheme="minorHAnsi" w:cstheme="minorHAnsi"/>
          <w:i/>
          <w:iCs/>
          <w:color w:val="FFFFFF" w:themeColor="background1"/>
          <w:sz w:val="16"/>
          <w:szCs w:val="16"/>
        </w:rPr>
        <w:t xml:space="preserve"> copyright of Metricell Limited @ </w:t>
      </w:r>
      <w:r>
        <w:rPr>
          <w:rFonts w:asciiTheme="minorHAnsi" w:hAnsiTheme="minorHAnsi" w:cstheme="minorHAnsi"/>
          <w:i/>
          <w:iCs/>
          <w:color w:val="FFFFFF" w:themeColor="background1"/>
          <w:sz w:val="16"/>
          <w:szCs w:val="16"/>
        </w:rPr>
        <w:t>202</w:t>
      </w:r>
      <w:r w:rsidR="0003610E">
        <w:rPr>
          <w:rFonts w:asciiTheme="minorHAnsi" w:hAnsiTheme="minorHAnsi" w:cstheme="minorHAnsi"/>
          <w:i/>
          <w:iCs/>
          <w:color w:val="FFFFFF" w:themeColor="background1"/>
          <w:sz w:val="16"/>
          <w:szCs w:val="16"/>
        </w:rPr>
        <w:t>6</w:t>
      </w:r>
      <w:r w:rsidRPr="0068643B">
        <w:rPr>
          <w:rFonts w:asciiTheme="minorHAnsi" w:hAnsiTheme="minorHAnsi" w:cstheme="minorHAnsi"/>
          <w:i/>
          <w:iCs/>
          <w:color w:val="FFFFFF" w:themeColor="background1"/>
          <w:sz w:val="16"/>
          <w:szCs w:val="16"/>
        </w:rPr>
        <w:t xml:space="preserve"> all rights reserved. All information contained herein is the intellectual property of Metricell Limited and should be treated as confidential. Any external redistribution of reproduction of part or </w:t>
      </w:r>
      <w:proofErr w:type="gramStart"/>
      <w:r w:rsidRPr="0068643B">
        <w:rPr>
          <w:rFonts w:asciiTheme="minorHAnsi" w:hAnsiTheme="minorHAnsi" w:cstheme="minorHAnsi"/>
          <w:i/>
          <w:iCs/>
          <w:color w:val="FFFFFF" w:themeColor="background1"/>
          <w:sz w:val="16"/>
          <w:szCs w:val="16"/>
        </w:rPr>
        <w:t>all of</w:t>
      </w:r>
      <w:proofErr w:type="gramEnd"/>
      <w:r w:rsidRPr="0068643B">
        <w:rPr>
          <w:rFonts w:asciiTheme="minorHAnsi" w:hAnsiTheme="minorHAnsi" w:cstheme="minorHAnsi"/>
          <w:i/>
          <w:iCs/>
          <w:color w:val="FFFFFF" w:themeColor="background1"/>
          <w:sz w:val="16"/>
          <w:szCs w:val="16"/>
        </w:rPr>
        <w:t xml:space="preserve"> the contents in any form is prohibited unless expressly agreed with Metricell Limited in writing. Any reproduced content must include the following statement; “Part or all of the content contained herein is copyright of Metricell Limited @ </w:t>
      </w:r>
      <w:r>
        <w:rPr>
          <w:rFonts w:asciiTheme="minorHAnsi" w:hAnsiTheme="minorHAnsi" w:cstheme="minorHAnsi"/>
          <w:i/>
          <w:iCs/>
          <w:color w:val="FFFFFF" w:themeColor="background1"/>
          <w:sz w:val="16"/>
          <w:szCs w:val="16"/>
        </w:rPr>
        <w:t>202</w:t>
      </w:r>
      <w:r w:rsidR="0003610E">
        <w:rPr>
          <w:rFonts w:asciiTheme="minorHAnsi" w:hAnsiTheme="minorHAnsi" w:cstheme="minorHAnsi"/>
          <w:i/>
          <w:iCs/>
          <w:color w:val="FFFFFF" w:themeColor="background1"/>
          <w:sz w:val="16"/>
          <w:szCs w:val="16"/>
        </w:rPr>
        <w:t>6</w:t>
      </w:r>
      <w:r w:rsidRPr="0068643B">
        <w:rPr>
          <w:rFonts w:asciiTheme="minorHAnsi" w:hAnsiTheme="minorHAnsi" w:cstheme="minorHAnsi"/>
          <w:i/>
          <w:iCs/>
          <w:color w:val="FFFFFF" w:themeColor="background1"/>
          <w:sz w:val="16"/>
          <w:szCs w:val="16"/>
        </w:rPr>
        <w:t xml:space="preserve"> all rights reserved”.</w:t>
      </w:r>
    </w:p>
    <w:sdt>
      <w:sdtPr>
        <w:rPr>
          <w:rFonts w:ascii="Calibri" w:eastAsia="Calibri" w:hAnsi="Calibri" w:cs="Calibri"/>
          <w:color w:val="132A41" w:themeColor="accent2"/>
          <w:sz w:val="22"/>
          <w:szCs w:val="22"/>
          <w:lang w:val="en-GB"/>
        </w:rPr>
        <w:id w:val="-915851390"/>
        <w:docPartObj>
          <w:docPartGallery w:val="Table of Contents"/>
          <w:docPartUnique/>
        </w:docPartObj>
      </w:sdtPr>
      <w:sdtEndPr>
        <w:rPr>
          <w:b w:val="0"/>
          <w:bCs w:val="0"/>
          <w:noProof/>
        </w:rPr>
      </w:sdtEndPr>
      <w:sdtContent>
        <w:p w14:paraId="0179531B" w14:textId="77777777" w:rsidR="002F6A9B" w:rsidRDefault="002F6A9B" w:rsidP="00341971">
          <w:pPr>
            <w:pStyle w:val="TOCHeading"/>
          </w:pPr>
          <w:r>
            <w:t>Table of Contents</w:t>
          </w:r>
        </w:p>
        <w:p w14:paraId="2675D188" w14:textId="77777777" w:rsidR="00677D58" w:rsidRDefault="002F6A9B">
          <w:pPr>
            <w:pStyle w:val="TOC1"/>
            <w:rPr>
              <w:rFonts w:asciiTheme="minorHAnsi" w:eastAsiaTheme="minorEastAsia" w:hAnsiTheme="minorHAnsi" w:cstheme="minorBidi"/>
              <w:noProof/>
              <w:color w:val="auto"/>
              <w:kern w:val="2"/>
              <w:sz w:val="24"/>
              <w:szCs w:val="24"/>
              <w:lang w:eastAsia="en-GB"/>
              <w14:ligatures w14:val="standardContextual"/>
            </w:rPr>
          </w:pPr>
          <w:r>
            <w:fldChar w:fldCharType="begin"/>
          </w:r>
          <w:r>
            <w:instrText xml:space="preserve"> TOC \o "1-3" \h \z \u </w:instrText>
          </w:r>
          <w:r>
            <w:fldChar w:fldCharType="separate"/>
          </w:r>
          <w:hyperlink w:anchor="_Toc230683171" w:history="1">
            <w:r w:rsidR="00677D58" w:rsidRPr="001A06CF">
              <w:rPr>
                <w:rStyle w:val="Hyperlink"/>
                <w:noProof/>
              </w:rPr>
              <w:t>1</w:t>
            </w:r>
            <w:r w:rsidR="00677D58">
              <w:rPr>
                <w:rFonts w:asciiTheme="minorHAnsi" w:eastAsiaTheme="minorEastAsia" w:hAnsiTheme="minorHAnsi" w:cstheme="minorBidi"/>
                <w:noProof/>
                <w:color w:val="auto"/>
                <w:kern w:val="2"/>
                <w:sz w:val="24"/>
                <w:szCs w:val="24"/>
                <w:lang w:eastAsia="en-GB"/>
                <w14:ligatures w14:val="standardContextual"/>
              </w:rPr>
              <w:tab/>
            </w:r>
            <w:r w:rsidR="00677D58" w:rsidRPr="001A06CF">
              <w:rPr>
                <w:rStyle w:val="Hyperlink"/>
                <w:noProof/>
              </w:rPr>
              <w:t>Revision History</w:t>
            </w:r>
            <w:r w:rsidR="00677D58">
              <w:rPr>
                <w:noProof/>
                <w:webHidden/>
              </w:rPr>
              <w:tab/>
            </w:r>
            <w:r w:rsidR="00677D58">
              <w:rPr>
                <w:noProof/>
                <w:webHidden/>
              </w:rPr>
              <w:fldChar w:fldCharType="begin"/>
            </w:r>
            <w:r w:rsidR="00677D58">
              <w:rPr>
                <w:noProof/>
                <w:webHidden/>
              </w:rPr>
              <w:instrText xml:space="preserve"> PAGEREF _Toc230683171 \h </w:instrText>
            </w:r>
            <w:r w:rsidR="00677D58">
              <w:rPr>
                <w:noProof/>
                <w:webHidden/>
              </w:rPr>
            </w:r>
            <w:r w:rsidR="00677D58">
              <w:rPr>
                <w:noProof/>
                <w:webHidden/>
              </w:rPr>
              <w:fldChar w:fldCharType="separate"/>
            </w:r>
            <w:r w:rsidR="00677D58">
              <w:rPr>
                <w:noProof/>
                <w:webHidden/>
              </w:rPr>
              <w:t>2</w:t>
            </w:r>
            <w:r w:rsidR="00677D58">
              <w:rPr>
                <w:noProof/>
                <w:webHidden/>
              </w:rPr>
              <w:fldChar w:fldCharType="end"/>
            </w:r>
          </w:hyperlink>
        </w:p>
        <w:p w14:paraId="10F41405" w14:textId="77777777" w:rsidR="00677D58" w:rsidRDefault="00677D58">
          <w:pPr>
            <w:pStyle w:val="TOC1"/>
            <w:rPr>
              <w:rFonts w:asciiTheme="minorHAnsi" w:eastAsiaTheme="minorEastAsia" w:hAnsiTheme="minorHAnsi" w:cstheme="minorBidi"/>
              <w:noProof/>
              <w:color w:val="auto"/>
              <w:kern w:val="2"/>
              <w:sz w:val="24"/>
              <w:szCs w:val="24"/>
              <w:lang w:eastAsia="en-GB"/>
              <w14:ligatures w14:val="standardContextual"/>
            </w:rPr>
          </w:pPr>
          <w:hyperlink w:anchor="_Toc230683172" w:history="1">
            <w:r w:rsidRPr="001A06CF">
              <w:rPr>
                <w:rStyle w:val="Hyperlink"/>
                <w:noProof/>
              </w:rPr>
              <w:t>2</w:t>
            </w:r>
            <w:r>
              <w:rPr>
                <w:rFonts w:asciiTheme="minorHAnsi" w:eastAsiaTheme="minorEastAsia" w:hAnsiTheme="minorHAnsi" w:cstheme="minorBidi"/>
                <w:noProof/>
                <w:color w:val="auto"/>
                <w:kern w:val="2"/>
                <w:sz w:val="24"/>
                <w:szCs w:val="24"/>
                <w:lang w:eastAsia="en-GB"/>
                <w14:ligatures w14:val="standardContextual"/>
              </w:rPr>
              <w:tab/>
            </w:r>
            <w:r w:rsidRPr="001A06CF">
              <w:rPr>
                <w:rStyle w:val="Hyperlink"/>
                <w:noProof/>
              </w:rPr>
              <w:t>Test Cycle Information</w:t>
            </w:r>
            <w:r>
              <w:rPr>
                <w:noProof/>
                <w:webHidden/>
              </w:rPr>
              <w:tab/>
            </w:r>
            <w:r>
              <w:rPr>
                <w:noProof/>
                <w:webHidden/>
              </w:rPr>
              <w:fldChar w:fldCharType="begin"/>
            </w:r>
            <w:r>
              <w:rPr>
                <w:noProof/>
                <w:webHidden/>
              </w:rPr>
              <w:instrText xml:space="preserve"> PAGEREF _Toc230683172 \h </w:instrText>
            </w:r>
            <w:r>
              <w:rPr>
                <w:noProof/>
                <w:webHidden/>
              </w:rPr>
            </w:r>
            <w:r>
              <w:rPr>
                <w:noProof/>
                <w:webHidden/>
              </w:rPr>
              <w:fldChar w:fldCharType="separate"/>
            </w:r>
            <w:r>
              <w:rPr>
                <w:noProof/>
                <w:webHidden/>
              </w:rPr>
              <w:t>3</w:t>
            </w:r>
            <w:r>
              <w:rPr>
                <w:noProof/>
                <w:webHidden/>
              </w:rPr>
              <w:fldChar w:fldCharType="end"/>
            </w:r>
          </w:hyperlink>
        </w:p>
        <w:p w14:paraId="7EB0B8F9" w14:textId="77777777" w:rsidR="00677D58" w:rsidRDefault="00677D58">
          <w:pPr>
            <w:pStyle w:val="TOC1"/>
            <w:rPr>
              <w:rFonts w:asciiTheme="minorHAnsi" w:eastAsiaTheme="minorEastAsia" w:hAnsiTheme="minorHAnsi" w:cstheme="minorBidi"/>
              <w:noProof/>
              <w:color w:val="auto"/>
              <w:kern w:val="2"/>
              <w:sz w:val="24"/>
              <w:szCs w:val="24"/>
              <w:lang w:eastAsia="en-GB"/>
              <w14:ligatures w14:val="standardContextual"/>
            </w:rPr>
          </w:pPr>
          <w:hyperlink w:anchor="_Toc230683173" w:history="1">
            <w:r w:rsidRPr="001A06CF">
              <w:rPr>
                <w:rStyle w:val="Hyperlink"/>
                <w:noProof/>
              </w:rPr>
              <w:t>3</w:t>
            </w:r>
            <w:r>
              <w:rPr>
                <w:rFonts w:asciiTheme="minorHAnsi" w:eastAsiaTheme="minorEastAsia" w:hAnsiTheme="minorHAnsi" w:cstheme="minorBidi"/>
                <w:noProof/>
                <w:color w:val="auto"/>
                <w:kern w:val="2"/>
                <w:sz w:val="24"/>
                <w:szCs w:val="24"/>
                <w:lang w:eastAsia="en-GB"/>
                <w14:ligatures w14:val="standardContextual"/>
              </w:rPr>
              <w:tab/>
            </w:r>
            <w:r w:rsidRPr="001A06CF">
              <w:rPr>
                <w:rStyle w:val="Hyperlink"/>
                <w:noProof/>
              </w:rPr>
              <w:t>Test Summary</w:t>
            </w:r>
            <w:r>
              <w:rPr>
                <w:noProof/>
                <w:webHidden/>
              </w:rPr>
              <w:tab/>
            </w:r>
            <w:r>
              <w:rPr>
                <w:noProof/>
                <w:webHidden/>
              </w:rPr>
              <w:fldChar w:fldCharType="begin"/>
            </w:r>
            <w:r>
              <w:rPr>
                <w:noProof/>
                <w:webHidden/>
              </w:rPr>
              <w:instrText xml:space="preserve"> PAGEREF _Toc230683173 \h </w:instrText>
            </w:r>
            <w:r>
              <w:rPr>
                <w:noProof/>
                <w:webHidden/>
              </w:rPr>
            </w:r>
            <w:r>
              <w:rPr>
                <w:noProof/>
                <w:webHidden/>
              </w:rPr>
              <w:fldChar w:fldCharType="separate"/>
            </w:r>
            <w:r>
              <w:rPr>
                <w:noProof/>
                <w:webHidden/>
              </w:rPr>
              <w:t>3</w:t>
            </w:r>
            <w:r>
              <w:rPr>
                <w:noProof/>
                <w:webHidden/>
              </w:rPr>
              <w:fldChar w:fldCharType="end"/>
            </w:r>
          </w:hyperlink>
        </w:p>
        <w:p w14:paraId="5CB53702" w14:textId="77777777" w:rsidR="00677D58" w:rsidRDefault="00677D58">
          <w:pPr>
            <w:pStyle w:val="TOC1"/>
            <w:rPr>
              <w:rFonts w:asciiTheme="minorHAnsi" w:eastAsiaTheme="minorEastAsia" w:hAnsiTheme="minorHAnsi" w:cstheme="minorBidi"/>
              <w:noProof/>
              <w:color w:val="auto"/>
              <w:kern w:val="2"/>
              <w:sz w:val="24"/>
              <w:szCs w:val="24"/>
              <w:lang w:eastAsia="en-GB"/>
              <w14:ligatures w14:val="standardContextual"/>
            </w:rPr>
          </w:pPr>
          <w:hyperlink w:anchor="_Toc230683174" w:history="1">
            <w:r w:rsidRPr="001A06CF">
              <w:rPr>
                <w:rStyle w:val="Hyperlink"/>
                <w:noProof/>
              </w:rPr>
              <w:t>4</w:t>
            </w:r>
            <w:r>
              <w:rPr>
                <w:rFonts w:asciiTheme="minorHAnsi" w:eastAsiaTheme="minorEastAsia" w:hAnsiTheme="minorHAnsi" w:cstheme="minorBidi"/>
                <w:noProof/>
                <w:color w:val="auto"/>
                <w:kern w:val="2"/>
                <w:sz w:val="24"/>
                <w:szCs w:val="24"/>
                <w:lang w:eastAsia="en-GB"/>
                <w14:ligatures w14:val="standardContextual"/>
              </w:rPr>
              <w:tab/>
            </w:r>
            <w:r w:rsidRPr="001A06CF">
              <w:rPr>
                <w:rStyle w:val="Hyperlink"/>
                <w:noProof/>
              </w:rPr>
              <w:t>Test Cases</w:t>
            </w:r>
            <w:r>
              <w:rPr>
                <w:noProof/>
                <w:webHidden/>
              </w:rPr>
              <w:tab/>
            </w:r>
            <w:r>
              <w:rPr>
                <w:noProof/>
                <w:webHidden/>
              </w:rPr>
              <w:fldChar w:fldCharType="begin"/>
            </w:r>
            <w:r>
              <w:rPr>
                <w:noProof/>
                <w:webHidden/>
              </w:rPr>
              <w:instrText xml:space="preserve"> PAGEREF _Toc230683174 \h </w:instrText>
            </w:r>
            <w:r>
              <w:rPr>
                <w:noProof/>
                <w:webHidden/>
              </w:rPr>
            </w:r>
            <w:r>
              <w:rPr>
                <w:noProof/>
                <w:webHidden/>
              </w:rPr>
              <w:fldChar w:fldCharType="separate"/>
            </w:r>
            <w:r>
              <w:rPr>
                <w:noProof/>
                <w:webHidden/>
              </w:rPr>
              <w:t>4</w:t>
            </w:r>
            <w:r>
              <w:rPr>
                <w:noProof/>
                <w:webHidden/>
              </w:rPr>
              <w:fldChar w:fldCharType="end"/>
            </w:r>
          </w:hyperlink>
        </w:p>
        <w:p w14:paraId="2F0C246A" w14:textId="77777777" w:rsidR="00677D58" w:rsidRDefault="00677D58">
          <w:pPr>
            <w:pStyle w:val="TOC1"/>
            <w:rPr>
              <w:rFonts w:asciiTheme="minorHAnsi" w:eastAsiaTheme="minorEastAsia" w:hAnsiTheme="minorHAnsi" w:cstheme="minorBidi"/>
              <w:noProof/>
              <w:color w:val="auto"/>
              <w:kern w:val="2"/>
              <w:sz w:val="24"/>
              <w:szCs w:val="24"/>
              <w:lang w:eastAsia="en-GB"/>
              <w14:ligatures w14:val="standardContextual"/>
            </w:rPr>
          </w:pPr>
          <w:hyperlink w:anchor="_Toc230683177" w:history="1">
            <w:r w:rsidRPr="001A06CF">
              <w:rPr>
                <w:rStyle w:val="Hyperlink"/>
                <w:noProof/>
              </w:rPr>
              <w:t>About Metricell</w:t>
            </w:r>
            <w:r>
              <w:rPr>
                <w:noProof/>
                <w:webHidden/>
              </w:rPr>
              <w:tab/>
            </w:r>
            <w:r>
              <w:rPr>
                <w:noProof/>
                <w:webHidden/>
              </w:rPr>
              <w:fldChar w:fldCharType="begin"/>
            </w:r>
            <w:r>
              <w:rPr>
                <w:noProof/>
                <w:webHidden/>
              </w:rPr>
              <w:instrText xml:space="preserve"> PAGEREF _Toc230683177 \h </w:instrText>
            </w:r>
            <w:r>
              <w:rPr>
                <w:noProof/>
                <w:webHidden/>
              </w:rPr>
            </w:r>
            <w:r>
              <w:rPr>
                <w:noProof/>
                <w:webHidden/>
              </w:rPr>
              <w:fldChar w:fldCharType="separate"/>
            </w:r>
            <w:r>
              <w:rPr>
                <w:noProof/>
                <w:webHidden/>
              </w:rPr>
              <w:t>12</w:t>
            </w:r>
            <w:r>
              <w:rPr>
                <w:noProof/>
                <w:webHidden/>
              </w:rPr>
              <w:fldChar w:fldCharType="end"/>
            </w:r>
          </w:hyperlink>
        </w:p>
        <w:p w14:paraId="7FDDC46E" w14:textId="77777777" w:rsidR="002F6A9B" w:rsidRDefault="002F6A9B" w:rsidP="002F6A9B">
          <w:pPr>
            <w:jc w:val="both"/>
          </w:pPr>
          <w:r>
            <w:rPr>
              <w:b/>
              <w:bCs/>
              <w:noProof/>
            </w:rPr>
            <w:fldChar w:fldCharType="end"/>
          </w:r>
        </w:p>
      </w:sdtContent>
    </w:sdt>
    <w:p w14:paraId="79C5AC90" w14:textId="77777777" w:rsidR="00F64ECE" w:rsidRDefault="00F64ECE" w:rsidP="00341971">
      <w:pPr>
        <w:pStyle w:val="Heading1"/>
      </w:pPr>
    </w:p>
    <w:p w14:paraId="2F7A1337" w14:textId="77777777" w:rsidR="00F64ECE" w:rsidRDefault="00E371DE" w:rsidP="00341971">
      <w:pPr>
        <w:pStyle w:val="Heading1"/>
        <w:numPr>
          <w:ilvl w:val="0"/>
          <w:numId w:val="24"/>
        </w:numPr>
      </w:pPr>
      <w:bookmarkStart w:id="0" w:name="_Toc230683171"/>
      <w:r>
        <w:rPr>
          <w:vanish w:val="0"/>
          <w:color w:val="000000"/>
        </w:rPr>
        <w:t>Revision History</w:t>
      </w:r>
      <w:bookmarkEnd w:id="0"/>
    </w:p>
    <w:p w14:paraId="793FE50A" w14:textId="77777777" w:rsidR="00E371DE" w:rsidRDefault="00E371DE" w:rsidP="00E371DE"/>
    <w:tbl>
      <w:tblPr>
        <w:tblStyle w:val="GridTable4-Accent3"/>
        <w:tblW w:w="0" w:type="auto"/>
        <w:tblLook w:val="04A0" w:firstRow="1" w:lastRow="0" w:firstColumn="1" w:lastColumn="0" w:noHBand="0" w:noVBand="1"/>
      </w:tblPr>
      <w:tblGrid>
        <w:gridCol w:w="3499"/>
        <w:gridCol w:w="1502"/>
        <w:gridCol w:w="2551"/>
        <w:gridCol w:w="6488"/>
      </w:tblGrid>
      <w:tr w:rsidR="00E371DE" w:rsidRPr="00DB5D03" w14:paraId="5EA7CE02" w14:textId="77777777" w:rsidTr="00E371DE">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499" w:type="dxa"/>
          </w:tcPr>
          <w:p w14:paraId="2342BC73" w14:textId="77777777" w:rsidR="00E371DE" w:rsidRPr="00E371DE" w:rsidRDefault="00E371DE">
            <w:pPr>
              <w:tabs>
                <w:tab w:val="left" w:pos="6795"/>
              </w:tabs>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Version</w:t>
            </w:r>
          </w:p>
        </w:tc>
        <w:tc>
          <w:tcPr>
            <w:tcW w:w="1458" w:type="dxa"/>
          </w:tcPr>
          <w:p w14:paraId="52445F85" w14:textId="77777777" w:rsidR="00E371DE" w:rsidRPr="00E371DE" w:rsidRDefault="00E371DE">
            <w:pPr>
              <w:tabs>
                <w:tab w:val="left" w:pos="6795"/>
              </w:tab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Date</w:t>
            </w:r>
          </w:p>
        </w:tc>
        <w:tc>
          <w:tcPr>
            <w:tcW w:w="2551" w:type="dxa"/>
          </w:tcPr>
          <w:p w14:paraId="24113FB2" w14:textId="77777777" w:rsidR="00E371DE" w:rsidRPr="00E371DE" w:rsidRDefault="00E371DE">
            <w:pPr>
              <w:tabs>
                <w:tab w:val="left" w:pos="6795"/>
              </w:tab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Revision Author</w:t>
            </w:r>
          </w:p>
        </w:tc>
        <w:tc>
          <w:tcPr>
            <w:tcW w:w="6488" w:type="dxa"/>
          </w:tcPr>
          <w:p w14:paraId="44C542FD" w14:textId="77777777" w:rsidR="00E371DE" w:rsidRPr="00E371DE" w:rsidRDefault="00E371DE">
            <w:pPr>
              <w:tabs>
                <w:tab w:val="left" w:pos="6795"/>
              </w:tab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Summary of Changes</w:t>
            </w:r>
          </w:p>
        </w:tc>
      </w:tr>
      <w:tr w:rsidR="00E371DE" w:rsidRPr="00DB5D03" w14:paraId="452E5674" w14:textId="77777777" w:rsidTr="00E371DE">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499" w:type="dxa"/>
          </w:tcPr>
          <w:p w14:paraId="6697045B" w14:textId="77777777" w:rsidR="00D4370E" w:rsidRDefault="00000000">
            <w:r>
              <w:t>[1.0]</w:t>
            </w:r>
          </w:p>
        </w:tc>
        <w:tc>
          <w:tcPr>
            <w:tcW w:w="1458" w:type="dxa"/>
          </w:tcPr>
          <w:p w14:paraId="4A8F0AE6" w14:textId="77777777" w:rsidR="00D4370E" w:rsidRDefault="00000000">
            <w:pPr>
              <w:cnfStyle w:val="000000100000" w:firstRow="0" w:lastRow="0" w:firstColumn="0" w:lastColumn="0" w:oddVBand="0" w:evenVBand="0" w:oddHBand="1" w:evenHBand="0" w:firstRowFirstColumn="0" w:firstRowLastColumn="0" w:lastRowFirstColumn="0" w:lastRowLastColumn="0"/>
            </w:pPr>
            <w:r>
              <w:t>30/10/2026</w:t>
            </w:r>
          </w:p>
        </w:tc>
        <w:tc>
          <w:tcPr>
            <w:tcW w:w="2551" w:type="dxa"/>
          </w:tcPr>
          <w:p w14:paraId="6CA1EC59" w14:textId="77777777" w:rsidR="00D4370E" w:rsidRDefault="00000000">
            <w:pPr>
              <w:cnfStyle w:val="000000100000" w:firstRow="0" w:lastRow="0" w:firstColumn="0" w:lastColumn="0" w:oddVBand="0" w:evenVBand="0" w:oddHBand="1" w:evenHBand="0" w:firstRowFirstColumn="0" w:firstRowLastColumn="0" w:lastRowFirstColumn="0" w:lastRowLastColumn="0"/>
            </w:pPr>
            <w:r>
              <w:t>TEST2 QA Automation</w:t>
            </w:r>
          </w:p>
        </w:tc>
        <w:tc>
          <w:tcPr>
            <w:tcW w:w="6488" w:type="dxa"/>
          </w:tcPr>
          <w:p w14:paraId="1AF50786" w14:textId="77777777" w:rsidR="00D4370E" w:rsidRDefault="00000000">
            <w:pPr>
              <w:cnfStyle w:val="000000100000" w:firstRow="0" w:lastRow="0" w:firstColumn="0" w:lastColumn="0" w:oddVBand="0" w:evenVBand="0" w:oddHBand="1" w:evenHBand="0" w:firstRowFirstColumn="0" w:firstRowLastColumn="0" w:lastRowFirstColumn="0" w:lastRowLastColumn="0"/>
            </w:pPr>
            <w:r>
              <w:t>Generated from TEST2 evidence review</w:t>
            </w:r>
          </w:p>
        </w:tc>
      </w:tr>
      <w:tr w:rsidR="008B2085" w:rsidRPr="00DB5D03" w14:paraId="0D13D0EC" w14:textId="77777777" w:rsidTr="00E371DE">
        <w:trPr>
          <w:trHeight w:val="280"/>
        </w:trPr>
        <w:tc>
          <w:tcPr>
            <w:cnfStyle w:val="001000000000" w:firstRow="0" w:lastRow="0" w:firstColumn="1" w:lastColumn="0" w:oddVBand="0" w:evenVBand="0" w:oddHBand="0" w:evenHBand="0" w:firstRowFirstColumn="0" w:firstRowLastColumn="0" w:lastRowFirstColumn="0" w:lastRowLastColumn="0"/>
            <w:tcW w:w="3499" w:type="dxa"/>
          </w:tcPr>
          <w:p w14:paraId="1DB77184" w14:textId="77777777" w:rsidR="00D4370E" w:rsidRDefault="00D4370E"/>
        </w:tc>
        <w:tc>
          <w:tcPr>
            <w:tcW w:w="1458" w:type="dxa"/>
          </w:tcPr>
          <w:p w14:paraId="218A9279" w14:textId="77777777" w:rsidR="00D4370E" w:rsidRDefault="00D4370E">
            <w:pPr>
              <w:cnfStyle w:val="000000000000" w:firstRow="0" w:lastRow="0" w:firstColumn="0" w:lastColumn="0" w:oddVBand="0" w:evenVBand="0" w:oddHBand="0" w:evenHBand="0" w:firstRowFirstColumn="0" w:firstRowLastColumn="0" w:lastRowFirstColumn="0" w:lastRowLastColumn="0"/>
            </w:pPr>
          </w:p>
        </w:tc>
        <w:tc>
          <w:tcPr>
            <w:tcW w:w="2551" w:type="dxa"/>
          </w:tcPr>
          <w:p w14:paraId="5C21E44D" w14:textId="77777777" w:rsidR="00D4370E" w:rsidRDefault="00D4370E">
            <w:pPr>
              <w:cnfStyle w:val="000000000000" w:firstRow="0" w:lastRow="0" w:firstColumn="0" w:lastColumn="0" w:oddVBand="0" w:evenVBand="0" w:oddHBand="0" w:evenHBand="0" w:firstRowFirstColumn="0" w:firstRowLastColumn="0" w:lastRowFirstColumn="0" w:lastRowLastColumn="0"/>
            </w:pPr>
          </w:p>
        </w:tc>
        <w:tc>
          <w:tcPr>
            <w:tcW w:w="6488" w:type="dxa"/>
          </w:tcPr>
          <w:p w14:paraId="1B404E98" w14:textId="77777777" w:rsidR="00D4370E" w:rsidRDefault="00D4370E">
            <w:pPr>
              <w:cnfStyle w:val="000000000000" w:firstRow="0" w:lastRow="0" w:firstColumn="0" w:lastColumn="0" w:oddVBand="0" w:evenVBand="0" w:oddHBand="0" w:evenHBand="0" w:firstRowFirstColumn="0" w:firstRowLastColumn="0" w:lastRowFirstColumn="0" w:lastRowLastColumn="0"/>
            </w:pPr>
          </w:p>
        </w:tc>
      </w:tr>
      <w:tr w:rsidR="00CC63FF" w:rsidRPr="00DB5D03" w14:paraId="6A25AAA9" w14:textId="77777777" w:rsidTr="00E371DE">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499" w:type="dxa"/>
          </w:tcPr>
          <w:p w14:paraId="4C42ADF3" w14:textId="77777777" w:rsidR="00D4370E" w:rsidRDefault="00D4370E"/>
        </w:tc>
        <w:tc>
          <w:tcPr>
            <w:tcW w:w="1458" w:type="dxa"/>
          </w:tcPr>
          <w:p w14:paraId="3518104E" w14:textId="77777777" w:rsidR="00D4370E" w:rsidRDefault="00D4370E">
            <w:pPr>
              <w:cnfStyle w:val="000000100000" w:firstRow="0" w:lastRow="0" w:firstColumn="0" w:lastColumn="0" w:oddVBand="0" w:evenVBand="0" w:oddHBand="1" w:evenHBand="0" w:firstRowFirstColumn="0" w:firstRowLastColumn="0" w:lastRowFirstColumn="0" w:lastRowLastColumn="0"/>
            </w:pPr>
          </w:p>
        </w:tc>
        <w:tc>
          <w:tcPr>
            <w:tcW w:w="2551" w:type="dxa"/>
          </w:tcPr>
          <w:p w14:paraId="77364FAF" w14:textId="77777777" w:rsidR="00D4370E" w:rsidRDefault="00D4370E">
            <w:pPr>
              <w:cnfStyle w:val="000000100000" w:firstRow="0" w:lastRow="0" w:firstColumn="0" w:lastColumn="0" w:oddVBand="0" w:evenVBand="0" w:oddHBand="1" w:evenHBand="0" w:firstRowFirstColumn="0" w:firstRowLastColumn="0" w:lastRowFirstColumn="0" w:lastRowLastColumn="0"/>
            </w:pPr>
          </w:p>
        </w:tc>
        <w:tc>
          <w:tcPr>
            <w:tcW w:w="6488" w:type="dxa"/>
          </w:tcPr>
          <w:p w14:paraId="799BD41F" w14:textId="77777777" w:rsidR="00D4370E" w:rsidRDefault="00D4370E">
            <w:pPr>
              <w:cnfStyle w:val="000000100000" w:firstRow="0" w:lastRow="0" w:firstColumn="0" w:lastColumn="0" w:oddVBand="0" w:evenVBand="0" w:oddHBand="1" w:evenHBand="0" w:firstRowFirstColumn="0" w:firstRowLastColumn="0" w:lastRowFirstColumn="0" w:lastRowLastColumn="0"/>
            </w:pPr>
          </w:p>
        </w:tc>
      </w:tr>
    </w:tbl>
    <w:p w14:paraId="421109E9" w14:textId="77777777" w:rsidR="00E371DE" w:rsidRPr="00E371DE" w:rsidRDefault="00E371DE" w:rsidP="00E371DE"/>
    <w:p w14:paraId="22B5F46E" w14:textId="77777777" w:rsidR="00A5655A" w:rsidRDefault="00A5655A" w:rsidP="001D710D">
      <w:pPr>
        <w:rPr>
          <w:i/>
          <w:color w:val="091E33" w:themeColor="text1"/>
          <w:sz w:val="20"/>
        </w:rPr>
      </w:pPr>
    </w:p>
    <w:p w14:paraId="396EF00F" w14:textId="77777777" w:rsidR="00435B22" w:rsidRDefault="00435B22">
      <w:pPr>
        <w:rPr>
          <w:i/>
          <w:color w:val="091E33" w:themeColor="text1"/>
          <w:sz w:val="20"/>
        </w:rPr>
      </w:pPr>
      <w:r>
        <w:rPr>
          <w:i/>
          <w:color w:val="091E33" w:themeColor="text1"/>
          <w:sz w:val="20"/>
        </w:rPr>
        <w:br w:type="page"/>
      </w:r>
    </w:p>
    <w:p w14:paraId="6FFC4FF4" w14:textId="77777777" w:rsidR="005C6A45" w:rsidRDefault="00DF48BA" w:rsidP="00341971">
      <w:pPr>
        <w:pStyle w:val="Heading1"/>
        <w:numPr>
          <w:ilvl w:val="0"/>
          <w:numId w:val="24"/>
        </w:numPr>
      </w:pPr>
      <w:bookmarkStart w:id="1" w:name="_Toc230683172"/>
      <w:r>
        <w:rPr>
          <w:vanish w:val="0"/>
          <w:color w:val="000000"/>
        </w:rPr>
        <w:lastRenderedPageBreak/>
        <w:t>T</w:t>
      </w:r>
      <w:r w:rsidR="5A6F74B3" w:rsidRPr="03F67642">
        <w:rPr>
          <w:vanish w:val="0"/>
          <w:color w:val="000000"/>
        </w:rPr>
        <w:t>est Cycle Information</w:t>
      </w:r>
      <w:bookmarkEnd w:id="1"/>
    </w:p>
    <w:p w14:paraId="3D94420C" w14:textId="77777777" w:rsidR="005C6A45" w:rsidRDefault="005C6A45" w:rsidP="03F67642"/>
    <w:p w14:paraId="7BB68A51" w14:textId="77777777" w:rsidR="005C6A45" w:rsidRDefault="005C6A45" w:rsidP="03F67642"/>
    <w:tbl>
      <w:tblPr>
        <w:tblStyle w:val="PlainTable1"/>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390"/>
        <w:gridCol w:w="11160"/>
      </w:tblGrid>
      <w:tr w:rsidR="03F67642" w14:paraId="4FD8C95E" w14:textId="77777777" w:rsidTr="2A1EED9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24E53BF7" w14:textId="77777777" w:rsidR="03F67642" w:rsidRDefault="03F67642" w:rsidP="03F67642">
            <w:r w:rsidRPr="03F67642">
              <w:t>Tester:</w:t>
            </w:r>
          </w:p>
          <w:p w14:paraId="093A33FF"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Automated</w:t>
            </w:r>
          </w:p>
        </w:tc>
      </w:tr>
      <w:tr w:rsidR="00F7557F" w14:paraId="0A9E31E1" w14:textId="77777777" w:rsidTr="2A1EED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37DCC727" w14:textId="2CDBC36E" w:rsidR="00F7557F" w:rsidRPr="03F67642" w:rsidRDefault="00F7557F" w:rsidP="03F67642">
            <w:r>
              <w:t>Jira Ticket:</w:t>
            </w:r>
          </w:p>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TEST2-89</w:t>
            </w:r>
          </w:p>
        </w:tc>
      </w:tr>
      <w:tr w:rsidR="03F67642" w14:paraId="5DFEEFD7" w14:textId="77777777" w:rsidTr="2A1EED92">
        <w:trPr>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4AB207F2" w14:textId="77777777" w:rsidR="03F67642" w:rsidRDefault="03F67642" w:rsidP="03F67642">
            <w:r w:rsidRPr="03F67642">
              <w:t>Environment:</w:t>
            </w:r>
          </w:p>
          <w:p w14:paraId="2AE79EDD"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o2intelligence-v4-dev.metricell.com</w:t>
            </w:r>
          </w:p>
        </w:tc>
      </w:tr>
      <w:tr w:rsidR="03F67642" w14:paraId="17213EB6" w14:textId="77777777" w:rsidTr="2A1EED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843F49B" w14:textId="77777777" w:rsidR="03F67642" w:rsidRDefault="03F67642" w:rsidP="03F67642">
            <w:r w:rsidRPr="03F67642">
              <w:t>Browser Details:</w:t>
            </w:r>
          </w:p>
          <w:p w14:paraId="020BAE90"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Google Chrome 156.0.8078.48</w:t>
            </w:r>
          </w:p>
        </w:tc>
      </w:tr>
      <w:tr w:rsidR="03F67642" w14:paraId="427EBE2D" w14:textId="77777777" w:rsidTr="2A1EED92">
        <w:trPr>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16F8163" w14:textId="77777777" w:rsidR="03F67642" w:rsidRDefault="03F67642" w:rsidP="03F67642">
            <w:r w:rsidRPr="03F67642">
              <w:t>Date of Test:</w:t>
            </w:r>
          </w:p>
          <w:p w14:paraId="5DC3B8C9"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30/10/2026</w:t>
            </w:r>
          </w:p>
        </w:tc>
      </w:tr>
      <w:tr w:rsidR="03F67642" w14:paraId="4EBA48D7" w14:textId="77777777" w:rsidTr="2A1EED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352A66F" w14:textId="77777777" w:rsidR="03F67642" w:rsidRDefault="03F67642" w:rsidP="03F67642">
            <w:r w:rsidRPr="03F67642">
              <w:t>Limitations during Testing:</w:t>
            </w:r>
          </w:p>
          <w:p w14:paraId="64C79AE2"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Blocked criterion(s): 2, 3, 4, 5, 6, 7, 8, 9, 10, 11, 12, 13, 14. See the assessment below each criterion.</w:t>
              <w:br/>
              <w:t>Some source URLs were not recorded.</w:t>
            </w:r>
          </w:p>
        </w:tc>
      </w:tr>
      <w:tr>
        <w:tc>
          <w:tcPr>
            <w:tcW w:type="dxa" w:w="3390"/>
          </w:tcPr>
          <w:p>
            <w:r>
              <w:rPr>
                <w:rFonts w:ascii="Arial" w:hAnsi="Arial"/>
                <w:sz w:val="18"/>
              </w:rPr>
              <w:t>Overall review outcome:</w:t>
            </w:r>
          </w:p>
        </w:tc>
        <w:tc>
          <w:tcPr>
            <w:tcW w:type="dxa" w:w="11160"/>
          </w:tcPr>
          <w:p>
            <w:r>
              <w:rPr>
                <w:rFonts w:ascii="Arial" w:hAnsi="Arial"/>
                <w:sz w:val="18"/>
              </w:rPr>
              <w:t>Blocked</w:t>
            </w:r>
          </w:p>
        </w:tc>
      </w:tr>
      <w:tr>
        <w:tc>
          <w:tcPr>
            <w:tcW w:type="dxa" w:w="3390"/>
          </w:tcPr>
          <w:p>
            <w:r>
              <w:rPr>
                <w:rFonts w:ascii="Arial" w:hAnsi="Arial"/>
                <w:sz w:val="18"/>
              </w:rPr>
              <w:t>Browser URL(s) recorded after criteria:</w:t>
            </w:r>
          </w:p>
        </w:tc>
        <w:tc>
          <w:tcPr>
            <w:tcW w:type="dxa" w:w="11160"/>
          </w:tcPr>
          <w:p>
            <w:r>
              <w:rPr>
                <w:rFonts w:ascii="Arial" w:hAnsi="Arial"/>
                <w:sz w:val="18"/>
              </w:rPr>
              <w:t>https://o2intelligence-v4-dev.metricell.com/gis</w:t>
            </w:r>
          </w:p>
        </w:tc>
      </w:tr>
    </w:tbl>
    <w:p w14:paraId="5B894E79" w14:textId="77777777" w:rsidR="005C6A45" w:rsidRDefault="005C6A45" w:rsidP="03F67642">
      <w:pPr>
        <w:rPr>
          <w:i/>
          <w:iCs/>
          <w:color w:val="091E33" w:themeColor="text1"/>
          <w:sz w:val="20"/>
          <w:szCs w:val="20"/>
        </w:rPr>
      </w:pPr>
    </w:p>
    <w:p w14:paraId="3D946727" w14:textId="77777777" w:rsidR="64CC7B93" w:rsidRPr="00C40F3A" w:rsidRDefault="64CC7B93" w:rsidP="00341971">
      <w:pPr>
        <w:pStyle w:val="Heading1"/>
        <w:pageBreakBefore/>
        <w:numPr>
          <w:ilvl w:val="0"/>
          <w:numId w:val="24"/>
        </w:numPr>
      </w:pPr>
      <w:bookmarkStart w:id="2" w:name="_Toc230683173"/>
      <w:r w:rsidRPr="00C40F3A">
        <w:rPr>
          <w:vanish w:val="0"/>
          <w:color w:val="000000"/>
        </w:rPr>
        <w:t>Test Summary</w:t>
      </w:r>
      <w:bookmarkEnd w:id="2"/>
    </w:p>
    <w:p w14:paraId="01460BED" w14:textId="77777777" w:rsidR="005C6A45" w:rsidRDefault="005C6A45" w:rsidP="03F67642">
      <w:pPr>
        <w:rPr>
          <w:i/>
          <w:iCs/>
          <w:color w:val="091E33" w:themeColor="text1"/>
          <w:sz w:val="20"/>
          <w:szCs w:val="20"/>
        </w:rPr>
      </w:pPr>
    </w:p>
    <w:tbl>
      <w:tblPr>
        <w:tblStyle w:val="GridTable4-Accent6"/>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7986"/>
        <w:gridCol w:w="1597"/>
        <w:gridCol w:w="1597"/>
        <w:gridCol w:w="1888"/>
        <w:gridCol w:w="1452"/>
      </w:tblGrid>
      <w:tr w:rsidR="03F67642" w14:paraId="0B7CCE3E" w14:textId="77777777" w:rsidTr="03F67642">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7986"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74444E2" w14:textId="77777777" w:rsidR="03F67642" w:rsidRDefault="03F67642" w:rsidP="03F67642">
            <w:pPr>
              <w:keepNext/>
              <w:rPr>
                <w:sz w:val="28"/>
                <w:szCs w:val="28"/>
              </w:rPr>
            </w:pPr>
            <w:r w:rsidRPr="03F67642">
              <w:rPr>
                <w:sz w:val="28"/>
                <w:szCs w:val="28"/>
              </w:rPr>
              <w:t>Area of test</w:t>
            </w:r>
          </w:p>
        </w:tc>
        <w:tc>
          <w:tcPr>
            <w:tcW w:w="159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pPr>
              <w:keepNext/>
            </w:pPr>
            <w:r>
              <w:rPr>
                <w:rFonts w:ascii="Arial" w:hAnsi="Arial"/>
                <w:sz w:val="18"/>
              </w:rPr>
              <w:t>Pass (Y/N)</w:t>
            </w:r>
          </w:p>
        </w:tc>
        <w:tc>
          <w:tcPr>
            <w:tcW w:w="159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pPr>
              <w:keepNext/>
            </w:pPr>
            <w:r>
              <w:rPr>
                <w:rFonts w:ascii="Arial" w:hAnsi="Arial"/>
                <w:sz w:val="18"/>
              </w:rPr>
              <w:t>Fail (Y/N)</w:t>
            </w:r>
          </w:p>
        </w:tc>
        <w:tc>
          <w:tcPr>
            <w:tcW w:w="188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pPr>
              <w:keepNext/>
            </w:pPr>
            <w:r>
              <w:rPr>
                <w:rFonts w:ascii="Arial" w:hAnsi="Arial"/>
                <w:sz w:val="18"/>
              </w:rPr>
              <w:t>Blocked (Y/N)</w:t>
            </w:r>
          </w:p>
        </w:tc>
        <w:tc>
          <w:tcPr>
            <w:tcW w:w="1452"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pPr>
              <w:keepNext/>
            </w:pPr>
            <w:r>
              <w:rPr>
                <w:rFonts w:ascii="Arial" w:hAnsi="Arial"/>
                <w:sz w:val="18"/>
              </w:rPr>
              <w:t>Defect No</w:t>
            </w:r>
          </w:p>
        </w:tc>
      </w:tr>
      <w:tr>
        <w:trPr>
          <w:cantSplit/>
        </w:trPr>
        <w:tc>
          <w:tcPr>
            <w:tcW w:type="dxa" w:w="7986"/>
          </w:tcPr>
          <w:p>
            <w:r>
              <w:rPr>
                <w:rFonts w:ascii="Arial" w:hAnsi="Arial"/>
                <w:sz w:val="18"/>
              </w:rPr>
              <w:t>1. Before selecting the MS Teams Call layer, the map shows no MS Teams Call test-result points.</w:t>
            </w:r>
          </w:p>
        </w:tc>
        <w:tc>
          <w:tcPr>
            <w:tcW w:type="dxa" w:w="1597"/>
          </w:tcPr>
          <w:p>
            <w:r>
              <w:rPr>
                <w:rFonts w:ascii="Arial" w:hAnsi="Arial"/>
                <w:sz w:val="18"/>
              </w:rPr>
              <w:t>Y</w:t>
            </w:r>
          </w:p>
        </w:tc>
        <w:tc>
          <w:tcPr>
            <w:tcW w:type="dxa" w:w="1597"/>
          </w:tcPr>
          <w:p>
            <w:r>
              <w:rPr>
                <w:rFonts w:ascii="Arial" w:hAnsi="Arial"/>
                <w:sz w:val="18"/>
              </w:rPr>
              <w:t>N</w:t>
            </w:r>
          </w:p>
        </w:tc>
        <w:tc>
          <w:tcPr>
            <w:tcW w:type="dxa" w:w="1888"/>
          </w:tcPr>
          <w:p>
            <w:r>
              <w:rPr>
                <w:rFonts w:ascii="Arial" w:hAnsi="Arial"/>
                <w:sz w:val="18"/>
              </w:rPr>
              <w:t>N</w:t>
            </w:r>
          </w:p>
        </w:tc>
        <w:tc>
          <w:tcPr>
            <w:tcW w:type="dxa" w:w="1452"/>
          </w:tcPr>
          <w:p>
            <w:r>
              <w:rPr>
                <w:rFonts w:ascii="Arial" w:hAnsi="Arial"/>
                <w:sz w:val="18"/>
              </w:rPr>
              <w:t>0</w:t>
            </w:r>
          </w:p>
        </w:tc>
      </w:tr>
      <w:tr>
        <w:trPr>
          <w:cantSplit/>
        </w:trPr>
        <w:tc>
          <w:tcPr>
            <w:tcW w:type="dxa" w:w="7986"/>
          </w:tcPr>
          <w:p>
            <w:r>
              <w:rPr>
                <w:rFonts w:ascii="Arial" w:hAnsi="Arial"/>
                <w:sz w:val="18"/>
              </w:rPr>
              <w:t>2. When the user selects the MS Teams Call layer and authorised matching results are available, each matching result is shown as a selectable map point.</w:t>
            </w:r>
          </w:p>
        </w:tc>
        <w:tc>
          <w:tcPr>
            <w:tcW w:type="dxa" w:w="1597"/>
          </w:tcPr>
          <w:p>
            <w:r>
              <w:rPr>
                <w:rFonts w:ascii="Arial" w:hAnsi="Arial"/>
                <w:sz w:val="18"/>
              </w:rPr>
              <w:t>N</w:t>
            </w:r>
          </w:p>
        </w:tc>
        <w:tc>
          <w:tcPr>
            <w:tcW w:type="dxa" w:w="1597"/>
          </w:tcPr>
          <w:p>
            <w:r>
              <w:rPr>
                <w:rFonts w:ascii="Arial" w:hAnsi="Arial"/>
                <w:sz w:val="18"/>
              </w:rPr>
              <w:t>N</w:t>
            </w:r>
          </w:p>
        </w:tc>
        <w:tc>
          <w:tcPr>
            <w:tcW w:type="dxa" w:w="1888"/>
          </w:tcPr>
          <w:p>
            <w:r>
              <w:rPr>
                <w:rFonts w:ascii="Arial" w:hAnsi="Arial"/>
                <w:sz w:val="18"/>
              </w:rPr>
              <w:t>Y</w:t>
            </w:r>
          </w:p>
        </w:tc>
        <w:tc>
          <w:tcPr>
            <w:tcW w:type="dxa" w:w="1452"/>
          </w:tcPr>
          <w:p>
            <w:r>
              <w:rPr>
                <w:rFonts w:ascii="Arial" w:hAnsi="Arial"/>
                <w:sz w:val="18"/>
              </w:rPr>
              <w:t>0</w:t>
            </w:r>
          </w:p>
        </w:tc>
      </w:tr>
      <w:tr>
        <w:trPr>
          <w:cantSplit/>
        </w:trPr>
        <w:tc>
          <w:tcPr>
            <w:tcW w:type="dxa" w:w="7986"/>
          </w:tcPr>
          <w:p>
            <w:r>
              <w:rPr>
                <w:rFonts w:ascii="Arial" w:hAnsi="Arial"/>
                <w:sz w:val="18"/>
              </w:rPr>
              <w:t>3. For a displayed MS Teams Call point with Poor Quality 0–0.99, its map colour is Green.</w:t>
            </w:r>
          </w:p>
        </w:tc>
        <w:tc>
          <w:tcPr>
            <w:tcW w:type="dxa" w:w="1597"/>
          </w:tcPr>
          <w:p>
            <w:r>
              <w:rPr>
                <w:rFonts w:ascii="Arial" w:hAnsi="Arial"/>
                <w:sz w:val="18"/>
              </w:rPr>
              <w:t>N</w:t>
            </w:r>
          </w:p>
        </w:tc>
        <w:tc>
          <w:tcPr>
            <w:tcW w:type="dxa" w:w="1597"/>
          </w:tcPr>
          <w:p>
            <w:r>
              <w:rPr>
                <w:rFonts w:ascii="Arial" w:hAnsi="Arial"/>
                <w:sz w:val="18"/>
              </w:rPr>
              <w:t>N</w:t>
            </w:r>
          </w:p>
        </w:tc>
        <w:tc>
          <w:tcPr>
            <w:tcW w:type="dxa" w:w="1888"/>
          </w:tcPr>
          <w:p>
            <w:r>
              <w:rPr>
                <w:rFonts w:ascii="Arial" w:hAnsi="Arial"/>
                <w:sz w:val="18"/>
              </w:rPr>
              <w:t>Y</w:t>
            </w:r>
          </w:p>
        </w:tc>
        <w:tc>
          <w:tcPr>
            <w:tcW w:type="dxa" w:w="1452"/>
          </w:tcPr>
          <w:p>
            <w:r>
              <w:rPr>
                <w:rFonts w:ascii="Arial" w:hAnsi="Arial"/>
                <w:sz w:val="18"/>
              </w:rPr>
              <w:t>0</w:t>
            </w:r>
          </w:p>
        </w:tc>
      </w:tr>
      <w:tr>
        <w:trPr>
          <w:cantSplit/>
        </w:trPr>
        <w:tc>
          <w:tcPr>
            <w:tcW w:type="dxa" w:w="7986"/>
          </w:tcPr>
          <w:p>
            <w:r>
              <w:rPr>
                <w:rFonts w:ascii="Arial" w:hAnsi="Arial"/>
                <w:sz w:val="18"/>
              </w:rPr>
              <w:t>4. For a displayed MS Teams Call point with Poor Quality 1–9.99, its map colour is Yellow.</w:t>
            </w:r>
          </w:p>
        </w:tc>
        <w:tc>
          <w:tcPr>
            <w:tcW w:type="dxa" w:w="1597"/>
          </w:tcPr>
          <w:p>
            <w:r>
              <w:rPr>
                <w:rFonts w:ascii="Arial" w:hAnsi="Arial"/>
                <w:sz w:val="18"/>
              </w:rPr>
              <w:t>N</w:t>
            </w:r>
          </w:p>
        </w:tc>
        <w:tc>
          <w:tcPr>
            <w:tcW w:type="dxa" w:w="1597"/>
          </w:tcPr>
          <w:p>
            <w:r>
              <w:rPr>
                <w:rFonts w:ascii="Arial" w:hAnsi="Arial"/>
                <w:sz w:val="18"/>
              </w:rPr>
              <w:t>N</w:t>
            </w:r>
          </w:p>
        </w:tc>
        <w:tc>
          <w:tcPr>
            <w:tcW w:type="dxa" w:w="1888"/>
          </w:tcPr>
          <w:p>
            <w:r>
              <w:rPr>
                <w:rFonts w:ascii="Arial" w:hAnsi="Arial"/>
                <w:sz w:val="18"/>
              </w:rPr>
              <w:t>Y</w:t>
            </w:r>
          </w:p>
        </w:tc>
        <w:tc>
          <w:tcPr>
            <w:tcW w:type="dxa" w:w="1452"/>
          </w:tcPr>
          <w:p>
            <w:r>
              <w:rPr>
                <w:rFonts w:ascii="Arial" w:hAnsi="Arial"/>
                <w:sz w:val="18"/>
              </w:rPr>
              <w:t>0</w:t>
            </w:r>
          </w:p>
        </w:tc>
      </w:tr>
      <w:tr>
        <w:trPr>
          <w:cantSplit/>
        </w:trPr>
        <w:tc>
          <w:tcPr>
            <w:tcW w:type="dxa" w:w="7986"/>
          </w:tcPr>
          <w:p>
            <w:r>
              <w:rPr>
                <w:rFonts w:ascii="Arial" w:hAnsi="Arial"/>
                <w:sz w:val="18"/>
              </w:rPr>
              <w:t>5. For a displayed MS Teams Call point with Poor Quality 10–24.99, its map colour is Amber.</w:t>
            </w:r>
          </w:p>
        </w:tc>
        <w:tc>
          <w:tcPr>
            <w:tcW w:type="dxa" w:w="1597"/>
          </w:tcPr>
          <w:p>
            <w:r>
              <w:rPr>
                <w:rFonts w:ascii="Arial" w:hAnsi="Arial"/>
                <w:sz w:val="18"/>
              </w:rPr>
              <w:t>N</w:t>
            </w:r>
          </w:p>
        </w:tc>
        <w:tc>
          <w:tcPr>
            <w:tcW w:type="dxa" w:w="1597"/>
          </w:tcPr>
          <w:p>
            <w:r>
              <w:rPr>
                <w:rFonts w:ascii="Arial" w:hAnsi="Arial"/>
                <w:sz w:val="18"/>
              </w:rPr>
              <w:t>N</w:t>
            </w:r>
          </w:p>
        </w:tc>
        <w:tc>
          <w:tcPr>
            <w:tcW w:type="dxa" w:w="1888"/>
          </w:tcPr>
          <w:p>
            <w:r>
              <w:rPr>
                <w:rFonts w:ascii="Arial" w:hAnsi="Arial"/>
                <w:sz w:val="18"/>
              </w:rPr>
              <w:t>Y</w:t>
            </w:r>
          </w:p>
        </w:tc>
        <w:tc>
          <w:tcPr>
            <w:tcW w:type="dxa" w:w="1452"/>
          </w:tcPr>
          <w:p>
            <w:r>
              <w:rPr>
                <w:rFonts w:ascii="Arial" w:hAnsi="Arial"/>
                <w:sz w:val="18"/>
              </w:rPr>
              <w:t>0</w:t>
            </w:r>
          </w:p>
        </w:tc>
      </w:tr>
      <w:tr>
        <w:trPr>
          <w:cantSplit/>
        </w:trPr>
        <w:tc>
          <w:tcPr>
            <w:tcW w:type="dxa" w:w="7986"/>
          </w:tcPr>
          <w:p>
            <w:r>
              <w:rPr>
                <w:rFonts w:ascii="Arial" w:hAnsi="Arial"/>
                <w:sz w:val="18"/>
              </w:rPr>
              <w:t>6. For a displayed MS Teams Call point with Poor Quality 25 or greater, its map colour is Red.</w:t>
            </w:r>
          </w:p>
        </w:tc>
        <w:tc>
          <w:tcPr>
            <w:tcW w:type="dxa" w:w="1597"/>
          </w:tcPr>
          <w:p>
            <w:r>
              <w:rPr>
                <w:rFonts w:ascii="Arial" w:hAnsi="Arial"/>
                <w:sz w:val="18"/>
              </w:rPr>
              <w:t>N</w:t>
            </w:r>
          </w:p>
        </w:tc>
        <w:tc>
          <w:tcPr>
            <w:tcW w:type="dxa" w:w="1597"/>
          </w:tcPr>
          <w:p>
            <w:r>
              <w:rPr>
                <w:rFonts w:ascii="Arial" w:hAnsi="Arial"/>
                <w:sz w:val="18"/>
              </w:rPr>
              <w:t>N</w:t>
            </w:r>
          </w:p>
        </w:tc>
        <w:tc>
          <w:tcPr>
            <w:tcW w:type="dxa" w:w="1888"/>
          </w:tcPr>
          <w:p>
            <w:r>
              <w:rPr>
                <w:rFonts w:ascii="Arial" w:hAnsi="Arial"/>
                <w:sz w:val="18"/>
              </w:rPr>
              <w:t>Y</w:t>
            </w:r>
          </w:p>
        </w:tc>
        <w:tc>
          <w:tcPr>
            <w:tcW w:type="dxa" w:w="1452"/>
          </w:tcPr>
          <w:p>
            <w:r>
              <w:rPr>
                <w:rFonts w:ascii="Arial" w:hAnsi="Arial"/>
                <w:sz w:val="18"/>
              </w:rPr>
              <w:t>0</w:t>
            </w:r>
          </w:p>
        </w:tc>
      </w:tr>
      <w:tr>
        <w:trPr>
          <w:cantSplit/>
        </w:trPr>
        <w:tc>
          <w:tcPr>
            <w:tcW w:type="dxa" w:w="7986"/>
          </w:tcPr>
          <w:p>
            <w:r>
              <w:rPr>
                <w:rFonts w:ascii="Arial" w:hAnsi="Arial"/>
                <w:sz w:val="18"/>
              </w:rPr>
              <w:t>7. When the user selects a map point and its details load successfully, the details dialog displays Test ID, Test Result, Connection Time, Call Duration, Poor Quality, MSISDN and Test Technologies.</w:t>
            </w:r>
          </w:p>
        </w:tc>
        <w:tc>
          <w:tcPr>
            <w:tcW w:type="dxa" w:w="1597"/>
          </w:tcPr>
          <w:p>
            <w:r>
              <w:rPr>
                <w:rFonts w:ascii="Arial" w:hAnsi="Arial"/>
                <w:sz w:val="18"/>
              </w:rPr>
              <w:t>N</w:t>
            </w:r>
          </w:p>
        </w:tc>
        <w:tc>
          <w:tcPr>
            <w:tcW w:type="dxa" w:w="1597"/>
          </w:tcPr>
          <w:p>
            <w:r>
              <w:rPr>
                <w:rFonts w:ascii="Arial" w:hAnsi="Arial"/>
                <w:sz w:val="18"/>
              </w:rPr>
              <w:t>N</w:t>
            </w:r>
          </w:p>
        </w:tc>
        <w:tc>
          <w:tcPr>
            <w:tcW w:type="dxa" w:w="1888"/>
          </w:tcPr>
          <w:p>
            <w:r>
              <w:rPr>
                <w:rFonts w:ascii="Arial" w:hAnsi="Arial"/>
                <w:sz w:val="18"/>
              </w:rPr>
              <w:t>Y</w:t>
            </w:r>
          </w:p>
        </w:tc>
        <w:tc>
          <w:tcPr>
            <w:tcW w:type="dxa" w:w="1452"/>
          </w:tcPr>
          <w:p>
            <w:r>
              <w:rPr>
                <w:rFonts w:ascii="Arial" w:hAnsi="Arial"/>
                <w:sz w:val="18"/>
              </w:rPr>
              <w:t>0</w:t>
            </w:r>
          </w:p>
        </w:tc>
      </w:tr>
      <w:tr>
        <w:trPr>
          <w:cantSplit/>
        </w:trPr>
        <w:tc>
          <w:tcPr>
            <w:tcW w:type="dxa" w:w="7986"/>
          </w:tcPr>
          <w:p>
            <w:r>
              <w:rPr>
                <w:rFonts w:ascii="Arial" w:hAnsi="Arial"/>
                <w:sz w:val="18"/>
              </w:rPr>
              <w:t>8. When the user selects a map point and its details load successfully, the details dialog displays signal and download charts and shows handover markers when available.</w:t>
            </w:r>
          </w:p>
        </w:tc>
        <w:tc>
          <w:tcPr>
            <w:tcW w:type="dxa" w:w="1597"/>
          </w:tcPr>
          <w:p>
            <w:r>
              <w:rPr>
                <w:rFonts w:ascii="Arial" w:hAnsi="Arial"/>
                <w:sz w:val="18"/>
              </w:rPr>
              <w:t>N</w:t>
            </w:r>
          </w:p>
        </w:tc>
        <w:tc>
          <w:tcPr>
            <w:tcW w:type="dxa" w:w="1597"/>
          </w:tcPr>
          <w:p>
            <w:r>
              <w:rPr>
                <w:rFonts w:ascii="Arial" w:hAnsi="Arial"/>
                <w:sz w:val="18"/>
              </w:rPr>
              <w:t>N</w:t>
            </w:r>
          </w:p>
        </w:tc>
        <w:tc>
          <w:tcPr>
            <w:tcW w:type="dxa" w:w="1888"/>
          </w:tcPr>
          <w:p>
            <w:r>
              <w:rPr>
                <w:rFonts w:ascii="Arial" w:hAnsi="Arial"/>
                <w:sz w:val="18"/>
              </w:rPr>
              <w:t>Y</w:t>
            </w:r>
          </w:p>
        </w:tc>
        <w:tc>
          <w:tcPr>
            <w:tcW w:type="dxa" w:w="1452"/>
          </w:tcPr>
          <w:p>
            <w:r>
              <w:rPr>
                <w:rFonts w:ascii="Arial" w:hAnsi="Arial"/>
                <w:sz w:val="18"/>
              </w:rPr>
              <w:t>0</w:t>
            </w:r>
          </w:p>
        </w:tc>
      </w:tr>
      <w:tr>
        <w:trPr>
          <w:cantSplit/>
        </w:trPr>
        <w:tc>
          <w:tcPr>
            <w:tcW w:type="dxa" w:w="7986"/>
          </w:tcPr>
          <w:p>
            <w:r>
              <w:rPr>
                <w:rFonts w:ascii="Arial" w:hAnsi="Arial"/>
                <w:sz w:val="18"/>
              </w:rPr>
              <w:t>9. When the user selects a map point and its details load successfully, the details dialog displays a detailed-sample table that omits label, latitude, longitude and handover-only columns.</w:t>
            </w:r>
          </w:p>
        </w:tc>
        <w:tc>
          <w:tcPr>
            <w:tcW w:type="dxa" w:w="1597"/>
          </w:tcPr>
          <w:p>
            <w:r>
              <w:rPr>
                <w:rFonts w:ascii="Arial" w:hAnsi="Arial"/>
                <w:sz w:val="18"/>
              </w:rPr>
              <w:t>N</w:t>
            </w:r>
          </w:p>
        </w:tc>
        <w:tc>
          <w:tcPr>
            <w:tcW w:type="dxa" w:w="1597"/>
          </w:tcPr>
          <w:p>
            <w:r>
              <w:rPr>
                <w:rFonts w:ascii="Arial" w:hAnsi="Arial"/>
                <w:sz w:val="18"/>
              </w:rPr>
              <w:t>N</w:t>
            </w:r>
          </w:p>
        </w:tc>
        <w:tc>
          <w:tcPr>
            <w:tcW w:type="dxa" w:w="1888"/>
          </w:tcPr>
          <w:p>
            <w:r>
              <w:rPr>
                <w:rFonts w:ascii="Arial" w:hAnsi="Arial"/>
                <w:sz w:val="18"/>
              </w:rPr>
              <w:t>Y</w:t>
            </w:r>
          </w:p>
        </w:tc>
        <w:tc>
          <w:tcPr>
            <w:tcW w:type="dxa" w:w="1452"/>
          </w:tcPr>
          <w:p>
            <w:r>
              <w:rPr>
                <w:rFonts w:ascii="Arial" w:hAnsi="Arial"/>
                <w:sz w:val="18"/>
              </w:rPr>
              <w:t>0</w:t>
            </w:r>
          </w:p>
        </w:tc>
      </w:tr>
      <w:tr>
        <w:trPr>
          <w:cantSplit/>
        </w:trPr>
        <w:tc>
          <w:tcPr>
            <w:tcW w:type="dxa" w:w="7986"/>
          </w:tcPr>
          <w:p>
            <w:r>
              <w:rPr>
                <w:rFonts w:ascii="Arial" w:hAnsi="Arial"/>
                <w:sz w:val="18"/>
              </w:rPr>
              <w:t>10. When detailed samples are displayed, sorting a supported column changes their displayed order to match the selected sort.</w:t>
            </w:r>
          </w:p>
        </w:tc>
        <w:tc>
          <w:tcPr>
            <w:tcW w:type="dxa" w:w="1597"/>
          </w:tcPr>
          <w:p>
            <w:r>
              <w:rPr>
                <w:rFonts w:ascii="Arial" w:hAnsi="Arial"/>
                <w:sz w:val="18"/>
              </w:rPr>
              <w:t>N</w:t>
            </w:r>
          </w:p>
        </w:tc>
        <w:tc>
          <w:tcPr>
            <w:tcW w:type="dxa" w:w="1597"/>
          </w:tcPr>
          <w:p>
            <w:r>
              <w:rPr>
                <w:rFonts w:ascii="Arial" w:hAnsi="Arial"/>
                <w:sz w:val="18"/>
              </w:rPr>
              <w:t>N</w:t>
            </w:r>
          </w:p>
        </w:tc>
        <w:tc>
          <w:tcPr>
            <w:tcW w:type="dxa" w:w="1888"/>
          </w:tcPr>
          <w:p>
            <w:r>
              <w:rPr>
                <w:rFonts w:ascii="Arial" w:hAnsi="Arial"/>
                <w:sz w:val="18"/>
              </w:rPr>
              <w:t>Y</w:t>
            </w:r>
          </w:p>
        </w:tc>
        <w:tc>
          <w:tcPr>
            <w:tcW w:type="dxa" w:w="1452"/>
          </w:tcPr>
          <w:p>
            <w:r>
              <w:rPr>
                <w:rFonts w:ascii="Arial" w:hAnsi="Arial"/>
                <w:sz w:val="18"/>
              </w:rPr>
              <w:t>0</w:t>
            </w:r>
          </w:p>
        </w:tc>
      </w:tr>
      <w:tr>
        <w:trPr>
          <w:cantSplit/>
        </w:trPr>
        <w:tc>
          <w:tcPr>
            <w:tcW w:type="dxa" w:w="7986"/>
          </w:tcPr>
          <w:p>
            <w:r>
              <w:rPr>
                <w:rFonts w:ascii="Arial" w:hAnsi="Arial"/>
                <w:sz w:val="18"/>
              </w:rPr>
              <w:t>11. When detailed samples are displayed, filtering a supported column limits the displayed samples to those matching the filter.</w:t>
            </w:r>
          </w:p>
        </w:tc>
        <w:tc>
          <w:tcPr>
            <w:tcW w:type="dxa" w:w="1597"/>
          </w:tcPr>
          <w:p>
            <w:r>
              <w:rPr>
                <w:rFonts w:ascii="Arial" w:hAnsi="Arial"/>
                <w:sz w:val="18"/>
              </w:rPr>
              <w:t>N</w:t>
            </w:r>
          </w:p>
        </w:tc>
        <w:tc>
          <w:tcPr>
            <w:tcW w:type="dxa" w:w="1597"/>
          </w:tcPr>
          <w:p>
            <w:r>
              <w:rPr>
                <w:rFonts w:ascii="Arial" w:hAnsi="Arial"/>
                <w:sz w:val="18"/>
              </w:rPr>
              <w:t>N</w:t>
            </w:r>
          </w:p>
        </w:tc>
        <w:tc>
          <w:tcPr>
            <w:tcW w:type="dxa" w:w="1888"/>
          </w:tcPr>
          <w:p>
            <w:r>
              <w:rPr>
                <w:rFonts w:ascii="Arial" w:hAnsi="Arial"/>
                <w:sz w:val="18"/>
              </w:rPr>
              <w:t>Y</w:t>
            </w:r>
          </w:p>
        </w:tc>
        <w:tc>
          <w:tcPr>
            <w:tcW w:type="dxa" w:w="1452"/>
          </w:tcPr>
          <w:p>
            <w:r>
              <w:rPr>
                <w:rFonts w:ascii="Arial" w:hAnsi="Arial"/>
                <w:sz w:val="18"/>
              </w:rPr>
              <w:t>0</w:t>
            </w:r>
          </w:p>
        </w:tc>
      </w:tr>
      <w:tr>
        <w:trPr>
          <w:cantSplit/>
        </w:trPr>
        <w:tc>
          <w:tcPr>
            <w:tcW w:type="dxa" w:w="7986"/>
          </w:tcPr>
          <w:p>
            <w:r>
              <w:rPr>
                <w:rFonts w:ascii="Arial" w:hAnsi="Arial"/>
                <w:sz w:val="18"/>
              </w:rPr>
              <w:t>12. When the user exports a selected test as CSV, the exported CSV contains data for that selected test.</w:t>
            </w:r>
          </w:p>
        </w:tc>
        <w:tc>
          <w:tcPr>
            <w:tcW w:type="dxa" w:w="1597"/>
          </w:tcPr>
          <w:p>
            <w:r>
              <w:rPr>
                <w:rFonts w:ascii="Arial" w:hAnsi="Arial"/>
                <w:sz w:val="18"/>
              </w:rPr>
              <w:t>N</w:t>
            </w:r>
          </w:p>
        </w:tc>
        <w:tc>
          <w:tcPr>
            <w:tcW w:type="dxa" w:w="1597"/>
          </w:tcPr>
          <w:p>
            <w:r>
              <w:rPr>
                <w:rFonts w:ascii="Arial" w:hAnsi="Arial"/>
                <w:sz w:val="18"/>
              </w:rPr>
              <w:t>N</w:t>
            </w:r>
          </w:p>
        </w:tc>
        <w:tc>
          <w:tcPr>
            <w:tcW w:type="dxa" w:w="1888"/>
          </w:tcPr>
          <w:p>
            <w:r>
              <w:rPr>
                <w:rFonts w:ascii="Arial" w:hAnsi="Arial"/>
                <w:sz w:val="18"/>
              </w:rPr>
              <w:t>Y</w:t>
            </w:r>
          </w:p>
        </w:tc>
        <w:tc>
          <w:tcPr>
            <w:tcW w:type="dxa" w:w="1452"/>
          </w:tcPr>
          <w:p>
            <w:r>
              <w:rPr>
                <w:rFonts w:ascii="Arial" w:hAnsi="Arial"/>
                <w:sz w:val="18"/>
              </w:rPr>
              <w:t>0</w:t>
            </w:r>
          </w:p>
        </w:tc>
      </w:tr>
      <w:tr>
        <w:trPr>
          <w:cantSplit/>
        </w:trPr>
        <w:tc>
          <w:tcPr>
            <w:tcW w:type="dxa" w:w="7986"/>
          </w:tcPr>
          <w:p>
            <w:r>
              <w:rPr>
                <w:rFonts w:ascii="Arial" w:hAnsi="Arial"/>
                <w:sz w:val="18"/>
              </w:rPr>
              <w:t>13. When a zero-duration result is selected, its details dialog does not display stale or misleading data.</w:t>
            </w:r>
          </w:p>
        </w:tc>
        <w:tc>
          <w:tcPr>
            <w:tcW w:type="dxa" w:w="1597"/>
          </w:tcPr>
          <w:p>
            <w:r>
              <w:rPr>
                <w:rFonts w:ascii="Arial" w:hAnsi="Arial"/>
                <w:sz w:val="18"/>
              </w:rPr>
              <w:t>N</w:t>
            </w:r>
          </w:p>
        </w:tc>
        <w:tc>
          <w:tcPr>
            <w:tcW w:type="dxa" w:w="1597"/>
          </w:tcPr>
          <w:p>
            <w:r>
              <w:rPr>
                <w:rFonts w:ascii="Arial" w:hAnsi="Arial"/>
                <w:sz w:val="18"/>
              </w:rPr>
              <w:t>N</w:t>
            </w:r>
          </w:p>
        </w:tc>
        <w:tc>
          <w:tcPr>
            <w:tcW w:type="dxa" w:w="1888"/>
          </w:tcPr>
          <w:p>
            <w:r>
              <w:rPr>
                <w:rFonts w:ascii="Arial" w:hAnsi="Arial"/>
                <w:sz w:val="18"/>
              </w:rPr>
              <w:t>Y</w:t>
            </w:r>
          </w:p>
        </w:tc>
        <w:tc>
          <w:tcPr>
            <w:tcW w:type="dxa" w:w="1452"/>
          </w:tcPr>
          <w:p>
            <w:r>
              <w:rPr>
                <w:rFonts w:ascii="Arial" w:hAnsi="Arial"/>
                <w:sz w:val="18"/>
              </w:rPr>
              <w:t>0</w:t>
            </w:r>
          </w:p>
        </w:tc>
      </w:tr>
      <w:tr>
        <w:trPr>
          <w:cantSplit/>
        </w:trPr>
        <w:tc>
          <w:tcPr>
            <w:tcW w:type="dxa" w:w="7986"/>
          </w:tcPr>
          <w:p>
            <w:r>
              <w:rPr>
                <w:rFonts w:ascii="Arial" w:hAnsi="Arial"/>
                <w:sz w:val="18"/>
              </w:rPr>
              <w:t>14. When details for a selected result fail to load, the dialog does not display stale or misleading data.</w:t>
            </w:r>
          </w:p>
        </w:tc>
        <w:tc>
          <w:tcPr>
            <w:tcW w:type="dxa" w:w="1597"/>
          </w:tcPr>
          <w:p>
            <w:r>
              <w:rPr>
                <w:rFonts w:ascii="Arial" w:hAnsi="Arial"/>
                <w:sz w:val="18"/>
              </w:rPr>
              <w:t>N</w:t>
            </w:r>
          </w:p>
        </w:tc>
        <w:tc>
          <w:tcPr>
            <w:tcW w:type="dxa" w:w="1597"/>
          </w:tcPr>
          <w:p>
            <w:r>
              <w:rPr>
                <w:rFonts w:ascii="Arial" w:hAnsi="Arial"/>
                <w:sz w:val="18"/>
              </w:rPr>
              <w:t>N</w:t>
            </w:r>
          </w:p>
        </w:tc>
        <w:tc>
          <w:tcPr>
            <w:tcW w:type="dxa" w:w="1888"/>
          </w:tcPr>
          <w:p>
            <w:r>
              <w:rPr>
                <w:rFonts w:ascii="Arial" w:hAnsi="Arial"/>
                <w:sz w:val="18"/>
              </w:rPr>
              <w:t>Y</w:t>
            </w:r>
          </w:p>
        </w:tc>
        <w:tc>
          <w:tcPr>
            <w:tcW w:type="dxa" w:w="1452"/>
          </w:tcPr>
          <w:p>
            <w:r>
              <w:rPr>
                <w:rFonts w:ascii="Arial" w:hAnsi="Arial"/>
                <w:sz w:val="18"/>
              </w:rPr>
              <w:t>0</w:t>
            </w:r>
          </w:p>
        </w:tc>
      </w:tr>
    </w:tbl>
    <w:p w14:paraId="75D4D4DB" w14:textId="77777777" w:rsidR="03F67642" w:rsidRDefault="03F67642" w:rsidP="03F67642">
      <w:pPr>
        <w:rPr>
          <w:i/>
          <w:iCs/>
          <w:color w:val="091E33" w:themeColor="text1"/>
          <w:sz w:val="20"/>
          <w:szCs w:val="20"/>
        </w:rPr>
      </w:pPr>
    </w:p>
    <w:p w14:paraId="1545F01D" w14:textId="77777777" w:rsidR="00DF6889" w:rsidRDefault="008A689C" w:rsidP="00341971">
      <w:pPr>
        <w:pStyle w:val="Heading1"/>
        <w:pageBreakBefore/>
        <w:numPr>
          <w:ilvl w:val="0"/>
          <w:numId w:val="24"/>
        </w:numPr>
        <w:keepNext/>
      </w:pPr>
      <w:bookmarkStart w:id="3" w:name="_Toc230683174"/>
      <w:r>
        <w:rPr>
          <w:vanish w:val="0"/>
          <w:color w:val="000000"/>
        </w:rPr>
        <w:lastRenderedPageBreak/>
        <w:t>Test Cases</w:t>
      </w:r>
      <w:bookmarkEnd w:id="3"/>
    </w:p>
    <w:p w14:paraId="37194AEC" w14:textId="5B99A835" w:rsidR="0045466A" w:rsidRPr="00893F71" w:rsidRDefault="00BE00BD" w:rsidP="0045466A">
      <w:pPr>
        <w:rPr>
          <w:rFonts w:eastAsia="Times New Roman"/>
          <w:i/>
          <w:color w:val="auto"/>
          <w:sz w:val="20"/>
          <w:szCs w:val="20"/>
          <w:lang w:eastAsia="en-GB"/>
        </w:rPr>
        <w:keepNext/>
      </w:pPr>
      <w:r>
        <w:t>Each test maps to a criterion and decisive browser evidence. Inconclusive results are reported as Failed.</w:t>
      </w:r>
    </w:p>
    <w:p w14:paraId="605C2287" w14:textId="77777777" w:rsidR="001B5769" w:rsidRDefault="001B5769" w:rsidP="001D710D">
      <w:pPr>
        <w:rPr>
          <w:i/>
          <w:color w:val="091E33" w:themeColor="text1"/>
          <w:sz w:val="20"/>
        </w:rPr>
        <w:keepNext/>
      </w:pPr>
    </w:p>
    <w:p w14:paraId="49A56EA8" w14:textId="77777777" w:rsidR="009502A9" w:rsidRDefault="00671970" w:rsidP="001B658E">
      <w:pPr>
        <w:pStyle w:val="Heading2"/>
        <w:keepNext/>
      </w:pPr>
      <w:r>
        <w:rPr>
          <w:vanish w:val="0"/>
          <w:color w:val="000000"/>
        </w:rPr>
        <w:t>Tests</w:t>
      </w:r>
    </w:p>
    <w:p w14:paraId="6A930629" w14:textId="77777777" w:rsidR="00F11856" w:rsidRPr="00F11856" w:rsidRDefault="00F11856" w:rsidP="00F11856">
      <w:pPr>
        <w:keepNext/>
      </w:pP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0"/>
        <w:gridCol w:w="2304"/>
        <w:gridCol w:w="2533"/>
        <w:gridCol w:w="2304"/>
        <w:gridCol w:w="2304"/>
        <w:gridCol w:w="2304"/>
      </w:tblGrid>
      <w:tr w:rsidR="0002723F" w14:paraId="76253EE7" w14:textId="77777777" w:rsidTr="00E16200">
        <w:tc>
          <w:tcPr>
            <w:tcW w:w="2810" w:type="dxa"/>
            <w:shd w:val="clear" w:color="auto" w:fill="D9D9D9" w:themeFill="background1" w:themeFillShade="D9"/>
          </w:tcPr>
          <w:p w14:paraId="256038A6" w14:textId="77777777" w:rsidR="00752A98" w:rsidRPr="0002723F" w:rsidRDefault="00752A98" w:rsidP="001D710D">
            <w:pPr>
              <w:rPr>
                <w:b/>
                <w:bCs/>
                <w:i/>
                <w:color w:val="091E33" w:themeColor="text1"/>
                <w:sz w:val="20"/>
              </w:rPr>
              <w:keepNext/>
            </w:pPr>
            <w:r w:rsidRPr="0002723F">
              <w:rPr>
                <w:b/>
                <w:bCs/>
                <w:i/>
                <w:color w:val="091E33" w:themeColor="text1"/>
                <w:szCs w:val="24"/>
              </w:rPr>
              <w:t>Preconditions:</w:t>
            </w:r>
          </w:p>
        </w:tc>
        <w:tc>
          <w:tcPr>
            <w:tcW w:w="2304" w:type="dxa"/>
          </w:tcPr>
          <w:p>
            <w:pPr>
              <w:keepNext/>
            </w:pPr>
            <w:r>
              <w:rPr>
                <w:rFonts w:ascii="Arial" w:hAnsi="Arial"/>
                <w:sz w:val="18"/>
              </w:rPr>
              <w:t>V4 access and ticket conditions.</w:t>
            </w:r>
          </w:p>
        </w:tc>
        <w:tc>
          <w:tcPr>
            <w:tcW w:w="2533" w:type="dxa"/>
            <w:shd w:val="clear" w:color="auto" w:fill="D9D9D9" w:themeFill="background1" w:themeFillShade="D9"/>
          </w:tcPr>
          <w:p w14:paraId="395E3D19" w14:textId="77777777" w:rsidR="00752A98" w:rsidRPr="0002723F" w:rsidRDefault="00752A98" w:rsidP="001D710D">
            <w:pPr>
              <w:rPr>
                <w:b/>
                <w:bCs/>
                <w:i/>
                <w:color w:val="091E33" w:themeColor="text1"/>
                <w:sz w:val="20"/>
              </w:rPr>
              <w:keepNext/>
            </w:pPr>
            <w:r w:rsidRPr="0002723F">
              <w:rPr>
                <w:b/>
                <w:bCs/>
                <w:i/>
                <w:color w:val="091E33" w:themeColor="text1"/>
                <w:szCs w:val="24"/>
              </w:rPr>
              <w:t>Associated Requirements:</w:t>
            </w:r>
          </w:p>
        </w:tc>
        <w:tc>
          <w:tcPr>
            <w:tcW w:w="2304" w:type="dxa"/>
          </w:tcPr>
          <w:p>
            <w:pPr>
              <w:keepNext/>
            </w:pPr>
            <w:r>
              <w:rPr>
                <w:rFonts w:ascii="Arial" w:hAnsi="Arial"/>
                <w:sz w:val="18"/>
              </w:rPr>
              <w:t>Ticket criteria below.</w:t>
            </w:r>
          </w:p>
        </w:tc>
        <w:tc>
          <w:tcPr>
            <w:tcW w:w="2304" w:type="dxa"/>
            <w:shd w:val="clear" w:color="auto" w:fill="D9D9D9" w:themeFill="background1" w:themeFillShade="D9"/>
          </w:tcPr>
          <w:p w14:paraId="093E3BDB" w14:textId="77777777" w:rsidR="00D4370E" w:rsidRDefault="00000000">
            <w:pPr>
              <w:keepNext/>
            </w:pPr>
            <w:r>
              <w:t>Automation Notes:</w:t>
            </w:r>
          </w:p>
        </w:tc>
        <w:tc>
          <w:tcPr>
            <w:tcW w:w="2304" w:type="dxa"/>
          </w:tcPr>
          <w:p>
            <w:pPr>
              <w:keepNext/>
            </w:pPr>
            <w:r>
              <w:rPr>
                <w:rFonts w:ascii="Arial" w:hAnsi="Arial"/>
                <w:sz w:val="18"/>
              </w:rPr>
              <w:t>Screenshots below each criterion; full log retained locally.</w:t>
            </w:r>
          </w:p>
        </w:tc>
      </w:tr>
    </w:tbl>
    <w:tbl>
      <w:tblPr>
        <w:tblStyle w:val="GridTable4-Accent6"/>
        <w:tblW w:w="14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1"/>
        <w:gridCol w:w="3392"/>
        <w:gridCol w:w="3168"/>
        <w:gridCol w:w="4605"/>
        <w:gridCol w:w="2268"/>
      </w:tblGrid>
      <w:tr w:rsidR="00F7557F" w14:paraId="6B5D7CCA" w14:textId="77777777" w:rsidTr="00F7557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2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7234FA0" w14:textId="77777777" w:rsidR="00F7557F" w:rsidRDefault="00F7557F">
            <w:pPr>
              <w:keepNext/>
            </w:pPr>
            <w:r>
              <w:t>ID / Criterion</w:t>
            </w:r>
          </w:p>
        </w:tc>
        <w:tc>
          <w:tcPr>
            <w:tcW w:w="33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0B2907B" w14:textId="0FD7D5EE" w:rsidR="00F7557F" w:rsidRDefault="00F7557F">
            <w:pPr>
              <w:keepNext/>
              <w:cnfStyle w:val="100000000000" w:firstRow="1" w:lastRow="0" w:firstColumn="0" w:lastColumn="0" w:oddVBand="0" w:evenVBand="0" w:oddHBand="0" w:evenHBand="0" w:firstRowFirstColumn="0" w:firstRowLastColumn="0" w:lastRowFirstColumn="0" w:lastRowLastColumn="0"/>
            </w:pPr>
            <w:r>
              <w:t>Criteria Tested</w:t>
            </w:r>
          </w:p>
        </w:tc>
        <w:tc>
          <w:tcPr>
            <w:tcW w:w="31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D5D92FA" w14:textId="77777777" w:rsidR="00F7557F" w:rsidRDefault="00F7557F">
            <w:pPr>
              <w:keepNext/>
              <w:cnfStyle w:val="100000000000" w:firstRow="1" w:lastRow="0" w:firstColumn="0" w:lastColumn="0" w:oddVBand="0" w:evenVBand="0" w:oddHBand="0" w:evenHBand="0" w:firstRowFirstColumn="0" w:firstRowLastColumn="0" w:lastRowFirstColumn="0" w:lastRowLastColumn="0"/>
            </w:pPr>
            <w:r>
              <w:t>Expected Result</w:t>
            </w:r>
          </w:p>
        </w:tc>
        <w:tc>
          <w:tcPr>
            <w:tcW w:w="46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9DC67ED" w14:textId="77777777" w:rsidR="00F7557F" w:rsidRDefault="00F7557F">
            <w:pPr>
              <w:keepNext/>
              <w:cnfStyle w:val="100000000000" w:firstRow="1" w:lastRow="0" w:firstColumn="0" w:lastColumn="0" w:oddVBand="0" w:evenVBand="0" w:oddHBand="0" w:evenHBand="0" w:firstRowFirstColumn="0" w:firstRowLastColumn="0" w:lastRowFirstColumn="0" w:lastRowLastColumn="0"/>
            </w:pPr>
            <w:r>
              <w:t>Actual Result / Evidence Path</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78BA02D" w14:textId="77777777" w:rsidR="00F7557F" w:rsidRDefault="00F7557F">
            <w:pPr>
              <w:keepNext/>
              <w:cnfStyle w:val="100000000000" w:firstRow="1" w:lastRow="0" w:firstColumn="0" w:lastColumn="0" w:oddVBand="0" w:evenVBand="0" w:oddHBand="0" w:evenHBand="0" w:firstRowFirstColumn="0" w:firstRowLastColumn="0" w:lastRowFirstColumn="0" w:lastRowLastColumn="0"/>
            </w:pPr>
            <w:r>
              <w:t>Outcome</w:t>
            </w:r>
          </w:p>
        </w:tc>
      </w:tr>
      <w:tr>
        <w:tc>
          <w:tcPr>
            <w:tcW w:type="dxa" w:w="1021"/>
          </w:tcPr>
          <w:p>
            <w:pPr>
              <w:keepNext/>
            </w:pPr>
            <w:r>
              <w:rPr>
                <w:rFonts w:ascii="Arial" w:hAnsi="Arial"/>
                <w:sz w:val="18"/>
              </w:rPr>
              <w:t>1.0.0</w:t>
            </w:r>
          </w:p>
        </w:tc>
        <w:tc>
          <w:tcPr>
            <w:tcW w:type="dxa" w:w="3392"/>
          </w:tcPr>
          <w:p>
            <w:pPr>
              <w:keepNext/>
            </w:pPr>
            <w:r>
              <w:rPr>
                <w:rFonts w:ascii="Arial" w:hAnsi="Arial"/>
                <w:sz w:val="18"/>
              </w:rPr>
              <w:t>Before selecting the MS Teams Call layer, the map shows no MS Teams Call test-result points.</w:t>
            </w:r>
          </w:p>
        </w:tc>
        <w:tc>
          <w:tcPr>
            <w:tcW w:type="dxa" w:w="3168"/>
          </w:tcPr>
          <w:p>
            <w:pPr>
              <w:keepNext/>
            </w:pPr>
            <w:r>
              <w:rPr>
                <w:rFonts w:ascii="Arial" w:hAnsi="Arial"/>
                <w:sz w:val="18"/>
              </w:rPr>
              <w:t>Before selecting the MS Teams Call layer, the map shows no MS Teams Call test-result points.</w:t>
            </w:r>
          </w:p>
        </w:tc>
        <w:tc>
          <w:tcPr>
            <w:tcW w:type="dxa" w:w="4605"/>
          </w:tcPr>
          <w:p>
            <w:pPr>
              <w:keepNext/>
            </w:pPr>
            <w:r>
              <w:rPr>
                <w:rFonts w:ascii="Arial" w:hAnsi="Arial"/>
                <w:sz w:val="18"/>
              </w:rPr>
              <w:t>criterion-1-before-configure.png shows only Automobile - Call and its plotted Call symbols; criterion-1-configuration.png and criterion-1-nested-test-types.png establish Call selected and MS Teams Call unselected. criterion-1-final.png retains that Call configuration and map, with no MS Teams Call result layer shown. The final capture still has configuration open; it is not a closed-panel capture.</w:t>
              <w:br/>
              <w:t>Evidence: E01, E02, E03, E04</w:t>
            </w:r>
          </w:p>
        </w:tc>
        <w:tc>
          <w:tcPr>
            <w:tcW w:type="dxa" w:w="2268"/>
          </w:tcPr>
          <w:p>
            <w:pPr>
              <w:keepNext/>
            </w:pPr>
            <w:r>
              <w:rPr>
                <w:rFonts w:ascii="Arial" w:hAnsi="Arial"/>
                <w:sz w:val="18"/>
              </w:rPr>
              <w:t>Passed</w:t>
            </w:r>
          </w:p>
        </w:tc>
      </w:tr>
      <w:tr>
        <w:trPr>
          <w:cantSplit/>
        </w:trPr>
        <w:tc>
          <w:tcPr>
            <w:tcW w:type="dxa" w:w="14454"/>
            <w:gridSpan w:val="5"/>
          </w:tcPr>
          <w:p>
            <w:pPr>
              <w:spacing w:after="40"/>
            </w:pPr>
            <w:r>
              <w:rPr>
                <w:sz w:val="16"/>
              </w:rPr>
            </w:r>
            <w:r>
              <w:rPr>
                <w:b/>
                <w:sz w:val="16"/>
              </w:rPr>
              <w:t>Criterion 1 evidence: Before selecting the MS Teams Call layer, the map shows no MS Teams Call test-result points.</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E01 - Before configure (criterion-1-before-configure.png)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191" name="Picture 877309191"/>
                        <wp:cNvGraphicFramePr>
                          <a:graphicFrameLocks noChangeAspect="1"/>
                        </wp:cNvGraphicFramePr>
                        <a:graphic>
                          <a:graphicData uri="http://schemas.openxmlformats.org/drawingml/2006/picture">
                            <pic:pic>
                              <pic:nvPicPr>
                                <pic:cNvPr id="0" name="criterion-1-before-configure.png"/>
                                <pic:cNvPicPr/>
                              </pic:nvPicPr>
                              <pic:blipFill>
                                <a:blip r:embed="rId19"/>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E02 - Configuration (criterion-1-configuration.png)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192" name="Picture 877309192"/>
                        <wp:cNvGraphicFramePr>
                          <a:graphicFrameLocks noChangeAspect="1"/>
                        </wp:cNvGraphicFramePr>
                        <a:graphic>
                          <a:graphicData uri="http://schemas.openxmlformats.org/drawingml/2006/picture">
                            <pic:pic>
                              <pic:nvPicPr>
                                <pic:cNvPr id="0" name="criterion-1-configuration.png"/>
                                <pic:cNvPicPr/>
                              </pic:nvPicPr>
                              <pic:blipFill>
                                <a:blip r:embed="rId20"/>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1 continued: Before selecting the MS Teams Call layer, the map shows no MS Teams Call test-result points.</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E03 - Nested test types (criterion-1-nested-test-types.png)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193" name="Picture 877309193"/>
                        <wp:cNvGraphicFramePr>
                          <a:graphicFrameLocks noChangeAspect="1"/>
                        </wp:cNvGraphicFramePr>
                        <a:graphic>
                          <a:graphicData uri="http://schemas.openxmlformats.org/drawingml/2006/picture">
                            <pic:pic>
                              <pic:nvPicPr>
                                <pic:cNvPr id="0" name="criterion-1-nested-test-types.png"/>
                                <pic:cNvPicPr/>
                              </pic:nvPicPr>
                              <pic:blipFill>
                                <a:blip r:embed="rId21"/>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E04 - Final (criterion-1-final.png)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194" name="Picture 877309194"/>
                        <wp:cNvGraphicFramePr>
                          <a:graphicFrameLocks noChangeAspect="1"/>
                        </wp:cNvGraphicFramePr>
                        <a:graphic>
                          <a:graphicData uri="http://schemas.openxmlformats.org/drawingml/2006/picture">
                            <pic:pic>
                              <pic:nvPicPr>
                                <pic:cNvPr id="0" name="criterion-1-final.png"/>
                                <pic:cNvPicPr/>
                              </pic:nvPicPr>
                              <pic:blipFill>
                                <a:blip r:embed="rId22"/>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c>
          <w:tcPr>
            <w:tcW w:type="dxa" w:w="1021"/>
          </w:tcPr>
          <w:p>
            <w:pPr>
              <w:keepNext/>
            </w:pPr>
            <w:r>
              <w:rPr>
                <w:rFonts w:ascii="Arial" w:hAnsi="Arial"/>
                <w:sz w:val="18"/>
              </w:rPr>
              <w:t>2.0.0</w:t>
            </w:r>
          </w:p>
        </w:tc>
        <w:tc>
          <w:tcPr>
            <w:tcW w:type="dxa" w:w="3392"/>
          </w:tcPr>
          <w:p>
            <w:pPr>
              <w:keepNext/>
            </w:pPr>
            <w:r>
              <w:rPr>
                <w:rFonts w:ascii="Arial" w:hAnsi="Arial"/>
                <w:sz w:val="18"/>
              </w:rPr>
              <w:t>When the user selects the MS Teams Call layer and authorised matching results are available, each matching result is shown as a selectable map point.</w:t>
            </w:r>
          </w:p>
        </w:tc>
        <w:tc>
          <w:tcPr>
            <w:tcW w:type="dxa" w:w="3168"/>
          </w:tcPr>
          <w:p>
            <w:pPr>
              <w:keepNext/>
            </w:pPr>
            <w:r>
              <w:rPr>
                <w:rFonts w:ascii="Arial" w:hAnsi="Arial"/>
                <w:sz w:val="18"/>
              </w:rPr>
              <w:t>When the user selects the MS Teams Call layer and authorised matching results are available, each matching result is shown as a selectable map point.</w:t>
            </w:r>
          </w:p>
        </w:tc>
        <w:tc>
          <w:tcPr>
            <w:tcW w:type="dxa" w:w="4605"/>
          </w:tcPr>
          <w:p>
            <w:pPr>
              <w:keepNext/>
            </w:pPr>
            <w:r>
              <w:rPr>
                <w:rFonts w:ascii="Arial" w:hAnsi="Arial"/>
                <w:sz w:val="18"/>
              </w:rPr>
              <w:t>criterion-2-selected-configuration.png shows MS Teams Call chosen before Apply; criterion-2-after-select.png shows Automobile - MS Teams Call and actual plotted result symbols. Recorded /api/platform/automobile/ms-teams-call/points requests support the module/layer identity (239 broad-scope aggregates, then 12 aggregates for the recorded 25/08/2026 12:28–12:29 local filter). criterion-2-narrowed-configuration.png precedes application of that filter; criterion-2-bounded-map.png and criterion-2-final.png show its later settled Derby/Nottingham symbols, not opened MS Teams details. The selected-test 132123874 detail capture was overwritten at criterion-2-final.png; criterion-2-before-date-narrow.png also shows only pre-existing Call details, so no saved image establishes the selected MS Teams test identity or selectability. Repair was unavailable after the execution-host interruption: this check is Blocked. Reconciliation of every result/aggregate member remains independently Unverified; aggregate counts and sampled selection notes do not prove completeness. The broad map does not establish the later narrow dataset.</w:t>
              <w:br/>
              <w:t>Evidence: E05, E06, E07, E08, E09, E10</w:t>
            </w:r>
          </w:p>
        </w:tc>
        <w:tc>
          <w:tcPr>
            <w:tcW w:type="dxa" w:w="2268"/>
          </w:tcPr>
          <w:p>
            <w:pPr>
              <w:keepNext/>
            </w:pPr>
            <w:r>
              <w:rPr>
                <w:rFonts w:ascii="Arial" w:hAnsi="Arial"/>
                <w:sz w:val="18"/>
              </w:rPr>
              <w:t>Blocked</w:t>
            </w:r>
          </w:p>
        </w:tc>
      </w:tr>
      <w:tr>
        <w:trPr>
          <w:cantSplit/>
        </w:trPr>
        <w:tc>
          <w:tcPr>
            <w:tcW w:type="dxa" w:w="14454"/>
            <w:gridSpan w:val="5"/>
          </w:tcPr>
          <w:p>
            <w:pPr>
              <w:spacing w:after="40"/>
            </w:pPr>
            <w:r>
              <w:rPr>
                <w:sz w:val="16"/>
              </w:rPr>
            </w:r>
            <w:r>
              <w:rPr>
                <w:b/>
                <w:sz w:val="16"/>
              </w:rPr>
              <w:t>Criterion 2 evidence: When the user selects the MS Teams Call layer and authorised matching results are available, each matching result is shown as a selectable map point.</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E05 - Before select (criterion-2-before-select.png)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195" name="Picture 877309195"/>
                        <wp:cNvGraphicFramePr>
                          <a:graphicFrameLocks noChangeAspect="1"/>
                        </wp:cNvGraphicFramePr>
                        <a:graphic>
                          <a:graphicData uri="http://schemas.openxmlformats.org/drawingml/2006/picture">
                            <pic:pic>
                              <pic:nvPicPr>
                                <pic:cNvPr id="0" name="criterion-2-before-select.png"/>
                                <pic:cNvPicPr/>
                              </pic:nvPicPr>
                              <pic:blipFill>
                                <a:blip r:embed="rId23"/>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E06 - Selected configuration (criterion-2-selected-configuration.png)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196" name="Picture 877309196"/>
                        <wp:cNvGraphicFramePr>
                          <a:graphicFrameLocks noChangeAspect="1"/>
                        </wp:cNvGraphicFramePr>
                        <a:graphic>
                          <a:graphicData uri="http://schemas.openxmlformats.org/drawingml/2006/picture">
                            <pic:pic>
                              <pic:nvPicPr>
                                <pic:cNvPr id="0" name="criterion-2-selected-configuration.png"/>
                                <pic:cNvPicPr/>
                              </pic:nvPicPr>
                              <pic:blipFill>
                                <a:blip r:embed="rId24"/>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2 continued: When the user selects the MS Teams Call layer and authorised matching results are available, each matching result is shown as a selectable map point.</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E07 - After select (criterion-2-after-select.png)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197" name="Picture 877309197"/>
                        <wp:cNvGraphicFramePr>
                          <a:graphicFrameLocks noChangeAspect="1"/>
                        </wp:cNvGraphicFramePr>
                        <a:graphic>
                          <a:graphicData uri="http://schemas.openxmlformats.org/drawingml/2006/picture">
                            <pic:pic>
                              <pic:nvPicPr>
                                <pic:cNvPr id="0" name="criterion-2-after-select.png"/>
                                <pic:cNvPicPr/>
                              </pic:nvPicPr>
                              <pic:blipFill>
                                <a:blip r:embed="rId25"/>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E08 - Before date narrow (criterion-2-before-date-narrow.png)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198" name="Picture 877309198"/>
                        <wp:cNvGraphicFramePr>
                          <a:graphicFrameLocks noChangeAspect="1"/>
                        </wp:cNvGraphicFramePr>
                        <a:graphic>
                          <a:graphicData uri="http://schemas.openxmlformats.org/drawingml/2006/picture">
                            <pic:pic>
                              <pic:nvPicPr>
                                <pic:cNvPr id="0" name="criterion-2-before-date-narrow.png"/>
                                <pic:cNvPicPr/>
                              </pic:nvPicPr>
                              <pic:blipFill>
                                <a:blip r:embed="rId26"/>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2 continued: When the user selects the MS Teams Call layer and authorised matching results are available, each matching result is shown as a selectable map point.</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E09 - Narrowed configuration (criterion-2-narrowed-configuration.png)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199" name="Picture 877309199"/>
                        <wp:cNvGraphicFramePr>
                          <a:graphicFrameLocks noChangeAspect="1"/>
                        </wp:cNvGraphicFramePr>
                        <a:graphic>
                          <a:graphicData uri="http://schemas.openxmlformats.org/drawingml/2006/picture">
                            <pic:pic>
                              <pic:nvPicPr>
                                <pic:cNvPr id="0" name="criterion-2-narrowed-configuration.png"/>
                                <pic:cNvPicPr/>
                              </pic:nvPicPr>
                              <pic:blipFill>
                                <a:blip r:embed="rId27"/>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E10 - Bounded map (criterion-2-bounded-map.png)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00" name="Picture 877309200"/>
                        <wp:cNvGraphicFramePr>
                          <a:graphicFrameLocks noChangeAspect="1"/>
                        </wp:cNvGraphicFramePr>
                        <a:graphic>
                          <a:graphicData uri="http://schemas.openxmlformats.org/drawingml/2006/picture">
                            <pic:pic>
                              <pic:nvPicPr>
                                <pic:cNvPr id="0" name="criterion-2-bounded-map.png"/>
                                <pic:cNvPicPr/>
                              </pic:nvPicPr>
                              <pic:blipFill>
                                <a:blip r:embed="rId28"/>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2 continued: When the user selects the MS Teams Call layer and authorised matching results are available, each matching result is shown as a selectable map point.</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14454"/>
            </w:tblGrid>
            <w:tr>
              <w:trPr>
                <w:cantSplit/>
              </w:trPr>
              <w:tc>
                <w:tcPr>
                  <w:tcW w:type="dxa" w:w="14454"/>
                  <w:tcMar>
                    <w:top w:w="60" w:type="dxa"/>
                    <w:bottom w:w="100" w:type="dxa"/>
                    <w:left w:w="60" w:type="dxa"/>
                    <w:right w:w="60" w:type="dxa"/>
                  </w:tcMar>
                </w:tcPr>
                <w:p>
                  <w:pPr>
                    <w:spacing w:after="40"/>
                  </w:pPr>
                  <w:r>
                    <w:rPr>
                      <w:b/>
                      <w:sz w:val="15"/>
                    </w:rPr>
                    <w:t>E10 - Final (criterion-2-final.png)</w:t>
                  </w:r>
                </w:p>
                <w:p>
                  <w:pPr>
                    <w:keepNext w:val="0"/>
                    <w:spacing w:after="0" w:before="0" w:line="240" w:lineRule="auto"/>
                    <w:jc w:val="center"/>
                  </w:pPr>
                  <w:r>
                    <w:drawing>
                      <wp:inline xmlns:a="http://schemas.openxmlformats.org/drawingml/2006/main" xmlns:pic="http://schemas.openxmlformats.org/drawingml/2006/picture">
                        <wp:extent cx="4681728" cy="2926080"/>
                        <wp:docPr id="877309201" name="Picture 877309201"/>
                        <wp:cNvGraphicFramePr>
                          <a:graphicFrameLocks noChangeAspect="1"/>
                        </wp:cNvGraphicFramePr>
                        <a:graphic>
                          <a:graphicData uri="http://schemas.openxmlformats.org/drawingml/2006/picture">
                            <pic:pic>
                              <pic:nvPicPr>
                                <pic:cNvPr id="0" name="criterion-2-bounded-map.png"/>
                                <pic:cNvPicPr/>
                              </pic:nvPicPr>
                              <pic:blipFill>
                                <a:blip r:embed="rId28"/>
                                <a:stretch>
                                  <a:fillRect/>
                                </a:stretch>
                              </pic:blipFill>
                              <pic:spPr>
                                <a:xfrm>
                                  <a:off x="0" y="0"/>
                                  <a:ext cx="4681728" cy="2926080"/>
                                </a:xfrm>
                                <a:prstGeom prst="rect"/>
                              </pic:spPr>
                            </pic:pic>
                          </a:graphicData>
                        </a:graphic>
                      </wp:inline>
                    </w:drawing>
                  </w:r>
                </w:p>
              </w:tc>
            </w:tr>
          </w:tbl>
          <w:p>
            <w:pPr>
              <w:keepNext w:val="0"/>
              <w:spacing w:after="0" w:before="0" w:line="240" w:lineRule="auto"/>
            </w:pPr>
          </w:p>
        </w:tc>
      </w:tr>
      <w:tr>
        <w:tc>
          <w:tcPr>
            <w:tcW w:type="dxa" w:w="1021"/>
          </w:tcPr>
          <w:p>
            <w:pPr>
              <w:keepNext/>
            </w:pPr>
            <w:r>
              <w:rPr>
                <w:rFonts w:ascii="Arial" w:hAnsi="Arial"/>
                <w:sz w:val="18"/>
              </w:rPr>
              <w:t>3.0.0</w:t>
            </w:r>
          </w:p>
        </w:tc>
        <w:tc>
          <w:tcPr>
            <w:tcW w:type="dxa" w:w="3392"/>
          </w:tcPr>
          <w:p>
            <w:pPr>
              <w:keepNext/>
            </w:pPr>
            <w:r>
              <w:rPr>
                <w:rFonts w:ascii="Arial" w:hAnsi="Arial"/>
                <w:sz w:val="18"/>
              </w:rPr>
              <w:t>For a displayed MS Teams Call point with Poor Quality 0–0.99, its map colour is Green.</w:t>
            </w:r>
          </w:p>
        </w:tc>
        <w:tc>
          <w:tcPr>
            <w:tcW w:type="dxa" w:w="3168"/>
          </w:tcPr>
          <w:p>
            <w:pPr>
              <w:keepNext/>
            </w:pPr>
            <w:r>
              <w:rPr>
                <w:rFonts w:ascii="Arial" w:hAnsi="Arial"/>
                <w:sz w:val="18"/>
              </w:rPr>
              <w:t>For a displayed MS Teams Call point with Poor Quality 0–0.99, its map colour is Green.</w:t>
            </w:r>
          </w:p>
        </w:tc>
        <w:tc>
          <w:tcPr>
            <w:tcW w:type="dxa" w:w="4605"/>
          </w:tcPr>
          <w:p>
            <w:pPr>
              <w:keepNext/>
            </w:pPr>
            <w:r>
              <w:rPr>
                <w:rFonts w:ascii="Arial" w:hAnsi="Arial"/>
                <w:sz w:val="18"/>
              </w:rPr>
              <w:t>criterion-3-initial.png shows only the launcher. No criterion-owned settled MS Teams map, genuine Poor Quality 0–0.99 value or same-point Green comparison was captured. Testing could not be completed after 'code-mode host timed out waiting for wait response' and 'cell g10:35 belongs to a stale code-mode host generation'. Pending GIS/configuration completion and final browser state are unknown; browser work stopped for coordinator reconciliation, with the lease retained and no interception handler reported installed.</w:t>
              <w:br/>
              <w:t>Evidence: E11</w:t>
            </w:r>
          </w:p>
        </w:tc>
        <w:tc>
          <w:tcPr>
            <w:tcW w:type="dxa" w:w="2268"/>
          </w:tcPr>
          <w:p>
            <w:pPr>
              <w:keepNext/>
            </w:pPr>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3 assessment: Testing notes: Execution capability interruption, not an observed product failure. Actual errors: 'code-mode host timed out waiting for wait response'; then 'cell g10:35 belongs to a stale code-mode host generation'. Browser work stopped immediately. Only this criterion's initial launcher capture is confirmed; the pending GIS/configuration operation may have changed the UI. Final browser URL is unknown. Shared browser lease retained for coordinator reconciliation under the brief's interrupted-execution rule. No interception handler was installed. Browser identity is the once-observed Google Chrome 156.0.8078.48 from earlier in this same attempt, not a new read. Waiting returned 'code-mode host timed out waiting for wait response'. A subsequent wait returned 'cell g10:35 belongs to a stale code-mode host generation'. Stopped all browser work as required by the brief. No quality-band action, plotted-map capture, tooltip inspection, final capture, or URL read completed with a confirmed result.</w:t>
            </w:r>
          </w:p>
        </w:tc>
      </w:tr>
      <w:tr>
        <w:trPr>
          <w:cantSplit/>
        </w:trPr>
        <w:tc>
          <w:tcPr>
            <w:tcW w:type="dxa" w:w="14454"/>
            <w:gridSpan w:val="5"/>
          </w:tcPr>
          <w:p>
            <w:pPr>
              <w:spacing w:after="40"/>
            </w:pPr>
            <w:r>
              <w:rPr>
                <w:sz w:val="16"/>
              </w:rPr>
            </w:r>
            <w:r>
              <w:rPr>
                <w:b/>
                <w:sz w:val="16"/>
              </w:rPr>
              <w:t>Criterion 3 evidence: For a displayed MS Teams Call point with Poor Quality 0–0.99, its map colour is Green.</w:t>
              <w:br/>
            </w:r>
            <w:r>
              <w:rPr>
                <w:sz w:val="16"/>
              </w:rPr>
              <w:t>Browser URL recorded after criterion: Not recorded</w:t>
            </w:r>
          </w:p>
          <w:tbl>
            <w:tblPr>
              <w:tblW w:type="auto" w:w="0"/>
              <w:tblLayout w:type="fixed"/>
              <w:tblLook w:firstColumn="1" w:firstRow="1" w:lastColumn="0" w:lastRow="0" w:noHBand="0" w:noVBand="1" w:val="04A0"/>
            </w:tblPr>
            <w:tblGrid>
              <w:gridCol w:w="14454"/>
            </w:tblGrid>
            <w:tr>
              <w:trPr>
                <w:cantSplit/>
              </w:trPr>
              <w:tc>
                <w:tcPr>
                  <w:tcW w:type="dxa" w:w="14454"/>
                  <w:tcMar>
                    <w:top w:w="60" w:type="dxa"/>
                    <w:bottom w:w="100" w:type="dxa"/>
                    <w:left w:w="60" w:type="dxa"/>
                    <w:right w:w="60" w:type="dxa"/>
                  </w:tcMar>
                </w:tcPr>
                <w:p>
                  <w:pPr>
                    <w:spacing w:after="40"/>
                  </w:pPr>
                  <w:r>
                    <w:rPr>
                      <w:b/>
                      <w:sz w:val="15"/>
                    </w:rPr>
                    <w:t>E11 - Initial (criterion-3-initial.png)</w:t>
                  </w:r>
                </w:p>
                <w:p>
                  <w:pPr>
                    <w:keepNext w:val="0"/>
                    <w:spacing w:after="0" w:before="0" w:line="240" w:lineRule="auto"/>
                    <w:jc w:val="center"/>
                  </w:pPr>
                  <w:r>
                    <w:drawing>
                      <wp:inline xmlns:a="http://schemas.openxmlformats.org/drawingml/2006/main" xmlns:pic="http://schemas.openxmlformats.org/drawingml/2006/picture">
                        <wp:extent cx="4681728" cy="2926080"/>
                        <wp:docPr id="877309202" name="Picture 877309202"/>
                        <wp:cNvGraphicFramePr>
                          <a:graphicFrameLocks noChangeAspect="1"/>
                        </wp:cNvGraphicFramePr>
                        <a:graphic>
                          <a:graphicData uri="http://schemas.openxmlformats.org/drawingml/2006/picture">
                            <pic:pic>
                              <pic:nvPicPr>
                                <pic:cNvPr id="0" name="criterion-3-initial.png"/>
                                <pic:cNvPicPr/>
                              </pic:nvPicPr>
                              <pic:blipFill>
                                <a:blip r:embed="rId29"/>
                                <a:stretch>
                                  <a:fillRect/>
                                </a:stretch>
                              </pic:blipFill>
                              <pic:spPr>
                                <a:xfrm>
                                  <a:off x="0" y="0"/>
                                  <a:ext cx="4681728" cy="2926080"/>
                                </a:xfrm>
                                <a:prstGeom prst="rect"/>
                              </pic:spPr>
                            </pic:pic>
                          </a:graphicData>
                        </a:graphic>
                      </wp:inline>
                    </w:drawing>
                  </w:r>
                </w:p>
              </w:tc>
            </w:tr>
          </w:tbl>
          <w:p>
            <w:pPr>
              <w:keepNext w:val="0"/>
              <w:spacing w:after="0" w:before="0" w:line="240" w:lineRule="auto"/>
            </w:pPr>
          </w:p>
        </w:tc>
      </w:tr>
      <w:tr>
        <w:tc>
          <w:tcPr>
            <w:tcW w:type="dxa" w:w="1021"/>
          </w:tcPr>
          <w:p>
            <w:r>
              <w:rPr>
                <w:rFonts w:ascii="Arial" w:hAnsi="Arial"/>
                <w:sz w:val="18"/>
              </w:rPr>
              <w:t>4.0.0</w:t>
            </w:r>
          </w:p>
        </w:tc>
        <w:tc>
          <w:tcPr>
            <w:tcW w:type="dxa" w:w="3392"/>
          </w:tcPr>
          <w:p>
            <w:r>
              <w:rPr>
                <w:rFonts w:ascii="Arial" w:hAnsi="Arial"/>
                <w:sz w:val="18"/>
              </w:rPr>
              <w:t>For a displayed MS Teams Call point with Poor Quality 1–9.99, its map colour is Yellow.</w:t>
            </w:r>
          </w:p>
        </w:tc>
        <w:tc>
          <w:tcPr>
            <w:tcW w:type="dxa" w:w="3168"/>
          </w:tcPr>
          <w:p>
            <w:r>
              <w:rPr>
                <w:rFonts w:ascii="Arial" w:hAnsi="Arial"/>
                <w:sz w:val="18"/>
              </w:rPr>
              <w:t>For a displayed MS Teams Call point with Poor Quality 1–9.99, its map colour is Yellow.</w:t>
            </w:r>
          </w:p>
        </w:tc>
        <w:tc>
          <w:tcPr>
            <w:tcW w:type="dxa" w:w="4605"/>
          </w:tcPr>
          <w:p>
            <w:r>
              <w:rPr>
                <w:rFonts w:ascii="Arial" w:hAnsi="Arial"/>
                <w:sz w:val="18"/>
              </w:rPr>
              <w:t>Browser testing could not begin for this criterion after the execution interruption: 'code-mode host timed out waiting for wait response', followed by 'cell g10:35 belongs to a stale code-mode host generation'. No criterion-owned browser evidence was captured to establish the 1–9.99 Poor Quality target and its Yellow plotted symbol. Browser work stopped pending coordinator reconciliation; the browser lease was retained, final UI remained unknown and no interception handler was reported installed. This is an unavailable execution prerequisite, with no demonstrated product defect.</w:t>
              <w:br/>
              <w:t>Evidence: Unavailable</w:t>
              <w:br/>
              <w:t>Browser URL recorded after criterion: Not recorded</w:t>
            </w:r>
          </w:p>
        </w:tc>
        <w:tc>
          <w:tcPr>
            <w:tcW w:type="dxa" w:w="2268"/>
          </w:tcPr>
          <w:p>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4 assessment: Testing notes: Execution capability interruption, not an observed product failure. Actual errors: 'code-mode host timed out waiting for wait response'; then 'cell g10:35 belongs to a stale code-mode host generation'. Browser work stopped immediately. This independent criterion could not begin and has no PNG because browser work must remain stopped pending reconciliation. Shared browser lease retained for coordinator reconciliation under the brief's interrupted-execution rule. No interception handler was installed. Browser identity is the once-observed Google Chrome 156.0.8078.48 from earlier in this same attempt, not a new read.</w:t>
            </w:r>
          </w:p>
        </w:tc>
      </w:tr>
      <w:tr>
        <w:tc>
          <w:tcPr>
            <w:tcW w:type="dxa" w:w="1021"/>
          </w:tcPr>
          <w:p>
            <w:r>
              <w:rPr>
                <w:rFonts w:ascii="Arial" w:hAnsi="Arial"/>
                <w:sz w:val="18"/>
              </w:rPr>
              <w:t>5.0.0</w:t>
            </w:r>
          </w:p>
        </w:tc>
        <w:tc>
          <w:tcPr>
            <w:tcW w:type="dxa" w:w="3392"/>
          </w:tcPr>
          <w:p>
            <w:r>
              <w:rPr>
                <w:rFonts w:ascii="Arial" w:hAnsi="Arial"/>
                <w:sz w:val="18"/>
              </w:rPr>
              <w:t>For a displayed MS Teams Call point with Poor Quality 10–24.99, its map colour is Amber.</w:t>
            </w:r>
          </w:p>
        </w:tc>
        <w:tc>
          <w:tcPr>
            <w:tcW w:type="dxa" w:w="3168"/>
          </w:tcPr>
          <w:p>
            <w:r>
              <w:rPr>
                <w:rFonts w:ascii="Arial" w:hAnsi="Arial"/>
                <w:sz w:val="18"/>
              </w:rPr>
              <w:t>For a displayed MS Teams Call point with Poor Quality 10–24.99, its map colour is Amber.</w:t>
            </w:r>
          </w:p>
        </w:tc>
        <w:tc>
          <w:tcPr>
            <w:tcW w:type="dxa" w:w="4605"/>
          </w:tcPr>
          <w:p>
            <w:r>
              <w:rPr>
                <w:rFonts w:ascii="Arial" w:hAnsi="Arial"/>
                <w:sz w:val="18"/>
              </w:rPr>
              <w:t>Browser testing could not begin for this criterion after the execution interruption: 'code-mode host timed out waiting for wait response', followed by 'cell g10:35 belongs to a stale code-mode host generation'. No criterion-owned browser evidence was captured to establish the 10–24.99 Poor Quality target and its Amber plotted symbol. Browser work stopped pending coordinator reconciliation; the browser lease was retained, final UI remained unknown and no interception handler was reported installed. This is an unavailable execution prerequisite, with no demonstrated product defect.</w:t>
              <w:br/>
              <w:t>Evidence: Unavailable</w:t>
              <w:br/>
              <w:t>Browser URL recorded after criterion: Not recorded</w:t>
            </w:r>
          </w:p>
        </w:tc>
        <w:tc>
          <w:tcPr>
            <w:tcW w:type="dxa" w:w="2268"/>
          </w:tcPr>
          <w:p>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5 assessment: Testing notes: Execution capability interruption, not an observed product failure. Actual errors: 'code-mode host timed out waiting for wait response'; then 'cell g10:35 belongs to a stale code-mode host generation'. Browser work stopped immediately. This independent criterion could not begin and has no PNG because browser work must remain stopped pending reconciliation. Shared browser lease retained for coordinator reconciliation under the brief's interrupted-execution rule. No interception handler was installed. Browser identity is the once-observed Google Chrome 156.0.8078.48 from earlier in this same attempt, not a new read.</w:t>
            </w:r>
          </w:p>
        </w:tc>
      </w:tr>
      <w:tr>
        <w:tc>
          <w:tcPr>
            <w:tcW w:type="dxa" w:w="1021"/>
          </w:tcPr>
          <w:p>
            <w:r>
              <w:rPr>
                <w:rFonts w:ascii="Arial" w:hAnsi="Arial"/>
                <w:sz w:val="18"/>
              </w:rPr>
              <w:t>6.0.0</w:t>
            </w:r>
          </w:p>
        </w:tc>
        <w:tc>
          <w:tcPr>
            <w:tcW w:type="dxa" w:w="3392"/>
          </w:tcPr>
          <w:p>
            <w:r>
              <w:rPr>
                <w:rFonts w:ascii="Arial" w:hAnsi="Arial"/>
                <w:sz w:val="18"/>
              </w:rPr>
              <w:t>For a displayed MS Teams Call point with Poor Quality 25 or greater, its map colour is Red.</w:t>
            </w:r>
          </w:p>
        </w:tc>
        <w:tc>
          <w:tcPr>
            <w:tcW w:type="dxa" w:w="3168"/>
          </w:tcPr>
          <w:p>
            <w:r>
              <w:rPr>
                <w:rFonts w:ascii="Arial" w:hAnsi="Arial"/>
                <w:sz w:val="18"/>
              </w:rPr>
              <w:t>For a displayed MS Teams Call point with Poor Quality 25 or greater, its map colour is Red.</w:t>
            </w:r>
          </w:p>
        </w:tc>
        <w:tc>
          <w:tcPr>
            <w:tcW w:type="dxa" w:w="4605"/>
          </w:tcPr>
          <w:p>
            <w:r>
              <w:rPr>
                <w:rFonts w:ascii="Arial" w:hAnsi="Arial"/>
                <w:sz w:val="18"/>
              </w:rPr>
              <w:t>Browser testing could not begin for this criterion after the execution interruption: 'code-mode host timed out waiting for wait response', followed by 'cell g10:35 belongs to a stale code-mode host generation'. No criterion-owned browser evidence was captured to establish the 25+ Poor Quality target and its Red plotted symbol. Browser work stopped pending coordinator reconciliation; the browser lease was retained, final UI remained unknown and no interception handler was reported installed. This is an unavailable execution prerequisite, with no demonstrated product defect.</w:t>
              <w:br/>
              <w:t>Evidence: Unavailable</w:t>
              <w:br/>
              <w:t>Browser URL recorded after criterion: Not recorded</w:t>
            </w:r>
          </w:p>
        </w:tc>
        <w:tc>
          <w:tcPr>
            <w:tcW w:type="dxa" w:w="2268"/>
          </w:tcPr>
          <w:p>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6 assessment: Testing notes: Execution capability interruption, not an observed product failure. Actual errors: 'code-mode host timed out waiting for wait response'; then 'cell g10:35 belongs to a stale code-mode host generation'. Browser work stopped immediately. This independent criterion could not begin and has no PNG because browser work must remain stopped pending reconciliation. Shared browser lease retained for coordinator reconciliation under the brief's interrupted-execution rule. No interception handler was installed. Browser identity is the once-observed Google Chrome 156.0.8078.48 from earlier in this same attempt, not a new read.</w:t>
            </w:r>
          </w:p>
        </w:tc>
      </w:tr>
      <w:tr>
        <w:tc>
          <w:tcPr>
            <w:tcW w:type="dxa" w:w="1021"/>
          </w:tcPr>
          <w:p>
            <w:r>
              <w:rPr>
                <w:rFonts w:ascii="Arial" w:hAnsi="Arial"/>
                <w:sz w:val="18"/>
              </w:rPr>
              <w:t>7.0.0</w:t>
            </w:r>
          </w:p>
        </w:tc>
        <w:tc>
          <w:tcPr>
            <w:tcW w:type="dxa" w:w="3392"/>
          </w:tcPr>
          <w:p>
            <w:r>
              <w:rPr>
                <w:rFonts w:ascii="Arial" w:hAnsi="Arial"/>
                <w:sz w:val="18"/>
              </w:rPr>
              <w:t>When the user selects a map point and its details load successfully, the details dialog displays Test ID, Test Result, Connection Time, Call Duration, Poor Quality, MSISDN and Test Technologies.</w:t>
            </w:r>
          </w:p>
        </w:tc>
        <w:tc>
          <w:tcPr>
            <w:tcW w:type="dxa" w:w="3168"/>
          </w:tcPr>
          <w:p>
            <w:r>
              <w:rPr>
                <w:rFonts w:ascii="Arial" w:hAnsi="Arial"/>
                <w:sz w:val="18"/>
              </w:rPr>
              <w:t>When the user selects a map point and its details load successfully, the details dialog displays Test ID, Test Result, Connection Time, Call Duration, Poor Quality, MSISDN and Test Technologies.</w:t>
            </w:r>
          </w:p>
        </w:tc>
        <w:tc>
          <w:tcPr>
            <w:tcW w:type="dxa" w:w="4605"/>
          </w:tcPr>
          <w:p>
            <w:r>
              <w:rPr>
                <w:rFonts w:ascii="Arial" w:hAnsi="Arial"/>
                <w:sz w:val="18"/>
              </w:rPr>
              <w:t>Browser testing could not begin for this criterion after the execution interruption: 'code-mode host timed out waiting for wait response', followed by 'cell g10:35 belongs to a stale code-mode host generation'. No criterion-owned browser evidence was captured to establish successful selected-result identity and readable Test ID, Test Result, Connection Time, Call Duration, Poor Quality, MSISDN and Test Technologies. Browser work stopped pending coordinator reconciliation; the browser lease was retained, final UI remained unknown and no interception handler was reported installed. This is an unavailable execution prerequisite, with no demonstrated product defect.</w:t>
              <w:br/>
              <w:t>Evidence: Unavailable</w:t>
              <w:br/>
              <w:t>Browser URL recorded after criterion: Not recorded</w:t>
            </w:r>
          </w:p>
        </w:tc>
        <w:tc>
          <w:tcPr>
            <w:tcW w:type="dxa" w:w="2268"/>
          </w:tcPr>
          <w:p>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7 assessment: Testing notes: Execution capability interruption, not an observed product failure. Actual errors: 'code-mode host timed out waiting for wait response'; then 'cell g10:35 belongs to a stale code-mode host generation'. Browser work stopped immediately. This independent criterion could not begin and has no PNG because browser work must remain stopped pending reconciliation. Shared browser lease retained for coordinator reconciliation under the brief's interrupted-execution rule. No interception handler was installed. Browser identity is the once-observed Google Chrome 156.0.8078.48 from earlier in this same attempt, not a new read.</w:t>
            </w:r>
          </w:p>
        </w:tc>
      </w:tr>
      <w:tr>
        <w:tc>
          <w:tcPr>
            <w:tcW w:type="dxa" w:w="1021"/>
          </w:tcPr>
          <w:p>
            <w:r>
              <w:rPr>
                <w:rFonts w:ascii="Arial" w:hAnsi="Arial"/>
                <w:sz w:val="18"/>
              </w:rPr>
              <w:t>8.0.0</w:t>
            </w:r>
          </w:p>
        </w:tc>
        <w:tc>
          <w:tcPr>
            <w:tcW w:type="dxa" w:w="3392"/>
          </w:tcPr>
          <w:p>
            <w:r>
              <w:rPr>
                <w:rFonts w:ascii="Arial" w:hAnsi="Arial"/>
                <w:sz w:val="18"/>
              </w:rPr>
              <w:t>When the user selects a map point and its details load successfully, the details dialog displays signal and download charts and shows handover markers when available.</w:t>
            </w:r>
          </w:p>
        </w:tc>
        <w:tc>
          <w:tcPr>
            <w:tcW w:type="dxa" w:w="3168"/>
          </w:tcPr>
          <w:p>
            <w:r>
              <w:rPr>
                <w:rFonts w:ascii="Arial" w:hAnsi="Arial"/>
                <w:sz w:val="18"/>
              </w:rPr>
              <w:t>When the user selects a map point and its details load successfully, the details dialog displays signal and download charts and shows handover markers when available.</w:t>
            </w:r>
          </w:p>
        </w:tc>
        <w:tc>
          <w:tcPr>
            <w:tcW w:type="dxa" w:w="4605"/>
          </w:tcPr>
          <w:p>
            <w:r>
              <w:rPr>
                <w:rFonts w:ascii="Arial" w:hAnsi="Arial"/>
                <w:sz w:val="18"/>
              </w:rPr>
              <w:t>Browser testing could not begin for this criterion after the execution interruption: 'code-mode host timed out waiting for wait response', followed by 'cell g10:35 belongs to a stale code-mode host generation'. No criterion-owned browser evidence was captured to establish successful selected MS Teams details, visible signal/download charts and availability/display of handover markers. Browser work stopped pending coordinator reconciliation; the browser lease was retained, final UI remained unknown and no interception handler was reported installed. This is an unavailable execution prerequisite, with no demonstrated product defect.</w:t>
              <w:br/>
              <w:t>Evidence: Unavailable</w:t>
              <w:br/>
              <w:t>Browser URL recorded after criterion: Not recorded</w:t>
            </w:r>
          </w:p>
        </w:tc>
        <w:tc>
          <w:tcPr>
            <w:tcW w:type="dxa" w:w="2268"/>
          </w:tcPr>
          <w:p>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8 assessment: Testing notes: Execution capability interruption, not an observed product failure. Actual errors: 'code-mode host timed out waiting for wait response'; then 'cell g10:35 belongs to a stale code-mode host generation'. Browser work stopped immediately. This independent criterion could not begin and has no PNG because browser work must remain stopped pending reconciliation. Shared browser lease retained for coordinator reconciliation under the brief's interrupted-execution rule. No interception handler was installed. Browser identity is the once-observed Google Chrome 156.0.8078.48 from earlier in this same attempt, not a new read.</w:t>
            </w:r>
          </w:p>
        </w:tc>
      </w:tr>
      <w:tr>
        <w:tc>
          <w:tcPr>
            <w:tcW w:type="dxa" w:w="1021"/>
          </w:tcPr>
          <w:p>
            <w:r>
              <w:rPr>
                <w:rFonts w:ascii="Arial" w:hAnsi="Arial"/>
                <w:sz w:val="18"/>
              </w:rPr>
              <w:t>9.0.0</w:t>
            </w:r>
          </w:p>
        </w:tc>
        <w:tc>
          <w:tcPr>
            <w:tcW w:type="dxa" w:w="3392"/>
          </w:tcPr>
          <w:p>
            <w:r>
              <w:rPr>
                <w:rFonts w:ascii="Arial" w:hAnsi="Arial"/>
                <w:sz w:val="18"/>
              </w:rPr>
              <w:t>When the user selects a map point and its details load successfully, the details dialog displays a detailed-sample table that omits label, latitude, longitude and handover-only columns.</w:t>
            </w:r>
          </w:p>
        </w:tc>
        <w:tc>
          <w:tcPr>
            <w:tcW w:type="dxa" w:w="3168"/>
          </w:tcPr>
          <w:p>
            <w:r>
              <w:rPr>
                <w:rFonts w:ascii="Arial" w:hAnsi="Arial"/>
                <w:sz w:val="18"/>
              </w:rPr>
              <w:t>When the user selects a map point and its details load successfully, the details dialog displays a detailed-sample table that omits label, latitude, longitude and handover-only columns.</w:t>
            </w:r>
          </w:p>
        </w:tc>
        <w:tc>
          <w:tcPr>
            <w:tcW w:type="dxa" w:w="4605"/>
          </w:tcPr>
          <w:p>
            <w:r>
              <w:rPr>
                <w:rFonts w:ascii="Arial" w:hAnsi="Arial"/>
                <w:sz w:val="18"/>
              </w:rPr>
              <w:t>Browser testing could not begin for this criterion after the execution interruption: 'code-mode host timed out waiting for wait response', followed by 'cell g10:35 belongs to a stale code-mode host generation'. No criterion-owned browser evidence was captured to establish the selected result's detailed-sample table and exclusion of label, latitude, longitude and handover-only columns. Browser work stopped pending coordinator reconciliation; the browser lease was retained, final UI remained unknown and no interception handler was reported installed. This is an unavailable execution prerequisite, with no demonstrated product defect.</w:t>
              <w:br/>
              <w:t>Evidence: Unavailable</w:t>
              <w:br/>
              <w:t>Browser URL recorded after criterion: Not recorded</w:t>
            </w:r>
          </w:p>
        </w:tc>
        <w:tc>
          <w:tcPr>
            <w:tcW w:type="dxa" w:w="2268"/>
          </w:tcPr>
          <w:p>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9 assessment: Testing notes: Execution capability interruption, not an observed product failure. Actual errors: 'code-mode host timed out waiting for wait response'; then 'cell g10:35 belongs to a stale code-mode host generation'. Browser work stopped immediately. This independent criterion could not begin and has no PNG because browser work must remain stopped pending reconciliation. Shared browser lease retained for coordinator reconciliation under the brief's interrupted-execution rule. No interception handler was installed. Browser identity is the once-observed Google Chrome 156.0.8078.48 from earlier in this same attempt, not a new read.</w:t>
            </w:r>
          </w:p>
        </w:tc>
      </w:tr>
      <w:tr>
        <w:tc>
          <w:tcPr>
            <w:tcW w:type="dxa" w:w="1021"/>
          </w:tcPr>
          <w:p>
            <w:r>
              <w:rPr>
                <w:rFonts w:ascii="Arial" w:hAnsi="Arial"/>
                <w:sz w:val="18"/>
              </w:rPr>
              <w:t>10.0.0</w:t>
            </w:r>
          </w:p>
        </w:tc>
        <w:tc>
          <w:tcPr>
            <w:tcW w:type="dxa" w:w="3392"/>
          </w:tcPr>
          <w:p>
            <w:r>
              <w:rPr>
                <w:rFonts w:ascii="Arial" w:hAnsi="Arial"/>
                <w:sz w:val="18"/>
              </w:rPr>
              <w:t>When detailed samples are displayed, sorting a supported column changes their displayed order to match the selected sort.</w:t>
            </w:r>
          </w:p>
        </w:tc>
        <w:tc>
          <w:tcPr>
            <w:tcW w:type="dxa" w:w="3168"/>
          </w:tcPr>
          <w:p>
            <w:r>
              <w:rPr>
                <w:rFonts w:ascii="Arial" w:hAnsi="Arial"/>
                <w:sz w:val="18"/>
              </w:rPr>
              <w:t>When detailed samples are displayed, sorting a supported column changes their displayed order to match the selected sort.</w:t>
            </w:r>
          </w:p>
        </w:tc>
        <w:tc>
          <w:tcPr>
            <w:tcW w:type="dxa" w:w="4605"/>
          </w:tcPr>
          <w:p>
            <w:r>
              <w:rPr>
                <w:rFonts w:ascii="Arial" w:hAnsi="Arial"/>
                <w:sz w:val="18"/>
              </w:rPr>
              <w:t>Browser testing could not begin for this criterion after the execution interruption: 'code-mode host timed out waiting for wait response', followed by 'cell g10:35 belongs to a stale code-mode host generation'. No criterion-owned browser evidence was captured to establish a supported column's baseline, sorting action and settled detailed-sample order (tester assertions about all columns and both directions are retained, but the source requires sorting a supported column). Browser work stopped pending coordinator reconciliation; the browser lease was retained, final UI remained unknown and no interception handler was reported installed. This is an unavailable execution prerequisite, with no demonstrated product defect.</w:t>
              <w:br/>
              <w:t>Evidence: Unavailable</w:t>
              <w:br/>
              <w:t>Browser URL recorded after criterion: Not recorded</w:t>
            </w:r>
          </w:p>
        </w:tc>
        <w:tc>
          <w:tcPr>
            <w:tcW w:type="dxa" w:w="2268"/>
          </w:tcPr>
          <w:p>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10 assessment: Testing notes: Execution capability interruption, not an observed product failure. Actual errors: 'code-mode host timed out waiting for wait response'; then 'cell g10:35 belongs to a stale code-mode host generation'. Browser work stopped immediately. This independent criterion could not begin and has no PNG because browser work must remain stopped pending reconciliation. Shared browser lease retained for coordinator reconciliation under the brief's interrupted-execution rule. No interception handler was installed. Browser identity is the once-observed Google Chrome 156.0.8078.48 from earlier in this same attempt, not a new read.</w:t>
            </w:r>
          </w:p>
        </w:tc>
      </w:tr>
      <w:tr>
        <w:tc>
          <w:tcPr>
            <w:tcW w:type="dxa" w:w="1021"/>
          </w:tcPr>
          <w:p>
            <w:r>
              <w:rPr>
                <w:rFonts w:ascii="Arial" w:hAnsi="Arial"/>
                <w:sz w:val="18"/>
              </w:rPr>
              <w:t>11.0.0</w:t>
            </w:r>
          </w:p>
        </w:tc>
        <w:tc>
          <w:tcPr>
            <w:tcW w:type="dxa" w:w="3392"/>
          </w:tcPr>
          <w:p>
            <w:r>
              <w:rPr>
                <w:rFonts w:ascii="Arial" w:hAnsi="Arial"/>
                <w:sz w:val="18"/>
              </w:rPr>
              <w:t>When detailed samples are displayed, filtering a supported column limits the displayed samples to those matching the filter.</w:t>
            </w:r>
          </w:p>
        </w:tc>
        <w:tc>
          <w:tcPr>
            <w:tcW w:type="dxa" w:w="3168"/>
          </w:tcPr>
          <w:p>
            <w:r>
              <w:rPr>
                <w:rFonts w:ascii="Arial" w:hAnsi="Arial"/>
                <w:sz w:val="18"/>
              </w:rPr>
              <w:t>When detailed samples are displayed, filtering a supported column limits the displayed samples to those matching the filter.</w:t>
            </w:r>
          </w:p>
        </w:tc>
        <w:tc>
          <w:tcPr>
            <w:tcW w:type="dxa" w:w="4605"/>
          </w:tcPr>
          <w:p>
            <w:r>
              <w:rPr>
                <w:rFonts w:ascii="Arial" w:hAnsi="Arial"/>
                <w:sz w:val="18"/>
              </w:rPr>
              <w:t>Browser testing could not begin for this criterion after the execution interruption: 'code-mode host timed out waiting for wait response', followed by 'cell g10:35 belongs to a stale code-mode host generation'. No criterion-owned browser evidence was captured to establish a supported detailed-sample column's filter controls, applied filter and matching displayed samples. Browser work stopped pending coordinator reconciliation; the browser lease was retained, final UI remained unknown and no interception handler was reported installed. This is an unavailable execution prerequisite, with no demonstrated product defect.</w:t>
              <w:br/>
              <w:t>Evidence: Unavailable</w:t>
              <w:br/>
              <w:t>Browser URL recorded after criterion: Not recorded</w:t>
            </w:r>
          </w:p>
        </w:tc>
        <w:tc>
          <w:tcPr>
            <w:tcW w:type="dxa" w:w="2268"/>
          </w:tcPr>
          <w:p>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11 assessment: Testing notes: Execution capability interruption, not an observed product failure. Actual errors: 'code-mode host timed out waiting for wait response'; then 'cell g10:35 belongs to a stale code-mode host generation'. Browser work stopped immediately. This independent criterion could not begin and has no PNG because browser work must remain stopped pending reconciliation. Shared browser lease retained for coordinator reconciliation under the brief's interrupted-execution rule. No interception handler was installed. Browser identity is the once-observed Google Chrome 156.0.8078.48 from earlier in this same attempt, not a new read.</w:t>
            </w:r>
          </w:p>
        </w:tc>
      </w:tr>
      <w:tr>
        <w:tc>
          <w:tcPr>
            <w:tcW w:type="dxa" w:w="1021"/>
          </w:tcPr>
          <w:p>
            <w:r>
              <w:rPr>
                <w:rFonts w:ascii="Arial" w:hAnsi="Arial"/>
                <w:sz w:val="18"/>
              </w:rPr>
              <w:t>12.0.0</w:t>
            </w:r>
          </w:p>
        </w:tc>
        <w:tc>
          <w:tcPr>
            <w:tcW w:type="dxa" w:w="3392"/>
          </w:tcPr>
          <w:p>
            <w:r>
              <w:rPr>
                <w:rFonts w:ascii="Arial" w:hAnsi="Arial"/>
                <w:sz w:val="18"/>
              </w:rPr>
              <w:t>When the user exports a selected test as CSV, the exported CSV contains data for that selected test.</w:t>
            </w:r>
          </w:p>
        </w:tc>
        <w:tc>
          <w:tcPr>
            <w:tcW w:type="dxa" w:w="3168"/>
          </w:tcPr>
          <w:p>
            <w:r>
              <w:rPr>
                <w:rFonts w:ascii="Arial" w:hAnsi="Arial"/>
                <w:sz w:val="18"/>
              </w:rPr>
              <w:t>When the user exports a selected test as CSV, the exported CSV contains data for that selected test.</w:t>
            </w:r>
          </w:p>
        </w:tc>
        <w:tc>
          <w:tcPr>
            <w:tcW w:type="dxa" w:w="4605"/>
          </w:tcPr>
          <w:p>
            <w:r>
              <w:rPr>
                <w:rFonts w:ascii="Arial" w:hAnsi="Arial"/>
                <w:sz w:val="18"/>
              </w:rPr>
              <w:t>Browser testing could not begin for this criterion after the execution interruption: 'code-mode host timed out waiting for wait response', followed by 'cell g10:35 belongs to a stale code-mode host generation'. No criterion-owned browser evidence was captured to establish selected-test identity, completed CSV export and readable exported data correlated to that test. Browser work stopped pending coordinator reconciliation; the browser lease was retained, final UI remained unknown and no interception handler was reported installed. This is an unavailable execution prerequisite, with no demonstrated product defect.</w:t>
              <w:br/>
              <w:t>Evidence: Unavailable</w:t>
              <w:br/>
              <w:t>Browser URL recorded after criterion: Not recorded</w:t>
            </w:r>
          </w:p>
        </w:tc>
        <w:tc>
          <w:tcPr>
            <w:tcW w:type="dxa" w:w="2268"/>
          </w:tcPr>
          <w:p>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12 assessment: Testing notes: Execution capability interruption, not an observed product failure. Actual errors: 'code-mode host timed out waiting for wait response'; then 'cell g10:35 belongs to a stale code-mode host generation'. Browser work stopped immediately. This independent criterion could not begin and has no PNG because browser work must remain stopped pending reconciliation. Shared browser lease retained for coordinator reconciliation under the brief's interrupted-execution rule. No interception handler was installed. Browser identity is the once-observed Google Chrome 156.0.8078.48 from earlier in this same attempt, not a new read.</w:t>
            </w:r>
          </w:p>
        </w:tc>
      </w:tr>
      <w:tr>
        <w:tc>
          <w:tcPr>
            <w:tcW w:type="dxa" w:w="1021"/>
          </w:tcPr>
          <w:p>
            <w:r>
              <w:rPr>
                <w:rFonts w:ascii="Arial" w:hAnsi="Arial"/>
                <w:sz w:val="18"/>
              </w:rPr>
              <w:t>13.0.0</w:t>
            </w:r>
          </w:p>
        </w:tc>
        <w:tc>
          <w:tcPr>
            <w:tcW w:type="dxa" w:w="3392"/>
          </w:tcPr>
          <w:p>
            <w:r>
              <w:rPr>
                <w:rFonts w:ascii="Arial" w:hAnsi="Arial"/>
                <w:sz w:val="18"/>
              </w:rPr>
              <w:t>When a zero-duration result is selected, its details dialog does not display stale or misleading data.</w:t>
            </w:r>
          </w:p>
        </w:tc>
        <w:tc>
          <w:tcPr>
            <w:tcW w:type="dxa" w:w="3168"/>
          </w:tcPr>
          <w:p>
            <w:r>
              <w:rPr>
                <w:rFonts w:ascii="Arial" w:hAnsi="Arial"/>
                <w:sz w:val="18"/>
              </w:rPr>
              <w:t>When a zero-duration result is selected, its details dialog does not display stale or misleading data.</w:t>
            </w:r>
          </w:p>
        </w:tc>
        <w:tc>
          <w:tcPr>
            <w:tcW w:type="dxa" w:w="4605"/>
          </w:tcPr>
          <w:p>
            <w:r>
              <w:rPr>
                <w:rFonts w:ascii="Arial" w:hAnsi="Arial"/>
                <w:sz w:val="18"/>
              </w:rPr>
              <w:t>Browser testing could not begin for this criterion after the execution interruption: 'code-mode host timed out waiting for wait response', followed by 'cell g10:35 belongs to a stale code-mode host generation'. No criterion-owned browser evidence was captured to establish a genuine zero-duration target, distinct prior-detail baseline and resulting dialog state; normal pointer/keyboard activation evidence is relevant only where the application exposes those paths. Browser work stopped pending coordinator reconciliation; the browser lease was retained, final UI remained unknown and no interception handler was reported installed. This is an unavailable execution prerequisite, with no demonstrated product defect.</w:t>
              <w:br/>
              <w:t>Evidence: Unavailable</w:t>
              <w:br/>
              <w:t>Browser URL recorded after criterion: Not recorded</w:t>
            </w:r>
          </w:p>
        </w:tc>
        <w:tc>
          <w:tcPr>
            <w:tcW w:type="dxa" w:w="2268"/>
          </w:tcPr>
          <w:p>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13 assessment: Testing notes: Execution capability interruption, not an observed product failure. Actual errors: 'code-mode host timed out waiting for wait response'; then 'cell g10:35 belongs to a stale code-mode host generation'. Browser work stopped immediately. This independent criterion could not begin and has no PNG because browser work must remain stopped pending reconciliation. Shared browser lease retained for coordinator reconciliation under the brief's interrupted-execution rule. No interception handler was installed. Browser identity is the once-observed Google Chrome 156.0.8078.48 from earlier in this same attempt, not a new read.</w:t>
            </w:r>
          </w:p>
        </w:tc>
      </w:tr>
      <w:tr>
        <w:tc>
          <w:tcPr>
            <w:tcW w:type="dxa" w:w="1021"/>
          </w:tcPr>
          <w:p>
            <w:r>
              <w:rPr>
                <w:rFonts w:ascii="Arial" w:hAnsi="Arial"/>
                <w:sz w:val="18"/>
              </w:rPr>
              <w:t>14.0.0</w:t>
            </w:r>
          </w:p>
        </w:tc>
        <w:tc>
          <w:tcPr>
            <w:tcW w:type="dxa" w:w="3392"/>
          </w:tcPr>
          <w:p>
            <w:r>
              <w:rPr>
                <w:rFonts w:ascii="Arial" w:hAnsi="Arial"/>
                <w:sz w:val="18"/>
              </w:rPr>
              <w:t>When details for a selected result fail to load, the dialog does not display stale or misleading data.</w:t>
            </w:r>
          </w:p>
        </w:tc>
        <w:tc>
          <w:tcPr>
            <w:tcW w:type="dxa" w:w="3168"/>
          </w:tcPr>
          <w:p>
            <w:r>
              <w:rPr>
                <w:rFonts w:ascii="Arial" w:hAnsi="Arial"/>
                <w:sz w:val="18"/>
              </w:rPr>
              <w:t>When details for a selected result fail to load, the dialog does not display stale or misleading data.</w:t>
            </w:r>
          </w:p>
        </w:tc>
        <w:tc>
          <w:tcPr>
            <w:tcW w:type="dxa" w:w="4605"/>
          </w:tcPr>
          <w:p>
            <w:r>
              <w:rPr>
                <w:rFonts w:ascii="Arial" w:hAnsi="Arial"/>
                <w:sz w:val="18"/>
              </w:rPr>
              <w:t>Browser testing could not begin for this criterion after the execution interruption: 'code-mode host timed out waiting for wait response', followed by 'cell g10:35 belongs to a stale code-mode host generation'. No criterion-owned browser evidence was captured to establish a selected MS Teams detail-load failure, distinct prior-detail baseline, resulting absence of stale/misleading details and recovery; no simulation was performed. Browser work stopped pending coordinator reconciliation; the browser lease was retained, final UI remained unknown and no interception handler was reported installed. This is an unavailable execution prerequisite, with no demonstrated product defect.</w:t>
              <w:br/>
              <w:t>Evidence: Unavailable</w:t>
              <w:br/>
              <w:t>Browser URL recorded after criterion: Not recorded</w:t>
            </w:r>
          </w:p>
        </w:tc>
        <w:tc>
          <w:tcPr>
            <w:tcW w:type="dxa" w:w="2268"/>
          </w:tcPr>
          <w:p>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14 assessment: Testing notes: Execution capability interruption, not an observed product failure. Actual errors: 'code-mode host timed out waiting for wait response'; then 'cell g10:35 belongs to a stale code-mode host generation'. Browser work stopped immediately. This independent criterion could not begin and has no PNG because browser work must remain stopped pending reconciliation. Shared browser lease retained for coordinator reconciliation under the brief's interrupted-execution rule. No interception handler was installed. Browser identity is the once-observed Google Chrome 156.0.8078.48 from earlier in this same attempt, not a new read.</w:t>
            </w:r>
          </w:p>
        </w:tc>
      </w:tr>
    </w:tbl>
    <w:p w14:paraId="6E606D2B" w14:textId="77777777" w:rsidR="00D923D9" w:rsidRDefault="00D923D9" w:rsidP="001D710D">
      <w:pPr>
        <w:rPr>
          <w:i/>
          <w:color w:val="091E33" w:themeColor="text1"/>
          <w:sz w:val="20"/>
        </w:rPr>
        <w:pageBreakBefore/>
      </w:pPr>
      <w:r>
        <w:rPr>
          <w:noProof/>
          <w:sz w:val="20"/>
          <w:szCs w:val="20"/>
          <w:lang w:eastAsia="en-GB"/>
        </w:rPr>
        <w:lastRenderedPageBreak/>
        <w:drawing>
          <wp:anchor distT="0" distB="0" distL="114300" distR="114300" simplePos="0" relativeHeight="251658242" behindDoc="1" locked="0" layoutInCell="1" allowOverlap="1" wp14:anchorId="22739095" wp14:editId="728A46F9">
            <wp:simplePos x="0" y="0"/>
            <wp:positionH relativeFrom="page">
              <wp:align>left</wp:align>
            </wp:positionH>
            <wp:positionV relativeFrom="paragraph">
              <wp:posOffset>-724535</wp:posOffset>
            </wp:positionV>
            <wp:extent cx="10755630" cy="8343900"/>
            <wp:effectExtent l="0" t="0" r="7620" b="0"/>
            <wp:wrapNone/>
            <wp:docPr id="877309190" name="Graphic 877309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1">
                      <a:extLst>
                        <a:ext uri="{96DAC541-7B7A-43D3-8B79-37D633B846F1}">
                          <asvg:svgBlip xmlns:asvg="http://schemas.microsoft.com/office/drawing/2016/SVG/main" r:embed="rId12"/>
                        </a:ext>
                      </a:extLst>
                    </a:blip>
                    <a:stretch>
                      <a:fillRect/>
                    </a:stretch>
                  </pic:blipFill>
                  <pic:spPr>
                    <a:xfrm>
                      <a:off x="0" y="0"/>
                      <a:ext cx="10755630" cy="8343900"/>
                    </a:xfrm>
                    <a:prstGeom prst="rect">
                      <a:avLst/>
                    </a:prstGeom>
                  </pic:spPr>
                </pic:pic>
              </a:graphicData>
            </a:graphic>
            <wp14:sizeRelH relativeFrom="margin">
              <wp14:pctWidth>0</wp14:pctWidth>
            </wp14:sizeRelH>
            <wp14:sizeRelV relativeFrom="margin">
              <wp14:pctHeight>0</wp14:pctHeight>
            </wp14:sizeRelV>
          </wp:anchor>
        </w:drawing>
      </w:r>
    </w:p>
    <w:p w14:paraId="04490B47" w14:textId="77777777" w:rsidR="00D923D9" w:rsidRDefault="00D923D9" w:rsidP="001D710D">
      <w:pPr>
        <w:rPr>
          <w:i/>
          <w:color w:val="091E33" w:themeColor="text1"/>
          <w:sz w:val="20"/>
        </w:rPr>
      </w:pPr>
    </w:p>
    <w:p w14:paraId="014251A1" w14:textId="77777777" w:rsidR="00D923D9" w:rsidRDefault="00D923D9" w:rsidP="001D710D">
      <w:pPr>
        <w:rPr>
          <w:i/>
          <w:color w:val="091E33" w:themeColor="text1"/>
          <w:sz w:val="20"/>
        </w:rPr>
      </w:pPr>
    </w:p>
    <w:p w14:paraId="68422EC1" w14:textId="77777777" w:rsidR="00D923D9" w:rsidRDefault="00D923D9" w:rsidP="001D710D">
      <w:pPr>
        <w:rPr>
          <w:i/>
          <w:color w:val="091E33" w:themeColor="text1"/>
          <w:sz w:val="20"/>
        </w:rPr>
      </w:pPr>
    </w:p>
    <w:p w14:paraId="4E0894D4" w14:textId="77777777" w:rsidR="00A5655A" w:rsidRDefault="00A5655A" w:rsidP="001D710D">
      <w:pPr>
        <w:rPr>
          <w:i/>
          <w:color w:val="091E33" w:themeColor="text1"/>
          <w:sz w:val="20"/>
        </w:rPr>
      </w:pPr>
    </w:p>
    <w:p w14:paraId="3A4271D7" w14:textId="77777777" w:rsidR="00A5655A" w:rsidRDefault="00A5655A" w:rsidP="001D710D">
      <w:pPr>
        <w:rPr>
          <w:i/>
          <w:color w:val="091E33" w:themeColor="text1"/>
          <w:sz w:val="20"/>
        </w:rPr>
      </w:pPr>
    </w:p>
    <w:p w14:paraId="2216235E" w14:textId="77777777" w:rsidR="00D923D9" w:rsidRDefault="00D923D9" w:rsidP="00341971">
      <w:pPr>
        <w:pStyle w:val="Heading1"/>
      </w:pPr>
      <w:bookmarkStart w:id="4" w:name="_Toc149569271"/>
    </w:p>
    <w:p w14:paraId="465793F5" w14:textId="77777777" w:rsidR="00D923D9" w:rsidRDefault="00D923D9" w:rsidP="00341971">
      <w:pPr>
        <w:pStyle w:val="Heading1"/>
      </w:pPr>
    </w:p>
    <w:p w14:paraId="28D3EA6F" w14:textId="77777777" w:rsidR="00D923D9" w:rsidRDefault="00D923D9" w:rsidP="00341971">
      <w:pPr>
        <w:pStyle w:val="Heading1"/>
      </w:pPr>
    </w:p>
    <w:p w14:paraId="64D5624A" w14:textId="77777777" w:rsidR="00D923D9" w:rsidRPr="00341971" w:rsidRDefault="00D923D9" w:rsidP="00341971">
      <w:pPr>
        <w:pStyle w:val="Heading1"/>
      </w:pPr>
      <w:bookmarkStart w:id="5" w:name="_Toc230683177"/>
      <w:r w:rsidRPr="00341971">
        <w:rPr>
          <w:vanish w:val="0"/>
          <w:color w:val="FFFFFF"/>
        </w:rPr>
        <w:t>About Metricell</w:t>
      </w:r>
      <w:bookmarkEnd w:id="4"/>
      <w:bookmarkEnd w:id="5"/>
    </w:p>
    <w:p w14:paraId="69289309" w14:textId="77777777" w:rsidR="00D923D9" w:rsidRPr="00A57B34" w:rsidRDefault="00D923D9" w:rsidP="00D923D9">
      <w:pPr>
        <w:rPr>
          <w:color w:val="FFFFFF" w:themeColor="background1"/>
        </w:rPr>
      </w:pPr>
    </w:p>
    <w:p w14:paraId="549DBE86" w14:textId="77777777" w:rsidR="00D923D9" w:rsidRPr="00A57B34" w:rsidRDefault="00D923D9" w:rsidP="00D923D9">
      <w:pPr>
        <w:rPr>
          <w:color w:val="FFFFFF" w:themeColor="background1"/>
        </w:rPr>
      </w:pPr>
      <w:r w:rsidRPr="00A57B34">
        <w:rPr>
          <w:color w:val="FFFFFF" w:themeColor="background1"/>
        </w:rPr>
        <w:t>Metricell is on a mission to deliver connectivity. We work with our customers to design, deliver and manage wireless communication networks – with a shared ambition of achieving flawless network experience. We’ve been responsible for many first-to-market products, and our technology is characterised by the relentless pursuit of automation and digitalisation.</w:t>
      </w:r>
    </w:p>
    <w:p w14:paraId="42A2F6FE" w14:textId="77777777" w:rsidR="00D923D9" w:rsidRPr="00A57B34" w:rsidRDefault="00D923D9" w:rsidP="00D923D9">
      <w:pPr>
        <w:rPr>
          <w:color w:val="FFFFFF" w:themeColor="background1"/>
        </w:rPr>
      </w:pPr>
    </w:p>
    <w:p w14:paraId="00EA3FBA" w14:textId="77777777" w:rsidR="00D923D9" w:rsidRDefault="00D923D9" w:rsidP="00D923D9">
      <w:pPr>
        <w:rPr>
          <w:color w:val="FFFFFF" w:themeColor="background1"/>
        </w:rPr>
      </w:pPr>
      <w:r w:rsidRPr="00A57B34">
        <w:rPr>
          <w:color w:val="FFFFFF" w:themeColor="background1"/>
        </w:rPr>
        <w:t>Our geospatial intelligence tools traverse a wide variety of business processes – from Test &amp; Measurement to Customer Experience Management – and we’re pioneers in Crowdsourcing and Digital Self Care. Our technology is today in use by a range of customers; thousands of their personnel; and millions of subscribers worldwide.</w:t>
      </w:r>
    </w:p>
    <w:p w14:paraId="359B60B1" w14:textId="77777777" w:rsidR="00D923D9" w:rsidRDefault="00D923D9" w:rsidP="00D923D9">
      <w:pPr>
        <w:rPr>
          <w:color w:val="FFFFFF" w:themeColor="background1"/>
        </w:rPr>
      </w:pPr>
    </w:p>
    <w:p w14:paraId="24D940E4" w14:textId="77777777" w:rsidR="00CE5763" w:rsidRDefault="00D923D9" w:rsidP="00D923D9">
      <w:pPr>
        <w:rPr>
          <w:color w:val="FFFFFF" w:themeColor="background1"/>
          <w:u w:val="single"/>
        </w:rPr>
      </w:pPr>
      <w:r>
        <w:rPr>
          <w:color w:val="FFFFFF" w:themeColor="background1"/>
        </w:rPr>
        <w:t xml:space="preserve">Find out more at </w:t>
      </w:r>
      <w:r w:rsidRPr="00A57B34">
        <w:rPr>
          <w:color w:val="FFFFFF" w:themeColor="background1"/>
          <w:u w:val="single"/>
        </w:rPr>
        <w:t>www.metricell.com</w:t>
      </w:r>
    </w:p>
    <w:p w14:paraId="3D9B40EC" w14:textId="77777777" w:rsidR="00CE5763" w:rsidRDefault="00CE5763" w:rsidP="00D923D9">
      <w:pPr>
        <w:rPr>
          <w:color w:val="FFFFFF" w:themeColor="background1"/>
        </w:rPr>
      </w:pPr>
    </w:p>
    <w:p w14:paraId="08166C43" w14:textId="77777777" w:rsidR="00CE5763" w:rsidRPr="00A57B34" w:rsidRDefault="00CE5763" w:rsidP="00D923D9">
      <w:pPr>
        <w:rPr>
          <w:color w:val="FFFFFF" w:themeColor="background1"/>
        </w:rPr>
      </w:pPr>
    </w:p>
    <w:p w14:paraId="5F44079A" w14:textId="77777777" w:rsidR="00A631A5" w:rsidRPr="00C1758D" w:rsidRDefault="00CE5763" w:rsidP="00CE5763">
      <w:pPr>
        <w:rPr>
          <w:i/>
          <w:color w:val="091E33" w:themeColor="text1"/>
          <w:sz w:val="20"/>
        </w:rPr>
      </w:pPr>
      <w:r>
        <w:rPr>
          <w:rFonts w:asciiTheme="minorHAnsi" w:hAnsiTheme="minorHAnsi" w:cstheme="minorHAnsi"/>
          <w:noProof/>
          <w:sz w:val="24"/>
          <w:szCs w:val="24"/>
          <w:lang w:eastAsia="en-GB"/>
        </w:rPr>
        <mc:AlternateContent>
          <mc:Choice Requires="wpg">
            <w:drawing>
              <wp:anchor distT="0" distB="0" distL="114300" distR="114300" simplePos="0" relativeHeight="251658245" behindDoc="0" locked="0" layoutInCell="1" allowOverlap="1" wp14:anchorId="4CEA908F" wp14:editId="7F439F03">
                <wp:simplePos x="0" y="0"/>
                <wp:positionH relativeFrom="margin">
                  <wp:align>left</wp:align>
                </wp:positionH>
                <wp:positionV relativeFrom="paragraph">
                  <wp:posOffset>-78105</wp:posOffset>
                </wp:positionV>
                <wp:extent cx="4191000" cy="821055"/>
                <wp:effectExtent l="0" t="0" r="0" b="0"/>
                <wp:wrapSquare wrapText="bothSides"/>
                <wp:docPr id="584316558" name="Group 584316558"/>
                <wp:cNvGraphicFramePr/>
                <a:graphic xmlns:a="http://schemas.openxmlformats.org/drawingml/2006/main">
                  <a:graphicData uri="http://schemas.microsoft.com/office/word/2010/wordprocessingGroup">
                    <wpg:wgp>
                      <wpg:cNvGrpSpPr/>
                      <wpg:grpSpPr>
                        <a:xfrm>
                          <a:off x="0" y="0"/>
                          <a:ext cx="4191000" cy="821055"/>
                          <a:chOff x="0" y="0"/>
                          <a:chExt cx="4203065" cy="824865"/>
                        </a:xfrm>
                      </wpg:grpSpPr>
                      <pic:pic xmlns:pic="http://schemas.openxmlformats.org/drawingml/2006/picture">
                        <pic:nvPicPr>
                          <pic:cNvPr id="559964228" name="Picture 559964228"/>
                          <pic:cNvPicPr>
                            <a:picLocks noChangeAspect="1"/>
                          </pic:cNvPicPr>
                        </pic:nvPicPr>
                        <pic:blipFill>
                          <a:blip r:embed="rId17" cstate="hqprint">
                            <a:extLst>
                              <a:ext uri="{28A0092B-C50C-407E-A947-70E740481C1C}">
                                <a14:useLocalDpi xmlns:a14="http://schemas.microsoft.com/office/drawing/2010/main"/>
                              </a:ext>
                            </a:extLst>
                          </a:blip>
                          <a:stretch>
                            <a:fillRect/>
                          </a:stretch>
                        </pic:blipFill>
                        <pic:spPr>
                          <a:xfrm>
                            <a:off x="0" y="0"/>
                            <a:ext cx="3508375" cy="824865"/>
                          </a:xfrm>
                          <a:prstGeom prst="rect">
                            <a:avLst/>
                          </a:prstGeom>
                        </pic:spPr>
                      </pic:pic>
                      <pic:pic xmlns:pic="http://schemas.openxmlformats.org/drawingml/2006/picture">
                        <pic:nvPicPr>
                          <pic:cNvPr id="259119424" name="Picture 259119424" descr="Logo, company name&#10;&#10;Description automatically generated"/>
                          <pic:cNvPicPr>
                            <a:picLocks noChangeAspect="1"/>
                          </pic:cNvPicPr>
                        </pic:nvPicPr>
                        <pic:blipFill>
                          <a:blip r:embed="rId18" cstate="hqprint">
                            <a:extLst>
                              <a:ext uri="{28A0092B-C50C-407E-A947-70E740481C1C}">
                                <a14:useLocalDpi xmlns:a14="http://schemas.microsoft.com/office/drawing/2010/main"/>
                              </a:ext>
                            </a:extLst>
                          </a:blip>
                          <a:stretch>
                            <a:fillRect/>
                          </a:stretch>
                        </pic:blipFill>
                        <pic:spPr>
                          <a:xfrm>
                            <a:off x="3619500" y="0"/>
                            <a:ext cx="583565" cy="699135"/>
                          </a:xfrm>
                          <a:prstGeom prst="rect">
                            <a:avLst/>
                          </a:prstGeom>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vg="http://schemas.microsoft.com/office/drawing/2016/SVG/main" xmlns:a14="http://schemas.microsoft.com/office/drawing/2010/main" xmlns:arto="http://schemas.microsoft.com/office/word/2006/arto">
            <w:pict>
              <v:group id="Group 584316558" style="position:absolute;margin-left:0;margin-top:-6.15pt;width:330pt;height:64.65pt;z-index:251658245;mso-position-horizontal:left;mso-position-horizontal-relative:margin;mso-width-relative:margin;mso-height-relative:margin" coordsize="42030,8248" o:spid="_x0000_s1026" w14:anchorId="312A4B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">
                <v:shape id="Picture 559964228" style="position:absolute;width:35083;height:82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">
                  <v:imagedata o:title="" r:id="rId71"/>
                </v:shape>
                <v:shape id="Picture 259119424" style="position:absolute;left:36195;width:5835;height:6991;visibility:visible;mso-wrap-style:square" alt="Logo, company name&#10;&#10;Description automatically generated"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">
                  <v:imagedata o:title="Logo, company name&#10;&#10;Description automatically generated" r:id="rId72"/>
                </v:shape>
                <w10:wrap type="square" anchorx="margin"/>
              </v:group>
            </w:pict>
          </mc:Fallback>
        </mc:AlternateContent>
      </w:r>
      <w:r w:rsidR="00D923D9">
        <w:rPr>
          <w:rFonts w:asciiTheme="minorHAnsi" w:hAnsiTheme="minorHAnsi" w:cstheme="minorHAnsi"/>
          <w:noProof/>
          <w:lang w:eastAsia="en-GB"/>
        </w:rPr>
        <w:drawing>
          <wp:anchor distT="0" distB="0" distL="114300" distR="114300" simplePos="0" relativeHeight="251658244" behindDoc="0" locked="0" layoutInCell="1" allowOverlap="1" wp14:anchorId="450BCFE9" wp14:editId="20491886">
            <wp:simplePos x="0" y="0"/>
            <wp:positionH relativeFrom="margin">
              <wp:posOffset>3700145</wp:posOffset>
            </wp:positionH>
            <wp:positionV relativeFrom="margin">
              <wp:posOffset>8858885</wp:posOffset>
            </wp:positionV>
            <wp:extent cx="583565" cy="699135"/>
            <wp:effectExtent l="0" t="0" r="6985" b="5715"/>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company name&#10;&#10;Description automatically generated"/>
                    <pic:cNvPicPr/>
                  </pic:nvPicPr>
                  <pic:blipFill>
                    <a:blip r:embed="rId18" cstate="hqprint">
                      <a:extLst>
                        <a:ext uri="{28A0092B-C50C-407E-A947-70E740481C1C}">
                          <a14:useLocalDpi xmlns:a14="http://schemas.microsoft.com/office/drawing/2010/main"/>
                        </a:ext>
                      </a:extLst>
                    </a:blip>
                    <a:stretch>
                      <a:fillRect/>
                    </a:stretch>
                  </pic:blipFill>
                  <pic:spPr>
                    <a:xfrm>
                      <a:off x="0" y="0"/>
                      <a:ext cx="583565" cy="699135"/>
                    </a:xfrm>
                    <a:prstGeom prst="rect">
                      <a:avLst/>
                    </a:prstGeom>
                  </pic:spPr>
                </pic:pic>
              </a:graphicData>
            </a:graphic>
            <wp14:sizeRelH relativeFrom="margin">
              <wp14:pctWidth>0</wp14:pctWidth>
            </wp14:sizeRelH>
            <wp14:sizeRelV relativeFrom="margin">
              <wp14:pctHeight>0</wp14:pctHeight>
            </wp14:sizeRelV>
          </wp:anchor>
        </w:drawing>
      </w:r>
      <w:r w:rsidR="00D923D9">
        <w:rPr>
          <w:rFonts w:asciiTheme="minorHAnsi" w:hAnsiTheme="minorHAnsi" w:cstheme="minorHAnsi"/>
          <w:noProof/>
          <w:lang w:eastAsia="en-GB"/>
        </w:rPr>
        <w:drawing>
          <wp:anchor distT="0" distB="0" distL="114300" distR="114300" simplePos="0" relativeHeight="251658243" behindDoc="0" locked="0" layoutInCell="1" allowOverlap="1" wp14:anchorId="73480F18" wp14:editId="5E224410">
            <wp:simplePos x="0" y="0"/>
            <wp:positionH relativeFrom="margin">
              <wp:posOffset>82262</wp:posOffset>
            </wp:positionH>
            <wp:positionV relativeFrom="margin">
              <wp:posOffset>8852678</wp:posOffset>
            </wp:positionV>
            <wp:extent cx="3508375" cy="824865"/>
            <wp:effectExtent l="0" t="0" r="0" b="0"/>
            <wp:wrapSquare wrapText="bothSides"/>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17" cstate="hqprint">
                      <a:extLst>
                        <a:ext uri="{28A0092B-C50C-407E-A947-70E740481C1C}">
                          <a14:useLocalDpi xmlns:a14="http://schemas.microsoft.com/office/drawing/2010/main"/>
                        </a:ext>
                      </a:extLst>
                    </a:blip>
                    <a:stretch>
                      <a:fillRect/>
                    </a:stretch>
                  </pic:blipFill>
                  <pic:spPr>
                    <a:xfrm>
                      <a:off x="0" y="0"/>
                      <a:ext cx="3508375" cy="824865"/>
                    </a:xfrm>
                    <a:prstGeom prst="rect">
                      <a:avLst/>
                    </a:prstGeom>
                  </pic:spPr>
                </pic:pic>
              </a:graphicData>
            </a:graphic>
            <wp14:sizeRelH relativeFrom="margin">
              <wp14:pctWidth>0</wp14:pctWidth>
            </wp14:sizeRelH>
            <wp14:sizeRelV relativeFrom="margin">
              <wp14:pctHeight>0</wp14:pctHeight>
            </wp14:sizeRelV>
          </wp:anchor>
        </w:drawing>
      </w:r>
    </w:p>
    <w:sectPr w:rsidR="00A631A5" w:rsidRPr="00C1758D" w:rsidSect="004E031A">
      <w:footerReference w:type="default" r:id="rId73"/>
      <w:pgSz w:w="16838" w:h="11906" w:orient="landscape"/>
      <w:pgMar w:top="1134" w:right="851" w:bottom="1134" w:left="1418" w:header="709"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AA7A4" w14:textId="77777777" w:rsidR="00655017" w:rsidRDefault="00655017" w:rsidP="00DB20FF">
      <w:r>
        <w:separator/>
      </w:r>
    </w:p>
  </w:endnote>
  <w:endnote w:type="continuationSeparator" w:id="0">
    <w:p w14:paraId="6F4D6F40" w14:textId="77777777" w:rsidR="00655017" w:rsidRDefault="00655017" w:rsidP="00DB20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Rod">
    <w:charset w:val="B1"/>
    <w:family w:val="modern"/>
    <w:pitch w:val="fixed"/>
    <w:sig w:usb0="00000803" w:usb1="00000000" w:usb2="00000000" w:usb3="00000000" w:csb0="0000002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3A9A4" w14:textId="77777777" w:rsidR="003674B3" w:rsidRDefault="003674B3" w:rsidP="00160AC9">
    <w:pPr>
      <w:pStyle w:val="Footer"/>
      <w:tabs>
        <w:tab w:val="clear" w:pos="4513"/>
        <w:tab w:val="clear" w:pos="9026"/>
        <w:tab w:val="left" w:pos="7974"/>
        <w:tab w:val="right" w:pos="9638"/>
        <w:tab w:val="left" w:pos="13245"/>
      </w:tabs>
      <w:ind w:left="-330"/>
    </w:pPr>
  </w:p>
  <w:p w14:paraId="0D6FF0FE" w14:textId="77777777" w:rsidR="005D3E43" w:rsidRDefault="005D3E43" w:rsidP="00160AC9">
    <w:pPr>
      <w:pStyle w:val="Footer"/>
      <w:tabs>
        <w:tab w:val="clear" w:pos="4513"/>
        <w:tab w:val="clear" w:pos="9026"/>
        <w:tab w:val="left" w:pos="7974"/>
        <w:tab w:val="right" w:pos="9638"/>
        <w:tab w:val="left" w:pos="13245"/>
      </w:tabs>
      <w:ind w:left="-330"/>
    </w:pPr>
  </w:p>
  <w:p w14:paraId="1A7CEFC8" w14:textId="77777777" w:rsidR="00A54667" w:rsidRPr="003C7A87" w:rsidRDefault="00160AC9" w:rsidP="00160AC9">
    <w:pPr>
      <w:pStyle w:val="Footer"/>
      <w:tabs>
        <w:tab w:val="clear" w:pos="4513"/>
        <w:tab w:val="clear" w:pos="9026"/>
        <w:tab w:val="left" w:pos="7974"/>
        <w:tab w:val="right" w:pos="9638"/>
        <w:tab w:val="left" w:pos="13245"/>
      </w:tabs>
      <w:ind w:left="-330"/>
    </w:pPr>
    <w:r>
      <w:rPr>
        <w:noProof/>
        <w:lang w:eastAsia="en-GB"/>
      </w:rPr>
      <mc:AlternateContent>
        <mc:Choice Requires="wps">
          <w:drawing>
            <wp:anchor distT="0" distB="0" distL="114300" distR="114300" simplePos="0" relativeHeight="251658241" behindDoc="0" locked="0" layoutInCell="1" allowOverlap="1" wp14:anchorId="2118C2DD" wp14:editId="4DF8574D">
              <wp:simplePos x="0" y="0"/>
              <wp:positionH relativeFrom="page">
                <wp:align>right</wp:align>
              </wp:positionH>
              <wp:positionV relativeFrom="paragraph">
                <wp:posOffset>338455</wp:posOffset>
              </wp:positionV>
              <wp:extent cx="10677525" cy="365760"/>
              <wp:effectExtent l="0" t="0" r="0" b="0"/>
              <wp:wrapNone/>
              <wp:docPr id="2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77525"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7F639B"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Metricell Limited © 202</w:t>
                          </w:r>
                          <w:r w:rsidR="0003610E">
                            <w:rPr>
                              <w:color w:val="FFFFFF" w:themeColor="background1"/>
                              <w:sz w:val="16"/>
                              <w:szCs w:val="16"/>
                            </w:rPr>
                            <w:t>6</w:t>
                          </w:r>
                          <w:r w:rsidRPr="00675C61">
                            <w:rPr>
                              <w:color w:val="FFFFFF" w:themeColor="background1"/>
                              <w:sz w:val="16"/>
                              <w:szCs w:val="16"/>
                            </w:rPr>
                            <w:t xml:space="preserve"> </w:t>
                          </w:r>
                          <w:r>
                            <w:rPr>
                              <w:color w:val="FFFFFF" w:themeColor="background1"/>
                              <w:sz w:val="16"/>
                              <w:szCs w:val="16"/>
                            </w:rPr>
                            <w:t>– Refer to Title Page</w:t>
                          </w:r>
                        </w:p>
                        <w:p w14:paraId="7F1CF7E3"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Commercial in Confidence</w:t>
                          </w:r>
                        </w:p>
                        <w:p w14:paraId="155EC3B7" w14:textId="77777777" w:rsidR="003C7A87" w:rsidRPr="00FA798C" w:rsidRDefault="003C7A87" w:rsidP="003C7A87">
                          <w:pPr>
                            <w:jc w:val="center"/>
                            <w:rPr>
                              <w:color w:val="FFFFFF" w:themeColor="background1"/>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18C2DD" id="_x0000_t202" coordsize="21600,21600" o:spt="202" path="m,l,21600r21600,l21600,xe">
              <v:stroke joinstyle="miter"/>
              <v:path gradientshapeok="t" o:connecttype="rect"/>
            </v:shapetype>
            <v:shape id="Text Box 4" o:spid="_x0000_s1026" type="#_x0000_t202" style="position:absolute;left:0;text-align:left;margin-left:789.55pt;margin-top:26.65pt;width:840.75pt;height:28.8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" filled="f" stroked="f">
              <v:textbox>
                <w:txbxContent>
                  <w:p w14:paraId="317F639B"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Metricell Limited © 202</w:t>
                    </w:r>
                    <w:r w:rsidR="0003610E">
                      <w:rPr>
                        <w:color w:val="FFFFFF" w:themeColor="background1"/>
                        <w:sz w:val="16"/>
                        <w:szCs w:val="16"/>
                      </w:rPr>
                      <w:t>6</w:t>
                    </w:r>
                    <w:r w:rsidRPr="00675C61">
                      <w:rPr>
                        <w:color w:val="FFFFFF" w:themeColor="background1"/>
                        <w:sz w:val="16"/>
                        <w:szCs w:val="16"/>
                      </w:rPr>
                      <w:t xml:space="preserve"> </w:t>
                    </w:r>
                    <w:r>
                      <w:rPr>
                        <w:color w:val="FFFFFF" w:themeColor="background1"/>
                        <w:sz w:val="16"/>
                        <w:szCs w:val="16"/>
                      </w:rPr>
                      <w:t>– Refer to Title Page</w:t>
                    </w:r>
                  </w:p>
                  <w:p w14:paraId="7F1CF7E3"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Commercial in Confidence</w:t>
                    </w:r>
                  </w:p>
                  <w:p w14:paraId="155EC3B7" w14:textId="77777777" w:rsidR="003C7A87" w:rsidRPr="00FA798C" w:rsidRDefault="003C7A87" w:rsidP="003C7A87">
                    <w:pPr>
                      <w:jc w:val="center"/>
                      <w:rPr>
                        <w:color w:val="FFFFFF" w:themeColor="background1"/>
                        <w:sz w:val="18"/>
                        <w:szCs w:val="18"/>
                      </w:rPr>
                    </w:pPr>
                  </w:p>
                </w:txbxContent>
              </v:textbox>
              <w10:wrap anchorx="page"/>
            </v:shape>
          </w:pict>
        </mc:Fallback>
      </mc:AlternateContent>
    </w:r>
    <w:r>
      <w:rPr>
        <w:noProof/>
        <w:lang w:eastAsia="en-GB"/>
      </w:rPr>
      <mc:AlternateContent>
        <mc:Choice Requires="wps">
          <w:drawing>
            <wp:anchor distT="0" distB="0" distL="114300" distR="114300" simplePos="0" relativeHeight="251658242" behindDoc="0" locked="0" layoutInCell="1" allowOverlap="1" wp14:anchorId="4B39F598" wp14:editId="098FB325">
              <wp:simplePos x="0" y="0"/>
              <wp:positionH relativeFrom="column">
                <wp:posOffset>8253095</wp:posOffset>
              </wp:positionH>
              <wp:positionV relativeFrom="paragraph">
                <wp:posOffset>327660</wp:posOffset>
              </wp:positionV>
              <wp:extent cx="1321435" cy="365760"/>
              <wp:effectExtent l="0" t="0" r="0" b="0"/>
              <wp:wrapNone/>
              <wp:docPr id="3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1435"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2C7F1B" w14:textId="77777777" w:rsidR="003C7A87" w:rsidRPr="00FA798C" w:rsidRDefault="003C7A87" w:rsidP="003C7A87">
                          <w:pPr>
                            <w:jc w:val="right"/>
                            <w:rPr>
                              <w:color w:val="FFFFFF" w:themeColor="background1"/>
                              <w:sz w:val="18"/>
                              <w:szCs w:val="18"/>
                            </w:rPr>
                          </w:pPr>
                        </w:p>
                        <w:p w14:paraId="6514E6C7" w14:textId="77777777" w:rsidR="003C7A87" w:rsidRPr="00FA798C" w:rsidRDefault="003C7A87" w:rsidP="003C7A87">
                          <w:pPr>
                            <w:jc w:val="right"/>
                            <w:rPr>
                              <w:color w:val="FFFFFF" w:themeColor="background1"/>
                            </w:rPr>
                          </w:pPr>
                          <w:r w:rsidRPr="00FA798C">
                            <w:rPr>
                              <w:color w:val="FFFFFF" w:themeColor="background1"/>
                              <w:sz w:val="18"/>
                              <w:szCs w:val="18"/>
                            </w:rPr>
                            <w:t xml:space="preserve">Page </w:t>
                          </w:r>
                          <w:r w:rsidRPr="00FA798C">
                            <w:rPr>
                              <w:color w:val="FFFFFF" w:themeColor="background1"/>
                              <w:sz w:val="18"/>
                              <w:szCs w:val="18"/>
                            </w:rPr>
                            <w:fldChar w:fldCharType="begin"/>
                          </w:r>
                          <w:r w:rsidRPr="00FA798C">
                            <w:rPr>
                              <w:color w:val="FFFFFF" w:themeColor="background1"/>
                              <w:sz w:val="18"/>
                              <w:szCs w:val="18"/>
                            </w:rPr>
                            <w:instrText xml:space="preserve"> PAGE   \* MERGEFORMAT </w:instrText>
                          </w:r>
                          <w:r w:rsidRPr="00FA798C">
                            <w:rPr>
                              <w:color w:val="FFFFFF" w:themeColor="background1"/>
                              <w:sz w:val="18"/>
                              <w:szCs w:val="18"/>
                            </w:rPr>
                            <w:fldChar w:fldCharType="separate"/>
                          </w:r>
                          <w:r w:rsidR="00933DAD">
                            <w:rPr>
                              <w:noProof/>
                              <w:color w:val="FFFFFF" w:themeColor="background1"/>
                              <w:sz w:val="18"/>
                              <w:szCs w:val="18"/>
                            </w:rPr>
                            <w:t>7</w:t>
                          </w:r>
                          <w:r w:rsidRPr="00FA798C">
                            <w:rPr>
                              <w:color w:val="FFFFFF" w:themeColor="background1"/>
                              <w:sz w:val="18"/>
                              <w:szCs w:val="1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39F598" id="Text Box 5" o:spid="_x0000_s1027" type="#_x0000_t202" style="position:absolute;left:0;text-align:left;margin-left:649.85pt;margin-top:25.8pt;width:104.05pt;height:28.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" filled="f" stroked="f">
              <v:textbox>
                <w:txbxContent>
                  <w:p w14:paraId="2B2C7F1B" w14:textId="77777777" w:rsidR="003C7A87" w:rsidRPr="00FA798C" w:rsidRDefault="003C7A87" w:rsidP="003C7A87">
                    <w:pPr>
                      <w:jc w:val="right"/>
                      <w:rPr>
                        <w:color w:val="FFFFFF" w:themeColor="background1"/>
                        <w:sz w:val="18"/>
                        <w:szCs w:val="18"/>
                      </w:rPr>
                    </w:pPr>
                  </w:p>
                  <w:p w14:paraId="6514E6C7" w14:textId="77777777" w:rsidR="003C7A87" w:rsidRPr="00FA798C" w:rsidRDefault="003C7A87" w:rsidP="003C7A87">
                    <w:pPr>
                      <w:jc w:val="right"/>
                      <w:rPr>
                        <w:color w:val="FFFFFF" w:themeColor="background1"/>
                      </w:rPr>
                    </w:pPr>
                    <w:r w:rsidRPr="00FA798C">
                      <w:rPr>
                        <w:color w:val="FFFFFF" w:themeColor="background1"/>
                        <w:sz w:val="18"/>
                        <w:szCs w:val="18"/>
                      </w:rPr>
                      <w:t xml:space="preserve">Page </w:t>
                    </w:r>
                    <w:r w:rsidRPr="00FA798C">
                      <w:rPr>
                        <w:color w:val="FFFFFF" w:themeColor="background1"/>
                        <w:sz w:val="18"/>
                        <w:szCs w:val="18"/>
                      </w:rPr>
                      <w:fldChar w:fldCharType="begin"/>
                    </w:r>
                    <w:r w:rsidRPr="00FA798C">
                      <w:rPr>
                        <w:color w:val="FFFFFF" w:themeColor="background1"/>
                        <w:sz w:val="18"/>
                        <w:szCs w:val="18"/>
                      </w:rPr>
                      <w:instrText xml:space="preserve"> PAGE   \* MERGEFORMAT </w:instrText>
                    </w:r>
                    <w:r w:rsidRPr="00FA798C">
                      <w:rPr>
                        <w:color w:val="FFFFFF" w:themeColor="background1"/>
                        <w:sz w:val="18"/>
                        <w:szCs w:val="18"/>
                      </w:rPr>
                      <w:fldChar w:fldCharType="separate"/>
                    </w:r>
                    <w:r w:rsidR="00933DAD">
                      <w:rPr>
                        <w:noProof/>
                        <w:color w:val="FFFFFF" w:themeColor="background1"/>
                        <w:sz w:val="18"/>
                        <w:szCs w:val="18"/>
                      </w:rPr>
                      <w:t>7</w:t>
                    </w:r>
                    <w:r w:rsidRPr="00FA798C">
                      <w:rPr>
                        <w:color w:val="FFFFFF" w:themeColor="background1"/>
                        <w:sz w:val="18"/>
                        <w:szCs w:val="18"/>
                      </w:rPr>
                      <w:fldChar w:fldCharType="end"/>
                    </w:r>
                  </w:p>
                </w:txbxContent>
              </v:textbox>
            </v:shape>
          </w:pict>
        </mc:Fallback>
      </mc:AlternateContent>
    </w:r>
    <w:r w:rsidR="003C7A87">
      <w:rPr>
        <w:noProof/>
        <w:lang w:eastAsia="en-GB"/>
      </w:rPr>
      <w:drawing>
        <wp:anchor distT="0" distB="0" distL="114300" distR="114300" simplePos="0" relativeHeight="251658240" behindDoc="1" locked="0" layoutInCell="1" allowOverlap="1" wp14:anchorId="68D84DA2" wp14:editId="4D272CB9">
          <wp:simplePos x="0" y="0"/>
          <wp:positionH relativeFrom="page">
            <wp:align>left</wp:align>
          </wp:positionH>
          <wp:positionV relativeFrom="paragraph">
            <wp:posOffset>-337820</wp:posOffset>
          </wp:positionV>
          <wp:extent cx="10725150" cy="1444625"/>
          <wp:effectExtent l="0" t="0" r="0" b="3175"/>
          <wp:wrapNone/>
          <wp:docPr id="12" name="Picture 12" descr="Report Template covers 202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port Template covers 2021-0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25150" cy="1444625"/>
                  </a:xfrm>
                  <a:prstGeom prst="rect">
                    <a:avLst/>
                  </a:prstGeom>
                  <a:noFill/>
                </pic:spPr>
              </pic:pic>
            </a:graphicData>
          </a:graphic>
          <wp14:sizeRelH relativeFrom="page">
            <wp14:pctWidth>0</wp14:pctWidth>
          </wp14:sizeRelH>
          <wp14:sizeRelV relativeFrom="page">
            <wp14:pctHeight>0</wp14:pctHeight>
          </wp14:sizeRelV>
        </wp:anchor>
      </w:drawing>
    </w:r>
    <w:r w:rsidR="003C7A87">
      <w:rPr>
        <w:noProof/>
        <w:lang w:eastAsia="en-GB"/>
      </w:rPr>
      <w:drawing>
        <wp:inline distT="0" distB="0" distL="0" distR="0" wp14:anchorId="72EB8C1F" wp14:editId="516B7613">
          <wp:extent cx="1091879" cy="600075"/>
          <wp:effectExtent l="0" t="0" r="0"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ell Logo W 100px.png"/>
                  <pic:cNvPicPr/>
                </pic:nvPicPr>
                <pic:blipFill>
                  <a:blip r:embed="rId2">
                    <a:extLst>
                      <a:ext uri="{28A0092B-C50C-407E-A947-70E740481C1C}">
                        <a14:useLocalDpi xmlns:a14="http://schemas.microsoft.com/office/drawing/2010/main" val="0"/>
                      </a:ext>
                    </a:extLst>
                  </a:blip>
                  <a:stretch>
                    <a:fillRect/>
                  </a:stretch>
                </pic:blipFill>
                <pic:spPr>
                  <a:xfrm>
                    <a:off x="0" y="0"/>
                    <a:ext cx="1091879" cy="600075"/>
                  </a:xfrm>
                  <a:prstGeom prst="rect">
                    <a:avLst/>
                  </a:prstGeom>
                </pic:spPr>
              </pic:pic>
            </a:graphicData>
          </a:graphic>
        </wp:inline>
      </w:drawing>
    </w:r>
    <w:r w:rsidR="003C7A87">
      <w:tab/>
    </w:r>
    <w:r w:rsidR="003C7A87">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B89C3" w14:textId="77777777" w:rsidR="00655017" w:rsidRDefault="00655017" w:rsidP="00DB20FF">
      <w:r>
        <w:separator/>
      </w:r>
    </w:p>
  </w:footnote>
  <w:footnote w:type="continuationSeparator" w:id="0">
    <w:p w14:paraId="2F5950B2" w14:textId="77777777" w:rsidR="00655017" w:rsidRDefault="00655017" w:rsidP="00DB20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8F4"/>
    <w:multiLevelType w:val="hybridMultilevel"/>
    <w:tmpl w:val="46C20A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6A3FDB"/>
    <w:multiLevelType w:val="hybridMultilevel"/>
    <w:tmpl w:val="FFFFFFFF"/>
    <w:lvl w:ilvl="0" w:tplc="A2147B50">
      <w:start w:val="1"/>
      <w:numFmt w:val="bullet"/>
      <w:lvlText w:val=""/>
      <w:lvlJc w:val="left"/>
      <w:pPr>
        <w:ind w:left="720" w:hanging="360"/>
      </w:pPr>
      <w:rPr>
        <w:rFonts w:ascii="Symbol" w:hAnsi="Symbol" w:hint="default"/>
      </w:rPr>
    </w:lvl>
    <w:lvl w:ilvl="1" w:tplc="29621250">
      <w:start w:val="1"/>
      <w:numFmt w:val="bullet"/>
      <w:lvlText w:val="o"/>
      <w:lvlJc w:val="left"/>
      <w:pPr>
        <w:ind w:left="1440" w:hanging="360"/>
      </w:pPr>
      <w:rPr>
        <w:rFonts w:ascii="Courier New" w:hAnsi="Courier New" w:hint="default"/>
      </w:rPr>
    </w:lvl>
    <w:lvl w:ilvl="2" w:tplc="DFF66B64">
      <w:start w:val="1"/>
      <w:numFmt w:val="bullet"/>
      <w:lvlText w:val=""/>
      <w:lvlJc w:val="left"/>
      <w:pPr>
        <w:ind w:left="2160" w:hanging="360"/>
      </w:pPr>
      <w:rPr>
        <w:rFonts w:ascii="Wingdings" w:hAnsi="Wingdings" w:hint="default"/>
      </w:rPr>
    </w:lvl>
    <w:lvl w:ilvl="3" w:tplc="375AE2CC">
      <w:start w:val="1"/>
      <w:numFmt w:val="bullet"/>
      <w:lvlText w:val=""/>
      <w:lvlJc w:val="left"/>
      <w:pPr>
        <w:ind w:left="2880" w:hanging="360"/>
      </w:pPr>
      <w:rPr>
        <w:rFonts w:ascii="Symbol" w:hAnsi="Symbol" w:hint="default"/>
      </w:rPr>
    </w:lvl>
    <w:lvl w:ilvl="4" w:tplc="50A06E64">
      <w:start w:val="1"/>
      <w:numFmt w:val="bullet"/>
      <w:lvlText w:val="o"/>
      <w:lvlJc w:val="left"/>
      <w:pPr>
        <w:ind w:left="3600" w:hanging="360"/>
      </w:pPr>
      <w:rPr>
        <w:rFonts w:ascii="Courier New" w:hAnsi="Courier New" w:hint="default"/>
      </w:rPr>
    </w:lvl>
    <w:lvl w:ilvl="5" w:tplc="68526FB8">
      <w:start w:val="1"/>
      <w:numFmt w:val="bullet"/>
      <w:lvlText w:val=""/>
      <w:lvlJc w:val="left"/>
      <w:pPr>
        <w:ind w:left="4320" w:hanging="360"/>
      </w:pPr>
      <w:rPr>
        <w:rFonts w:ascii="Wingdings" w:hAnsi="Wingdings" w:hint="default"/>
      </w:rPr>
    </w:lvl>
    <w:lvl w:ilvl="6" w:tplc="87820E56">
      <w:start w:val="1"/>
      <w:numFmt w:val="bullet"/>
      <w:lvlText w:val=""/>
      <w:lvlJc w:val="left"/>
      <w:pPr>
        <w:ind w:left="5040" w:hanging="360"/>
      </w:pPr>
      <w:rPr>
        <w:rFonts w:ascii="Symbol" w:hAnsi="Symbol" w:hint="default"/>
      </w:rPr>
    </w:lvl>
    <w:lvl w:ilvl="7" w:tplc="73947BCC">
      <w:start w:val="1"/>
      <w:numFmt w:val="bullet"/>
      <w:lvlText w:val="o"/>
      <w:lvlJc w:val="left"/>
      <w:pPr>
        <w:ind w:left="5760" w:hanging="360"/>
      </w:pPr>
      <w:rPr>
        <w:rFonts w:ascii="Courier New" w:hAnsi="Courier New" w:hint="default"/>
      </w:rPr>
    </w:lvl>
    <w:lvl w:ilvl="8" w:tplc="DCCAC6C8">
      <w:start w:val="1"/>
      <w:numFmt w:val="bullet"/>
      <w:lvlText w:val=""/>
      <w:lvlJc w:val="left"/>
      <w:pPr>
        <w:ind w:left="6480" w:hanging="360"/>
      </w:pPr>
      <w:rPr>
        <w:rFonts w:ascii="Wingdings" w:hAnsi="Wingdings" w:hint="default"/>
      </w:rPr>
    </w:lvl>
  </w:abstractNum>
  <w:abstractNum w:abstractNumId="2" w15:restartNumberingAfterBreak="0">
    <w:nsid w:val="084AC3EB"/>
    <w:multiLevelType w:val="hybridMultilevel"/>
    <w:tmpl w:val="FFFFFFFF"/>
    <w:lvl w:ilvl="0" w:tplc="93BC2F88">
      <w:start w:val="1"/>
      <w:numFmt w:val="decimal"/>
      <w:lvlText w:val="%1."/>
      <w:lvlJc w:val="left"/>
      <w:pPr>
        <w:ind w:left="720" w:hanging="360"/>
      </w:pPr>
    </w:lvl>
    <w:lvl w:ilvl="1" w:tplc="BFCC73DE">
      <w:start w:val="1"/>
      <w:numFmt w:val="lowerLetter"/>
      <w:lvlText w:val="%2."/>
      <w:lvlJc w:val="left"/>
      <w:pPr>
        <w:ind w:left="1440" w:hanging="360"/>
      </w:pPr>
    </w:lvl>
    <w:lvl w:ilvl="2" w:tplc="8FB450BC">
      <w:start w:val="1"/>
      <w:numFmt w:val="lowerRoman"/>
      <w:lvlText w:val="%3."/>
      <w:lvlJc w:val="right"/>
      <w:pPr>
        <w:ind w:left="2160" w:hanging="180"/>
      </w:pPr>
    </w:lvl>
    <w:lvl w:ilvl="3" w:tplc="A9583B1C">
      <w:start w:val="1"/>
      <w:numFmt w:val="decimal"/>
      <w:lvlText w:val="%4."/>
      <w:lvlJc w:val="left"/>
      <w:pPr>
        <w:ind w:left="2880" w:hanging="360"/>
      </w:pPr>
    </w:lvl>
    <w:lvl w:ilvl="4" w:tplc="273EC3CA">
      <w:start w:val="1"/>
      <w:numFmt w:val="lowerLetter"/>
      <w:lvlText w:val="%5."/>
      <w:lvlJc w:val="left"/>
      <w:pPr>
        <w:ind w:left="3600" w:hanging="360"/>
      </w:pPr>
    </w:lvl>
    <w:lvl w:ilvl="5" w:tplc="BE5A26B6">
      <w:start w:val="1"/>
      <w:numFmt w:val="lowerRoman"/>
      <w:lvlText w:val="%6."/>
      <w:lvlJc w:val="right"/>
      <w:pPr>
        <w:ind w:left="4320" w:hanging="180"/>
      </w:pPr>
    </w:lvl>
    <w:lvl w:ilvl="6" w:tplc="7FC2AF1C">
      <w:start w:val="1"/>
      <w:numFmt w:val="decimal"/>
      <w:lvlText w:val="%7."/>
      <w:lvlJc w:val="left"/>
      <w:pPr>
        <w:ind w:left="5040" w:hanging="360"/>
      </w:pPr>
    </w:lvl>
    <w:lvl w:ilvl="7" w:tplc="45E6F2DC">
      <w:start w:val="1"/>
      <w:numFmt w:val="lowerLetter"/>
      <w:lvlText w:val="%8."/>
      <w:lvlJc w:val="left"/>
      <w:pPr>
        <w:ind w:left="5760" w:hanging="360"/>
      </w:pPr>
    </w:lvl>
    <w:lvl w:ilvl="8" w:tplc="933E206A">
      <w:start w:val="1"/>
      <w:numFmt w:val="lowerRoman"/>
      <w:lvlText w:val="%9."/>
      <w:lvlJc w:val="right"/>
      <w:pPr>
        <w:ind w:left="6480" w:hanging="180"/>
      </w:pPr>
    </w:lvl>
  </w:abstractNum>
  <w:abstractNum w:abstractNumId="3" w15:restartNumberingAfterBreak="0">
    <w:nsid w:val="093DC4FE"/>
    <w:multiLevelType w:val="hybridMultilevel"/>
    <w:tmpl w:val="FFFFFFFF"/>
    <w:lvl w:ilvl="0" w:tplc="E034D288">
      <w:start w:val="1"/>
      <w:numFmt w:val="decimal"/>
      <w:lvlText w:val="%1."/>
      <w:lvlJc w:val="left"/>
      <w:pPr>
        <w:ind w:left="720" w:hanging="360"/>
      </w:pPr>
    </w:lvl>
    <w:lvl w:ilvl="1" w:tplc="68388DFA">
      <w:start w:val="1"/>
      <w:numFmt w:val="lowerLetter"/>
      <w:lvlText w:val="%2."/>
      <w:lvlJc w:val="left"/>
      <w:pPr>
        <w:ind w:left="1440" w:hanging="360"/>
      </w:pPr>
    </w:lvl>
    <w:lvl w:ilvl="2" w:tplc="495E0B28">
      <w:start w:val="1"/>
      <w:numFmt w:val="lowerRoman"/>
      <w:lvlText w:val="%3."/>
      <w:lvlJc w:val="right"/>
      <w:pPr>
        <w:ind w:left="2160" w:hanging="180"/>
      </w:pPr>
    </w:lvl>
    <w:lvl w:ilvl="3" w:tplc="760C4D20">
      <w:start w:val="1"/>
      <w:numFmt w:val="decimal"/>
      <w:lvlText w:val="%4."/>
      <w:lvlJc w:val="left"/>
      <w:pPr>
        <w:ind w:left="2880" w:hanging="360"/>
      </w:pPr>
    </w:lvl>
    <w:lvl w:ilvl="4" w:tplc="4612B0B4">
      <w:start w:val="1"/>
      <w:numFmt w:val="lowerLetter"/>
      <w:lvlText w:val="%5."/>
      <w:lvlJc w:val="left"/>
      <w:pPr>
        <w:ind w:left="3600" w:hanging="360"/>
      </w:pPr>
    </w:lvl>
    <w:lvl w:ilvl="5" w:tplc="862241DE">
      <w:start w:val="1"/>
      <w:numFmt w:val="lowerRoman"/>
      <w:lvlText w:val="%6."/>
      <w:lvlJc w:val="right"/>
      <w:pPr>
        <w:ind w:left="4320" w:hanging="180"/>
      </w:pPr>
    </w:lvl>
    <w:lvl w:ilvl="6" w:tplc="5EB262CA">
      <w:start w:val="1"/>
      <w:numFmt w:val="decimal"/>
      <w:lvlText w:val="%7."/>
      <w:lvlJc w:val="left"/>
      <w:pPr>
        <w:ind w:left="5040" w:hanging="360"/>
      </w:pPr>
    </w:lvl>
    <w:lvl w:ilvl="7" w:tplc="418A9C4C">
      <w:start w:val="1"/>
      <w:numFmt w:val="lowerLetter"/>
      <w:lvlText w:val="%8."/>
      <w:lvlJc w:val="left"/>
      <w:pPr>
        <w:ind w:left="5760" w:hanging="360"/>
      </w:pPr>
    </w:lvl>
    <w:lvl w:ilvl="8" w:tplc="7500F67C">
      <w:start w:val="1"/>
      <w:numFmt w:val="lowerRoman"/>
      <w:lvlText w:val="%9."/>
      <w:lvlJc w:val="right"/>
      <w:pPr>
        <w:ind w:left="6480" w:hanging="180"/>
      </w:pPr>
    </w:lvl>
  </w:abstractNum>
  <w:abstractNum w:abstractNumId="4" w15:restartNumberingAfterBreak="0">
    <w:nsid w:val="0B57793A"/>
    <w:multiLevelType w:val="hybridMultilevel"/>
    <w:tmpl w:val="FFFFFFFF"/>
    <w:lvl w:ilvl="0" w:tplc="D2129CBA">
      <w:start w:val="1"/>
      <w:numFmt w:val="decimal"/>
      <w:lvlText w:val="%1."/>
      <w:lvlJc w:val="left"/>
      <w:pPr>
        <w:ind w:left="720" w:hanging="360"/>
      </w:pPr>
    </w:lvl>
    <w:lvl w:ilvl="1" w:tplc="27BE3272">
      <w:start w:val="1"/>
      <w:numFmt w:val="lowerLetter"/>
      <w:lvlText w:val="%2."/>
      <w:lvlJc w:val="left"/>
      <w:pPr>
        <w:ind w:left="1440" w:hanging="360"/>
      </w:pPr>
    </w:lvl>
    <w:lvl w:ilvl="2" w:tplc="AED6BCD8">
      <w:start w:val="1"/>
      <w:numFmt w:val="lowerRoman"/>
      <w:lvlText w:val="%3."/>
      <w:lvlJc w:val="right"/>
      <w:pPr>
        <w:ind w:left="2160" w:hanging="180"/>
      </w:pPr>
    </w:lvl>
    <w:lvl w:ilvl="3" w:tplc="58DA2E20">
      <w:start w:val="1"/>
      <w:numFmt w:val="decimal"/>
      <w:lvlText w:val="%4."/>
      <w:lvlJc w:val="left"/>
      <w:pPr>
        <w:ind w:left="2880" w:hanging="360"/>
      </w:pPr>
    </w:lvl>
    <w:lvl w:ilvl="4" w:tplc="06CC1136">
      <w:start w:val="1"/>
      <w:numFmt w:val="lowerLetter"/>
      <w:lvlText w:val="%5."/>
      <w:lvlJc w:val="left"/>
      <w:pPr>
        <w:ind w:left="3600" w:hanging="360"/>
      </w:pPr>
    </w:lvl>
    <w:lvl w:ilvl="5" w:tplc="B0F08EB2">
      <w:start w:val="1"/>
      <w:numFmt w:val="lowerRoman"/>
      <w:lvlText w:val="%6."/>
      <w:lvlJc w:val="right"/>
      <w:pPr>
        <w:ind w:left="4320" w:hanging="180"/>
      </w:pPr>
    </w:lvl>
    <w:lvl w:ilvl="6" w:tplc="BE20718E">
      <w:start w:val="1"/>
      <w:numFmt w:val="decimal"/>
      <w:lvlText w:val="%7."/>
      <w:lvlJc w:val="left"/>
      <w:pPr>
        <w:ind w:left="5040" w:hanging="360"/>
      </w:pPr>
    </w:lvl>
    <w:lvl w:ilvl="7" w:tplc="CB90F854">
      <w:start w:val="1"/>
      <w:numFmt w:val="lowerLetter"/>
      <w:lvlText w:val="%8."/>
      <w:lvlJc w:val="left"/>
      <w:pPr>
        <w:ind w:left="5760" w:hanging="360"/>
      </w:pPr>
    </w:lvl>
    <w:lvl w:ilvl="8" w:tplc="40E050E2">
      <w:start w:val="1"/>
      <w:numFmt w:val="lowerRoman"/>
      <w:lvlText w:val="%9."/>
      <w:lvlJc w:val="right"/>
      <w:pPr>
        <w:ind w:left="6480" w:hanging="180"/>
      </w:pPr>
    </w:lvl>
  </w:abstractNum>
  <w:abstractNum w:abstractNumId="5" w15:restartNumberingAfterBreak="0">
    <w:nsid w:val="0D454FFC"/>
    <w:multiLevelType w:val="hybridMultilevel"/>
    <w:tmpl w:val="B3D0E0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0E489F7"/>
    <w:multiLevelType w:val="hybridMultilevel"/>
    <w:tmpl w:val="FFFFFFFF"/>
    <w:lvl w:ilvl="0" w:tplc="BF34AC14">
      <w:start w:val="1"/>
      <w:numFmt w:val="decimal"/>
      <w:lvlText w:val="%1."/>
      <w:lvlJc w:val="left"/>
      <w:pPr>
        <w:ind w:left="720" w:hanging="360"/>
      </w:pPr>
    </w:lvl>
    <w:lvl w:ilvl="1" w:tplc="2772B5A2">
      <w:start w:val="1"/>
      <w:numFmt w:val="lowerLetter"/>
      <w:lvlText w:val="%2."/>
      <w:lvlJc w:val="left"/>
      <w:pPr>
        <w:ind w:left="1440" w:hanging="360"/>
      </w:pPr>
    </w:lvl>
    <w:lvl w:ilvl="2" w:tplc="9DD22B9E">
      <w:start w:val="1"/>
      <w:numFmt w:val="lowerRoman"/>
      <w:lvlText w:val="%3."/>
      <w:lvlJc w:val="right"/>
      <w:pPr>
        <w:ind w:left="2160" w:hanging="180"/>
      </w:pPr>
    </w:lvl>
    <w:lvl w:ilvl="3" w:tplc="C09CD9D2">
      <w:start w:val="1"/>
      <w:numFmt w:val="decimal"/>
      <w:lvlText w:val="%4."/>
      <w:lvlJc w:val="left"/>
      <w:pPr>
        <w:ind w:left="2880" w:hanging="360"/>
      </w:pPr>
    </w:lvl>
    <w:lvl w:ilvl="4" w:tplc="E370E774">
      <w:start w:val="1"/>
      <w:numFmt w:val="lowerLetter"/>
      <w:lvlText w:val="%5."/>
      <w:lvlJc w:val="left"/>
      <w:pPr>
        <w:ind w:left="3600" w:hanging="360"/>
      </w:pPr>
    </w:lvl>
    <w:lvl w:ilvl="5" w:tplc="03566804">
      <w:start w:val="1"/>
      <w:numFmt w:val="lowerRoman"/>
      <w:lvlText w:val="%6."/>
      <w:lvlJc w:val="right"/>
      <w:pPr>
        <w:ind w:left="4320" w:hanging="180"/>
      </w:pPr>
    </w:lvl>
    <w:lvl w:ilvl="6" w:tplc="DFC881F4">
      <w:start w:val="1"/>
      <w:numFmt w:val="decimal"/>
      <w:lvlText w:val="%7."/>
      <w:lvlJc w:val="left"/>
      <w:pPr>
        <w:ind w:left="5040" w:hanging="360"/>
      </w:pPr>
    </w:lvl>
    <w:lvl w:ilvl="7" w:tplc="FF90C04A">
      <w:start w:val="1"/>
      <w:numFmt w:val="lowerLetter"/>
      <w:lvlText w:val="%8."/>
      <w:lvlJc w:val="left"/>
      <w:pPr>
        <w:ind w:left="5760" w:hanging="360"/>
      </w:pPr>
    </w:lvl>
    <w:lvl w:ilvl="8" w:tplc="63540B8E">
      <w:start w:val="1"/>
      <w:numFmt w:val="lowerRoman"/>
      <w:lvlText w:val="%9."/>
      <w:lvlJc w:val="right"/>
      <w:pPr>
        <w:ind w:left="6480" w:hanging="180"/>
      </w:pPr>
    </w:lvl>
  </w:abstractNum>
  <w:abstractNum w:abstractNumId="7" w15:restartNumberingAfterBreak="0">
    <w:nsid w:val="11122D2F"/>
    <w:multiLevelType w:val="hybridMultilevel"/>
    <w:tmpl w:val="FFFFFFFF"/>
    <w:lvl w:ilvl="0" w:tplc="6708F382">
      <w:start w:val="1"/>
      <w:numFmt w:val="decimal"/>
      <w:lvlText w:val="%1."/>
      <w:lvlJc w:val="left"/>
      <w:pPr>
        <w:ind w:left="720" w:hanging="360"/>
      </w:pPr>
    </w:lvl>
    <w:lvl w:ilvl="1" w:tplc="4B428BA4">
      <w:start w:val="1"/>
      <w:numFmt w:val="lowerLetter"/>
      <w:lvlText w:val="%2."/>
      <w:lvlJc w:val="left"/>
      <w:pPr>
        <w:ind w:left="1440" w:hanging="360"/>
      </w:pPr>
    </w:lvl>
    <w:lvl w:ilvl="2" w:tplc="AB489290">
      <w:start w:val="1"/>
      <w:numFmt w:val="lowerRoman"/>
      <w:lvlText w:val="%3."/>
      <w:lvlJc w:val="right"/>
      <w:pPr>
        <w:ind w:left="2160" w:hanging="180"/>
      </w:pPr>
    </w:lvl>
    <w:lvl w:ilvl="3" w:tplc="02FE0810">
      <w:start w:val="1"/>
      <w:numFmt w:val="decimal"/>
      <w:lvlText w:val="%4."/>
      <w:lvlJc w:val="left"/>
      <w:pPr>
        <w:ind w:left="2880" w:hanging="360"/>
      </w:pPr>
    </w:lvl>
    <w:lvl w:ilvl="4" w:tplc="91C835A0">
      <w:start w:val="1"/>
      <w:numFmt w:val="lowerLetter"/>
      <w:lvlText w:val="%5."/>
      <w:lvlJc w:val="left"/>
      <w:pPr>
        <w:ind w:left="3600" w:hanging="360"/>
      </w:pPr>
    </w:lvl>
    <w:lvl w:ilvl="5" w:tplc="B3ECF0D8">
      <w:start w:val="1"/>
      <w:numFmt w:val="lowerRoman"/>
      <w:lvlText w:val="%6."/>
      <w:lvlJc w:val="right"/>
      <w:pPr>
        <w:ind w:left="4320" w:hanging="180"/>
      </w:pPr>
    </w:lvl>
    <w:lvl w:ilvl="6" w:tplc="495CDC38">
      <w:start w:val="1"/>
      <w:numFmt w:val="decimal"/>
      <w:lvlText w:val="%7."/>
      <w:lvlJc w:val="left"/>
      <w:pPr>
        <w:ind w:left="5040" w:hanging="360"/>
      </w:pPr>
    </w:lvl>
    <w:lvl w:ilvl="7" w:tplc="FB4C23C0">
      <w:start w:val="1"/>
      <w:numFmt w:val="lowerLetter"/>
      <w:lvlText w:val="%8."/>
      <w:lvlJc w:val="left"/>
      <w:pPr>
        <w:ind w:left="5760" w:hanging="360"/>
      </w:pPr>
    </w:lvl>
    <w:lvl w:ilvl="8" w:tplc="FDE8753C">
      <w:start w:val="1"/>
      <w:numFmt w:val="lowerRoman"/>
      <w:lvlText w:val="%9."/>
      <w:lvlJc w:val="right"/>
      <w:pPr>
        <w:ind w:left="6480" w:hanging="180"/>
      </w:pPr>
    </w:lvl>
  </w:abstractNum>
  <w:abstractNum w:abstractNumId="8" w15:restartNumberingAfterBreak="0">
    <w:nsid w:val="172DDF69"/>
    <w:multiLevelType w:val="hybridMultilevel"/>
    <w:tmpl w:val="FFFFFFFF"/>
    <w:lvl w:ilvl="0" w:tplc="FFBC9B20">
      <w:start w:val="1"/>
      <w:numFmt w:val="decimal"/>
      <w:lvlText w:val="%1."/>
      <w:lvlJc w:val="left"/>
      <w:pPr>
        <w:ind w:left="720" w:hanging="360"/>
      </w:pPr>
    </w:lvl>
    <w:lvl w:ilvl="1" w:tplc="A17E0F50">
      <w:start w:val="1"/>
      <w:numFmt w:val="lowerLetter"/>
      <w:lvlText w:val="%2."/>
      <w:lvlJc w:val="left"/>
      <w:pPr>
        <w:ind w:left="1440" w:hanging="360"/>
      </w:pPr>
    </w:lvl>
    <w:lvl w:ilvl="2" w:tplc="CDF84FA0">
      <w:start w:val="1"/>
      <w:numFmt w:val="lowerRoman"/>
      <w:lvlText w:val="%3."/>
      <w:lvlJc w:val="right"/>
      <w:pPr>
        <w:ind w:left="2160" w:hanging="180"/>
      </w:pPr>
    </w:lvl>
    <w:lvl w:ilvl="3" w:tplc="1CF6587C">
      <w:start w:val="1"/>
      <w:numFmt w:val="decimal"/>
      <w:lvlText w:val="%4."/>
      <w:lvlJc w:val="left"/>
      <w:pPr>
        <w:ind w:left="2880" w:hanging="360"/>
      </w:pPr>
    </w:lvl>
    <w:lvl w:ilvl="4" w:tplc="E542B160">
      <w:start w:val="1"/>
      <w:numFmt w:val="lowerLetter"/>
      <w:lvlText w:val="%5."/>
      <w:lvlJc w:val="left"/>
      <w:pPr>
        <w:ind w:left="3600" w:hanging="360"/>
      </w:pPr>
    </w:lvl>
    <w:lvl w:ilvl="5" w:tplc="286ADECA">
      <w:start w:val="1"/>
      <w:numFmt w:val="lowerRoman"/>
      <w:lvlText w:val="%6."/>
      <w:lvlJc w:val="right"/>
      <w:pPr>
        <w:ind w:left="4320" w:hanging="180"/>
      </w:pPr>
    </w:lvl>
    <w:lvl w:ilvl="6" w:tplc="890AB152">
      <w:start w:val="1"/>
      <w:numFmt w:val="decimal"/>
      <w:lvlText w:val="%7."/>
      <w:lvlJc w:val="left"/>
      <w:pPr>
        <w:ind w:left="5040" w:hanging="360"/>
      </w:pPr>
    </w:lvl>
    <w:lvl w:ilvl="7" w:tplc="1EC4A106">
      <w:start w:val="1"/>
      <w:numFmt w:val="lowerLetter"/>
      <w:lvlText w:val="%8."/>
      <w:lvlJc w:val="left"/>
      <w:pPr>
        <w:ind w:left="5760" w:hanging="360"/>
      </w:pPr>
    </w:lvl>
    <w:lvl w:ilvl="8" w:tplc="F5FA1B06">
      <w:start w:val="1"/>
      <w:numFmt w:val="lowerRoman"/>
      <w:lvlText w:val="%9."/>
      <w:lvlJc w:val="right"/>
      <w:pPr>
        <w:ind w:left="6480" w:hanging="180"/>
      </w:pPr>
    </w:lvl>
  </w:abstractNum>
  <w:abstractNum w:abstractNumId="9" w15:restartNumberingAfterBreak="0">
    <w:nsid w:val="192C6F22"/>
    <w:multiLevelType w:val="hybridMultilevel"/>
    <w:tmpl w:val="991098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B717C09"/>
    <w:multiLevelType w:val="hybridMultilevel"/>
    <w:tmpl w:val="4DB47B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7A7709E"/>
    <w:multiLevelType w:val="multilevel"/>
    <w:tmpl w:val="7B54E8FC"/>
    <w:lvl w:ilvl="0">
      <w:start w:val="1"/>
      <w:numFmt w:val="decimal"/>
      <w:lvlText w:val="%1"/>
      <w:lvlJc w:val="left"/>
      <w:pPr>
        <w:ind w:left="720" w:hanging="720"/>
      </w:pPr>
      <w:rPr>
        <w:rFonts w:hint="default"/>
      </w:rPr>
    </w:lvl>
    <w:lvl w:ilvl="1">
      <w:start w:val="1"/>
      <w:numFmt w:val="decimal"/>
      <w:pStyle w:val="Heading2"/>
      <w:isLgl/>
      <w:lvlText w:val="%1.%2"/>
      <w:lvlJc w:val="left"/>
      <w:pPr>
        <w:ind w:left="720" w:hanging="720"/>
      </w:pPr>
      <w:rPr>
        <w:rFonts w:hint="default"/>
      </w:rPr>
    </w:lvl>
    <w:lvl w:ilvl="2">
      <w:start w:val="1"/>
      <w:numFmt w:val="decimal"/>
      <w:isLgl/>
      <w:lvlText w:val="%1.%2.%3"/>
      <w:lvlJc w:val="left"/>
      <w:pPr>
        <w:ind w:left="720" w:hanging="153"/>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880" w:hanging="2880"/>
      </w:pPr>
      <w:rPr>
        <w:rFonts w:hint="default"/>
      </w:rPr>
    </w:lvl>
  </w:abstractNum>
  <w:abstractNum w:abstractNumId="12" w15:restartNumberingAfterBreak="0">
    <w:nsid w:val="2BE1CCCE"/>
    <w:multiLevelType w:val="hybridMultilevel"/>
    <w:tmpl w:val="FFFFFFFF"/>
    <w:lvl w:ilvl="0" w:tplc="A00A1312">
      <w:start w:val="1"/>
      <w:numFmt w:val="decimal"/>
      <w:lvlText w:val="%1."/>
      <w:lvlJc w:val="left"/>
      <w:pPr>
        <w:ind w:left="720" w:hanging="360"/>
      </w:pPr>
    </w:lvl>
    <w:lvl w:ilvl="1" w:tplc="EDA44464">
      <w:start w:val="1"/>
      <w:numFmt w:val="lowerLetter"/>
      <w:lvlText w:val="%2."/>
      <w:lvlJc w:val="left"/>
      <w:pPr>
        <w:ind w:left="1440" w:hanging="360"/>
      </w:pPr>
    </w:lvl>
    <w:lvl w:ilvl="2" w:tplc="2714ADDA">
      <w:start w:val="1"/>
      <w:numFmt w:val="lowerRoman"/>
      <w:lvlText w:val="%3."/>
      <w:lvlJc w:val="right"/>
      <w:pPr>
        <w:ind w:left="2160" w:hanging="180"/>
      </w:pPr>
    </w:lvl>
    <w:lvl w:ilvl="3" w:tplc="1AD83802">
      <w:start w:val="1"/>
      <w:numFmt w:val="decimal"/>
      <w:lvlText w:val="%4."/>
      <w:lvlJc w:val="left"/>
      <w:pPr>
        <w:ind w:left="2880" w:hanging="360"/>
      </w:pPr>
    </w:lvl>
    <w:lvl w:ilvl="4" w:tplc="F98E4E9C">
      <w:start w:val="1"/>
      <w:numFmt w:val="lowerLetter"/>
      <w:lvlText w:val="%5."/>
      <w:lvlJc w:val="left"/>
      <w:pPr>
        <w:ind w:left="3600" w:hanging="360"/>
      </w:pPr>
    </w:lvl>
    <w:lvl w:ilvl="5" w:tplc="22E4DE38">
      <w:start w:val="1"/>
      <w:numFmt w:val="lowerRoman"/>
      <w:lvlText w:val="%6."/>
      <w:lvlJc w:val="right"/>
      <w:pPr>
        <w:ind w:left="4320" w:hanging="180"/>
      </w:pPr>
    </w:lvl>
    <w:lvl w:ilvl="6" w:tplc="CE508D8A">
      <w:start w:val="1"/>
      <w:numFmt w:val="decimal"/>
      <w:lvlText w:val="%7."/>
      <w:lvlJc w:val="left"/>
      <w:pPr>
        <w:ind w:left="5040" w:hanging="360"/>
      </w:pPr>
    </w:lvl>
    <w:lvl w:ilvl="7" w:tplc="6CBCDC84">
      <w:start w:val="1"/>
      <w:numFmt w:val="lowerLetter"/>
      <w:lvlText w:val="%8."/>
      <w:lvlJc w:val="left"/>
      <w:pPr>
        <w:ind w:left="5760" w:hanging="360"/>
      </w:pPr>
    </w:lvl>
    <w:lvl w:ilvl="8" w:tplc="528C3DF8">
      <w:start w:val="1"/>
      <w:numFmt w:val="lowerRoman"/>
      <w:lvlText w:val="%9."/>
      <w:lvlJc w:val="right"/>
      <w:pPr>
        <w:ind w:left="6480" w:hanging="180"/>
      </w:pPr>
    </w:lvl>
  </w:abstractNum>
  <w:abstractNum w:abstractNumId="13" w15:restartNumberingAfterBreak="0">
    <w:nsid w:val="31CCBAB0"/>
    <w:multiLevelType w:val="hybridMultilevel"/>
    <w:tmpl w:val="FFFFFFFF"/>
    <w:lvl w:ilvl="0" w:tplc="48764CDC">
      <w:start w:val="1"/>
      <w:numFmt w:val="decimal"/>
      <w:lvlText w:val="%1."/>
      <w:lvlJc w:val="left"/>
      <w:pPr>
        <w:ind w:left="720" w:hanging="360"/>
      </w:pPr>
    </w:lvl>
    <w:lvl w:ilvl="1" w:tplc="00D0A03A">
      <w:start w:val="1"/>
      <w:numFmt w:val="lowerLetter"/>
      <w:lvlText w:val="%2."/>
      <w:lvlJc w:val="left"/>
      <w:pPr>
        <w:ind w:left="1440" w:hanging="360"/>
      </w:pPr>
    </w:lvl>
    <w:lvl w:ilvl="2" w:tplc="7E1A0B20">
      <w:start w:val="1"/>
      <w:numFmt w:val="lowerRoman"/>
      <w:lvlText w:val="%3."/>
      <w:lvlJc w:val="right"/>
      <w:pPr>
        <w:ind w:left="2160" w:hanging="180"/>
      </w:pPr>
    </w:lvl>
    <w:lvl w:ilvl="3" w:tplc="1FF41FDC">
      <w:start w:val="1"/>
      <w:numFmt w:val="decimal"/>
      <w:lvlText w:val="%4."/>
      <w:lvlJc w:val="left"/>
      <w:pPr>
        <w:ind w:left="2880" w:hanging="360"/>
      </w:pPr>
    </w:lvl>
    <w:lvl w:ilvl="4" w:tplc="9C225874">
      <w:start w:val="1"/>
      <w:numFmt w:val="lowerLetter"/>
      <w:lvlText w:val="%5."/>
      <w:lvlJc w:val="left"/>
      <w:pPr>
        <w:ind w:left="3600" w:hanging="360"/>
      </w:pPr>
    </w:lvl>
    <w:lvl w:ilvl="5" w:tplc="B33A4FFE">
      <w:start w:val="1"/>
      <w:numFmt w:val="lowerRoman"/>
      <w:lvlText w:val="%6."/>
      <w:lvlJc w:val="right"/>
      <w:pPr>
        <w:ind w:left="4320" w:hanging="180"/>
      </w:pPr>
    </w:lvl>
    <w:lvl w:ilvl="6" w:tplc="52003DFE">
      <w:start w:val="1"/>
      <w:numFmt w:val="decimal"/>
      <w:lvlText w:val="%7."/>
      <w:lvlJc w:val="left"/>
      <w:pPr>
        <w:ind w:left="5040" w:hanging="360"/>
      </w:pPr>
    </w:lvl>
    <w:lvl w:ilvl="7" w:tplc="BE5C8244">
      <w:start w:val="1"/>
      <w:numFmt w:val="lowerLetter"/>
      <w:lvlText w:val="%8."/>
      <w:lvlJc w:val="left"/>
      <w:pPr>
        <w:ind w:left="5760" w:hanging="360"/>
      </w:pPr>
    </w:lvl>
    <w:lvl w:ilvl="8" w:tplc="003E9D4A">
      <w:start w:val="1"/>
      <w:numFmt w:val="lowerRoman"/>
      <w:lvlText w:val="%9."/>
      <w:lvlJc w:val="right"/>
      <w:pPr>
        <w:ind w:left="6480" w:hanging="180"/>
      </w:pPr>
    </w:lvl>
  </w:abstractNum>
  <w:abstractNum w:abstractNumId="14" w15:restartNumberingAfterBreak="0">
    <w:nsid w:val="376C18C2"/>
    <w:multiLevelType w:val="hybridMultilevel"/>
    <w:tmpl w:val="FFFFFFFF"/>
    <w:lvl w:ilvl="0" w:tplc="ED58D6C0">
      <w:start w:val="1"/>
      <w:numFmt w:val="decimal"/>
      <w:lvlText w:val="%1."/>
      <w:lvlJc w:val="left"/>
      <w:pPr>
        <w:ind w:left="720" w:hanging="360"/>
      </w:pPr>
    </w:lvl>
    <w:lvl w:ilvl="1" w:tplc="049C115E">
      <w:start w:val="1"/>
      <w:numFmt w:val="lowerLetter"/>
      <w:lvlText w:val="%2."/>
      <w:lvlJc w:val="left"/>
      <w:pPr>
        <w:ind w:left="1440" w:hanging="360"/>
      </w:pPr>
    </w:lvl>
    <w:lvl w:ilvl="2" w:tplc="BF7C9152">
      <w:start w:val="1"/>
      <w:numFmt w:val="lowerRoman"/>
      <w:lvlText w:val="%3."/>
      <w:lvlJc w:val="right"/>
      <w:pPr>
        <w:ind w:left="2160" w:hanging="180"/>
      </w:pPr>
    </w:lvl>
    <w:lvl w:ilvl="3" w:tplc="983259F6">
      <w:start w:val="1"/>
      <w:numFmt w:val="decimal"/>
      <w:lvlText w:val="%4."/>
      <w:lvlJc w:val="left"/>
      <w:pPr>
        <w:ind w:left="2880" w:hanging="360"/>
      </w:pPr>
    </w:lvl>
    <w:lvl w:ilvl="4" w:tplc="9674898E">
      <w:start w:val="1"/>
      <w:numFmt w:val="lowerLetter"/>
      <w:lvlText w:val="%5."/>
      <w:lvlJc w:val="left"/>
      <w:pPr>
        <w:ind w:left="3600" w:hanging="360"/>
      </w:pPr>
    </w:lvl>
    <w:lvl w:ilvl="5" w:tplc="6DACFB9C">
      <w:start w:val="1"/>
      <w:numFmt w:val="lowerRoman"/>
      <w:lvlText w:val="%6."/>
      <w:lvlJc w:val="right"/>
      <w:pPr>
        <w:ind w:left="4320" w:hanging="180"/>
      </w:pPr>
    </w:lvl>
    <w:lvl w:ilvl="6" w:tplc="3086E602">
      <w:start w:val="1"/>
      <w:numFmt w:val="decimal"/>
      <w:lvlText w:val="%7."/>
      <w:lvlJc w:val="left"/>
      <w:pPr>
        <w:ind w:left="5040" w:hanging="360"/>
      </w:pPr>
    </w:lvl>
    <w:lvl w:ilvl="7" w:tplc="A1DE515A">
      <w:start w:val="1"/>
      <w:numFmt w:val="lowerLetter"/>
      <w:lvlText w:val="%8."/>
      <w:lvlJc w:val="left"/>
      <w:pPr>
        <w:ind w:left="5760" w:hanging="360"/>
      </w:pPr>
    </w:lvl>
    <w:lvl w:ilvl="8" w:tplc="627825A8">
      <w:start w:val="1"/>
      <w:numFmt w:val="lowerRoman"/>
      <w:lvlText w:val="%9."/>
      <w:lvlJc w:val="right"/>
      <w:pPr>
        <w:ind w:left="6480" w:hanging="180"/>
      </w:pPr>
    </w:lvl>
  </w:abstractNum>
  <w:abstractNum w:abstractNumId="15" w15:restartNumberingAfterBreak="0">
    <w:nsid w:val="3C1F2F01"/>
    <w:multiLevelType w:val="hybridMultilevel"/>
    <w:tmpl w:val="42F2A0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E1D88EB"/>
    <w:multiLevelType w:val="hybridMultilevel"/>
    <w:tmpl w:val="FFFFFFFF"/>
    <w:lvl w:ilvl="0" w:tplc="2B76A74A">
      <w:start w:val="1"/>
      <w:numFmt w:val="decimal"/>
      <w:lvlText w:val="%1."/>
      <w:lvlJc w:val="left"/>
      <w:pPr>
        <w:ind w:left="720" w:hanging="360"/>
      </w:pPr>
    </w:lvl>
    <w:lvl w:ilvl="1" w:tplc="2B3641EC">
      <w:start w:val="1"/>
      <w:numFmt w:val="lowerLetter"/>
      <w:lvlText w:val="%2."/>
      <w:lvlJc w:val="left"/>
      <w:pPr>
        <w:ind w:left="1440" w:hanging="360"/>
      </w:pPr>
    </w:lvl>
    <w:lvl w:ilvl="2" w:tplc="4B4AD3EC">
      <w:start w:val="1"/>
      <w:numFmt w:val="lowerRoman"/>
      <w:lvlText w:val="%3."/>
      <w:lvlJc w:val="right"/>
      <w:pPr>
        <w:ind w:left="2160" w:hanging="180"/>
      </w:pPr>
    </w:lvl>
    <w:lvl w:ilvl="3" w:tplc="AFC6DFD8">
      <w:start w:val="1"/>
      <w:numFmt w:val="decimal"/>
      <w:lvlText w:val="%4."/>
      <w:lvlJc w:val="left"/>
      <w:pPr>
        <w:ind w:left="2880" w:hanging="360"/>
      </w:pPr>
    </w:lvl>
    <w:lvl w:ilvl="4" w:tplc="E536D97E">
      <w:start w:val="1"/>
      <w:numFmt w:val="lowerLetter"/>
      <w:lvlText w:val="%5."/>
      <w:lvlJc w:val="left"/>
      <w:pPr>
        <w:ind w:left="3600" w:hanging="360"/>
      </w:pPr>
    </w:lvl>
    <w:lvl w:ilvl="5" w:tplc="305C964C">
      <w:start w:val="1"/>
      <w:numFmt w:val="lowerRoman"/>
      <w:lvlText w:val="%6."/>
      <w:lvlJc w:val="right"/>
      <w:pPr>
        <w:ind w:left="4320" w:hanging="180"/>
      </w:pPr>
    </w:lvl>
    <w:lvl w:ilvl="6" w:tplc="586800B2">
      <w:start w:val="1"/>
      <w:numFmt w:val="decimal"/>
      <w:lvlText w:val="%7."/>
      <w:lvlJc w:val="left"/>
      <w:pPr>
        <w:ind w:left="5040" w:hanging="360"/>
      </w:pPr>
    </w:lvl>
    <w:lvl w:ilvl="7" w:tplc="14D47F7C">
      <w:start w:val="1"/>
      <w:numFmt w:val="lowerLetter"/>
      <w:lvlText w:val="%8."/>
      <w:lvlJc w:val="left"/>
      <w:pPr>
        <w:ind w:left="5760" w:hanging="360"/>
      </w:pPr>
    </w:lvl>
    <w:lvl w:ilvl="8" w:tplc="4372CAC6">
      <w:start w:val="1"/>
      <w:numFmt w:val="lowerRoman"/>
      <w:lvlText w:val="%9."/>
      <w:lvlJc w:val="right"/>
      <w:pPr>
        <w:ind w:left="6480" w:hanging="180"/>
      </w:pPr>
    </w:lvl>
  </w:abstractNum>
  <w:abstractNum w:abstractNumId="17" w15:restartNumberingAfterBreak="0">
    <w:nsid w:val="3F929755"/>
    <w:multiLevelType w:val="hybridMultilevel"/>
    <w:tmpl w:val="FFFFFFFF"/>
    <w:lvl w:ilvl="0" w:tplc="F30E13B6">
      <w:start w:val="1"/>
      <w:numFmt w:val="decimal"/>
      <w:lvlText w:val="%1."/>
      <w:lvlJc w:val="left"/>
      <w:pPr>
        <w:ind w:left="720" w:hanging="360"/>
      </w:pPr>
    </w:lvl>
    <w:lvl w:ilvl="1" w:tplc="AE265FF0">
      <w:start w:val="1"/>
      <w:numFmt w:val="lowerLetter"/>
      <w:lvlText w:val="%2."/>
      <w:lvlJc w:val="left"/>
      <w:pPr>
        <w:ind w:left="1440" w:hanging="360"/>
      </w:pPr>
    </w:lvl>
    <w:lvl w:ilvl="2" w:tplc="052A62F0">
      <w:start w:val="1"/>
      <w:numFmt w:val="lowerRoman"/>
      <w:lvlText w:val="%3."/>
      <w:lvlJc w:val="right"/>
      <w:pPr>
        <w:ind w:left="2160" w:hanging="180"/>
      </w:pPr>
    </w:lvl>
    <w:lvl w:ilvl="3" w:tplc="02E2D4BC">
      <w:start w:val="1"/>
      <w:numFmt w:val="decimal"/>
      <w:lvlText w:val="%4."/>
      <w:lvlJc w:val="left"/>
      <w:pPr>
        <w:ind w:left="2880" w:hanging="360"/>
      </w:pPr>
    </w:lvl>
    <w:lvl w:ilvl="4" w:tplc="BFA6E690">
      <w:start w:val="1"/>
      <w:numFmt w:val="lowerLetter"/>
      <w:lvlText w:val="%5."/>
      <w:lvlJc w:val="left"/>
      <w:pPr>
        <w:ind w:left="3600" w:hanging="360"/>
      </w:pPr>
    </w:lvl>
    <w:lvl w:ilvl="5" w:tplc="E3000E0C">
      <w:start w:val="1"/>
      <w:numFmt w:val="lowerRoman"/>
      <w:lvlText w:val="%6."/>
      <w:lvlJc w:val="right"/>
      <w:pPr>
        <w:ind w:left="4320" w:hanging="180"/>
      </w:pPr>
    </w:lvl>
    <w:lvl w:ilvl="6" w:tplc="3EEC5CBC">
      <w:start w:val="1"/>
      <w:numFmt w:val="decimal"/>
      <w:lvlText w:val="%7."/>
      <w:lvlJc w:val="left"/>
      <w:pPr>
        <w:ind w:left="5040" w:hanging="360"/>
      </w:pPr>
    </w:lvl>
    <w:lvl w:ilvl="7" w:tplc="F7481132">
      <w:start w:val="1"/>
      <w:numFmt w:val="lowerLetter"/>
      <w:lvlText w:val="%8."/>
      <w:lvlJc w:val="left"/>
      <w:pPr>
        <w:ind w:left="5760" w:hanging="360"/>
      </w:pPr>
    </w:lvl>
    <w:lvl w:ilvl="8" w:tplc="1E5858C2">
      <w:start w:val="1"/>
      <w:numFmt w:val="lowerRoman"/>
      <w:lvlText w:val="%9."/>
      <w:lvlJc w:val="right"/>
      <w:pPr>
        <w:ind w:left="6480" w:hanging="180"/>
      </w:pPr>
    </w:lvl>
  </w:abstractNum>
  <w:abstractNum w:abstractNumId="18" w15:restartNumberingAfterBreak="0">
    <w:nsid w:val="4722337E"/>
    <w:multiLevelType w:val="hybridMultilevel"/>
    <w:tmpl w:val="7CDEDC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A17AAB0"/>
    <w:multiLevelType w:val="hybridMultilevel"/>
    <w:tmpl w:val="FFFFFFFF"/>
    <w:lvl w:ilvl="0" w:tplc="9386271A">
      <w:start w:val="1"/>
      <w:numFmt w:val="decimal"/>
      <w:lvlText w:val="%1."/>
      <w:lvlJc w:val="left"/>
      <w:pPr>
        <w:ind w:left="720" w:hanging="360"/>
      </w:pPr>
    </w:lvl>
    <w:lvl w:ilvl="1" w:tplc="96608D86">
      <w:start w:val="1"/>
      <w:numFmt w:val="lowerLetter"/>
      <w:lvlText w:val="%2."/>
      <w:lvlJc w:val="left"/>
      <w:pPr>
        <w:ind w:left="1440" w:hanging="360"/>
      </w:pPr>
    </w:lvl>
    <w:lvl w:ilvl="2" w:tplc="EB68B356">
      <w:start w:val="1"/>
      <w:numFmt w:val="lowerRoman"/>
      <w:lvlText w:val="%3."/>
      <w:lvlJc w:val="right"/>
      <w:pPr>
        <w:ind w:left="2160" w:hanging="180"/>
      </w:pPr>
    </w:lvl>
    <w:lvl w:ilvl="3" w:tplc="85544C34">
      <w:start w:val="1"/>
      <w:numFmt w:val="decimal"/>
      <w:lvlText w:val="%4."/>
      <w:lvlJc w:val="left"/>
      <w:pPr>
        <w:ind w:left="2880" w:hanging="360"/>
      </w:pPr>
    </w:lvl>
    <w:lvl w:ilvl="4" w:tplc="B7CA6B78">
      <w:start w:val="1"/>
      <w:numFmt w:val="lowerLetter"/>
      <w:lvlText w:val="%5."/>
      <w:lvlJc w:val="left"/>
      <w:pPr>
        <w:ind w:left="3600" w:hanging="360"/>
      </w:pPr>
    </w:lvl>
    <w:lvl w:ilvl="5" w:tplc="3C3662FC">
      <w:start w:val="1"/>
      <w:numFmt w:val="lowerRoman"/>
      <w:lvlText w:val="%6."/>
      <w:lvlJc w:val="right"/>
      <w:pPr>
        <w:ind w:left="4320" w:hanging="180"/>
      </w:pPr>
    </w:lvl>
    <w:lvl w:ilvl="6" w:tplc="C71AC250">
      <w:start w:val="1"/>
      <w:numFmt w:val="decimal"/>
      <w:lvlText w:val="%7."/>
      <w:lvlJc w:val="left"/>
      <w:pPr>
        <w:ind w:left="5040" w:hanging="360"/>
      </w:pPr>
    </w:lvl>
    <w:lvl w:ilvl="7" w:tplc="180E30CA">
      <w:start w:val="1"/>
      <w:numFmt w:val="lowerLetter"/>
      <w:lvlText w:val="%8."/>
      <w:lvlJc w:val="left"/>
      <w:pPr>
        <w:ind w:left="5760" w:hanging="360"/>
      </w:pPr>
    </w:lvl>
    <w:lvl w:ilvl="8" w:tplc="1A36D3C8">
      <w:start w:val="1"/>
      <w:numFmt w:val="lowerRoman"/>
      <w:lvlText w:val="%9."/>
      <w:lvlJc w:val="right"/>
      <w:pPr>
        <w:ind w:left="6480" w:hanging="180"/>
      </w:pPr>
    </w:lvl>
  </w:abstractNum>
  <w:abstractNum w:abstractNumId="20" w15:restartNumberingAfterBreak="0">
    <w:nsid w:val="4C3837C1"/>
    <w:multiLevelType w:val="hybridMultilevel"/>
    <w:tmpl w:val="9918B4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DD81673"/>
    <w:multiLevelType w:val="hybridMultilevel"/>
    <w:tmpl w:val="0A42E3B4"/>
    <w:lvl w:ilvl="0" w:tplc="0409000F">
      <w:start w:val="1"/>
      <w:numFmt w:val="decimal"/>
      <w:pStyle w:val="Heading3"/>
      <w:lvlText w:val="%1."/>
      <w:lvlJc w:val="left"/>
      <w:pPr>
        <w:ind w:left="720" w:hanging="360"/>
      </w:pPr>
    </w:lvl>
    <w:lvl w:ilvl="1" w:tplc="04090019" w:tentative="1">
      <w:start w:val="1"/>
      <w:numFmt w:val="lowerLetter"/>
      <w:pStyle w:val="Heading3"/>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55375A"/>
    <w:multiLevelType w:val="hybridMultilevel"/>
    <w:tmpl w:val="FFFFFFFF"/>
    <w:lvl w:ilvl="0" w:tplc="81C4CC60">
      <w:start w:val="1"/>
      <w:numFmt w:val="decimal"/>
      <w:lvlText w:val="%1."/>
      <w:lvlJc w:val="left"/>
      <w:pPr>
        <w:ind w:left="720" w:hanging="360"/>
      </w:pPr>
    </w:lvl>
    <w:lvl w:ilvl="1" w:tplc="2DCC4918">
      <w:start w:val="1"/>
      <w:numFmt w:val="lowerLetter"/>
      <w:lvlText w:val="%2."/>
      <w:lvlJc w:val="left"/>
      <w:pPr>
        <w:ind w:left="1440" w:hanging="360"/>
      </w:pPr>
    </w:lvl>
    <w:lvl w:ilvl="2" w:tplc="9C8C34DA">
      <w:start w:val="1"/>
      <w:numFmt w:val="lowerRoman"/>
      <w:lvlText w:val="%3."/>
      <w:lvlJc w:val="right"/>
      <w:pPr>
        <w:ind w:left="2160" w:hanging="180"/>
      </w:pPr>
    </w:lvl>
    <w:lvl w:ilvl="3" w:tplc="062408FE">
      <w:start w:val="1"/>
      <w:numFmt w:val="decimal"/>
      <w:lvlText w:val="%4."/>
      <w:lvlJc w:val="left"/>
      <w:pPr>
        <w:ind w:left="2880" w:hanging="360"/>
      </w:pPr>
    </w:lvl>
    <w:lvl w:ilvl="4" w:tplc="617C277A">
      <w:start w:val="1"/>
      <w:numFmt w:val="lowerLetter"/>
      <w:lvlText w:val="%5."/>
      <w:lvlJc w:val="left"/>
      <w:pPr>
        <w:ind w:left="3600" w:hanging="360"/>
      </w:pPr>
    </w:lvl>
    <w:lvl w:ilvl="5" w:tplc="D2941464">
      <w:start w:val="1"/>
      <w:numFmt w:val="lowerRoman"/>
      <w:lvlText w:val="%6."/>
      <w:lvlJc w:val="right"/>
      <w:pPr>
        <w:ind w:left="4320" w:hanging="180"/>
      </w:pPr>
    </w:lvl>
    <w:lvl w:ilvl="6" w:tplc="A2960310">
      <w:start w:val="1"/>
      <w:numFmt w:val="decimal"/>
      <w:lvlText w:val="%7."/>
      <w:lvlJc w:val="left"/>
      <w:pPr>
        <w:ind w:left="5040" w:hanging="360"/>
      </w:pPr>
    </w:lvl>
    <w:lvl w:ilvl="7" w:tplc="C26E8582">
      <w:start w:val="1"/>
      <w:numFmt w:val="lowerLetter"/>
      <w:lvlText w:val="%8."/>
      <w:lvlJc w:val="left"/>
      <w:pPr>
        <w:ind w:left="5760" w:hanging="360"/>
      </w:pPr>
    </w:lvl>
    <w:lvl w:ilvl="8" w:tplc="5A7843EE">
      <w:start w:val="1"/>
      <w:numFmt w:val="lowerRoman"/>
      <w:lvlText w:val="%9."/>
      <w:lvlJc w:val="right"/>
      <w:pPr>
        <w:ind w:left="6480" w:hanging="180"/>
      </w:pPr>
    </w:lvl>
  </w:abstractNum>
  <w:abstractNum w:abstractNumId="23" w15:restartNumberingAfterBreak="0">
    <w:nsid w:val="53B34547"/>
    <w:multiLevelType w:val="hybridMultilevel"/>
    <w:tmpl w:val="E07807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4B220EC"/>
    <w:multiLevelType w:val="hybridMultilevel"/>
    <w:tmpl w:val="FFFFFFFF"/>
    <w:lvl w:ilvl="0" w:tplc="0ADAAFBE">
      <w:start w:val="1"/>
      <w:numFmt w:val="decimal"/>
      <w:lvlText w:val="%1."/>
      <w:lvlJc w:val="left"/>
      <w:pPr>
        <w:ind w:left="720" w:hanging="360"/>
      </w:pPr>
    </w:lvl>
    <w:lvl w:ilvl="1" w:tplc="A69E8ADC">
      <w:start w:val="1"/>
      <w:numFmt w:val="lowerLetter"/>
      <w:lvlText w:val="%2."/>
      <w:lvlJc w:val="left"/>
      <w:pPr>
        <w:ind w:left="1440" w:hanging="360"/>
      </w:pPr>
    </w:lvl>
    <w:lvl w:ilvl="2" w:tplc="898C4CFC">
      <w:start w:val="1"/>
      <w:numFmt w:val="lowerRoman"/>
      <w:lvlText w:val="%3."/>
      <w:lvlJc w:val="right"/>
      <w:pPr>
        <w:ind w:left="2160" w:hanging="180"/>
      </w:pPr>
    </w:lvl>
    <w:lvl w:ilvl="3" w:tplc="BE0C6F6C">
      <w:start w:val="1"/>
      <w:numFmt w:val="decimal"/>
      <w:lvlText w:val="%4."/>
      <w:lvlJc w:val="left"/>
      <w:pPr>
        <w:ind w:left="2880" w:hanging="360"/>
      </w:pPr>
    </w:lvl>
    <w:lvl w:ilvl="4" w:tplc="1C0EB2FA">
      <w:start w:val="1"/>
      <w:numFmt w:val="lowerLetter"/>
      <w:lvlText w:val="%5."/>
      <w:lvlJc w:val="left"/>
      <w:pPr>
        <w:ind w:left="3600" w:hanging="360"/>
      </w:pPr>
    </w:lvl>
    <w:lvl w:ilvl="5" w:tplc="D3DAF90E">
      <w:start w:val="1"/>
      <w:numFmt w:val="lowerRoman"/>
      <w:lvlText w:val="%6."/>
      <w:lvlJc w:val="right"/>
      <w:pPr>
        <w:ind w:left="4320" w:hanging="180"/>
      </w:pPr>
    </w:lvl>
    <w:lvl w:ilvl="6" w:tplc="28B2A902">
      <w:start w:val="1"/>
      <w:numFmt w:val="decimal"/>
      <w:lvlText w:val="%7."/>
      <w:lvlJc w:val="left"/>
      <w:pPr>
        <w:ind w:left="5040" w:hanging="360"/>
      </w:pPr>
    </w:lvl>
    <w:lvl w:ilvl="7" w:tplc="67024D80">
      <w:start w:val="1"/>
      <w:numFmt w:val="lowerLetter"/>
      <w:lvlText w:val="%8."/>
      <w:lvlJc w:val="left"/>
      <w:pPr>
        <w:ind w:left="5760" w:hanging="360"/>
      </w:pPr>
    </w:lvl>
    <w:lvl w:ilvl="8" w:tplc="B296C6F0">
      <w:start w:val="1"/>
      <w:numFmt w:val="lowerRoman"/>
      <w:lvlText w:val="%9."/>
      <w:lvlJc w:val="right"/>
      <w:pPr>
        <w:ind w:left="6480" w:hanging="180"/>
      </w:pPr>
    </w:lvl>
  </w:abstractNum>
  <w:abstractNum w:abstractNumId="25" w15:restartNumberingAfterBreak="0">
    <w:nsid w:val="55363EB8"/>
    <w:multiLevelType w:val="hybridMultilevel"/>
    <w:tmpl w:val="158614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96B21BF"/>
    <w:multiLevelType w:val="hybridMultilevel"/>
    <w:tmpl w:val="5A76E9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A89009F"/>
    <w:multiLevelType w:val="hybridMultilevel"/>
    <w:tmpl w:val="FFFFFFFF"/>
    <w:lvl w:ilvl="0" w:tplc="CB9CC3DC">
      <w:start w:val="1"/>
      <w:numFmt w:val="decimal"/>
      <w:lvlText w:val="%1."/>
      <w:lvlJc w:val="left"/>
      <w:pPr>
        <w:ind w:left="720" w:hanging="360"/>
      </w:pPr>
    </w:lvl>
    <w:lvl w:ilvl="1" w:tplc="61C42AA4">
      <w:start w:val="1"/>
      <w:numFmt w:val="lowerLetter"/>
      <w:lvlText w:val="%2."/>
      <w:lvlJc w:val="left"/>
      <w:pPr>
        <w:ind w:left="1440" w:hanging="360"/>
      </w:pPr>
    </w:lvl>
    <w:lvl w:ilvl="2" w:tplc="5EEE6938">
      <w:start w:val="1"/>
      <w:numFmt w:val="lowerRoman"/>
      <w:lvlText w:val="%3."/>
      <w:lvlJc w:val="right"/>
      <w:pPr>
        <w:ind w:left="2160" w:hanging="180"/>
      </w:pPr>
    </w:lvl>
    <w:lvl w:ilvl="3" w:tplc="F42CF32E">
      <w:start w:val="1"/>
      <w:numFmt w:val="decimal"/>
      <w:lvlText w:val="%4."/>
      <w:lvlJc w:val="left"/>
      <w:pPr>
        <w:ind w:left="2880" w:hanging="360"/>
      </w:pPr>
    </w:lvl>
    <w:lvl w:ilvl="4" w:tplc="BF20B4AA">
      <w:start w:val="1"/>
      <w:numFmt w:val="lowerLetter"/>
      <w:lvlText w:val="%5."/>
      <w:lvlJc w:val="left"/>
      <w:pPr>
        <w:ind w:left="3600" w:hanging="360"/>
      </w:pPr>
    </w:lvl>
    <w:lvl w:ilvl="5" w:tplc="88FCB592">
      <w:start w:val="1"/>
      <w:numFmt w:val="lowerRoman"/>
      <w:lvlText w:val="%6."/>
      <w:lvlJc w:val="right"/>
      <w:pPr>
        <w:ind w:left="4320" w:hanging="180"/>
      </w:pPr>
    </w:lvl>
    <w:lvl w:ilvl="6" w:tplc="10005018">
      <w:start w:val="1"/>
      <w:numFmt w:val="decimal"/>
      <w:lvlText w:val="%7."/>
      <w:lvlJc w:val="left"/>
      <w:pPr>
        <w:ind w:left="5040" w:hanging="360"/>
      </w:pPr>
    </w:lvl>
    <w:lvl w:ilvl="7" w:tplc="283873C4">
      <w:start w:val="1"/>
      <w:numFmt w:val="lowerLetter"/>
      <w:lvlText w:val="%8."/>
      <w:lvlJc w:val="left"/>
      <w:pPr>
        <w:ind w:left="5760" w:hanging="360"/>
      </w:pPr>
    </w:lvl>
    <w:lvl w:ilvl="8" w:tplc="90A816DA">
      <w:start w:val="1"/>
      <w:numFmt w:val="lowerRoman"/>
      <w:lvlText w:val="%9."/>
      <w:lvlJc w:val="right"/>
      <w:pPr>
        <w:ind w:left="6480" w:hanging="180"/>
      </w:pPr>
    </w:lvl>
  </w:abstractNum>
  <w:abstractNum w:abstractNumId="28" w15:restartNumberingAfterBreak="0">
    <w:nsid w:val="5D2BB54B"/>
    <w:multiLevelType w:val="hybridMultilevel"/>
    <w:tmpl w:val="FFFFFFFF"/>
    <w:lvl w:ilvl="0" w:tplc="DBA6EA4A">
      <w:start w:val="1"/>
      <w:numFmt w:val="decimal"/>
      <w:lvlText w:val="%1."/>
      <w:lvlJc w:val="left"/>
      <w:pPr>
        <w:ind w:left="720" w:hanging="360"/>
      </w:pPr>
    </w:lvl>
    <w:lvl w:ilvl="1" w:tplc="B88EACF4">
      <w:start w:val="1"/>
      <w:numFmt w:val="lowerLetter"/>
      <w:lvlText w:val="%2."/>
      <w:lvlJc w:val="left"/>
      <w:pPr>
        <w:ind w:left="1440" w:hanging="360"/>
      </w:pPr>
    </w:lvl>
    <w:lvl w:ilvl="2" w:tplc="7E38A60A">
      <w:start w:val="1"/>
      <w:numFmt w:val="lowerRoman"/>
      <w:lvlText w:val="%3."/>
      <w:lvlJc w:val="right"/>
      <w:pPr>
        <w:ind w:left="2160" w:hanging="180"/>
      </w:pPr>
    </w:lvl>
    <w:lvl w:ilvl="3" w:tplc="37204C8C">
      <w:start w:val="1"/>
      <w:numFmt w:val="decimal"/>
      <w:lvlText w:val="%4."/>
      <w:lvlJc w:val="left"/>
      <w:pPr>
        <w:ind w:left="2880" w:hanging="360"/>
      </w:pPr>
    </w:lvl>
    <w:lvl w:ilvl="4" w:tplc="FA9A962C">
      <w:start w:val="1"/>
      <w:numFmt w:val="lowerLetter"/>
      <w:lvlText w:val="%5."/>
      <w:lvlJc w:val="left"/>
      <w:pPr>
        <w:ind w:left="3600" w:hanging="360"/>
      </w:pPr>
    </w:lvl>
    <w:lvl w:ilvl="5" w:tplc="83C6BA5C">
      <w:start w:val="1"/>
      <w:numFmt w:val="lowerRoman"/>
      <w:lvlText w:val="%6."/>
      <w:lvlJc w:val="right"/>
      <w:pPr>
        <w:ind w:left="4320" w:hanging="180"/>
      </w:pPr>
    </w:lvl>
    <w:lvl w:ilvl="6" w:tplc="DE201A2C">
      <w:start w:val="1"/>
      <w:numFmt w:val="decimal"/>
      <w:lvlText w:val="%7."/>
      <w:lvlJc w:val="left"/>
      <w:pPr>
        <w:ind w:left="5040" w:hanging="360"/>
      </w:pPr>
    </w:lvl>
    <w:lvl w:ilvl="7" w:tplc="4BECEEF8">
      <w:start w:val="1"/>
      <w:numFmt w:val="lowerLetter"/>
      <w:lvlText w:val="%8."/>
      <w:lvlJc w:val="left"/>
      <w:pPr>
        <w:ind w:left="5760" w:hanging="360"/>
      </w:pPr>
    </w:lvl>
    <w:lvl w:ilvl="8" w:tplc="2A5A443C">
      <w:start w:val="1"/>
      <w:numFmt w:val="lowerRoman"/>
      <w:lvlText w:val="%9."/>
      <w:lvlJc w:val="right"/>
      <w:pPr>
        <w:ind w:left="6480" w:hanging="180"/>
      </w:pPr>
    </w:lvl>
  </w:abstractNum>
  <w:abstractNum w:abstractNumId="29" w15:restartNumberingAfterBreak="0">
    <w:nsid w:val="5EC86800"/>
    <w:multiLevelType w:val="multilevel"/>
    <w:tmpl w:val="20607310"/>
    <w:lvl w:ilvl="0">
      <w:start w:val="1"/>
      <w:numFmt w:val="decimal"/>
      <w:pStyle w:val="ScheduleOne"/>
      <w:isLgl/>
      <w:lvlText w:val="%1."/>
      <w:lvlJc w:val="left"/>
      <w:pPr>
        <w:tabs>
          <w:tab w:val="num" w:pos="720"/>
        </w:tabs>
        <w:ind w:left="720" w:hanging="720"/>
      </w:pPr>
      <w:rPr>
        <w:rFonts w:hint="default"/>
        <w:b w:val="0"/>
        <w:bCs w:val="0"/>
        <w:i w:val="0"/>
        <w:iCs w:val="0"/>
        <w:u w:val="none"/>
      </w:rPr>
    </w:lvl>
    <w:lvl w:ilvl="1">
      <w:start w:val="1"/>
      <w:numFmt w:val="decimal"/>
      <w:pStyle w:val="ScheduleTwo"/>
      <w:lvlText w:val="%1.%2"/>
      <w:lvlJc w:val="left"/>
      <w:pPr>
        <w:tabs>
          <w:tab w:val="num" w:pos="720"/>
        </w:tabs>
        <w:ind w:left="720" w:hanging="720"/>
      </w:pPr>
      <w:rPr>
        <w:rFonts w:hint="default"/>
        <w:u w:val="none"/>
      </w:rPr>
    </w:lvl>
    <w:lvl w:ilvl="2">
      <w:start w:val="1"/>
      <w:numFmt w:val="decimal"/>
      <w:pStyle w:val="ScheduleThree"/>
      <w:isLgl/>
      <w:lvlText w:val="%1.%2.%3"/>
      <w:lvlJc w:val="left"/>
      <w:pPr>
        <w:tabs>
          <w:tab w:val="num" w:pos="1440"/>
        </w:tabs>
        <w:ind w:left="1440" w:hanging="1440"/>
      </w:pPr>
      <w:rPr>
        <w:rFonts w:hint="default"/>
      </w:rPr>
    </w:lvl>
    <w:lvl w:ilvl="3">
      <w:start w:val="1"/>
      <w:numFmt w:val="decimal"/>
      <w:pStyle w:val="ScheduleFour"/>
      <w:isLgl/>
      <w:lvlText w:val="%1.%2.%3.%4"/>
      <w:lvlJc w:val="left"/>
      <w:pPr>
        <w:tabs>
          <w:tab w:val="num" w:pos="2160"/>
        </w:tabs>
        <w:ind w:left="2160" w:hanging="2160"/>
      </w:pPr>
      <w:rPr>
        <w:rFonts w:hint="default"/>
      </w:rPr>
    </w:lvl>
    <w:lvl w:ilvl="4">
      <w:start w:val="1"/>
      <w:numFmt w:val="lowerLetter"/>
      <w:pStyle w:val="ScheduleFive"/>
      <w:lvlText w:val="(%5)"/>
      <w:lvlJc w:val="left"/>
      <w:pPr>
        <w:tabs>
          <w:tab w:val="num" w:pos="2880"/>
        </w:tabs>
        <w:ind w:left="2880" w:hanging="720"/>
      </w:pPr>
      <w:rPr>
        <w:rFonts w:ascii="Arial" w:hAnsi="Arial" w:cs="Arial" w:hint="default"/>
        <w:b w:val="0"/>
        <w:bCs w:val="0"/>
        <w:i w:val="0"/>
        <w:iCs w:val="0"/>
        <w:sz w:val="20"/>
        <w:szCs w:val="20"/>
      </w:rPr>
    </w:lvl>
    <w:lvl w:ilvl="5">
      <w:start w:val="1"/>
      <w:numFmt w:val="lowerRoman"/>
      <w:lvlText w:val="(%6)"/>
      <w:lvlJc w:val="left"/>
      <w:pPr>
        <w:tabs>
          <w:tab w:val="num" w:pos="4320"/>
        </w:tabs>
        <w:ind w:left="4320" w:hanging="1440"/>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6EC44BFE"/>
    <w:multiLevelType w:val="hybridMultilevel"/>
    <w:tmpl w:val="FFFFFFFF"/>
    <w:lvl w:ilvl="0" w:tplc="B1DE0A16">
      <w:start w:val="1"/>
      <w:numFmt w:val="decimal"/>
      <w:lvlText w:val="%1."/>
      <w:lvlJc w:val="left"/>
      <w:pPr>
        <w:ind w:left="720" w:hanging="360"/>
      </w:pPr>
    </w:lvl>
    <w:lvl w:ilvl="1" w:tplc="6FA808BA">
      <w:start w:val="1"/>
      <w:numFmt w:val="lowerLetter"/>
      <w:lvlText w:val="%2."/>
      <w:lvlJc w:val="left"/>
      <w:pPr>
        <w:ind w:left="1440" w:hanging="360"/>
      </w:pPr>
    </w:lvl>
    <w:lvl w:ilvl="2" w:tplc="31B2DD68">
      <w:start w:val="1"/>
      <w:numFmt w:val="lowerRoman"/>
      <w:lvlText w:val="%3."/>
      <w:lvlJc w:val="right"/>
      <w:pPr>
        <w:ind w:left="2160" w:hanging="180"/>
      </w:pPr>
    </w:lvl>
    <w:lvl w:ilvl="3" w:tplc="96027926">
      <w:start w:val="1"/>
      <w:numFmt w:val="decimal"/>
      <w:lvlText w:val="%4."/>
      <w:lvlJc w:val="left"/>
      <w:pPr>
        <w:ind w:left="2880" w:hanging="360"/>
      </w:pPr>
    </w:lvl>
    <w:lvl w:ilvl="4" w:tplc="2266125C">
      <w:start w:val="1"/>
      <w:numFmt w:val="lowerLetter"/>
      <w:lvlText w:val="%5."/>
      <w:lvlJc w:val="left"/>
      <w:pPr>
        <w:ind w:left="3600" w:hanging="360"/>
      </w:pPr>
    </w:lvl>
    <w:lvl w:ilvl="5" w:tplc="D422D49C">
      <w:start w:val="1"/>
      <w:numFmt w:val="lowerRoman"/>
      <w:lvlText w:val="%6."/>
      <w:lvlJc w:val="right"/>
      <w:pPr>
        <w:ind w:left="4320" w:hanging="180"/>
      </w:pPr>
    </w:lvl>
    <w:lvl w:ilvl="6" w:tplc="120A473E">
      <w:start w:val="1"/>
      <w:numFmt w:val="decimal"/>
      <w:lvlText w:val="%7."/>
      <w:lvlJc w:val="left"/>
      <w:pPr>
        <w:ind w:left="5040" w:hanging="360"/>
      </w:pPr>
    </w:lvl>
    <w:lvl w:ilvl="7" w:tplc="AD644396">
      <w:start w:val="1"/>
      <w:numFmt w:val="lowerLetter"/>
      <w:lvlText w:val="%8."/>
      <w:lvlJc w:val="left"/>
      <w:pPr>
        <w:ind w:left="5760" w:hanging="360"/>
      </w:pPr>
    </w:lvl>
    <w:lvl w:ilvl="8" w:tplc="4A46B4DE">
      <w:start w:val="1"/>
      <w:numFmt w:val="lowerRoman"/>
      <w:lvlText w:val="%9."/>
      <w:lvlJc w:val="right"/>
      <w:pPr>
        <w:ind w:left="6480" w:hanging="180"/>
      </w:pPr>
    </w:lvl>
  </w:abstractNum>
  <w:abstractNum w:abstractNumId="31" w15:restartNumberingAfterBreak="0">
    <w:nsid w:val="748A3242"/>
    <w:multiLevelType w:val="hybridMultilevel"/>
    <w:tmpl w:val="56182C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49A7D6F"/>
    <w:multiLevelType w:val="hybridMultilevel"/>
    <w:tmpl w:val="8AF413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56A37FA"/>
    <w:multiLevelType w:val="hybridMultilevel"/>
    <w:tmpl w:val="F66ACB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AB42303"/>
    <w:multiLevelType w:val="hybridMultilevel"/>
    <w:tmpl w:val="FFFFFFFF"/>
    <w:lvl w:ilvl="0" w:tplc="3E12C570">
      <w:start w:val="1"/>
      <w:numFmt w:val="decimal"/>
      <w:lvlText w:val="%1."/>
      <w:lvlJc w:val="left"/>
      <w:pPr>
        <w:ind w:left="720" w:hanging="360"/>
      </w:pPr>
    </w:lvl>
    <w:lvl w:ilvl="1" w:tplc="D67279EE">
      <w:start w:val="1"/>
      <w:numFmt w:val="lowerLetter"/>
      <w:lvlText w:val="%2."/>
      <w:lvlJc w:val="left"/>
      <w:pPr>
        <w:ind w:left="1440" w:hanging="360"/>
      </w:pPr>
    </w:lvl>
    <w:lvl w:ilvl="2" w:tplc="26AE3934">
      <w:start w:val="1"/>
      <w:numFmt w:val="lowerRoman"/>
      <w:lvlText w:val="%3."/>
      <w:lvlJc w:val="right"/>
      <w:pPr>
        <w:ind w:left="2160" w:hanging="180"/>
      </w:pPr>
    </w:lvl>
    <w:lvl w:ilvl="3" w:tplc="D0260098">
      <w:start w:val="1"/>
      <w:numFmt w:val="decimal"/>
      <w:lvlText w:val="%4."/>
      <w:lvlJc w:val="left"/>
      <w:pPr>
        <w:ind w:left="2880" w:hanging="360"/>
      </w:pPr>
    </w:lvl>
    <w:lvl w:ilvl="4" w:tplc="0944BB88">
      <w:start w:val="1"/>
      <w:numFmt w:val="lowerLetter"/>
      <w:lvlText w:val="%5."/>
      <w:lvlJc w:val="left"/>
      <w:pPr>
        <w:ind w:left="3600" w:hanging="360"/>
      </w:pPr>
    </w:lvl>
    <w:lvl w:ilvl="5" w:tplc="E37E16F0">
      <w:start w:val="1"/>
      <w:numFmt w:val="lowerRoman"/>
      <w:lvlText w:val="%6."/>
      <w:lvlJc w:val="right"/>
      <w:pPr>
        <w:ind w:left="4320" w:hanging="180"/>
      </w:pPr>
    </w:lvl>
    <w:lvl w:ilvl="6" w:tplc="75768D1A">
      <w:start w:val="1"/>
      <w:numFmt w:val="decimal"/>
      <w:lvlText w:val="%7."/>
      <w:lvlJc w:val="left"/>
      <w:pPr>
        <w:ind w:left="5040" w:hanging="360"/>
      </w:pPr>
    </w:lvl>
    <w:lvl w:ilvl="7" w:tplc="AB763F34">
      <w:start w:val="1"/>
      <w:numFmt w:val="lowerLetter"/>
      <w:lvlText w:val="%8."/>
      <w:lvlJc w:val="left"/>
      <w:pPr>
        <w:ind w:left="5760" w:hanging="360"/>
      </w:pPr>
    </w:lvl>
    <w:lvl w:ilvl="8" w:tplc="FD7C4746">
      <w:start w:val="1"/>
      <w:numFmt w:val="lowerRoman"/>
      <w:lvlText w:val="%9."/>
      <w:lvlJc w:val="right"/>
      <w:pPr>
        <w:ind w:left="6480" w:hanging="180"/>
      </w:pPr>
    </w:lvl>
  </w:abstractNum>
  <w:abstractNum w:abstractNumId="35" w15:restartNumberingAfterBreak="0">
    <w:nsid w:val="7BECFF0A"/>
    <w:multiLevelType w:val="hybridMultilevel"/>
    <w:tmpl w:val="FFFFFFFF"/>
    <w:lvl w:ilvl="0" w:tplc="69FC7010">
      <w:start w:val="1"/>
      <w:numFmt w:val="decimal"/>
      <w:lvlText w:val="%1."/>
      <w:lvlJc w:val="left"/>
      <w:pPr>
        <w:ind w:left="720" w:hanging="360"/>
      </w:pPr>
    </w:lvl>
    <w:lvl w:ilvl="1" w:tplc="A59CD452">
      <w:start w:val="1"/>
      <w:numFmt w:val="lowerLetter"/>
      <w:lvlText w:val="%2."/>
      <w:lvlJc w:val="left"/>
      <w:pPr>
        <w:ind w:left="1440" w:hanging="360"/>
      </w:pPr>
    </w:lvl>
    <w:lvl w:ilvl="2" w:tplc="EC7E56E0">
      <w:start w:val="1"/>
      <w:numFmt w:val="lowerRoman"/>
      <w:lvlText w:val="%3."/>
      <w:lvlJc w:val="right"/>
      <w:pPr>
        <w:ind w:left="2160" w:hanging="180"/>
      </w:pPr>
    </w:lvl>
    <w:lvl w:ilvl="3" w:tplc="3A6218F6">
      <w:start w:val="1"/>
      <w:numFmt w:val="decimal"/>
      <w:lvlText w:val="%4."/>
      <w:lvlJc w:val="left"/>
      <w:pPr>
        <w:ind w:left="2880" w:hanging="360"/>
      </w:pPr>
    </w:lvl>
    <w:lvl w:ilvl="4" w:tplc="EC0620A8">
      <w:start w:val="1"/>
      <w:numFmt w:val="lowerLetter"/>
      <w:lvlText w:val="%5."/>
      <w:lvlJc w:val="left"/>
      <w:pPr>
        <w:ind w:left="3600" w:hanging="360"/>
      </w:pPr>
    </w:lvl>
    <w:lvl w:ilvl="5" w:tplc="2A6E1922">
      <w:start w:val="1"/>
      <w:numFmt w:val="lowerRoman"/>
      <w:lvlText w:val="%6."/>
      <w:lvlJc w:val="right"/>
      <w:pPr>
        <w:ind w:left="4320" w:hanging="180"/>
      </w:pPr>
    </w:lvl>
    <w:lvl w:ilvl="6" w:tplc="8B886256">
      <w:start w:val="1"/>
      <w:numFmt w:val="decimal"/>
      <w:lvlText w:val="%7."/>
      <w:lvlJc w:val="left"/>
      <w:pPr>
        <w:ind w:left="5040" w:hanging="360"/>
      </w:pPr>
    </w:lvl>
    <w:lvl w:ilvl="7" w:tplc="F0CA25D8">
      <w:start w:val="1"/>
      <w:numFmt w:val="lowerLetter"/>
      <w:lvlText w:val="%8."/>
      <w:lvlJc w:val="left"/>
      <w:pPr>
        <w:ind w:left="5760" w:hanging="360"/>
      </w:pPr>
    </w:lvl>
    <w:lvl w:ilvl="8" w:tplc="4B28CAA6">
      <w:start w:val="1"/>
      <w:numFmt w:val="lowerRoman"/>
      <w:lvlText w:val="%9."/>
      <w:lvlJc w:val="right"/>
      <w:pPr>
        <w:ind w:left="6480" w:hanging="180"/>
      </w:pPr>
    </w:lvl>
  </w:abstractNum>
  <w:num w:numId="1" w16cid:durableId="174924130">
    <w:abstractNumId w:val="4"/>
  </w:num>
  <w:num w:numId="2" w16cid:durableId="2021543542">
    <w:abstractNumId w:val="8"/>
  </w:num>
  <w:num w:numId="3" w16cid:durableId="460154804">
    <w:abstractNumId w:val="6"/>
  </w:num>
  <w:num w:numId="4" w16cid:durableId="1115519827">
    <w:abstractNumId w:val="13"/>
  </w:num>
  <w:num w:numId="5" w16cid:durableId="931474785">
    <w:abstractNumId w:val="12"/>
  </w:num>
  <w:num w:numId="6" w16cid:durableId="487135792">
    <w:abstractNumId w:val="14"/>
  </w:num>
  <w:num w:numId="7" w16cid:durableId="133564442">
    <w:abstractNumId w:val="2"/>
  </w:num>
  <w:num w:numId="8" w16cid:durableId="1155028103">
    <w:abstractNumId w:val="35"/>
  </w:num>
  <w:num w:numId="9" w16cid:durableId="1202284975">
    <w:abstractNumId w:val="22"/>
  </w:num>
  <w:num w:numId="10" w16cid:durableId="78916124">
    <w:abstractNumId w:val="30"/>
  </w:num>
  <w:num w:numId="11" w16cid:durableId="1070351113">
    <w:abstractNumId w:val="1"/>
  </w:num>
  <w:num w:numId="12" w16cid:durableId="1805077028">
    <w:abstractNumId w:val="28"/>
  </w:num>
  <w:num w:numId="13" w16cid:durableId="210196603">
    <w:abstractNumId w:val="27"/>
  </w:num>
  <w:num w:numId="14" w16cid:durableId="316038039">
    <w:abstractNumId w:val="24"/>
  </w:num>
  <w:num w:numId="15" w16cid:durableId="710225492">
    <w:abstractNumId w:val="17"/>
  </w:num>
  <w:num w:numId="16" w16cid:durableId="91515960">
    <w:abstractNumId w:val="7"/>
  </w:num>
  <w:num w:numId="17" w16cid:durableId="2015568818">
    <w:abstractNumId w:val="16"/>
  </w:num>
  <w:num w:numId="18" w16cid:durableId="505444867">
    <w:abstractNumId w:val="19"/>
  </w:num>
  <w:num w:numId="19" w16cid:durableId="359209945">
    <w:abstractNumId w:val="3"/>
  </w:num>
  <w:num w:numId="20" w16cid:durableId="186988894">
    <w:abstractNumId w:val="34"/>
  </w:num>
  <w:num w:numId="21" w16cid:durableId="1503545917">
    <w:abstractNumId w:val="29"/>
  </w:num>
  <w:num w:numId="22" w16cid:durableId="1624919662">
    <w:abstractNumId w:val="21"/>
  </w:num>
  <w:num w:numId="23" w16cid:durableId="644434087">
    <w:abstractNumId w:val="11"/>
  </w:num>
  <w:num w:numId="24" w16cid:durableId="17927009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3810598">
    <w:abstractNumId w:val="31"/>
  </w:num>
  <w:num w:numId="26" w16cid:durableId="1960329561">
    <w:abstractNumId w:val="0"/>
  </w:num>
  <w:num w:numId="27" w16cid:durableId="2006736971">
    <w:abstractNumId w:val="5"/>
  </w:num>
  <w:num w:numId="28" w16cid:durableId="1428695522">
    <w:abstractNumId w:val="25"/>
  </w:num>
  <w:num w:numId="29" w16cid:durableId="1149634828">
    <w:abstractNumId w:val="18"/>
  </w:num>
  <w:num w:numId="30" w16cid:durableId="1576402996">
    <w:abstractNumId w:val="33"/>
  </w:num>
  <w:num w:numId="31" w16cid:durableId="1762527684">
    <w:abstractNumId w:val="9"/>
  </w:num>
  <w:num w:numId="32" w16cid:durableId="1888376875">
    <w:abstractNumId w:val="26"/>
  </w:num>
  <w:num w:numId="33" w16cid:durableId="337463735">
    <w:abstractNumId w:val="10"/>
  </w:num>
  <w:num w:numId="34" w16cid:durableId="71858539">
    <w:abstractNumId w:val="32"/>
  </w:num>
  <w:num w:numId="35" w16cid:durableId="952518452">
    <w:abstractNumId w:val="20"/>
  </w:num>
  <w:num w:numId="36" w16cid:durableId="1816947763">
    <w:abstractNumId w:val="15"/>
  </w:num>
  <w:num w:numId="37" w16cid:durableId="569002241">
    <w:abstractNumId w:val="2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defaultTabStop w:val="720"/>
  <w:drawingGridHorizontalSpacing w:val="110"/>
  <w:displayHorizontalDrawingGridEvery w:val="2"/>
  <w:characterSpacingControl w:val="doNotCompress"/>
  <w:doNotValidateAgainstSchema/>
  <w:doNotDemarcateInvalidXml/>
  <w:hdrShapeDefaults>
    <o:shapedefaults v:ext="edit" spidmax="2050">
      <o:colormru v:ext="edit" colors="#1d73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0E0"/>
    <w:rsid w:val="00000079"/>
    <w:rsid w:val="000000E4"/>
    <w:rsid w:val="000005D6"/>
    <w:rsid w:val="00001181"/>
    <w:rsid w:val="000014F3"/>
    <w:rsid w:val="00001B17"/>
    <w:rsid w:val="00002B7E"/>
    <w:rsid w:val="00003607"/>
    <w:rsid w:val="00004F3F"/>
    <w:rsid w:val="000058C1"/>
    <w:rsid w:val="00005913"/>
    <w:rsid w:val="000060E8"/>
    <w:rsid w:val="0000708C"/>
    <w:rsid w:val="00007760"/>
    <w:rsid w:val="0000797E"/>
    <w:rsid w:val="0001083F"/>
    <w:rsid w:val="00010F28"/>
    <w:rsid w:val="00011E08"/>
    <w:rsid w:val="00011F1D"/>
    <w:rsid w:val="000127E2"/>
    <w:rsid w:val="000128C6"/>
    <w:rsid w:val="00012BF0"/>
    <w:rsid w:val="00013214"/>
    <w:rsid w:val="00014385"/>
    <w:rsid w:val="00014ABD"/>
    <w:rsid w:val="00016C46"/>
    <w:rsid w:val="00016CCF"/>
    <w:rsid w:val="000177A8"/>
    <w:rsid w:val="00017B70"/>
    <w:rsid w:val="0002132E"/>
    <w:rsid w:val="00021587"/>
    <w:rsid w:val="0002236E"/>
    <w:rsid w:val="00022BE5"/>
    <w:rsid w:val="000257CD"/>
    <w:rsid w:val="00026AF2"/>
    <w:rsid w:val="0002723F"/>
    <w:rsid w:val="0002784A"/>
    <w:rsid w:val="00027C8A"/>
    <w:rsid w:val="0003042A"/>
    <w:rsid w:val="00031648"/>
    <w:rsid w:val="00031D86"/>
    <w:rsid w:val="000322E9"/>
    <w:rsid w:val="00032ED6"/>
    <w:rsid w:val="0003392D"/>
    <w:rsid w:val="000339CB"/>
    <w:rsid w:val="00033B82"/>
    <w:rsid w:val="00034E07"/>
    <w:rsid w:val="00035836"/>
    <w:rsid w:val="00035A42"/>
    <w:rsid w:val="0003610E"/>
    <w:rsid w:val="00036693"/>
    <w:rsid w:val="000368A0"/>
    <w:rsid w:val="00037184"/>
    <w:rsid w:val="00040EE0"/>
    <w:rsid w:val="00040F91"/>
    <w:rsid w:val="00041804"/>
    <w:rsid w:val="00041C84"/>
    <w:rsid w:val="00042286"/>
    <w:rsid w:val="000440EA"/>
    <w:rsid w:val="000452DE"/>
    <w:rsid w:val="00046D27"/>
    <w:rsid w:val="00047354"/>
    <w:rsid w:val="00047B87"/>
    <w:rsid w:val="00047D91"/>
    <w:rsid w:val="00047E68"/>
    <w:rsid w:val="00050F30"/>
    <w:rsid w:val="00051ECC"/>
    <w:rsid w:val="00052FF4"/>
    <w:rsid w:val="00053F2F"/>
    <w:rsid w:val="00054E2B"/>
    <w:rsid w:val="00055EE1"/>
    <w:rsid w:val="0005783B"/>
    <w:rsid w:val="00060F19"/>
    <w:rsid w:val="00061AAB"/>
    <w:rsid w:val="00061CBC"/>
    <w:rsid w:val="00063E80"/>
    <w:rsid w:val="00063EB0"/>
    <w:rsid w:val="00064BDB"/>
    <w:rsid w:val="00064CB7"/>
    <w:rsid w:val="00065021"/>
    <w:rsid w:val="000651A4"/>
    <w:rsid w:val="00066613"/>
    <w:rsid w:val="00066709"/>
    <w:rsid w:val="00066DD5"/>
    <w:rsid w:val="00067577"/>
    <w:rsid w:val="000678DB"/>
    <w:rsid w:val="00067DCD"/>
    <w:rsid w:val="00071161"/>
    <w:rsid w:val="00071AD2"/>
    <w:rsid w:val="000739AD"/>
    <w:rsid w:val="00075A8A"/>
    <w:rsid w:val="00075B9D"/>
    <w:rsid w:val="00075D97"/>
    <w:rsid w:val="00077759"/>
    <w:rsid w:val="00077AF7"/>
    <w:rsid w:val="00077F2A"/>
    <w:rsid w:val="00080F34"/>
    <w:rsid w:val="000853C4"/>
    <w:rsid w:val="000858F7"/>
    <w:rsid w:val="00086020"/>
    <w:rsid w:val="00086D63"/>
    <w:rsid w:val="0009011F"/>
    <w:rsid w:val="00090E43"/>
    <w:rsid w:val="00091855"/>
    <w:rsid w:val="00091ADE"/>
    <w:rsid w:val="00092456"/>
    <w:rsid w:val="0009254F"/>
    <w:rsid w:val="00092B7B"/>
    <w:rsid w:val="00092E53"/>
    <w:rsid w:val="000931EC"/>
    <w:rsid w:val="00093DCA"/>
    <w:rsid w:val="00094B1E"/>
    <w:rsid w:val="0009720A"/>
    <w:rsid w:val="000A0F92"/>
    <w:rsid w:val="000A1DD8"/>
    <w:rsid w:val="000A3E24"/>
    <w:rsid w:val="000A4538"/>
    <w:rsid w:val="000A55CF"/>
    <w:rsid w:val="000A57E2"/>
    <w:rsid w:val="000A5AF9"/>
    <w:rsid w:val="000A5D60"/>
    <w:rsid w:val="000A6D08"/>
    <w:rsid w:val="000B1415"/>
    <w:rsid w:val="000B23A8"/>
    <w:rsid w:val="000B6838"/>
    <w:rsid w:val="000B7133"/>
    <w:rsid w:val="000B7489"/>
    <w:rsid w:val="000B7BE5"/>
    <w:rsid w:val="000C0320"/>
    <w:rsid w:val="000C1884"/>
    <w:rsid w:val="000C291F"/>
    <w:rsid w:val="000C304B"/>
    <w:rsid w:val="000C38C3"/>
    <w:rsid w:val="000C3BBD"/>
    <w:rsid w:val="000C3E1D"/>
    <w:rsid w:val="000C498A"/>
    <w:rsid w:val="000C686C"/>
    <w:rsid w:val="000C780B"/>
    <w:rsid w:val="000C7BAE"/>
    <w:rsid w:val="000D1D83"/>
    <w:rsid w:val="000D1E1A"/>
    <w:rsid w:val="000D2337"/>
    <w:rsid w:val="000D43F1"/>
    <w:rsid w:val="000D4545"/>
    <w:rsid w:val="000D7C7D"/>
    <w:rsid w:val="000E0F12"/>
    <w:rsid w:val="000E1535"/>
    <w:rsid w:val="000E449A"/>
    <w:rsid w:val="000E47FC"/>
    <w:rsid w:val="000E4B0A"/>
    <w:rsid w:val="000E54ED"/>
    <w:rsid w:val="000E6C21"/>
    <w:rsid w:val="000F05B4"/>
    <w:rsid w:val="000F0912"/>
    <w:rsid w:val="000F15FE"/>
    <w:rsid w:val="000F32A9"/>
    <w:rsid w:val="000F3939"/>
    <w:rsid w:val="000F439E"/>
    <w:rsid w:val="000F47D6"/>
    <w:rsid w:val="000F5045"/>
    <w:rsid w:val="000F504D"/>
    <w:rsid w:val="000F519F"/>
    <w:rsid w:val="000F64D9"/>
    <w:rsid w:val="000F69ED"/>
    <w:rsid w:val="000F7666"/>
    <w:rsid w:val="000F7BD3"/>
    <w:rsid w:val="000F7ECF"/>
    <w:rsid w:val="00100BCD"/>
    <w:rsid w:val="00101DE6"/>
    <w:rsid w:val="001020AF"/>
    <w:rsid w:val="00103015"/>
    <w:rsid w:val="001042FA"/>
    <w:rsid w:val="00104389"/>
    <w:rsid w:val="00104A30"/>
    <w:rsid w:val="0010612E"/>
    <w:rsid w:val="00106146"/>
    <w:rsid w:val="00106ABC"/>
    <w:rsid w:val="00107548"/>
    <w:rsid w:val="00110EA2"/>
    <w:rsid w:val="00111E9B"/>
    <w:rsid w:val="001126F2"/>
    <w:rsid w:val="001133DD"/>
    <w:rsid w:val="00113B8E"/>
    <w:rsid w:val="00115D69"/>
    <w:rsid w:val="00116286"/>
    <w:rsid w:val="00116C74"/>
    <w:rsid w:val="001202DA"/>
    <w:rsid w:val="001206AD"/>
    <w:rsid w:val="00121E05"/>
    <w:rsid w:val="00121EA9"/>
    <w:rsid w:val="001223BE"/>
    <w:rsid w:val="0012356A"/>
    <w:rsid w:val="00123F20"/>
    <w:rsid w:val="00125C44"/>
    <w:rsid w:val="00127195"/>
    <w:rsid w:val="00130516"/>
    <w:rsid w:val="001305A4"/>
    <w:rsid w:val="00130AB3"/>
    <w:rsid w:val="00135E6D"/>
    <w:rsid w:val="0013775C"/>
    <w:rsid w:val="0014007A"/>
    <w:rsid w:val="00140518"/>
    <w:rsid w:val="001409E6"/>
    <w:rsid w:val="00140C22"/>
    <w:rsid w:val="00141B46"/>
    <w:rsid w:val="00142A78"/>
    <w:rsid w:val="00144D27"/>
    <w:rsid w:val="00145F3A"/>
    <w:rsid w:val="00146027"/>
    <w:rsid w:val="001478E4"/>
    <w:rsid w:val="00147B29"/>
    <w:rsid w:val="00147D5E"/>
    <w:rsid w:val="00150485"/>
    <w:rsid w:val="00150B7C"/>
    <w:rsid w:val="00150E03"/>
    <w:rsid w:val="00151045"/>
    <w:rsid w:val="0015184F"/>
    <w:rsid w:val="00152095"/>
    <w:rsid w:val="00152100"/>
    <w:rsid w:val="00152783"/>
    <w:rsid w:val="00154CAE"/>
    <w:rsid w:val="0015642B"/>
    <w:rsid w:val="001565EC"/>
    <w:rsid w:val="00157610"/>
    <w:rsid w:val="00160AC9"/>
    <w:rsid w:val="0016248C"/>
    <w:rsid w:val="00162FD7"/>
    <w:rsid w:val="00164B9D"/>
    <w:rsid w:val="00166A13"/>
    <w:rsid w:val="00166A8C"/>
    <w:rsid w:val="00166FD1"/>
    <w:rsid w:val="001727AB"/>
    <w:rsid w:val="001728A6"/>
    <w:rsid w:val="00173AE5"/>
    <w:rsid w:val="00173CEC"/>
    <w:rsid w:val="0017446F"/>
    <w:rsid w:val="00176183"/>
    <w:rsid w:val="0017728F"/>
    <w:rsid w:val="0017737A"/>
    <w:rsid w:val="001775ED"/>
    <w:rsid w:val="00180555"/>
    <w:rsid w:val="00185303"/>
    <w:rsid w:val="00186F47"/>
    <w:rsid w:val="001872FC"/>
    <w:rsid w:val="00191091"/>
    <w:rsid w:val="00191BCD"/>
    <w:rsid w:val="00192A40"/>
    <w:rsid w:val="001937DE"/>
    <w:rsid w:val="00193CF1"/>
    <w:rsid w:val="001945C0"/>
    <w:rsid w:val="00197120"/>
    <w:rsid w:val="0019732A"/>
    <w:rsid w:val="001A22F9"/>
    <w:rsid w:val="001A29CA"/>
    <w:rsid w:val="001A77AB"/>
    <w:rsid w:val="001B0E44"/>
    <w:rsid w:val="001B17A3"/>
    <w:rsid w:val="001B2044"/>
    <w:rsid w:val="001B231E"/>
    <w:rsid w:val="001B3C91"/>
    <w:rsid w:val="001B4C62"/>
    <w:rsid w:val="001B52C4"/>
    <w:rsid w:val="001B5769"/>
    <w:rsid w:val="001B586F"/>
    <w:rsid w:val="001B5DCB"/>
    <w:rsid w:val="001B610D"/>
    <w:rsid w:val="001B6221"/>
    <w:rsid w:val="001B7E86"/>
    <w:rsid w:val="001C06A1"/>
    <w:rsid w:val="001C0D66"/>
    <w:rsid w:val="001C189A"/>
    <w:rsid w:val="001C2AB1"/>
    <w:rsid w:val="001C5291"/>
    <w:rsid w:val="001C52E1"/>
    <w:rsid w:val="001C533F"/>
    <w:rsid w:val="001C5351"/>
    <w:rsid w:val="001C56DC"/>
    <w:rsid w:val="001C5B76"/>
    <w:rsid w:val="001C7BDD"/>
    <w:rsid w:val="001D0726"/>
    <w:rsid w:val="001D0A4E"/>
    <w:rsid w:val="001D1365"/>
    <w:rsid w:val="001D3C5C"/>
    <w:rsid w:val="001D406B"/>
    <w:rsid w:val="001D50B0"/>
    <w:rsid w:val="001D5628"/>
    <w:rsid w:val="001D5C25"/>
    <w:rsid w:val="001D5D6D"/>
    <w:rsid w:val="001D5EC1"/>
    <w:rsid w:val="001D710D"/>
    <w:rsid w:val="001D76B7"/>
    <w:rsid w:val="001D7C09"/>
    <w:rsid w:val="001E08A5"/>
    <w:rsid w:val="001E08E2"/>
    <w:rsid w:val="001E0CB6"/>
    <w:rsid w:val="001E1523"/>
    <w:rsid w:val="001E43DB"/>
    <w:rsid w:val="001E4B82"/>
    <w:rsid w:val="001E4C8E"/>
    <w:rsid w:val="001E506B"/>
    <w:rsid w:val="001E5698"/>
    <w:rsid w:val="001E70BB"/>
    <w:rsid w:val="001E7A57"/>
    <w:rsid w:val="001F0E04"/>
    <w:rsid w:val="001F1EBC"/>
    <w:rsid w:val="001F2020"/>
    <w:rsid w:val="001F2228"/>
    <w:rsid w:val="001F32A8"/>
    <w:rsid w:val="001F39FE"/>
    <w:rsid w:val="001F48B5"/>
    <w:rsid w:val="001F4E71"/>
    <w:rsid w:val="001F4E83"/>
    <w:rsid w:val="001F58E1"/>
    <w:rsid w:val="001F66EF"/>
    <w:rsid w:val="001F698A"/>
    <w:rsid w:val="001F6F39"/>
    <w:rsid w:val="001F790E"/>
    <w:rsid w:val="001F7E0D"/>
    <w:rsid w:val="002008B5"/>
    <w:rsid w:val="002010EB"/>
    <w:rsid w:val="00201A2F"/>
    <w:rsid w:val="00201DF4"/>
    <w:rsid w:val="00202191"/>
    <w:rsid w:val="002021C7"/>
    <w:rsid w:val="002022BC"/>
    <w:rsid w:val="0020234C"/>
    <w:rsid w:val="00202D1A"/>
    <w:rsid w:val="00204AD3"/>
    <w:rsid w:val="0020572F"/>
    <w:rsid w:val="00205935"/>
    <w:rsid w:val="00206174"/>
    <w:rsid w:val="0020621E"/>
    <w:rsid w:val="00206473"/>
    <w:rsid w:val="00207112"/>
    <w:rsid w:val="00207142"/>
    <w:rsid w:val="00207A3A"/>
    <w:rsid w:val="002106D3"/>
    <w:rsid w:val="00210932"/>
    <w:rsid w:val="0021161A"/>
    <w:rsid w:val="0021303E"/>
    <w:rsid w:val="002140C4"/>
    <w:rsid w:val="00214927"/>
    <w:rsid w:val="002149F2"/>
    <w:rsid w:val="00214C3A"/>
    <w:rsid w:val="00215B80"/>
    <w:rsid w:val="00215BD9"/>
    <w:rsid w:val="0021647B"/>
    <w:rsid w:val="00217039"/>
    <w:rsid w:val="00221A36"/>
    <w:rsid w:val="00221D9F"/>
    <w:rsid w:val="00221F45"/>
    <w:rsid w:val="002222AB"/>
    <w:rsid w:val="00224165"/>
    <w:rsid w:val="002264FB"/>
    <w:rsid w:val="00227F3C"/>
    <w:rsid w:val="00230914"/>
    <w:rsid w:val="00231FCC"/>
    <w:rsid w:val="002328D4"/>
    <w:rsid w:val="002331A6"/>
    <w:rsid w:val="00235E23"/>
    <w:rsid w:val="00237A81"/>
    <w:rsid w:val="002405A2"/>
    <w:rsid w:val="00242535"/>
    <w:rsid w:val="00242780"/>
    <w:rsid w:val="00242A1C"/>
    <w:rsid w:val="002437D4"/>
    <w:rsid w:val="0024443B"/>
    <w:rsid w:val="00244707"/>
    <w:rsid w:val="00244825"/>
    <w:rsid w:val="002467AE"/>
    <w:rsid w:val="002469E9"/>
    <w:rsid w:val="00247B25"/>
    <w:rsid w:val="002500DF"/>
    <w:rsid w:val="00250115"/>
    <w:rsid w:val="002507C5"/>
    <w:rsid w:val="00250EB6"/>
    <w:rsid w:val="0025161E"/>
    <w:rsid w:val="00253885"/>
    <w:rsid w:val="00253965"/>
    <w:rsid w:val="002540F7"/>
    <w:rsid w:val="002550DA"/>
    <w:rsid w:val="00255AD6"/>
    <w:rsid w:val="00256B0C"/>
    <w:rsid w:val="00257AE8"/>
    <w:rsid w:val="00260998"/>
    <w:rsid w:val="00261132"/>
    <w:rsid w:val="00261FAD"/>
    <w:rsid w:val="00262734"/>
    <w:rsid w:val="00262B03"/>
    <w:rsid w:val="0026308C"/>
    <w:rsid w:val="002630DE"/>
    <w:rsid w:val="002633BC"/>
    <w:rsid w:val="00264A79"/>
    <w:rsid w:val="00264C78"/>
    <w:rsid w:val="00264F9C"/>
    <w:rsid w:val="0026508C"/>
    <w:rsid w:val="0026510D"/>
    <w:rsid w:val="00265AB3"/>
    <w:rsid w:val="0026678E"/>
    <w:rsid w:val="00266A57"/>
    <w:rsid w:val="00270D91"/>
    <w:rsid w:val="00270EF9"/>
    <w:rsid w:val="002755E6"/>
    <w:rsid w:val="00275C6B"/>
    <w:rsid w:val="002766D8"/>
    <w:rsid w:val="00276904"/>
    <w:rsid w:val="00276B09"/>
    <w:rsid w:val="00276FA8"/>
    <w:rsid w:val="002771DF"/>
    <w:rsid w:val="0027775D"/>
    <w:rsid w:val="00277886"/>
    <w:rsid w:val="00277A54"/>
    <w:rsid w:val="00277E15"/>
    <w:rsid w:val="00281114"/>
    <w:rsid w:val="002819CE"/>
    <w:rsid w:val="00281D64"/>
    <w:rsid w:val="0028303A"/>
    <w:rsid w:val="002830EC"/>
    <w:rsid w:val="00283615"/>
    <w:rsid w:val="0028372E"/>
    <w:rsid w:val="0028495F"/>
    <w:rsid w:val="00284B78"/>
    <w:rsid w:val="00286838"/>
    <w:rsid w:val="002868E0"/>
    <w:rsid w:val="00286C4D"/>
    <w:rsid w:val="002871F9"/>
    <w:rsid w:val="00287F08"/>
    <w:rsid w:val="002904EA"/>
    <w:rsid w:val="00291487"/>
    <w:rsid w:val="0029204C"/>
    <w:rsid w:val="00293EAD"/>
    <w:rsid w:val="00294C51"/>
    <w:rsid w:val="0029553E"/>
    <w:rsid w:val="002958B2"/>
    <w:rsid w:val="002A0EEC"/>
    <w:rsid w:val="002A0F25"/>
    <w:rsid w:val="002A1032"/>
    <w:rsid w:val="002A12FE"/>
    <w:rsid w:val="002A143D"/>
    <w:rsid w:val="002A1F33"/>
    <w:rsid w:val="002A2A5D"/>
    <w:rsid w:val="002A2E29"/>
    <w:rsid w:val="002A55BE"/>
    <w:rsid w:val="002A561D"/>
    <w:rsid w:val="002A684A"/>
    <w:rsid w:val="002B09FD"/>
    <w:rsid w:val="002B0AF5"/>
    <w:rsid w:val="002B1132"/>
    <w:rsid w:val="002B2137"/>
    <w:rsid w:val="002B3594"/>
    <w:rsid w:val="002B35E1"/>
    <w:rsid w:val="002B3B81"/>
    <w:rsid w:val="002B43BC"/>
    <w:rsid w:val="002B451F"/>
    <w:rsid w:val="002B4DCD"/>
    <w:rsid w:val="002B5456"/>
    <w:rsid w:val="002B5513"/>
    <w:rsid w:val="002B55BB"/>
    <w:rsid w:val="002B58AC"/>
    <w:rsid w:val="002B5A53"/>
    <w:rsid w:val="002C10DD"/>
    <w:rsid w:val="002C1BE2"/>
    <w:rsid w:val="002C227B"/>
    <w:rsid w:val="002C24C7"/>
    <w:rsid w:val="002C2608"/>
    <w:rsid w:val="002C3961"/>
    <w:rsid w:val="002C39D3"/>
    <w:rsid w:val="002C5EC1"/>
    <w:rsid w:val="002C605D"/>
    <w:rsid w:val="002C65AA"/>
    <w:rsid w:val="002C7D3E"/>
    <w:rsid w:val="002D0F9C"/>
    <w:rsid w:val="002D1B58"/>
    <w:rsid w:val="002D1C3C"/>
    <w:rsid w:val="002D2A62"/>
    <w:rsid w:val="002D2CB0"/>
    <w:rsid w:val="002D2F0F"/>
    <w:rsid w:val="002D49BE"/>
    <w:rsid w:val="002D588D"/>
    <w:rsid w:val="002D5944"/>
    <w:rsid w:val="002D67D5"/>
    <w:rsid w:val="002D74FE"/>
    <w:rsid w:val="002D7ED2"/>
    <w:rsid w:val="002D7F3F"/>
    <w:rsid w:val="002E0223"/>
    <w:rsid w:val="002E101D"/>
    <w:rsid w:val="002E21CB"/>
    <w:rsid w:val="002E3A07"/>
    <w:rsid w:val="002E3B2F"/>
    <w:rsid w:val="002E51FB"/>
    <w:rsid w:val="002E5792"/>
    <w:rsid w:val="002E5794"/>
    <w:rsid w:val="002E58E8"/>
    <w:rsid w:val="002E6BFE"/>
    <w:rsid w:val="002E704D"/>
    <w:rsid w:val="002E7189"/>
    <w:rsid w:val="002E788D"/>
    <w:rsid w:val="002E7BAC"/>
    <w:rsid w:val="002F028D"/>
    <w:rsid w:val="002F12B3"/>
    <w:rsid w:val="002F144E"/>
    <w:rsid w:val="002F2371"/>
    <w:rsid w:val="002F2953"/>
    <w:rsid w:val="002F6A9B"/>
    <w:rsid w:val="002F77EC"/>
    <w:rsid w:val="00300133"/>
    <w:rsid w:val="00300570"/>
    <w:rsid w:val="0030071E"/>
    <w:rsid w:val="00300E94"/>
    <w:rsid w:val="003013F9"/>
    <w:rsid w:val="00301D26"/>
    <w:rsid w:val="00301EA5"/>
    <w:rsid w:val="00301F4E"/>
    <w:rsid w:val="0030353A"/>
    <w:rsid w:val="0030355E"/>
    <w:rsid w:val="00304A03"/>
    <w:rsid w:val="00306906"/>
    <w:rsid w:val="0030782E"/>
    <w:rsid w:val="003079F4"/>
    <w:rsid w:val="00310A7D"/>
    <w:rsid w:val="00310BB8"/>
    <w:rsid w:val="003127B7"/>
    <w:rsid w:val="00312C68"/>
    <w:rsid w:val="00313A11"/>
    <w:rsid w:val="0031402A"/>
    <w:rsid w:val="003141D9"/>
    <w:rsid w:val="00314767"/>
    <w:rsid w:val="00314CE2"/>
    <w:rsid w:val="00314E02"/>
    <w:rsid w:val="00315D1B"/>
    <w:rsid w:val="003165E0"/>
    <w:rsid w:val="00317C98"/>
    <w:rsid w:val="003219FE"/>
    <w:rsid w:val="00321CAC"/>
    <w:rsid w:val="00321F4D"/>
    <w:rsid w:val="0032261E"/>
    <w:rsid w:val="00322B8C"/>
    <w:rsid w:val="0032340F"/>
    <w:rsid w:val="00323532"/>
    <w:rsid w:val="003250A5"/>
    <w:rsid w:val="00326260"/>
    <w:rsid w:val="003268F0"/>
    <w:rsid w:val="00327828"/>
    <w:rsid w:val="00327B89"/>
    <w:rsid w:val="00327BE8"/>
    <w:rsid w:val="00327DAE"/>
    <w:rsid w:val="003330A5"/>
    <w:rsid w:val="003330A6"/>
    <w:rsid w:val="00333339"/>
    <w:rsid w:val="00333FB5"/>
    <w:rsid w:val="00336179"/>
    <w:rsid w:val="003403FF"/>
    <w:rsid w:val="00341550"/>
    <w:rsid w:val="003416DD"/>
    <w:rsid w:val="00341971"/>
    <w:rsid w:val="00341EA7"/>
    <w:rsid w:val="003423B7"/>
    <w:rsid w:val="00343734"/>
    <w:rsid w:val="003442F6"/>
    <w:rsid w:val="00346E91"/>
    <w:rsid w:val="00350506"/>
    <w:rsid w:val="00350692"/>
    <w:rsid w:val="00350D77"/>
    <w:rsid w:val="003511FE"/>
    <w:rsid w:val="0035176B"/>
    <w:rsid w:val="00351917"/>
    <w:rsid w:val="0035196A"/>
    <w:rsid w:val="00351C93"/>
    <w:rsid w:val="003524A3"/>
    <w:rsid w:val="00352B66"/>
    <w:rsid w:val="00352B7F"/>
    <w:rsid w:val="00352F96"/>
    <w:rsid w:val="00353A9E"/>
    <w:rsid w:val="00354056"/>
    <w:rsid w:val="003556C9"/>
    <w:rsid w:val="00356611"/>
    <w:rsid w:val="003577E9"/>
    <w:rsid w:val="00357832"/>
    <w:rsid w:val="00360670"/>
    <w:rsid w:val="003606AE"/>
    <w:rsid w:val="00360E10"/>
    <w:rsid w:val="00362866"/>
    <w:rsid w:val="00363198"/>
    <w:rsid w:val="003638D6"/>
    <w:rsid w:val="0036467B"/>
    <w:rsid w:val="003646B2"/>
    <w:rsid w:val="00364C3E"/>
    <w:rsid w:val="00366121"/>
    <w:rsid w:val="003663DC"/>
    <w:rsid w:val="00366E94"/>
    <w:rsid w:val="003670FD"/>
    <w:rsid w:val="003674B3"/>
    <w:rsid w:val="0037083B"/>
    <w:rsid w:val="00370BB2"/>
    <w:rsid w:val="00372552"/>
    <w:rsid w:val="003737F9"/>
    <w:rsid w:val="0037489E"/>
    <w:rsid w:val="00377DC9"/>
    <w:rsid w:val="00380D71"/>
    <w:rsid w:val="003826EE"/>
    <w:rsid w:val="00382700"/>
    <w:rsid w:val="00383900"/>
    <w:rsid w:val="00383A59"/>
    <w:rsid w:val="00385991"/>
    <w:rsid w:val="00386699"/>
    <w:rsid w:val="00386C0F"/>
    <w:rsid w:val="0038743D"/>
    <w:rsid w:val="00387873"/>
    <w:rsid w:val="0038794A"/>
    <w:rsid w:val="00390B60"/>
    <w:rsid w:val="00392C04"/>
    <w:rsid w:val="003931A4"/>
    <w:rsid w:val="0039608B"/>
    <w:rsid w:val="003968F7"/>
    <w:rsid w:val="00397D72"/>
    <w:rsid w:val="003A0921"/>
    <w:rsid w:val="003A1984"/>
    <w:rsid w:val="003A3335"/>
    <w:rsid w:val="003A3A18"/>
    <w:rsid w:val="003A48B1"/>
    <w:rsid w:val="003A6917"/>
    <w:rsid w:val="003B04C1"/>
    <w:rsid w:val="003B0DFF"/>
    <w:rsid w:val="003B3423"/>
    <w:rsid w:val="003B3BC0"/>
    <w:rsid w:val="003B7435"/>
    <w:rsid w:val="003B784F"/>
    <w:rsid w:val="003C0D92"/>
    <w:rsid w:val="003C1DB3"/>
    <w:rsid w:val="003C237C"/>
    <w:rsid w:val="003C24C3"/>
    <w:rsid w:val="003C3A58"/>
    <w:rsid w:val="003C3DC8"/>
    <w:rsid w:val="003C666F"/>
    <w:rsid w:val="003C68EF"/>
    <w:rsid w:val="003C69A7"/>
    <w:rsid w:val="003C71D4"/>
    <w:rsid w:val="003C74A7"/>
    <w:rsid w:val="003C75C1"/>
    <w:rsid w:val="003C7A87"/>
    <w:rsid w:val="003D017A"/>
    <w:rsid w:val="003D106C"/>
    <w:rsid w:val="003D1D2A"/>
    <w:rsid w:val="003D34A0"/>
    <w:rsid w:val="003D3693"/>
    <w:rsid w:val="003D5FF6"/>
    <w:rsid w:val="003D62EC"/>
    <w:rsid w:val="003D6C53"/>
    <w:rsid w:val="003D77DE"/>
    <w:rsid w:val="003E0B06"/>
    <w:rsid w:val="003E0FFF"/>
    <w:rsid w:val="003E2933"/>
    <w:rsid w:val="003E3BBE"/>
    <w:rsid w:val="003E4F05"/>
    <w:rsid w:val="003E535E"/>
    <w:rsid w:val="003E5504"/>
    <w:rsid w:val="003E5B37"/>
    <w:rsid w:val="003E65A1"/>
    <w:rsid w:val="003E70E0"/>
    <w:rsid w:val="003E7C6B"/>
    <w:rsid w:val="003F04ED"/>
    <w:rsid w:val="003F072C"/>
    <w:rsid w:val="003F0AAC"/>
    <w:rsid w:val="003F0E06"/>
    <w:rsid w:val="003F1FD3"/>
    <w:rsid w:val="003F2322"/>
    <w:rsid w:val="003F32A7"/>
    <w:rsid w:val="003F3361"/>
    <w:rsid w:val="003F33D5"/>
    <w:rsid w:val="003F3695"/>
    <w:rsid w:val="003F3C7D"/>
    <w:rsid w:val="003F47E0"/>
    <w:rsid w:val="003F4C15"/>
    <w:rsid w:val="003F502B"/>
    <w:rsid w:val="003F51F2"/>
    <w:rsid w:val="003F5AFC"/>
    <w:rsid w:val="003F5E03"/>
    <w:rsid w:val="003F5E59"/>
    <w:rsid w:val="003F75CF"/>
    <w:rsid w:val="003F7C21"/>
    <w:rsid w:val="003F7DC0"/>
    <w:rsid w:val="00401345"/>
    <w:rsid w:val="004025EC"/>
    <w:rsid w:val="00402C67"/>
    <w:rsid w:val="004030CF"/>
    <w:rsid w:val="00405894"/>
    <w:rsid w:val="00406224"/>
    <w:rsid w:val="00406C2C"/>
    <w:rsid w:val="00406FB5"/>
    <w:rsid w:val="00410A73"/>
    <w:rsid w:val="00410F5A"/>
    <w:rsid w:val="00412083"/>
    <w:rsid w:val="00412509"/>
    <w:rsid w:val="00412F40"/>
    <w:rsid w:val="004148E9"/>
    <w:rsid w:val="0041632B"/>
    <w:rsid w:val="004171F7"/>
    <w:rsid w:val="004200F8"/>
    <w:rsid w:val="00420DCC"/>
    <w:rsid w:val="004211E8"/>
    <w:rsid w:val="00421517"/>
    <w:rsid w:val="004218D2"/>
    <w:rsid w:val="00421FC0"/>
    <w:rsid w:val="004231C6"/>
    <w:rsid w:val="00423421"/>
    <w:rsid w:val="0042345B"/>
    <w:rsid w:val="00423DFC"/>
    <w:rsid w:val="00423E5B"/>
    <w:rsid w:val="00423EF0"/>
    <w:rsid w:val="004243AE"/>
    <w:rsid w:val="0042442F"/>
    <w:rsid w:val="004245A9"/>
    <w:rsid w:val="004245C5"/>
    <w:rsid w:val="00425552"/>
    <w:rsid w:val="0042673E"/>
    <w:rsid w:val="00426E84"/>
    <w:rsid w:val="00426FA9"/>
    <w:rsid w:val="004301AA"/>
    <w:rsid w:val="004314AE"/>
    <w:rsid w:val="00433BD2"/>
    <w:rsid w:val="00434E15"/>
    <w:rsid w:val="00435B22"/>
    <w:rsid w:val="00436496"/>
    <w:rsid w:val="004367CD"/>
    <w:rsid w:val="00436822"/>
    <w:rsid w:val="00437AB6"/>
    <w:rsid w:val="00441DE1"/>
    <w:rsid w:val="00442C20"/>
    <w:rsid w:val="004441E5"/>
    <w:rsid w:val="00444364"/>
    <w:rsid w:val="00444AC9"/>
    <w:rsid w:val="00444FE7"/>
    <w:rsid w:val="00445629"/>
    <w:rsid w:val="00445910"/>
    <w:rsid w:val="00445DF1"/>
    <w:rsid w:val="00446790"/>
    <w:rsid w:val="00447B32"/>
    <w:rsid w:val="0045038B"/>
    <w:rsid w:val="004518F5"/>
    <w:rsid w:val="004521A7"/>
    <w:rsid w:val="00454037"/>
    <w:rsid w:val="0045466A"/>
    <w:rsid w:val="00455645"/>
    <w:rsid w:val="004562D8"/>
    <w:rsid w:val="004578E8"/>
    <w:rsid w:val="00460C3C"/>
    <w:rsid w:val="00462A18"/>
    <w:rsid w:val="0046314C"/>
    <w:rsid w:val="00463931"/>
    <w:rsid w:val="0046486C"/>
    <w:rsid w:val="00464AB8"/>
    <w:rsid w:val="00465283"/>
    <w:rsid w:val="00465C99"/>
    <w:rsid w:val="00466007"/>
    <w:rsid w:val="004671B9"/>
    <w:rsid w:val="00470620"/>
    <w:rsid w:val="004711AF"/>
    <w:rsid w:val="0047145E"/>
    <w:rsid w:val="00472F62"/>
    <w:rsid w:val="00474A48"/>
    <w:rsid w:val="0047550E"/>
    <w:rsid w:val="00475BA7"/>
    <w:rsid w:val="00476443"/>
    <w:rsid w:val="00477369"/>
    <w:rsid w:val="00477C68"/>
    <w:rsid w:val="00482165"/>
    <w:rsid w:val="0048260F"/>
    <w:rsid w:val="00483833"/>
    <w:rsid w:val="00483839"/>
    <w:rsid w:val="00483A78"/>
    <w:rsid w:val="00483A89"/>
    <w:rsid w:val="004848E6"/>
    <w:rsid w:val="00485F0D"/>
    <w:rsid w:val="00486306"/>
    <w:rsid w:val="00486359"/>
    <w:rsid w:val="00487309"/>
    <w:rsid w:val="0048745D"/>
    <w:rsid w:val="004900E9"/>
    <w:rsid w:val="00490593"/>
    <w:rsid w:val="004906DA"/>
    <w:rsid w:val="00491642"/>
    <w:rsid w:val="00491EE4"/>
    <w:rsid w:val="0049202F"/>
    <w:rsid w:val="0049225C"/>
    <w:rsid w:val="00492E94"/>
    <w:rsid w:val="0049348C"/>
    <w:rsid w:val="00494D93"/>
    <w:rsid w:val="0049504A"/>
    <w:rsid w:val="00495AA2"/>
    <w:rsid w:val="00495ED7"/>
    <w:rsid w:val="00495F7C"/>
    <w:rsid w:val="00496A74"/>
    <w:rsid w:val="00496BDD"/>
    <w:rsid w:val="004A00F5"/>
    <w:rsid w:val="004A1C01"/>
    <w:rsid w:val="004A24EF"/>
    <w:rsid w:val="004A32B3"/>
    <w:rsid w:val="004A3AF3"/>
    <w:rsid w:val="004A3E6F"/>
    <w:rsid w:val="004A58A1"/>
    <w:rsid w:val="004A5C45"/>
    <w:rsid w:val="004A5EF9"/>
    <w:rsid w:val="004A609D"/>
    <w:rsid w:val="004A6866"/>
    <w:rsid w:val="004A7AAE"/>
    <w:rsid w:val="004B0487"/>
    <w:rsid w:val="004B15A7"/>
    <w:rsid w:val="004B165B"/>
    <w:rsid w:val="004B2758"/>
    <w:rsid w:val="004B35A6"/>
    <w:rsid w:val="004B4338"/>
    <w:rsid w:val="004B5B10"/>
    <w:rsid w:val="004B5CFA"/>
    <w:rsid w:val="004B6490"/>
    <w:rsid w:val="004B685A"/>
    <w:rsid w:val="004B6C9A"/>
    <w:rsid w:val="004B704F"/>
    <w:rsid w:val="004B70A2"/>
    <w:rsid w:val="004C0561"/>
    <w:rsid w:val="004C06DD"/>
    <w:rsid w:val="004C1055"/>
    <w:rsid w:val="004C12E1"/>
    <w:rsid w:val="004C18C0"/>
    <w:rsid w:val="004C30AA"/>
    <w:rsid w:val="004C3FC2"/>
    <w:rsid w:val="004C42F8"/>
    <w:rsid w:val="004C518E"/>
    <w:rsid w:val="004C5D8E"/>
    <w:rsid w:val="004C613E"/>
    <w:rsid w:val="004C61F4"/>
    <w:rsid w:val="004C6638"/>
    <w:rsid w:val="004C6646"/>
    <w:rsid w:val="004C723E"/>
    <w:rsid w:val="004C736B"/>
    <w:rsid w:val="004D03DC"/>
    <w:rsid w:val="004D1656"/>
    <w:rsid w:val="004D1DAF"/>
    <w:rsid w:val="004D28AD"/>
    <w:rsid w:val="004D2CE4"/>
    <w:rsid w:val="004D312D"/>
    <w:rsid w:val="004D3B31"/>
    <w:rsid w:val="004D56F9"/>
    <w:rsid w:val="004D599B"/>
    <w:rsid w:val="004D6434"/>
    <w:rsid w:val="004E031A"/>
    <w:rsid w:val="004E6850"/>
    <w:rsid w:val="004E6A1D"/>
    <w:rsid w:val="004F09C2"/>
    <w:rsid w:val="004F1899"/>
    <w:rsid w:val="004F297D"/>
    <w:rsid w:val="004F3091"/>
    <w:rsid w:val="004F32A4"/>
    <w:rsid w:val="004F3DB3"/>
    <w:rsid w:val="004F413B"/>
    <w:rsid w:val="004F4FDE"/>
    <w:rsid w:val="004F6168"/>
    <w:rsid w:val="004F6614"/>
    <w:rsid w:val="004F667D"/>
    <w:rsid w:val="004F6CB8"/>
    <w:rsid w:val="00500B3F"/>
    <w:rsid w:val="00501116"/>
    <w:rsid w:val="00501491"/>
    <w:rsid w:val="00504473"/>
    <w:rsid w:val="00504A49"/>
    <w:rsid w:val="00505CC2"/>
    <w:rsid w:val="00507338"/>
    <w:rsid w:val="005078BF"/>
    <w:rsid w:val="005106C6"/>
    <w:rsid w:val="0051210D"/>
    <w:rsid w:val="005126EC"/>
    <w:rsid w:val="00512DC2"/>
    <w:rsid w:val="00512E5B"/>
    <w:rsid w:val="00513B01"/>
    <w:rsid w:val="00516FCE"/>
    <w:rsid w:val="00517BD0"/>
    <w:rsid w:val="00517DAA"/>
    <w:rsid w:val="005216D6"/>
    <w:rsid w:val="005226D8"/>
    <w:rsid w:val="00522A65"/>
    <w:rsid w:val="00522C83"/>
    <w:rsid w:val="00522DB2"/>
    <w:rsid w:val="005233E7"/>
    <w:rsid w:val="005235B5"/>
    <w:rsid w:val="00524421"/>
    <w:rsid w:val="00524648"/>
    <w:rsid w:val="00525946"/>
    <w:rsid w:val="00526357"/>
    <w:rsid w:val="0052783F"/>
    <w:rsid w:val="00527C3A"/>
    <w:rsid w:val="00527DE3"/>
    <w:rsid w:val="00527F02"/>
    <w:rsid w:val="005302AB"/>
    <w:rsid w:val="005306C3"/>
    <w:rsid w:val="00530817"/>
    <w:rsid w:val="00535029"/>
    <w:rsid w:val="00535AFD"/>
    <w:rsid w:val="00535FAB"/>
    <w:rsid w:val="00536936"/>
    <w:rsid w:val="00537907"/>
    <w:rsid w:val="00540070"/>
    <w:rsid w:val="0054050B"/>
    <w:rsid w:val="00540563"/>
    <w:rsid w:val="00541255"/>
    <w:rsid w:val="00543361"/>
    <w:rsid w:val="005434E8"/>
    <w:rsid w:val="00543582"/>
    <w:rsid w:val="00543C3E"/>
    <w:rsid w:val="005445F7"/>
    <w:rsid w:val="00545AB5"/>
    <w:rsid w:val="005467F7"/>
    <w:rsid w:val="00546B88"/>
    <w:rsid w:val="0054710C"/>
    <w:rsid w:val="00550232"/>
    <w:rsid w:val="00550DBC"/>
    <w:rsid w:val="0055113F"/>
    <w:rsid w:val="00553452"/>
    <w:rsid w:val="005547AF"/>
    <w:rsid w:val="00554DC9"/>
    <w:rsid w:val="00555BFA"/>
    <w:rsid w:val="00555F17"/>
    <w:rsid w:val="005560CF"/>
    <w:rsid w:val="00556751"/>
    <w:rsid w:val="00557199"/>
    <w:rsid w:val="00557999"/>
    <w:rsid w:val="005602AE"/>
    <w:rsid w:val="00560924"/>
    <w:rsid w:val="00560D5E"/>
    <w:rsid w:val="00560E37"/>
    <w:rsid w:val="00560ECB"/>
    <w:rsid w:val="0056171A"/>
    <w:rsid w:val="00561836"/>
    <w:rsid w:val="00562075"/>
    <w:rsid w:val="00562B82"/>
    <w:rsid w:val="00562D4C"/>
    <w:rsid w:val="005637FC"/>
    <w:rsid w:val="00564461"/>
    <w:rsid w:val="00564E02"/>
    <w:rsid w:val="0056573E"/>
    <w:rsid w:val="005660FE"/>
    <w:rsid w:val="00566918"/>
    <w:rsid w:val="00566FE2"/>
    <w:rsid w:val="0057076F"/>
    <w:rsid w:val="005717A7"/>
    <w:rsid w:val="00571A6A"/>
    <w:rsid w:val="0057270D"/>
    <w:rsid w:val="00572CEB"/>
    <w:rsid w:val="005738DC"/>
    <w:rsid w:val="0057391A"/>
    <w:rsid w:val="00574323"/>
    <w:rsid w:val="005773EC"/>
    <w:rsid w:val="005774E2"/>
    <w:rsid w:val="005777EC"/>
    <w:rsid w:val="00577AC9"/>
    <w:rsid w:val="00577D07"/>
    <w:rsid w:val="00577FD1"/>
    <w:rsid w:val="00580262"/>
    <w:rsid w:val="00580555"/>
    <w:rsid w:val="00580B88"/>
    <w:rsid w:val="00582DF9"/>
    <w:rsid w:val="00584745"/>
    <w:rsid w:val="00584876"/>
    <w:rsid w:val="0058511E"/>
    <w:rsid w:val="00590766"/>
    <w:rsid w:val="00590ACA"/>
    <w:rsid w:val="005916AF"/>
    <w:rsid w:val="00592F2E"/>
    <w:rsid w:val="005937E3"/>
    <w:rsid w:val="00593A1B"/>
    <w:rsid w:val="00594557"/>
    <w:rsid w:val="00594CB2"/>
    <w:rsid w:val="005953D0"/>
    <w:rsid w:val="00595C02"/>
    <w:rsid w:val="00596A9F"/>
    <w:rsid w:val="005977EE"/>
    <w:rsid w:val="00597E48"/>
    <w:rsid w:val="005A1727"/>
    <w:rsid w:val="005A2022"/>
    <w:rsid w:val="005A2A20"/>
    <w:rsid w:val="005A5860"/>
    <w:rsid w:val="005A5A37"/>
    <w:rsid w:val="005A6552"/>
    <w:rsid w:val="005A75CA"/>
    <w:rsid w:val="005B11A3"/>
    <w:rsid w:val="005B12EE"/>
    <w:rsid w:val="005B233A"/>
    <w:rsid w:val="005B2B5D"/>
    <w:rsid w:val="005B2ED4"/>
    <w:rsid w:val="005B366C"/>
    <w:rsid w:val="005B38BB"/>
    <w:rsid w:val="005B464A"/>
    <w:rsid w:val="005B565B"/>
    <w:rsid w:val="005B59CB"/>
    <w:rsid w:val="005B6D31"/>
    <w:rsid w:val="005B73E6"/>
    <w:rsid w:val="005B7FA0"/>
    <w:rsid w:val="005C0A15"/>
    <w:rsid w:val="005C0CB2"/>
    <w:rsid w:val="005C1FAF"/>
    <w:rsid w:val="005C20E4"/>
    <w:rsid w:val="005C220E"/>
    <w:rsid w:val="005C2714"/>
    <w:rsid w:val="005C3142"/>
    <w:rsid w:val="005C3A87"/>
    <w:rsid w:val="005C426C"/>
    <w:rsid w:val="005C6A45"/>
    <w:rsid w:val="005C7708"/>
    <w:rsid w:val="005C7E0F"/>
    <w:rsid w:val="005D0A9B"/>
    <w:rsid w:val="005D1560"/>
    <w:rsid w:val="005D184B"/>
    <w:rsid w:val="005D1DDF"/>
    <w:rsid w:val="005D2A39"/>
    <w:rsid w:val="005D34EA"/>
    <w:rsid w:val="005D37DD"/>
    <w:rsid w:val="005D3E08"/>
    <w:rsid w:val="005D3E43"/>
    <w:rsid w:val="005D4337"/>
    <w:rsid w:val="005D4347"/>
    <w:rsid w:val="005D594B"/>
    <w:rsid w:val="005D61B7"/>
    <w:rsid w:val="005D6D84"/>
    <w:rsid w:val="005E0561"/>
    <w:rsid w:val="005E1B63"/>
    <w:rsid w:val="005E1EED"/>
    <w:rsid w:val="005E24E4"/>
    <w:rsid w:val="005E3810"/>
    <w:rsid w:val="005E41ED"/>
    <w:rsid w:val="005E5C36"/>
    <w:rsid w:val="005E7DEA"/>
    <w:rsid w:val="005F02E8"/>
    <w:rsid w:val="005F108A"/>
    <w:rsid w:val="005F1E15"/>
    <w:rsid w:val="005F2B51"/>
    <w:rsid w:val="005F3C37"/>
    <w:rsid w:val="005F3D1D"/>
    <w:rsid w:val="005F47F1"/>
    <w:rsid w:val="005F5F82"/>
    <w:rsid w:val="005F6359"/>
    <w:rsid w:val="005F6D2D"/>
    <w:rsid w:val="005F718D"/>
    <w:rsid w:val="005F7215"/>
    <w:rsid w:val="005F7806"/>
    <w:rsid w:val="006017AE"/>
    <w:rsid w:val="00602C6B"/>
    <w:rsid w:val="00602ED0"/>
    <w:rsid w:val="00603697"/>
    <w:rsid w:val="00603FE6"/>
    <w:rsid w:val="00605FBA"/>
    <w:rsid w:val="00606182"/>
    <w:rsid w:val="00606BD4"/>
    <w:rsid w:val="00607147"/>
    <w:rsid w:val="00607711"/>
    <w:rsid w:val="006078F8"/>
    <w:rsid w:val="0060790C"/>
    <w:rsid w:val="006100D4"/>
    <w:rsid w:val="006104C0"/>
    <w:rsid w:val="0061067C"/>
    <w:rsid w:val="006114C3"/>
    <w:rsid w:val="006118BA"/>
    <w:rsid w:val="00611A9D"/>
    <w:rsid w:val="0061252E"/>
    <w:rsid w:val="00613453"/>
    <w:rsid w:val="00614E9B"/>
    <w:rsid w:val="00615C63"/>
    <w:rsid w:val="006165EE"/>
    <w:rsid w:val="00617E29"/>
    <w:rsid w:val="00620560"/>
    <w:rsid w:val="00620591"/>
    <w:rsid w:val="00621075"/>
    <w:rsid w:val="00621153"/>
    <w:rsid w:val="00621501"/>
    <w:rsid w:val="00621521"/>
    <w:rsid w:val="00622979"/>
    <w:rsid w:val="00622B82"/>
    <w:rsid w:val="006233C8"/>
    <w:rsid w:val="0062379E"/>
    <w:rsid w:val="006256BC"/>
    <w:rsid w:val="0062779E"/>
    <w:rsid w:val="00632E91"/>
    <w:rsid w:val="00633515"/>
    <w:rsid w:val="00633ACE"/>
    <w:rsid w:val="00633FA6"/>
    <w:rsid w:val="00634608"/>
    <w:rsid w:val="00634CC5"/>
    <w:rsid w:val="00634EDC"/>
    <w:rsid w:val="00634FB8"/>
    <w:rsid w:val="00634FD2"/>
    <w:rsid w:val="0063523D"/>
    <w:rsid w:val="00635608"/>
    <w:rsid w:val="00635B72"/>
    <w:rsid w:val="006363BB"/>
    <w:rsid w:val="00637340"/>
    <w:rsid w:val="0064060D"/>
    <w:rsid w:val="00643502"/>
    <w:rsid w:val="006443BE"/>
    <w:rsid w:val="00644631"/>
    <w:rsid w:val="00645275"/>
    <w:rsid w:val="00645450"/>
    <w:rsid w:val="0064568D"/>
    <w:rsid w:val="0064667E"/>
    <w:rsid w:val="0064784C"/>
    <w:rsid w:val="00650A99"/>
    <w:rsid w:val="00650EC8"/>
    <w:rsid w:val="00651575"/>
    <w:rsid w:val="006515FE"/>
    <w:rsid w:val="00652281"/>
    <w:rsid w:val="006523FE"/>
    <w:rsid w:val="006528B7"/>
    <w:rsid w:val="00652C2B"/>
    <w:rsid w:val="0065484A"/>
    <w:rsid w:val="00654F34"/>
    <w:rsid w:val="00655017"/>
    <w:rsid w:val="00655879"/>
    <w:rsid w:val="00656113"/>
    <w:rsid w:val="00656B8D"/>
    <w:rsid w:val="00657008"/>
    <w:rsid w:val="006578C2"/>
    <w:rsid w:val="006606C8"/>
    <w:rsid w:val="00661553"/>
    <w:rsid w:val="006621D9"/>
    <w:rsid w:val="00662786"/>
    <w:rsid w:val="00663122"/>
    <w:rsid w:val="00663710"/>
    <w:rsid w:val="00665077"/>
    <w:rsid w:val="0066566C"/>
    <w:rsid w:val="00666D18"/>
    <w:rsid w:val="00666D40"/>
    <w:rsid w:val="00666FE0"/>
    <w:rsid w:val="00667CCF"/>
    <w:rsid w:val="006709B1"/>
    <w:rsid w:val="00670A44"/>
    <w:rsid w:val="00670CFB"/>
    <w:rsid w:val="00671954"/>
    <w:rsid w:val="00671970"/>
    <w:rsid w:val="00671A97"/>
    <w:rsid w:val="0067209C"/>
    <w:rsid w:val="00672AD4"/>
    <w:rsid w:val="00674954"/>
    <w:rsid w:val="00675B16"/>
    <w:rsid w:val="00677A3F"/>
    <w:rsid w:val="00677D58"/>
    <w:rsid w:val="00680579"/>
    <w:rsid w:val="00680762"/>
    <w:rsid w:val="006812B6"/>
    <w:rsid w:val="00681CC3"/>
    <w:rsid w:val="0068364C"/>
    <w:rsid w:val="00683CB0"/>
    <w:rsid w:val="00684824"/>
    <w:rsid w:val="006931E1"/>
    <w:rsid w:val="00693943"/>
    <w:rsid w:val="00695372"/>
    <w:rsid w:val="00695506"/>
    <w:rsid w:val="00697071"/>
    <w:rsid w:val="006970D4"/>
    <w:rsid w:val="00697136"/>
    <w:rsid w:val="00697941"/>
    <w:rsid w:val="00697A1A"/>
    <w:rsid w:val="006A3D1C"/>
    <w:rsid w:val="006A5654"/>
    <w:rsid w:val="006A6B9D"/>
    <w:rsid w:val="006A6CBD"/>
    <w:rsid w:val="006A7345"/>
    <w:rsid w:val="006B0503"/>
    <w:rsid w:val="006B0B8B"/>
    <w:rsid w:val="006B0DE2"/>
    <w:rsid w:val="006B13E7"/>
    <w:rsid w:val="006B1605"/>
    <w:rsid w:val="006B1739"/>
    <w:rsid w:val="006B187D"/>
    <w:rsid w:val="006B2088"/>
    <w:rsid w:val="006B225F"/>
    <w:rsid w:val="006B2472"/>
    <w:rsid w:val="006B3B1E"/>
    <w:rsid w:val="006B4BFF"/>
    <w:rsid w:val="006B5387"/>
    <w:rsid w:val="006B5D65"/>
    <w:rsid w:val="006B7750"/>
    <w:rsid w:val="006C10F3"/>
    <w:rsid w:val="006C2A46"/>
    <w:rsid w:val="006C37DA"/>
    <w:rsid w:val="006C5FC9"/>
    <w:rsid w:val="006C7D31"/>
    <w:rsid w:val="006D06AC"/>
    <w:rsid w:val="006D3E77"/>
    <w:rsid w:val="006D57D0"/>
    <w:rsid w:val="006D5E75"/>
    <w:rsid w:val="006D600D"/>
    <w:rsid w:val="006D7274"/>
    <w:rsid w:val="006D78A1"/>
    <w:rsid w:val="006D78FF"/>
    <w:rsid w:val="006D7BC5"/>
    <w:rsid w:val="006E4C2A"/>
    <w:rsid w:val="006E4C92"/>
    <w:rsid w:val="006E5D31"/>
    <w:rsid w:val="006E6CBD"/>
    <w:rsid w:val="006F2DBC"/>
    <w:rsid w:val="006F3C42"/>
    <w:rsid w:val="006F4D8D"/>
    <w:rsid w:val="006F5D6C"/>
    <w:rsid w:val="006F6108"/>
    <w:rsid w:val="006F69D1"/>
    <w:rsid w:val="006F6A86"/>
    <w:rsid w:val="006F7B2B"/>
    <w:rsid w:val="007014B7"/>
    <w:rsid w:val="00701ADE"/>
    <w:rsid w:val="00702B0A"/>
    <w:rsid w:val="00702B70"/>
    <w:rsid w:val="00702FF5"/>
    <w:rsid w:val="007038F2"/>
    <w:rsid w:val="00704F8A"/>
    <w:rsid w:val="00705614"/>
    <w:rsid w:val="0070586B"/>
    <w:rsid w:val="007058AE"/>
    <w:rsid w:val="00707D46"/>
    <w:rsid w:val="007107EB"/>
    <w:rsid w:val="00710CF2"/>
    <w:rsid w:val="007116CE"/>
    <w:rsid w:val="007119D6"/>
    <w:rsid w:val="0071313F"/>
    <w:rsid w:val="007131A7"/>
    <w:rsid w:val="00713DF9"/>
    <w:rsid w:val="0071486B"/>
    <w:rsid w:val="00715087"/>
    <w:rsid w:val="007155F0"/>
    <w:rsid w:val="00715D93"/>
    <w:rsid w:val="0071606B"/>
    <w:rsid w:val="00716286"/>
    <w:rsid w:val="0071691F"/>
    <w:rsid w:val="007169B1"/>
    <w:rsid w:val="007170B6"/>
    <w:rsid w:val="00717B00"/>
    <w:rsid w:val="00720CA2"/>
    <w:rsid w:val="00721510"/>
    <w:rsid w:val="0072199C"/>
    <w:rsid w:val="0072219B"/>
    <w:rsid w:val="00724CB7"/>
    <w:rsid w:val="00724EE9"/>
    <w:rsid w:val="0072563B"/>
    <w:rsid w:val="00725B76"/>
    <w:rsid w:val="00726165"/>
    <w:rsid w:val="00727062"/>
    <w:rsid w:val="00732552"/>
    <w:rsid w:val="00732CB5"/>
    <w:rsid w:val="00733793"/>
    <w:rsid w:val="007359C1"/>
    <w:rsid w:val="00737780"/>
    <w:rsid w:val="00737EF8"/>
    <w:rsid w:val="00740CF6"/>
    <w:rsid w:val="00741B73"/>
    <w:rsid w:val="007421F6"/>
    <w:rsid w:val="00743454"/>
    <w:rsid w:val="00744AAF"/>
    <w:rsid w:val="007459F3"/>
    <w:rsid w:val="0074619A"/>
    <w:rsid w:val="0074797F"/>
    <w:rsid w:val="007507DD"/>
    <w:rsid w:val="00750A8D"/>
    <w:rsid w:val="00750EC5"/>
    <w:rsid w:val="0075204D"/>
    <w:rsid w:val="00752A98"/>
    <w:rsid w:val="007559DF"/>
    <w:rsid w:val="0075692D"/>
    <w:rsid w:val="00756D0D"/>
    <w:rsid w:val="00757FD3"/>
    <w:rsid w:val="00761A18"/>
    <w:rsid w:val="00763370"/>
    <w:rsid w:val="007635FC"/>
    <w:rsid w:val="00763CFF"/>
    <w:rsid w:val="0076496F"/>
    <w:rsid w:val="00765376"/>
    <w:rsid w:val="007653E5"/>
    <w:rsid w:val="007657DB"/>
    <w:rsid w:val="0077046A"/>
    <w:rsid w:val="00772434"/>
    <w:rsid w:val="00772B9B"/>
    <w:rsid w:val="0077430F"/>
    <w:rsid w:val="0077448C"/>
    <w:rsid w:val="0077547F"/>
    <w:rsid w:val="007764E6"/>
    <w:rsid w:val="007765D6"/>
    <w:rsid w:val="00776661"/>
    <w:rsid w:val="007767EC"/>
    <w:rsid w:val="00776F71"/>
    <w:rsid w:val="00776FAA"/>
    <w:rsid w:val="0077701F"/>
    <w:rsid w:val="00777052"/>
    <w:rsid w:val="007773DA"/>
    <w:rsid w:val="0078096B"/>
    <w:rsid w:val="00780A7A"/>
    <w:rsid w:val="00780E4F"/>
    <w:rsid w:val="00781CBA"/>
    <w:rsid w:val="00783372"/>
    <w:rsid w:val="007833E9"/>
    <w:rsid w:val="007847D0"/>
    <w:rsid w:val="00785215"/>
    <w:rsid w:val="00785749"/>
    <w:rsid w:val="00785B56"/>
    <w:rsid w:val="00787BA0"/>
    <w:rsid w:val="00790557"/>
    <w:rsid w:val="00790E6E"/>
    <w:rsid w:val="007924BC"/>
    <w:rsid w:val="00794575"/>
    <w:rsid w:val="00795B8F"/>
    <w:rsid w:val="00796035"/>
    <w:rsid w:val="00797CB0"/>
    <w:rsid w:val="007A1BA4"/>
    <w:rsid w:val="007A1EEB"/>
    <w:rsid w:val="007A264D"/>
    <w:rsid w:val="007A2E84"/>
    <w:rsid w:val="007A2E8A"/>
    <w:rsid w:val="007A3029"/>
    <w:rsid w:val="007A31EC"/>
    <w:rsid w:val="007A3AB1"/>
    <w:rsid w:val="007A5306"/>
    <w:rsid w:val="007A6004"/>
    <w:rsid w:val="007A6F99"/>
    <w:rsid w:val="007A721F"/>
    <w:rsid w:val="007A7EF8"/>
    <w:rsid w:val="007B09E3"/>
    <w:rsid w:val="007B209C"/>
    <w:rsid w:val="007B288C"/>
    <w:rsid w:val="007B3F84"/>
    <w:rsid w:val="007B4C85"/>
    <w:rsid w:val="007B5D4F"/>
    <w:rsid w:val="007B6403"/>
    <w:rsid w:val="007B7292"/>
    <w:rsid w:val="007B7BC2"/>
    <w:rsid w:val="007C064E"/>
    <w:rsid w:val="007C0AB8"/>
    <w:rsid w:val="007C1D41"/>
    <w:rsid w:val="007C21F6"/>
    <w:rsid w:val="007C314B"/>
    <w:rsid w:val="007C34B7"/>
    <w:rsid w:val="007C4D86"/>
    <w:rsid w:val="007C52DE"/>
    <w:rsid w:val="007C57E3"/>
    <w:rsid w:val="007C60C2"/>
    <w:rsid w:val="007C6B62"/>
    <w:rsid w:val="007C7799"/>
    <w:rsid w:val="007C7FE0"/>
    <w:rsid w:val="007D04CA"/>
    <w:rsid w:val="007D1EA1"/>
    <w:rsid w:val="007D2173"/>
    <w:rsid w:val="007D25C3"/>
    <w:rsid w:val="007D29F6"/>
    <w:rsid w:val="007D3373"/>
    <w:rsid w:val="007D3985"/>
    <w:rsid w:val="007D4570"/>
    <w:rsid w:val="007D4CD8"/>
    <w:rsid w:val="007D6B1A"/>
    <w:rsid w:val="007D6B3A"/>
    <w:rsid w:val="007E0A1F"/>
    <w:rsid w:val="007E0D70"/>
    <w:rsid w:val="007E1D80"/>
    <w:rsid w:val="007E2C3F"/>
    <w:rsid w:val="007E2E4E"/>
    <w:rsid w:val="007E4343"/>
    <w:rsid w:val="007E5332"/>
    <w:rsid w:val="007E6A8C"/>
    <w:rsid w:val="007E6E60"/>
    <w:rsid w:val="007E6E6F"/>
    <w:rsid w:val="007E7BC7"/>
    <w:rsid w:val="007F0F19"/>
    <w:rsid w:val="007F10A5"/>
    <w:rsid w:val="007F1AC2"/>
    <w:rsid w:val="007F2B72"/>
    <w:rsid w:val="007F36A6"/>
    <w:rsid w:val="007F46A2"/>
    <w:rsid w:val="007F479B"/>
    <w:rsid w:val="007F4B28"/>
    <w:rsid w:val="007F4D6B"/>
    <w:rsid w:val="007F4EE3"/>
    <w:rsid w:val="007F54BA"/>
    <w:rsid w:val="00801AD7"/>
    <w:rsid w:val="00802283"/>
    <w:rsid w:val="008022F5"/>
    <w:rsid w:val="00803EE9"/>
    <w:rsid w:val="0080429A"/>
    <w:rsid w:val="00804917"/>
    <w:rsid w:val="00805388"/>
    <w:rsid w:val="00806477"/>
    <w:rsid w:val="00806B76"/>
    <w:rsid w:val="0080724B"/>
    <w:rsid w:val="008114E8"/>
    <w:rsid w:val="008126AD"/>
    <w:rsid w:val="008127B5"/>
    <w:rsid w:val="0081299E"/>
    <w:rsid w:val="00812B02"/>
    <w:rsid w:val="00812D06"/>
    <w:rsid w:val="00813849"/>
    <w:rsid w:val="00813A4E"/>
    <w:rsid w:val="008162DD"/>
    <w:rsid w:val="008164B7"/>
    <w:rsid w:val="0081757D"/>
    <w:rsid w:val="008210A6"/>
    <w:rsid w:val="00821593"/>
    <w:rsid w:val="008243B3"/>
    <w:rsid w:val="00824D01"/>
    <w:rsid w:val="00824E79"/>
    <w:rsid w:val="0082517D"/>
    <w:rsid w:val="00825228"/>
    <w:rsid w:val="0082754D"/>
    <w:rsid w:val="00831894"/>
    <w:rsid w:val="00831C16"/>
    <w:rsid w:val="00832A36"/>
    <w:rsid w:val="00832A41"/>
    <w:rsid w:val="008338EC"/>
    <w:rsid w:val="00833F69"/>
    <w:rsid w:val="00834168"/>
    <w:rsid w:val="008342D2"/>
    <w:rsid w:val="00835639"/>
    <w:rsid w:val="00837BD4"/>
    <w:rsid w:val="00837C7A"/>
    <w:rsid w:val="00841824"/>
    <w:rsid w:val="00841870"/>
    <w:rsid w:val="00841F80"/>
    <w:rsid w:val="00842252"/>
    <w:rsid w:val="00845DE2"/>
    <w:rsid w:val="00847AC6"/>
    <w:rsid w:val="008501EA"/>
    <w:rsid w:val="00850EA1"/>
    <w:rsid w:val="00852268"/>
    <w:rsid w:val="0085323A"/>
    <w:rsid w:val="008534AD"/>
    <w:rsid w:val="00854ECB"/>
    <w:rsid w:val="00855FB9"/>
    <w:rsid w:val="00856BC7"/>
    <w:rsid w:val="0085775A"/>
    <w:rsid w:val="00857BAC"/>
    <w:rsid w:val="00857D4A"/>
    <w:rsid w:val="00857F43"/>
    <w:rsid w:val="00860882"/>
    <w:rsid w:val="008612D0"/>
    <w:rsid w:val="008612FC"/>
    <w:rsid w:val="008613DA"/>
    <w:rsid w:val="00862CFE"/>
    <w:rsid w:val="00865085"/>
    <w:rsid w:val="00865610"/>
    <w:rsid w:val="008662F7"/>
    <w:rsid w:val="00866949"/>
    <w:rsid w:val="0087072B"/>
    <w:rsid w:val="00870EC9"/>
    <w:rsid w:val="008711D1"/>
    <w:rsid w:val="00871DFD"/>
    <w:rsid w:val="008720C5"/>
    <w:rsid w:val="00872837"/>
    <w:rsid w:val="008729EF"/>
    <w:rsid w:val="00872AE0"/>
    <w:rsid w:val="00873226"/>
    <w:rsid w:val="00873669"/>
    <w:rsid w:val="008738C5"/>
    <w:rsid w:val="00873BC9"/>
    <w:rsid w:val="00874089"/>
    <w:rsid w:val="0087481A"/>
    <w:rsid w:val="008754F9"/>
    <w:rsid w:val="0087607D"/>
    <w:rsid w:val="00876A19"/>
    <w:rsid w:val="008772AA"/>
    <w:rsid w:val="00877EAF"/>
    <w:rsid w:val="008811F8"/>
    <w:rsid w:val="00881931"/>
    <w:rsid w:val="00882197"/>
    <w:rsid w:val="00882215"/>
    <w:rsid w:val="00882589"/>
    <w:rsid w:val="00883200"/>
    <w:rsid w:val="008843E3"/>
    <w:rsid w:val="008849BC"/>
    <w:rsid w:val="008856D6"/>
    <w:rsid w:val="0088754B"/>
    <w:rsid w:val="00890E90"/>
    <w:rsid w:val="00890FD0"/>
    <w:rsid w:val="00891218"/>
    <w:rsid w:val="00893306"/>
    <w:rsid w:val="00893A8E"/>
    <w:rsid w:val="00893DD6"/>
    <w:rsid w:val="00893F71"/>
    <w:rsid w:val="0089400C"/>
    <w:rsid w:val="00894559"/>
    <w:rsid w:val="0089478E"/>
    <w:rsid w:val="00894799"/>
    <w:rsid w:val="00894FD0"/>
    <w:rsid w:val="00895714"/>
    <w:rsid w:val="00896B30"/>
    <w:rsid w:val="00896C34"/>
    <w:rsid w:val="00897926"/>
    <w:rsid w:val="008A2974"/>
    <w:rsid w:val="008A2E30"/>
    <w:rsid w:val="008A337E"/>
    <w:rsid w:val="008A4072"/>
    <w:rsid w:val="008A53F7"/>
    <w:rsid w:val="008A645A"/>
    <w:rsid w:val="008A6798"/>
    <w:rsid w:val="008A684A"/>
    <w:rsid w:val="008A689C"/>
    <w:rsid w:val="008A7122"/>
    <w:rsid w:val="008B051A"/>
    <w:rsid w:val="008B1257"/>
    <w:rsid w:val="008B1342"/>
    <w:rsid w:val="008B2085"/>
    <w:rsid w:val="008B2772"/>
    <w:rsid w:val="008B4A82"/>
    <w:rsid w:val="008B5813"/>
    <w:rsid w:val="008B621A"/>
    <w:rsid w:val="008B6264"/>
    <w:rsid w:val="008B6F91"/>
    <w:rsid w:val="008C0A09"/>
    <w:rsid w:val="008C1249"/>
    <w:rsid w:val="008C2317"/>
    <w:rsid w:val="008C253D"/>
    <w:rsid w:val="008C26CC"/>
    <w:rsid w:val="008C4B3B"/>
    <w:rsid w:val="008C57E5"/>
    <w:rsid w:val="008C78C0"/>
    <w:rsid w:val="008D0AC3"/>
    <w:rsid w:val="008D186C"/>
    <w:rsid w:val="008D23CE"/>
    <w:rsid w:val="008D3B40"/>
    <w:rsid w:val="008D4FAB"/>
    <w:rsid w:val="008D5C79"/>
    <w:rsid w:val="008E0BD5"/>
    <w:rsid w:val="008E1218"/>
    <w:rsid w:val="008E327B"/>
    <w:rsid w:val="008E4BE9"/>
    <w:rsid w:val="008E4E40"/>
    <w:rsid w:val="008E688C"/>
    <w:rsid w:val="008E6E7B"/>
    <w:rsid w:val="008E79BE"/>
    <w:rsid w:val="008E7B6E"/>
    <w:rsid w:val="008F1601"/>
    <w:rsid w:val="008F3257"/>
    <w:rsid w:val="008F3603"/>
    <w:rsid w:val="008F3BD7"/>
    <w:rsid w:val="008F3C42"/>
    <w:rsid w:val="008F4909"/>
    <w:rsid w:val="008F5446"/>
    <w:rsid w:val="008F6ADB"/>
    <w:rsid w:val="008F6EA0"/>
    <w:rsid w:val="008F756E"/>
    <w:rsid w:val="008F7972"/>
    <w:rsid w:val="009000EE"/>
    <w:rsid w:val="00901D9D"/>
    <w:rsid w:val="0090204A"/>
    <w:rsid w:val="00902076"/>
    <w:rsid w:val="00902335"/>
    <w:rsid w:val="00902DC0"/>
    <w:rsid w:val="0090356D"/>
    <w:rsid w:val="00903CC3"/>
    <w:rsid w:val="00905471"/>
    <w:rsid w:val="00905CC5"/>
    <w:rsid w:val="0090648E"/>
    <w:rsid w:val="00906644"/>
    <w:rsid w:val="009106D2"/>
    <w:rsid w:val="00910CF5"/>
    <w:rsid w:val="00911392"/>
    <w:rsid w:val="009116AB"/>
    <w:rsid w:val="009163B9"/>
    <w:rsid w:val="009165DA"/>
    <w:rsid w:val="0092012E"/>
    <w:rsid w:val="00920EE9"/>
    <w:rsid w:val="009214BE"/>
    <w:rsid w:val="00921637"/>
    <w:rsid w:val="00923270"/>
    <w:rsid w:val="009233BD"/>
    <w:rsid w:val="00923BEB"/>
    <w:rsid w:val="00923E87"/>
    <w:rsid w:val="00924570"/>
    <w:rsid w:val="009245E8"/>
    <w:rsid w:val="00924AC5"/>
    <w:rsid w:val="009253D0"/>
    <w:rsid w:val="009265D2"/>
    <w:rsid w:val="009305DF"/>
    <w:rsid w:val="009307B3"/>
    <w:rsid w:val="00930888"/>
    <w:rsid w:val="00930E24"/>
    <w:rsid w:val="009310C5"/>
    <w:rsid w:val="0093151B"/>
    <w:rsid w:val="00931EC6"/>
    <w:rsid w:val="0093242D"/>
    <w:rsid w:val="00933BE9"/>
    <w:rsid w:val="00933DAD"/>
    <w:rsid w:val="009341C2"/>
    <w:rsid w:val="00934D35"/>
    <w:rsid w:val="00935D91"/>
    <w:rsid w:val="009362ED"/>
    <w:rsid w:val="00941ABE"/>
    <w:rsid w:val="009465AB"/>
    <w:rsid w:val="009502A9"/>
    <w:rsid w:val="0095034B"/>
    <w:rsid w:val="00951A1D"/>
    <w:rsid w:val="00951D97"/>
    <w:rsid w:val="00952DF1"/>
    <w:rsid w:val="009540B7"/>
    <w:rsid w:val="00955A60"/>
    <w:rsid w:val="00955AC8"/>
    <w:rsid w:val="00956F13"/>
    <w:rsid w:val="009615BA"/>
    <w:rsid w:val="00962A9D"/>
    <w:rsid w:val="00963BFE"/>
    <w:rsid w:val="009645D5"/>
    <w:rsid w:val="0096462A"/>
    <w:rsid w:val="009647EC"/>
    <w:rsid w:val="009648D7"/>
    <w:rsid w:val="00964A25"/>
    <w:rsid w:val="009655BD"/>
    <w:rsid w:val="009657C5"/>
    <w:rsid w:val="00965AF8"/>
    <w:rsid w:val="009676F0"/>
    <w:rsid w:val="00970144"/>
    <w:rsid w:val="009704F1"/>
    <w:rsid w:val="00970C4E"/>
    <w:rsid w:val="00971787"/>
    <w:rsid w:val="009728A7"/>
    <w:rsid w:val="0097310C"/>
    <w:rsid w:val="00973A59"/>
    <w:rsid w:val="00973AAD"/>
    <w:rsid w:val="00973C81"/>
    <w:rsid w:val="00974FCC"/>
    <w:rsid w:val="00975916"/>
    <w:rsid w:val="00975946"/>
    <w:rsid w:val="00976A2D"/>
    <w:rsid w:val="009773C0"/>
    <w:rsid w:val="00977740"/>
    <w:rsid w:val="009778BC"/>
    <w:rsid w:val="00980BBB"/>
    <w:rsid w:val="0098174E"/>
    <w:rsid w:val="00981E98"/>
    <w:rsid w:val="00983C56"/>
    <w:rsid w:val="00984226"/>
    <w:rsid w:val="009848ED"/>
    <w:rsid w:val="00985135"/>
    <w:rsid w:val="00986D63"/>
    <w:rsid w:val="00987115"/>
    <w:rsid w:val="00987256"/>
    <w:rsid w:val="00987826"/>
    <w:rsid w:val="0099219B"/>
    <w:rsid w:val="009927EC"/>
    <w:rsid w:val="00993632"/>
    <w:rsid w:val="0099405D"/>
    <w:rsid w:val="009940BB"/>
    <w:rsid w:val="0099480C"/>
    <w:rsid w:val="00996404"/>
    <w:rsid w:val="009A06CA"/>
    <w:rsid w:val="009A19DB"/>
    <w:rsid w:val="009A3122"/>
    <w:rsid w:val="009A3639"/>
    <w:rsid w:val="009A3DA3"/>
    <w:rsid w:val="009A552A"/>
    <w:rsid w:val="009A657F"/>
    <w:rsid w:val="009A6C92"/>
    <w:rsid w:val="009A7773"/>
    <w:rsid w:val="009A7DCE"/>
    <w:rsid w:val="009B1991"/>
    <w:rsid w:val="009B1D25"/>
    <w:rsid w:val="009B1E97"/>
    <w:rsid w:val="009B1EE4"/>
    <w:rsid w:val="009B4CD2"/>
    <w:rsid w:val="009B5502"/>
    <w:rsid w:val="009B60B8"/>
    <w:rsid w:val="009B64CD"/>
    <w:rsid w:val="009B7D21"/>
    <w:rsid w:val="009C047B"/>
    <w:rsid w:val="009C0C2C"/>
    <w:rsid w:val="009C0E0A"/>
    <w:rsid w:val="009C0F35"/>
    <w:rsid w:val="009C1168"/>
    <w:rsid w:val="009C166B"/>
    <w:rsid w:val="009C18A7"/>
    <w:rsid w:val="009C35A2"/>
    <w:rsid w:val="009C3CD0"/>
    <w:rsid w:val="009C4894"/>
    <w:rsid w:val="009C4A93"/>
    <w:rsid w:val="009C51CD"/>
    <w:rsid w:val="009C654F"/>
    <w:rsid w:val="009C769B"/>
    <w:rsid w:val="009D07E8"/>
    <w:rsid w:val="009D3476"/>
    <w:rsid w:val="009D3810"/>
    <w:rsid w:val="009D4A6E"/>
    <w:rsid w:val="009D514E"/>
    <w:rsid w:val="009D5B43"/>
    <w:rsid w:val="009D6453"/>
    <w:rsid w:val="009D793C"/>
    <w:rsid w:val="009E003A"/>
    <w:rsid w:val="009E13E6"/>
    <w:rsid w:val="009E18C5"/>
    <w:rsid w:val="009E223B"/>
    <w:rsid w:val="009E2355"/>
    <w:rsid w:val="009E30AC"/>
    <w:rsid w:val="009E34E4"/>
    <w:rsid w:val="009E5678"/>
    <w:rsid w:val="009E68E2"/>
    <w:rsid w:val="009E6E3F"/>
    <w:rsid w:val="009F11CD"/>
    <w:rsid w:val="009F1D82"/>
    <w:rsid w:val="009F22E0"/>
    <w:rsid w:val="009F34D6"/>
    <w:rsid w:val="009F3833"/>
    <w:rsid w:val="009F4C8C"/>
    <w:rsid w:val="009F4D27"/>
    <w:rsid w:val="009F52E3"/>
    <w:rsid w:val="00A001FA"/>
    <w:rsid w:val="00A00A3A"/>
    <w:rsid w:val="00A01B79"/>
    <w:rsid w:val="00A03EB0"/>
    <w:rsid w:val="00A03F73"/>
    <w:rsid w:val="00A06293"/>
    <w:rsid w:val="00A06409"/>
    <w:rsid w:val="00A06A8B"/>
    <w:rsid w:val="00A06E60"/>
    <w:rsid w:val="00A07F0B"/>
    <w:rsid w:val="00A1060E"/>
    <w:rsid w:val="00A11C20"/>
    <w:rsid w:val="00A150FF"/>
    <w:rsid w:val="00A157C2"/>
    <w:rsid w:val="00A167A6"/>
    <w:rsid w:val="00A176F2"/>
    <w:rsid w:val="00A211C5"/>
    <w:rsid w:val="00A22738"/>
    <w:rsid w:val="00A2294D"/>
    <w:rsid w:val="00A2380F"/>
    <w:rsid w:val="00A24543"/>
    <w:rsid w:val="00A251EF"/>
    <w:rsid w:val="00A2556E"/>
    <w:rsid w:val="00A25717"/>
    <w:rsid w:val="00A25A2B"/>
    <w:rsid w:val="00A262B8"/>
    <w:rsid w:val="00A26898"/>
    <w:rsid w:val="00A27DCD"/>
    <w:rsid w:val="00A27E00"/>
    <w:rsid w:val="00A307E4"/>
    <w:rsid w:val="00A30D4A"/>
    <w:rsid w:val="00A314D6"/>
    <w:rsid w:val="00A324C1"/>
    <w:rsid w:val="00A32EFC"/>
    <w:rsid w:val="00A33147"/>
    <w:rsid w:val="00A3390E"/>
    <w:rsid w:val="00A33D01"/>
    <w:rsid w:val="00A34043"/>
    <w:rsid w:val="00A34992"/>
    <w:rsid w:val="00A34B69"/>
    <w:rsid w:val="00A35F36"/>
    <w:rsid w:val="00A36294"/>
    <w:rsid w:val="00A373E1"/>
    <w:rsid w:val="00A374A4"/>
    <w:rsid w:val="00A37A59"/>
    <w:rsid w:val="00A404DC"/>
    <w:rsid w:val="00A41204"/>
    <w:rsid w:val="00A423DB"/>
    <w:rsid w:val="00A424CA"/>
    <w:rsid w:val="00A42ADD"/>
    <w:rsid w:val="00A42BCF"/>
    <w:rsid w:val="00A43912"/>
    <w:rsid w:val="00A44BB1"/>
    <w:rsid w:val="00A44E40"/>
    <w:rsid w:val="00A45644"/>
    <w:rsid w:val="00A457A6"/>
    <w:rsid w:val="00A47B6C"/>
    <w:rsid w:val="00A47EFD"/>
    <w:rsid w:val="00A5055F"/>
    <w:rsid w:val="00A511FB"/>
    <w:rsid w:val="00A5205A"/>
    <w:rsid w:val="00A52AA7"/>
    <w:rsid w:val="00A53271"/>
    <w:rsid w:val="00A53C72"/>
    <w:rsid w:val="00A53F33"/>
    <w:rsid w:val="00A543F0"/>
    <w:rsid w:val="00A54667"/>
    <w:rsid w:val="00A549F9"/>
    <w:rsid w:val="00A55127"/>
    <w:rsid w:val="00A55BD4"/>
    <w:rsid w:val="00A5655A"/>
    <w:rsid w:val="00A57EE4"/>
    <w:rsid w:val="00A57F17"/>
    <w:rsid w:val="00A604DC"/>
    <w:rsid w:val="00A607DF"/>
    <w:rsid w:val="00A61D75"/>
    <w:rsid w:val="00A61F80"/>
    <w:rsid w:val="00A62721"/>
    <w:rsid w:val="00A63151"/>
    <w:rsid w:val="00A631A5"/>
    <w:rsid w:val="00A63736"/>
    <w:rsid w:val="00A637CF"/>
    <w:rsid w:val="00A639ED"/>
    <w:rsid w:val="00A63ED2"/>
    <w:rsid w:val="00A64964"/>
    <w:rsid w:val="00A64992"/>
    <w:rsid w:val="00A65384"/>
    <w:rsid w:val="00A657F1"/>
    <w:rsid w:val="00A66391"/>
    <w:rsid w:val="00A671A5"/>
    <w:rsid w:val="00A702DB"/>
    <w:rsid w:val="00A73BE8"/>
    <w:rsid w:val="00A74461"/>
    <w:rsid w:val="00A74F9F"/>
    <w:rsid w:val="00A7530F"/>
    <w:rsid w:val="00A80064"/>
    <w:rsid w:val="00A81B44"/>
    <w:rsid w:val="00A81E2F"/>
    <w:rsid w:val="00A82176"/>
    <w:rsid w:val="00A823BE"/>
    <w:rsid w:val="00A82D15"/>
    <w:rsid w:val="00A83006"/>
    <w:rsid w:val="00A83136"/>
    <w:rsid w:val="00A845E6"/>
    <w:rsid w:val="00A85516"/>
    <w:rsid w:val="00A85805"/>
    <w:rsid w:val="00A85B01"/>
    <w:rsid w:val="00A8694A"/>
    <w:rsid w:val="00A86E2C"/>
    <w:rsid w:val="00A8762F"/>
    <w:rsid w:val="00A9020B"/>
    <w:rsid w:val="00A90BA8"/>
    <w:rsid w:val="00A91ABA"/>
    <w:rsid w:val="00A92CD6"/>
    <w:rsid w:val="00A94297"/>
    <w:rsid w:val="00A9589E"/>
    <w:rsid w:val="00A96991"/>
    <w:rsid w:val="00AA053C"/>
    <w:rsid w:val="00AA0723"/>
    <w:rsid w:val="00AA2ADA"/>
    <w:rsid w:val="00AA47C0"/>
    <w:rsid w:val="00AA6E2C"/>
    <w:rsid w:val="00AA7266"/>
    <w:rsid w:val="00AA74E8"/>
    <w:rsid w:val="00AA7596"/>
    <w:rsid w:val="00AA7B80"/>
    <w:rsid w:val="00AB0085"/>
    <w:rsid w:val="00AB02FA"/>
    <w:rsid w:val="00AB08FE"/>
    <w:rsid w:val="00AB17A8"/>
    <w:rsid w:val="00AB2415"/>
    <w:rsid w:val="00AB257F"/>
    <w:rsid w:val="00AB2F47"/>
    <w:rsid w:val="00AB2FAD"/>
    <w:rsid w:val="00AB3727"/>
    <w:rsid w:val="00AB3FFA"/>
    <w:rsid w:val="00AB424A"/>
    <w:rsid w:val="00AB4363"/>
    <w:rsid w:val="00AB57C5"/>
    <w:rsid w:val="00AB61B9"/>
    <w:rsid w:val="00AB7255"/>
    <w:rsid w:val="00AB7F03"/>
    <w:rsid w:val="00AC141A"/>
    <w:rsid w:val="00AC2B11"/>
    <w:rsid w:val="00AC2CBE"/>
    <w:rsid w:val="00AC4BF6"/>
    <w:rsid w:val="00AC6C32"/>
    <w:rsid w:val="00AC730D"/>
    <w:rsid w:val="00AD0A89"/>
    <w:rsid w:val="00AD1334"/>
    <w:rsid w:val="00AD29B1"/>
    <w:rsid w:val="00AD2F14"/>
    <w:rsid w:val="00AD3AC4"/>
    <w:rsid w:val="00AD6812"/>
    <w:rsid w:val="00AD6A76"/>
    <w:rsid w:val="00AD7765"/>
    <w:rsid w:val="00AE0789"/>
    <w:rsid w:val="00AE20C8"/>
    <w:rsid w:val="00AE2597"/>
    <w:rsid w:val="00AE2952"/>
    <w:rsid w:val="00AE2DC5"/>
    <w:rsid w:val="00AE3E93"/>
    <w:rsid w:val="00AE3F48"/>
    <w:rsid w:val="00AE4BF1"/>
    <w:rsid w:val="00AE6198"/>
    <w:rsid w:val="00AE74E0"/>
    <w:rsid w:val="00AF0484"/>
    <w:rsid w:val="00AF09AD"/>
    <w:rsid w:val="00AF3CA3"/>
    <w:rsid w:val="00AF3CE0"/>
    <w:rsid w:val="00AF46C6"/>
    <w:rsid w:val="00AF4CE3"/>
    <w:rsid w:val="00AF5AB7"/>
    <w:rsid w:val="00AF5BED"/>
    <w:rsid w:val="00AF5E98"/>
    <w:rsid w:val="00AF5F02"/>
    <w:rsid w:val="00AF61BC"/>
    <w:rsid w:val="00AF61EB"/>
    <w:rsid w:val="00AF6817"/>
    <w:rsid w:val="00AF7458"/>
    <w:rsid w:val="00AF74E5"/>
    <w:rsid w:val="00B00979"/>
    <w:rsid w:val="00B00CC8"/>
    <w:rsid w:val="00B01D7F"/>
    <w:rsid w:val="00B023BE"/>
    <w:rsid w:val="00B02E5B"/>
    <w:rsid w:val="00B06AD1"/>
    <w:rsid w:val="00B073CF"/>
    <w:rsid w:val="00B10C90"/>
    <w:rsid w:val="00B111C6"/>
    <w:rsid w:val="00B1246F"/>
    <w:rsid w:val="00B1346D"/>
    <w:rsid w:val="00B13887"/>
    <w:rsid w:val="00B14393"/>
    <w:rsid w:val="00B14F7E"/>
    <w:rsid w:val="00B1628D"/>
    <w:rsid w:val="00B16D4A"/>
    <w:rsid w:val="00B20015"/>
    <w:rsid w:val="00B22407"/>
    <w:rsid w:val="00B23626"/>
    <w:rsid w:val="00B23F84"/>
    <w:rsid w:val="00B243BE"/>
    <w:rsid w:val="00B24648"/>
    <w:rsid w:val="00B24734"/>
    <w:rsid w:val="00B25AB2"/>
    <w:rsid w:val="00B2642A"/>
    <w:rsid w:val="00B26434"/>
    <w:rsid w:val="00B26F1A"/>
    <w:rsid w:val="00B279CE"/>
    <w:rsid w:val="00B30892"/>
    <w:rsid w:val="00B30EF4"/>
    <w:rsid w:val="00B31140"/>
    <w:rsid w:val="00B32574"/>
    <w:rsid w:val="00B32DC9"/>
    <w:rsid w:val="00B340B3"/>
    <w:rsid w:val="00B34462"/>
    <w:rsid w:val="00B34953"/>
    <w:rsid w:val="00B35293"/>
    <w:rsid w:val="00B363AB"/>
    <w:rsid w:val="00B3663A"/>
    <w:rsid w:val="00B36F0D"/>
    <w:rsid w:val="00B37077"/>
    <w:rsid w:val="00B37253"/>
    <w:rsid w:val="00B40A8C"/>
    <w:rsid w:val="00B41582"/>
    <w:rsid w:val="00B43263"/>
    <w:rsid w:val="00B442B9"/>
    <w:rsid w:val="00B4498C"/>
    <w:rsid w:val="00B4512C"/>
    <w:rsid w:val="00B45374"/>
    <w:rsid w:val="00B455B9"/>
    <w:rsid w:val="00B46318"/>
    <w:rsid w:val="00B464F1"/>
    <w:rsid w:val="00B478C9"/>
    <w:rsid w:val="00B479D0"/>
    <w:rsid w:val="00B47D3D"/>
    <w:rsid w:val="00B50146"/>
    <w:rsid w:val="00B51EF4"/>
    <w:rsid w:val="00B51F38"/>
    <w:rsid w:val="00B52CBB"/>
    <w:rsid w:val="00B52FAE"/>
    <w:rsid w:val="00B53352"/>
    <w:rsid w:val="00B535CA"/>
    <w:rsid w:val="00B550BF"/>
    <w:rsid w:val="00B55D7F"/>
    <w:rsid w:val="00B55E2A"/>
    <w:rsid w:val="00B55EB2"/>
    <w:rsid w:val="00B56A8D"/>
    <w:rsid w:val="00B5793A"/>
    <w:rsid w:val="00B60CE4"/>
    <w:rsid w:val="00B61538"/>
    <w:rsid w:val="00B61545"/>
    <w:rsid w:val="00B62087"/>
    <w:rsid w:val="00B64BFD"/>
    <w:rsid w:val="00B65078"/>
    <w:rsid w:val="00B65456"/>
    <w:rsid w:val="00B66121"/>
    <w:rsid w:val="00B664BF"/>
    <w:rsid w:val="00B6798E"/>
    <w:rsid w:val="00B71700"/>
    <w:rsid w:val="00B717BE"/>
    <w:rsid w:val="00B71909"/>
    <w:rsid w:val="00B737A4"/>
    <w:rsid w:val="00B753E8"/>
    <w:rsid w:val="00B7664F"/>
    <w:rsid w:val="00B76A5C"/>
    <w:rsid w:val="00B76F1F"/>
    <w:rsid w:val="00B77879"/>
    <w:rsid w:val="00B77CB3"/>
    <w:rsid w:val="00B80151"/>
    <w:rsid w:val="00B80BCD"/>
    <w:rsid w:val="00B813B4"/>
    <w:rsid w:val="00B81859"/>
    <w:rsid w:val="00B83E70"/>
    <w:rsid w:val="00B84076"/>
    <w:rsid w:val="00B840B6"/>
    <w:rsid w:val="00B846F4"/>
    <w:rsid w:val="00B84C69"/>
    <w:rsid w:val="00B85044"/>
    <w:rsid w:val="00B85824"/>
    <w:rsid w:val="00B85DA4"/>
    <w:rsid w:val="00B8613D"/>
    <w:rsid w:val="00B861AA"/>
    <w:rsid w:val="00B86A9A"/>
    <w:rsid w:val="00B90106"/>
    <w:rsid w:val="00B91A6D"/>
    <w:rsid w:val="00B91F60"/>
    <w:rsid w:val="00B92131"/>
    <w:rsid w:val="00B92619"/>
    <w:rsid w:val="00B93BD1"/>
    <w:rsid w:val="00B93EA3"/>
    <w:rsid w:val="00B942D8"/>
    <w:rsid w:val="00B945DA"/>
    <w:rsid w:val="00B948D2"/>
    <w:rsid w:val="00B94FA0"/>
    <w:rsid w:val="00B9505F"/>
    <w:rsid w:val="00B95811"/>
    <w:rsid w:val="00B959BC"/>
    <w:rsid w:val="00B95D15"/>
    <w:rsid w:val="00B9656C"/>
    <w:rsid w:val="00B96C88"/>
    <w:rsid w:val="00B9733C"/>
    <w:rsid w:val="00BA0A6F"/>
    <w:rsid w:val="00BA0BC1"/>
    <w:rsid w:val="00BA1F78"/>
    <w:rsid w:val="00BA247A"/>
    <w:rsid w:val="00BA2542"/>
    <w:rsid w:val="00BA30C8"/>
    <w:rsid w:val="00BA3A24"/>
    <w:rsid w:val="00BA4F2A"/>
    <w:rsid w:val="00BA616E"/>
    <w:rsid w:val="00BA6382"/>
    <w:rsid w:val="00BA6AEE"/>
    <w:rsid w:val="00BA6F2B"/>
    <w:rsid w:val="00BB1143"/>
    <w:rsid w:val="00BB2494"/>
    <w:rsid w:val="00BB2598"/>
    <w:rsid w:val="00BB3F10"/>
    <w:rsid w:val="00BB5876"/>
    <w:rsid w:val="00BB5C5A"/>
    <w:rsid w:val="00BB714F"/>
    <w:rsid w:val="00BB7341"/>
    <w:rsid w:val="00BB7F1B"/>
    <w:rsid w:val="00BC0A4D"/>
    <w:rsid w:val="00BC0C3E"/>
    <w:rsid w:val="00BC23C2"/>
    <w:rsid w:val="00BC23C5"/>
    <w:rsid w:val="00BC40CF"/>
    <w:rsid w:val="00BC5018"/>
    <w:rsid w:val="00BC5346"/>
    <w:rsid w:val="00BC554D"/>
    <w:rsid w:val="00BC5CD8"/>
    <w:rsid w:val="00BC5E1C"/>
    <w:rsid w:val="00BC64C8"/>
    <w:rsid w:val="00BC667B"/>
    <w:rsid w:val="00BC696F"/>
    <w:rsid w:val="00BD1194"/>
    <w:rsid w:val="00BD1B87"/>
    <w:rsid w:val="00BD2D41"/>
    <w:rsid w:val="00BD3F68"/>
    <w:rsid w:val="00BD5B50"/>
    <w:rsid w:val="00BD6970"/>
    <w:rsid w:val="00BE00BD"/>
    <w:rsid w:val="00BE02A8"/>
    <w:rsid w:val="00BE40E5"/>
    <w:rsid w:val="00BE4F04"/>
    <w:rsid w:val="00BF0357"/>
    <w:rsid w:val="00BF07E5"/>
    <w:rsid w:val="00BF0B8B"/>
    <w:rsid w:val="00BF0BBD"/>
    <w:rsid w:val="00BF249E"/>
    <w:rsid w:val="00BF2CA6"/>
    <w:rsid w:val="00BF361A"/>
    <w:rsid w:val="00BF3A98"/>
    <w:rsid w:val="00BF4395"/>
    <w:rsid w:val="00BF48E2"/>
    <w:rsid w:val="00BF5014"/>
    <w:rsid w:val="00BF62AB"/>
    <w:rsid w:val="00BF6B44"/>
    <w:rsid w:val="00BF7105"/>
    <w:rsid w:val="00C00BEE"/>
    <w:rsid w:val="00C015AC"/>
    <w:rsid w:val="00C023B7"/>
    <w:rsid w:val="00C0294A"/>
    <w:rsid w:val="00C02EF6"/>
    <w:rsid w:val="00C03724"/>
    <w:rsid w:val="00C045DE"/>
    <w:rsid w:val="00C04721"/>
    <w:rsid w:val="00C05EC4"/>
    <w:rsid w:val="00C06499"/>
    <w:rsid w:val="00C065B6"/>
    <w:rsid w:val="00C06DF7"/>
    <w:rsid w:val="00C06EBA"/>
    <w:rsid w:val="00C11391"/>
    <w:rsid w:val="00C11BDA"/>
    <w:rsid w:val="00C11D0A"/>
    <w:rsid w:val="00C12100"/>
    <w:rsid w:val="00C122E4"/>
    <w:rsid w:val="00C137F0"/>
    <w:rsid w:val="00C147F7"/>
    <w:rsid w:val="00C1583C"/>
    <w:rsid w:val="00C15AC9"/>
    <w:rsid w:val="00C15F96"/>
    <w:rsid w:val="00C165D8"/>
    <w:rsid w:val="00C16BD2"/>
    <w:rsid w:val="00C1758D"/>
    <w:rsid w:val="00C17625"/>
    <w:rsid w:val="00C2030C"/>
    <w:rsid w:val="00C21C9C"/>
    <w:rsid w:val="00C222FD"/>
    <w:rsid w:val="00C2262A"/>
    <w:rsid w:val="00C2364A"/>
    <w:rsid w:val="00C23C7D"/>
    <w:rsid w:val="00C23F75"/>
    <w:rsid w:val="00C25A4F"/>
    <w:rsid w:val="00C262C6"/>
    <w:rsid w:val="00C27980"/>
    <w:rsid w:val="00C32678"/>
    <w:rsid w:val="00C34A5B"/>
    <w:rsid w:val="00C351F9"/>
    <w:rsid w:val="00C3598A"/>
    <w:rsid w:val="00C35A88"/>
    <w:rsid w:val="00C367CE"/>
    <w:rsid w:val="00C36CEB"/>
    <w:rsid w:val="00C36D17"/>
    <w:rsid w:val="00C3731C"/>
    <w:rsid w:val="00C37945"/>
    <w:rsid w:val="00C379AF"/>
    <w:rsid w:val="00C37EB4"/>
    <w:rsid w:val="00C40709"/>
    <w:rsid w:val="00C40F3A"/>
    <w:rsid w:val="00C42C4A"/>
    <w:rsid w:val="00C42DDE"/>
    <w:rsid w:val="00C436D3"/>
    <w:rsid w:val="00C46653"/>
    <w:rsid w:val="00C46A20"/>
    <w:rsid w:val="00C46BAC"/>
    <w:rsid w:val="00C46F4E"/>
    <w:rsid w:val="00C501F8"/>
    <w:rsid w:val="00C5032E"/>
    <w:rsid w:val="00C50972"/>
    <w:rsid w:val="00C50F30"/>
    <w:rsid w:val="00C510D7"/>
    <w:rsid w:val="00C516E8"/>
    <w:rsid w:val="00C51DE1"/>
    <w:rsid w:val="00C5255F"/>
    <w:rsid w:val="00C52CDC"/>
    <w:rsid w:val="00C52F06"/>
    <w:rsid w:val="00C5325D"/>
    <w:rsid w:val="00C534E3"/>
    <w:rsid w:val="00C5399B"/>
    <w:rsid w:val="00C544F8"/>
    <w:rsid w:val="00C54E45"/>
    <w:rsid w:val="00C558A7"/>
    <w:rsid w:val="00C570B6"/>
    <w:rsid w:val="00C60F92"/>
    <w:rsid w:val="00C61216"/>
    <w:rsid w:val="00C628B0"/>
    <w:rsid w:val="00C63135"/>
    <w:rsid w:val="00C645E0"/>
    <w:rsid w:val="00C64B04"/>
    <w:rsid w:val="00C65BE3"/>
    <w:rsid w:val="00C65BEB"/>
    <w:rsid w:val="00C66577"/>
    <w:rsid w:val="00C7073C"/>
    <w:rsid w:val="00C7158D"/>
    <w:rsid w:val="00C719A6"/>
    <w:rsid w:val="00C720C8"/>
    <w:rsid w:val="00C73A28"/>
    <w:rsid w:val="00C73AFB"/>
    <w:rsid w:val="00C73DC0"/>
    <w:rsid w:val="00C73E5D"/>
    <w:rsid w:val="00C745C8"/>
    <w:rsid w:val="00C74732"/>
    <w:rsid w:val="00C75303"/>
    <w:rsid w:val="00C75342"/>
    <w:rsid w:val="00C76B3A"/>
    <w:rsid w:val="00C77A0D"/>
    <w:rsid w:val="00C80AFC"/>
    <w:rsid w:val="00C82387"/>
    <w:rsid w:val="00C824A0"/>
    <w:rsid w:val="00C826C8"/>
    <w:rsid w:val="00C82829"/>
    <w:rsid w:val="00C832FF"/>
    <w:rsid w:val="00C83A3E"/>
    <w:rsid w:val="00C83D1B"/>
    <w:rsid w:val="00C83D88"/>
    <w:rsid w:val="00C842A0"/>
    <w:rsid w:val="00C8515C"/>
    <w:rsid w:val="00C86036"/>
    <w:rsid w:val="00C864DF"/>
    <w:rsid w:val="00C90617"/>
    <w:rsid w:val="00C90704"/>
    <w:rsid w:val="00C9077F"/>
    <w:rsid w:val="00C9108E"/>
    <w:rsid w:val="00C92D7C"/>
    <w:rsid w:val="00C92FEE"/>
    <w:rsid w:val="00C933BE"/>
    <w:rsid w:val="00C93BD6"/>
    <w:rsid w:val="00C95604"/>
    <w:rsid w:val="00C95F5E"/>
    <w:rsid w:val="00C964C8"/>
    <w:rsid w:val="00C967E2"/>
    <w:rsid w:val="00C968DC"/>
    <w:rsid w:val="00C97892"/>
    <w:rsid w:val="00C97C8F"/>
    <w:rsid w:val="00C97CF0"/>
    <w:rsid w:val="00CA0D21"/>
    <w:rsid w:val="00CA12DE"/>
    <w:rsid w:val="00CA1691"/>
    <w:rsid w:val="00CA1E91"/>
    <w:rsid w:val="00CA1F30"/>
    <w:rsid w:val="00CA2FC8"/>
    <w:rsid w:val="00CA3489"/>
    <w:rsid w:val="00CA41A6"/>
    <w:rsid w:val="00CA4261"/>
    <w:rsid w:val="00CA5DEB"/>
    <w:rsid w:val="00CA6253"/>
    <w:rsid w:val="00CA667F"/>
    <w:rsid w:val="00CA68A2"/>
    <w:rsid w:val="00CA71C8"/>
    <w:rsid w:val="00CB02C0"/>
    <w:rsid w:val="00CB1689"/>
    <w:rsid w:val="00CB1A70"/>
    <w:rsid w:val="00CB2C14"/>
    <w:rsid w:val="00CB33F1"/>
    <w:rsid w:val="00CB3B0E"/>
    <w:rsid w:val="00CB49FD"/>
    <w:rsid w:val="00CB4C79"/>
    <w:rsid w:val="00CB538A"/>
    <w:rsid w:val="00CB6014"/>
    <w:rsid w:val="00CB6362"/>
    <w:rsid w:val="00CB74C0"/>
    <w:rsid w:val="00CB76AF"/>
    <w:rsid w:val="00CB7B66"/>
    <w:rsid w:val="00CB7E24"/>
    <w:rsid w:val="00CC0A11"/>
    <w:rsid w:val="00CC12A2"/>
    <w:rsid w:val="00CC1E61"/>
    <w:rsid w:val="00CC2409"/>
    <w:rsid w:val="00CC33DA"/>
    <w:rsid w:val="00CC50A9"/>
    <w:rsid w:val="00CC523B"/>
    <w:rsid w:val="00CC63FF"/>
    <w:rsid w:val="00CC6E74"/>
    <w:rsid w:val="00CD175F"/>
    <w:rsid w:val="00CD23ED"/>
    <w:rsid w:val="00CD3A76"/>
    <w:rsid w:val="00CD4D38"/>
    <w:rsid w:val="00CD5480"/>
    <w:rsid w:val="00CE0C0F"/>
    <w:rsid w:val="00CE0CC1"/>
    <w:rsid w:val="00CE1706"/>
    <w:rsid w:val="00CE49BA"/>
    <w:rsid w:val="00CE4B30"/>
    <w:rsid w:val="00CE5212"/>
    <w:rsid w:val="00CE5763"/>
    <w:rsid w:val="00CE5957"/>
    <w:rsid w:val="00CE5AB1"/>
    <w:rsid w:val="00CE6C54"/>
    <w:rsid w:val="00CF0E6A"/>
    <w:rsid w:val="00CF13DB"/>
    <w:rsid w:val="00CF16EA"/>
    <w:rsid w:val="00CF23B7"/>
    <w:rsid w:val="00CF25CF"/>
    <w:rsid w:val="00CF42CE"/>
    <w:rsid w:val="00CF436D"/>
    <w:rsid w:val="00CF5274"/>
    <w:rsid w:val="00CF53E8"/>
    <w:rsid w:val="00CF5826"/>
    <w:rsid w:val="00CF5BA7"/>
    <w:rsid w:val="00CF5FC2"/>
    <w:rsid w:val="00CF62A7"/>
    <w:rsid w:val="00CF631C"/>
    <w:rsid w:val="00CF63F3"/>
    <w:rsid w:val="00CF6416"/>
    <w:rsid w:val="00CF7C71"/>
    <w:rsid w:val="00CF7FBB"/>
    <w:rsid w:val="00D008C4"/>
    <w:rsid w:val="00D02563"/>
    <w:rsid w:val="00D03AAE"/>
    <w:rsid w:val="00D04178"/>
    <w:rsid w:val="00D04929"/>
    <w:rsid w:val="00D056B8"/>
    <w:rsid w:val="00D06145"/>
    <w:rsid w:val="00D064D9"/>
    <w:rsid w:val="00D0664B"/>
    <w:rsid w:val="00D0728C"/>
    <w:rsid w:val="00D12E92"/>
    <w:rsid w:val="00D14441"/>
    <w:rsid w:val="00D14C78"/>
    <w:rsid w:val="00D1528B"/>
    <w:rsid w:val="00D16A74"/>
    <w:rsid w:val="00D16A84"/>
    <w:rsid w:val="00D16DC0"/>
    <w:rsid w:val="00D1770F"/>
    <w:rsid w:val="00D2017C"/>
    <w:rsid w:val="00D2036A"/>
    <w:rsid w:val="00D219BB"/>
    <w:rsid w:val="00D23498"/>
    <w:rsid w:val="00D240D1"/>
    <w:rsid w:val="00D2447A"/>
    <w:rsid w:val="00D24B19"/>
    <w:rsid w:val="00D250E4"/>
    <w:rsid w:val="00D25735"/>
    <w:rsid w:val="00D2638D"/>
    <w:rsid w:val="00D26688"/>
    <w:rsid w:val="00D26858"/>
    <w:rsid w:val="00D26B34"/>
    <w:rsid w:val="00D270A2"/>
    <w:rsid w:val="00D313EA"/>
    <w:rsid w:val="00D31CCA"/>
    <w:rsid w:val="00D324A4"/>
    <w:rsid w:val="00D32768"/>
    <w:rsid w:val="00D329B5"/>
    <w:rsid w:val="00D34785"/>
    <w:rsid w:val="00D3489C"/>
    <w:rsid w:val="00D34A15"/>
    <w:rsid w:val="00D36FDC"/>
    <w:rsid w:val="00D40D31"/>
    <w:rsid w:val="00D41314"/>
    <w:rsid w:val="00D41831"/>
    <w:rsid w:val="00D4292E"/>
    <w:rsid w:val="00D430A6"/>
    <w:rsid w:val="00D43537"/>
    <w:rsid w:val="00D4370E"/>
    <w:rsid w:val="00D43E4E"/>
    <w:rsid w:val="00D442C0"/>
    <w:rsid w:val="00D45998"/>
    <w:rsid w:val="00D45DB1"/>
    <w:rsid w:val="00D467DF"/>
    <w:rsid w:val="00D46F23"/>
    <w:rsid w:val="00D47C99"/>
    <w:rsid w:val="00D50233"/>
    <w:rsid w:val="00D5253C"/>
    <w:rsid w:val="00D53AAF"/>
    <w:rsid w:val="00D542A3"/>
    <w:rsid w:val="00D5567B"/>
    <w:rsid w:val="00D55FD5"/>
    <w:rsid w:val="00D560ED"/>
    <w:rsid w:val="00D56513"/>
    <w:rsid w:val="00D56B74"/>
    <w:rsid w:val="00D6092A"/>
    <w:rsid w:val="00D61301"/>
    <w:rsid w:val="00D61B30"/>
    <w:rsid w:val="00D623C7"/>
    <w:rsid w:val="00D6274F"/>
    <w:rsid w:val="00D643DC"/>
    <w:rsid w:val="00D651A4"/>
    <w:rsid w:val="00D651B7"/>
    <w:rsid w:val="00D66835"/>
    <w:rsid w:val="00D66961"/>
    <w:rsid w:val="00D66987"/>
    <w:rsid w:val="00D6737C"/>
    <w:rsid w:val="00D67876"/>
    <w:rsid w:val="00D67EB1"/>
    <w:rsid w:val="00D701EC"/>
    <w:rsid w:val="00D70FD5"/>
    <w:rsid w:val="00D71855"/>
    <w:rsid w:val="00D7193B"/>
    <w:rsid w:val="00D71EE1"/>
    <w:rsid w:val="00D71F6D"/>
    <w:rsid w:val="00D72772"/>
    <w:rsid w:val="00D73120"/>
    <w:rsid w:val="00D7316C"/>
    <w:rsid w:val="00D732AD"/>
    <w:rsid w:val="00D74392"/>
    <w:rsid w:val="00D766DA"/>
    <w:rsid w:val="00D80504"/>
    <w:rsid w:val="00D80B0C"/>
    <w:rsid w:val="00D811E6"/>
    <w:rsid w:val="00D81402"/>
    <w:rsid w:val="00D82083"/>
    <w:rsid w:val="00D821B2"/>
    <w:rsid w:val="00D8275C"/>
    <w:rsid w:val="00D83625"/>
    <w:rsid w:val="00D85352"/>
    <w:rsid w:val="00D87438"/>
    <w:rsid w:val="00D90FD2"/>
    <w:rsid w:val="00D923D9"/>
    <w:rsid w:val="00D929FA"/>
    <w:rsid w:val="00D9348A"/>
    <w:rsid w:val="00D9402E"/>
    <w:rsid w:val="00D94990"/>
    <w:rsid w:val="00D9514F"/>
    <w:rsid w:val="00D95896"/>
    <w:rsid w:val="00D96212"/>
    <w:rsid w:val="00D96243"/>
    <w:rsid w:val="00D97341"/>
    <w:rsid w:val="00D97D97"/>
    <w:rsid w:val="00DA036C"/>
    <w:rsid w:val="00DA0829"/>
    <w:rsid w:val="00DA0990"/>
    <w:rsid w:val="00DA0BC1"/>
    <w:rsid w:val="00DA0EC5"/>
    <w:rsid w:val="00DA2137"/>
    <w:rsid w:val="00DA5248"/>
    <w:rsid w:val="00DA5F73"/>
    <w:rsid w:val="00DA648A"/>
    <w:rsid w:val="00DA6FF6"/>
    <w:rsid w:val="00DB0179"/>
    <w:rsid w:val="00DB0347"/>
    <w:rsid w:val="00DB20FF"/>
    <w:rsid w:val="00DB3E5B"/>
    <w:rsid w:val="00DB7C28"/>
    <w:rsid w:val="00DC07E3"/>
    <w:rsid w:val="00DC3543"/>
    <w:rsid w:val="00DC3718"/>
    <w:rsid w:val="00DC37BF"/>
    <w:rsid w:val="00DC600C"/>
    <w:rsid w:val="00DC6CC9"/>
    <w:rsid w:val="00DC715B"/>
    <w:rsid w:val="00DC79F8"/>
    <w:rsid w:val="00DD1166"/>
    <w:rsid w:val="00DD118E"/>
    <w:rsid w:val="00DD1335"/>
    <w:rsid w:val="00DD360C"/>
    <w:rsid w:val="00DD4016"/>
    <w:rsid w:val="00DD57A5"/>
    <w:rsid w:val="00DD5E56"/>
    <w:rsid w:val="00DD5FA2"/>
    <w:rsid w:val="00DD7502"/>
    <w:rsid w:val="00DD7C5D"/>
    <w:rsid w:val="00DE0237"/>
    <w:rsid w:val="00DE1D15"/>
    <w:rsid w:val="00DE2361"/>
    <w:rsid w:val="00DE2FDD"/>
    <w:rsid w:val="00DE3B88"/>
    <w:rsid w:val="00DE456E"/>
    <w:rsid w:val="00DE465B"/>
    <w:rsid w:val="00DE4D33"/>
    <w:rsid w:val="00DE4FAB"/>
    <w:rsid w:val="00DE5181"/>
    <w:rsid w:val="00DE57AA"/>
    <w:rsid w:val="00DE6AB0"/>
    <w:rsid w:val="00DE74B0"/>
    <w:rsid w:val="00DE7B51"/>
    <w:rsid w:val="00DF045F"/>
    <w:rsid w:val="00DF1240"/>
    <w:rsid w:val="00DF16CD"/>
    <w:rsid w:val="00DF2884"/>
    <w:rsid w:val="00DF2D9E"/>
    <w:rsid w:val="00DF3873"/>
    <w:rsid w:val="00DF48BA"/>
    <w:rsid w:val="00DF6184"/>
    <w:rsid w:val="00DF63DA"/>
    <w:rsid w:val="00DF653E"/>
    <w:rsid w:val="00DF6889"/>
    <w:rsid w:val="00DF6C1C"/>
    <w:rsid w:val="00DF753F"/>
    <w:rsid w:val="00DF7B59"/>
    <w:rsid w:val="00E00536"/>
    <w:rsid w:val="00E0124E"/>
    <w:rsid w:val="00E0199C"/>
    <w:rsid w:val="00E03144"/>
    <w:rsid w:val="00E03E0E"/>
    <w:rsid w:val="00E048C9"/>
    <w:rsid w:val="00E0492C"/>
    <w:rsid w:val="00E0495A"/>
    <w:rsid w:val="00E077D5"/>
    <w:rsid w:val="00E07EF6"/>
    <w:rsid w:val="00E1083D"/>
    <w:rsid w:val="00E1097D"/>
    <w:rsid w:val="00E127EE"/>
    <w:rsid w:val="00E138FD"/>
    <w:rsid w:val="00E144B8"/>
    <w:rsid w:val="00E1470B"/>
    <w:rsid w:val="00E16200"/>
    <w:rsid w:val="00E17804"/>
    <w:rsid w:val="00E1797C"/>
    <w:rsid w:val="00E207E7"/>
    <w:rsid w:val="00E20C0C"/>
    <w:rsid w:val="00E211D5"/>
    <w:rsid w:val="00E216F2"/>
    <w:rsid w:val="00E224BE"/>
    <w:rsid w:val="00E22F77"/>
    <w:rsid w:val="00E23C44"/>
    <w:rsid w:val="00E24B4C"/>
    <w:rsid w:val="00E250DD"/>
    <w:rsid w:val="00E2524D"/>
    <w:rsid w:val="00E261F7"/>
    <w:rsid w:val="00E27354"/>
    <w:rsid w:val="00E276B5"/>
    <w:rsid w:val="00E27F6E"/>
    <w:rsid w:val="00E31304"/>
    <w:rsid w:val="00E31732"/>
    <w:rsid w:val="00E31A81"/>
    <w:rsid w:val="00E32775"/>
    <w:rsid w:val="00E32B91"/>
    <w:rsid w:val="00E34427"/>
    <w:rsid w:val="00E3447E"/>
    <w:rsid w:val="00E34511"/>
    <w:rsid w:val="00E34F97"/>
    <w:rsid w:val="00E36730"/>
    <w:rsid w:val="00E371DE"/>
    <w:rsid w:val="00E40350"/>
    <w:rsid w:val="00E404FE"/>
    <w:rsid w:val="00E40D21"/>
    <w:rsid w:val="00E41C5D"/>
    <w:rsid w:val="00E41E4B"/>
    <w:rsid w:val="00E44F15"/>
    <w:rsid w:val="00E450EA"/>
    <w:rsid w:val="00E4512E"/>
    <w:rsid w:val="00E4515D"/>
    <w:rsid w:val="00E45B5F"/>
    <w:rsid w:val="00E47A02"/>
    <w:rsid w:val="00E47A32"/>
    <w:rsid w:val="00E47F06"/>
    <w:rsid w:val="00E507BF"/>
    <w:rsid w:val="00E50842"/>
    <w:rsid w:val="00E50B4C"/>
    <w:rsid w:val="00E50DF0"/>
    <w:rsid w:val="00E5332A"/>
    <w:rsid w:val="00E537FC"/>
    <w:rsid w:val="00E549B1"/>
    <w:rsid w:val="00E55EC4"/>
    <w:rsid w:val="00E5626D"/>
    <w:rsid w:val="00E563D1"/>
    <w:rsid w:val="00E571A5"/>
    <w:rsid w:val="00E57B08"/>
    <w:rsid w:val="00E60BDC"/>
    <w:rsid w:val="00E60BEC"/>
    <w:rsid w:val="00E626E6"/>
    <w:rsid w:val="00E63D5E"/>
    <w:rsid w:val="00E63DCC"/>
    <w:rsid w:val="00E6471D"/>
    <w:rsid w:val="00E64B6D"/>
    <w:rsid w:val="00E653B8"/>
    <w:rsid w:val="00E65A75"/>
    <w:rsid w:val="00E66239"/>
    <w:rsid w:val="00E66812"/>
    <w:rsid w:val="00E6766C"/>
    <w:rsid w:val="00E70902"/>
    <w:rsid w:val="00E70CEA"/>
    <w:rsid w:val="00E71284"/>
    <w:rsid w:val="00E72123"/>
    <w:rsid w:val="00E7216C"/>
    <w:rsid w:val="00E72349"/>
    <w:rsid w:val="00E7257D"/>
    <w:rsid w:val="00E725F0"/>
    <w:rsid w:val="00E7373B"/>
    <w:rsid w:val="00E73F0A"/>
    <w:rsid w:val="00E73FD4"/>
    <w:rsid w:val="00E7605D"/>
    <w:rsid w:val="00E7610F"/>
    <w:rsid w:val="00E76159"/>
    <w:rsid w:val="00E76535"/>
    <w:rsid w:val="00E80437"/>
    <w:rsid w:val="00E80664"/>
    <w:rsid w:val="00E82515"/>
    <w:rsid w:val="00E83604"/>
    <w:rsid w:val="00E84598"/>
    <w:rsid w:val="00E85000"/>
    <w:rsid w:val="00E85B4D"/>
    <w:rsid w:val="00E90323"/>
    <w:rsid w:val="00E910C2"/>
    <w:rsid w:val="00E92461"/>
    <w:rsid w:val="00E92FD0"/>
    <w:rsid w:val="00E93CE9"/>
    <w:rsid w:val="00E9458C"/>
    <w:rsid w:val="00E964AF"/>
    <w:rsid w:val="00E96DE0"/>
    <w:rsid w:val="00E970A4"/>
    <w:rsid w:val="00E97652"/>
    <w:rsid w:val="00E97907"/>
    <w:rsid w:val="00EA06F0"/>
    <w:rsid w:val="00EA18BC"/>
    <w:rsid w:val="00EA199A"/>
    <w:rsid w:val="00EA3484"/>
    <w:rsid w:val="00EA34BC"/>
    <w:rsid w:val="00EA3707"/>
    <w:rsid w:val="00EA43C2"/>
    <w:rsid w:val="00EA4C9F"/>
    <w:rsid w:val="00EA523B"/>
    <w:rsid w:val="00EA52D2"/>
    <w:rsid w:val="00EA7F8A"/>
    <w:rsid w:val="00EB21A3"/>
    <w:rsid w:val="00EB25E8"/>
    <w:rsid w:val="00EB35B5"/>
    <w:rsid w:val="00EB4043"/>
    <w:rsid w:val="00EB405D"/>
    <w:rsid w:val="00EB504C"/>
    <w:rsid w:val="00EB7322"/>
    <w:rsid w:val="00EB756F"/>
    <w:rsid w:val="00EC0B7B"/>
    <w:rsid w:val="00EC0C72"/>
    <w:rsid w:val="00EC1DAE"/>
    <w:rsid w:val="00EC26A2"/>
    <w:rsid w:val="00EC35AF"/>
    <w:rsid w:val="00EC7901"/>
    <w:rsid w:val="00EC7DE4"/>
    <w:rsid w:val="00ED02B0"/>
    <w:rsid w:val="00ED0AF8"/>
    <w:rsid w:val="00ED1591"/>
    <w:rsid w:val="00ED1BD7"/>
    <w:rsid w:val="00ED1C3E"/>
    <w:rsid w:val="00ED1DE9"/>
    <w:rsid w:val="00ED2835"/>
    <w:rsid w:val="00ED7CB5"/>
    <w:rsid w:val="00EE0635"/>
    <w:rsid w:val="00EE136E"/>
    <w:rsid w:val="00EE1BEF"/>
    <w:rsid w:val="00EE1D60"/>
    <w:rsid w:val="00EE23D3"/>
    <w:rsid w:val="00EE2879"/>
    <w:rsid w:val="00EE356F"/>
    <w:rsid w:val="00EE357D"/>
    <w:rsid w:val="00EE424B"/>
    <w:rsid w:val="00EE5805"/>
    <w:rsid w:val="00EF2129"/>
    <w:rsid w:val="00EF27C4"/>
    <w:rsid w:val="00EF2F9D"/>
    <w:rsid w:val="00EF39D6"/>
    <w:rsid w:val="00EF3C44"/>
    <w:rsid w:val="00EF42FA"/>
    <w:rsid w:val="00EF5D96"/>
    <w:rsid w:val="00EF64C2"/>
    <w:rsid w:val="00EF6A7D"/>
    <w:rsid w:val="00EF74B5"/>
    <w:rsid w:val="00F00601"/>
    <w:rsid w:val="00F00F78"/>
    <w:rsid w:val="00F01739"/>
    <w:rsid w:val="00F02843"/>
    <w:rsid w:val="00F029C4"/>
    <w:rsid w:val="00F034F3"/>
    <w:rsid w:val="00F03CDB"/>
    <w:rsid w:val="00F04F4B"/>
    <w:rsid w:val="00F05F91"/>
    <w:rsid w:val="00F06703"/>
    <w:rsid w:val="00F074CD"/>
    <w:rsid w:val="00F07F84"/>
    <w:rsid w:val="00F10D1E"/>
    <w:rsid w:val="00F10E93"/>
    <w:rsid w:val="00F11024"/>
    <w:rsid w:val="00F11381"/>
    <w:rsid w:val="00F11694"/>
    <w:rsid w:val="00F11725"/>
    <w:rsid w:val="00F11856"/>
    <w:rsid w:val="00F130AB"/>
    <w:rsid w:val="00F13134"/>
    <w:rsid w:val="00F135AD"/>
    <w:rsid w:val="00F13EC1"/>
    <w:rsid w:val="00F1479A"/>
    <w:rsid w:val="00F16CC1"/>
    <w:rsid w:val="00F21C39"/>
    <w:rsid w:val="00F221BB"/>
    <w:rsid w:val="00F222C8"/>
    <w:rsid w:val="00F235CB"/>
    <w:rsid w:val="00F25EB8"/>
    <w:rsid w:val="00F2633B"/>
    <w:rsid w:val="00F2652C"/>
    <w:rsid w:val="00F273E7"/>
    <w:rsid w:val="00F304E3"/>
    <w:rsid w:val="00F31892"/>
    <w:rsid w:val="00F32D51"/>
    <w:rsid w:val="00F33569"/>
    <w:rsid w:val="00F33771"/>
    <w:rsid w:val="00F33E9E"/>
    <w:rsid w:val="00F34C1C"/>
    <w:rsid w:val="00F35E9D"/>
    <w:rsid w:val="00F3620B"/>
    <w:rsid w:val="00F36CD2"/>
    <w:rsid w:val="00F40183"/>
    <w:rsid w:val="00F40233"/>
    <w:rsid w:val="00F4071C"/>
    <w:rsid w:val="00F40768"/>
    <w:rsid w:val="00F40A4A"/>
    <w:rsid w:val="00F41077"/>
    <w:rsid w:val="00F418F2"/>
    <w:rsid w:val="00F4238A"/>
    <w:rsid w:val="00F4402F"/>
    <w:rsid w:val="00F4433A"/>
    <w:rsid w:val="00F44806"/>
    <w:rsid w:val="00F45E51"/>
    <w:rsid w:val="00F50B61"/>
    <w:rsid w:val="00F50EFF"/>
    <w:rsid w:val="00F51FAF"/>
    <w:rsid w:val="00F52AB7"/>
    <w:rsid w:val="00F53E24"/>
    <w:rsid w:val="00F5627F"/>
    <w:rsid w:val="00F566F7"/>
    <w:rsid w:val="00F56798"/>
    <w:rsid w:val="00F56EFC"/>
    <w:rsid w:val="00F56F38"/>
    <w:rsid w:val="00F61735"/>
    <w:rsid w:val="00F619F7"/>
    <w:rsid w:val="00F61B55"/>
    <w:rsid w:val="00F63076"/>
    <w:rsid w:val="00F633CB"/>
    <w:rsid w:val="00F6448C"/>
    <w:rsid w:val="00F64DC5"/>
    <w:rsid w:val="00F64ECE"/>
    <w:rsid w:val="00F65AE9"/>
    <w:rsid w:val="00F67121"/>
    <w:rsid w:val="00F677C1"/>
    <w:rsid w:val="00F70E81"/>
    <w:rsid w:val="00F70E9A"/>
    <w:rsid w:val="00F73038"/>
    <w:rsid w:val="00F741D4"/>
    <w:rsid w:val="00F742C8"/>
    <w:rsid w:val="00F754BF"/>
    <w:rsid w:val="00F7557F"/>
    <w:rsid w:val="00F75B97"/>
    <w:rsid w:val="00F76335"/>
    <w:rsid w:val="00F77B7F"/>
    <w:rsid w:val="00F77B82"/>
    <w:rsid w:val="00F8114D"/>
    <w:rsid w:val="00F817B3"/>
    <w:rsid w:val="00F82879"/>
    <w:rsid w:val="00F82D21"/>
    <w:rsid w:val="00F85246"/>
    <w:rsid w:val="00F86146"/>
    <w:rsid w:val="00F867C1"/>
    <w:rsid w:val="00F86BA0"/>
    <w:rsid w:val="00F924AC"/>
    <w:rsid w:val="00F93173"/>
    <w:rsid w:val="00F94076"/>
    <w:rsid w:val="00F94ED7"/>
    <w:rsid w:val="00F95790"/>
    <w:rsid w:val="00F958F9"/>
    <w:rsid w:val="00F95F8F"/>
    <w:rsid w:val="00F96161"/>
    <w:rsid w:val="00FA04E7"/>
    <w:rsid w:val="00FA06EB"/>
    <w:rsid w:val="00FA0E0D"/>
    <w:rsid w:val="00FA0FB5"/>
    <w:rsid w:val="00FA13AC"/>
    <w:rsid w:val="00FA1618"/>
    <w:rsid w:val="00FA318C"/>
    <w:rsid w:val="00FA4783"/>
    <w:rsid w:val="00FA55E5"/>
    <w:rsid w:val="00FA7853"/>
    <w:rsid w:val="00FA798C"/>
    <w:rsid w:val="00FA7DC9"/>
    <w:rsid w:val="00FB0B56"/>
    <w:rsid w:val="00FB0E7D"/>
    <w:rsid w:val="00FB1A4F"/>
    <w:rsid w:val="00FB226A"/>
    <w:rsid w:val="00FB275F"/>
    <w:rsid w:val="00FB36B8"/>
    <w:rsid w:val="00FB4142"/>
    <w:rsid w:val="00FB4466"/>
    <w:rsid w:val="00FB4A49"/>
    <w:rsid w:val="00FB52FE"/>
    <w:rsid w:val="00FB5547"/>
    <w:rsid w:val="00FB6873"/>
    <w:rsid w:val="00FB6D3B"/>
    <w:rsid w:val="00FC0993"/>
    <w:rsid w:val="00FC1DC6"/>
    <w:rsid w:val="00FC2050"/>
    <w:rsid w:val="00FC26E9"/>
    <w:rsid w:val="00FC2C55"/>
    <w:rsid w:val="00FC2F10"/>
    <w:rsid w:val="00FC392E"/>
    <w:rsid w:val="00FC55CD"/>
    <w:rsid w:val="00FC5A8B"/>
    <w:rsid w:val="00FC77B0"/>
    <w:rsid w:val="00FD00FC"/>
    <w:rsid w:val="00FD0DC3"/>
    <w:rsid w:val="00FD1314"/>
    <w:rsid w:val="00FD1409"/>
    <w:rsid w:val="00FD23A8"/>
    <w:rsid w:val="00FD2702"/>
    <w:rsid w:val="00FD2DE4"/>
    <w:rsid w:val="00FD4537"/>
    <w:rsid w:val="00FD531E"/>
    <w:rsid w:val="00FD5A7C"/>
    <w:rsid w:val="00FD5B9F"/>
    <w:rsid w:val="00FD610E"/>
    <w:rsid w:val="00FD6D95"/>
    <w:rsid w:val="00FD7D63"/>
    <w:rsid w:val="00FD7F47"/>
    <w:rsid w:val="00FE0037"/>
    <w:rsid w:val="00FE5EB5"/>
    <w:rsid w:val="00FE6007"/>
    <w:rsid w:val="00FE6864"/>
    <w:rsid w:val="00FE6C16"/>
    <w:rsid w:val="00FF1ADF"/>
    <w:rsid w:val="00FF1D2E"/>
    <w:rsid w:val="00FF33AF"/>
    <w:rsid w:val="00FF3400"/>
    <w:rsid w:val="00FF421B"/>
    <w:rsid w:val="00FF6AA1"/>
    <w:rsid w:val="00FF73B0"/>
    <w:rsid w:val="00FF7498"/>
    <w:rsid w:val="012D3D22"/>
    <w:rsid w:val="01586BC0"/>
    <w:rsid w:val="02177F37"/>
    <w:rsid w:val="0286420B"/>
    <w:rsid w:val="02CD4695"/>
    <w:rsid w:val="03F67642"/>
    <w:rsid w:val="040320A5"/>
    <w:rsid w:val="0437F2E4"/>
    <w:rsid w:val="04A0ECB6"/>
    <w:rsid w:val="04A7E67E"/>
    <w:rsid w:val="0573A873"/>
    <w:rsid w:val="059AB5FA"/>
    <w:rsid w:val="06335147"/>
    <w:rsid w:val="07370EE7"/>
    <w:rsid w:val="0742F94E"/>
    <w:rsid w:val="07A5F270"/>
    <w:rsid w:val="085DC090"/>
    <w:rsid w:val="09706B07"/>
    <w:rsid w:val="0AC7E9F4"/>
    <w:rsid w:val="0AC8B37E"/>
    <w:rsid w:val="0C13A7B1"/>
    <w:rsid w:val="0CA94106"/>
    <w:rsid w:val="0D37DD51"/>
    <w:rsid w:val="0D74B3F1"/>
    <w:rsid w:val="0D8E592A"/>
    <w:rsid w:val="0DEDA5D2"/>
    <w:rsid w:val="0E1CC65F"/>
    <w:rsid w:val="0EA6FC65"/>
    <w:rsid w:val="0EF73D71"/>
    <w:rsid w:val="0FB5E79D"/>
    <w:rsid w:val="107BF1AB"/>
    <w:rsid w:val="1161CD4F"/>
    <w:rsid w:val="11A8017C"/>
    <w:rsid w:val="1251142A"/>
    <w:rsid w:val="12B46A48"/>
    <w:rsid w:val="14B1CAE3"/>
    <w:rsid w:val="1579ED90"/>
    <w:rsid w:val="15AA2E0A"/>
    <w:rsid w:val="164C3CAD"/>
    <w:rsid w:val="16646FFF"/>
    <w:rsid w:val="1667B47E"/>
    <w:rsid w:val="169108EE"/>
    <w:rsid w:val="16C026A2"/>
    <w:rsid w:val="16EC79A7"/>
    <w:rsid w:val="17091647"/>
    <w:rsid w:val="17371D86"/>
    <w:rsid w:val="17C942D9"/>
    <w:rsid w:val="17E057BA"/>
    <w:rsid w:val="17FC1AC4"/>
    <w:rsid w:val="1934A839"/>
    <w:rsid w:val="1A13AE5B"/>
    <w:rsid w:val="1A4806E1"/>
    <w:rsid w:val="1AA3A160"/>
    <w:rsid w:val="1B39ABF6"/>
    <w:rsid w:val="1BA9FCDA"/>
    <w:rsid w:val="1BABC0B3"/>
    <w:rsid w:val="1C001D37"/>
    <w:rsid w:val="1CE130A7"/>
    <w:rsid w:val="1D276D3B"/>
    <w:rsid w:val="1F0A8E2A"/>
    <w:rsid w:val="1F2C4D8B"/>
    <w:rsid w:val="1F4C5B4C"/>
    <w:rsid w:val="1F8EF540"/>
    <w:rsid w:val="20A5689A"/>
    <w:rsid w:val="2196BCA1"/>
    <w:rsid w:val="21E094DA"/>
    <w:rsid w:val="24294C98"/>
    <w:rsid w:val="25DA8BA4"/>
    <w:rsid w:val="26282F7F"/>
    <w:rsid w:val="2663FC6F"/>
    <w:rsid w:val="273BA32E"/>
    <w:rsid w:val="275CCC23"/>
    <w:rsid w:val="27669467"/>
    <w:rsid w:val="2768CCA9"/>
    <w:rsid w:val="2845BA31"/>
    <w:rsid w:val="28571542"/>
    <w:rsid w:val="285F62D1"/>
    <w:rsid w:val="289157AD"/>
    <w:rsid w:val="290965C2"/>
    <w:rsid w:val="2A0BD389"/>
    <w:rsid w:val="2A1EED92"/>
    <w:rsid w:val="2AB88328"/>
    <w:rsid w:val="2ACB66FF"/>
    <w:rsid w:val="2B798AEF"/>
    <w:rsid w:val="2BE89FE9"/>
    <w:rsid w:val="2BF2C664"/>
    <w:rsid w:val="2BFE96BB"/>
    <w:rsid w:val="2C8DE987"/>
    <w:rsid w:val="2C9F01AD"/>
    <w:rsid w:val="2CA75E92"/>
    <w:rsid w:val="2CC3A3A3"/>
    <w:rsid w:val="2CE21DFC"/>
    <w:rsid w:val="2D827091"/>
    <w:rsid w:val="2E204DFE"/>
    <w:rsid w:val="2EA8C990"/>
    <w:rsid w:val="2EE1C36D"/>
    <w:rsid w:val="30319F75"/>
    <w:rsid w:val="30EA65F3"/>
    <w:rsid w:val="30FAE3E5"/>
    <w:rsid w:val="3192449C"/>
    <w:rsid w:val="31C15EAE"/>
    <w:rsid w:val="322BA7A5"/>
    <w:rsid w:val="323ECB74"/>
    <w:rsid w:val="3240A391"/>
    <w:rsid w:val="3354EB8B"/>
    <w:rsid w:val="3435E2C2"/>
    <w:rsid w:val="3445ACC4"/>
    <w:rsid w:val="34DD63AB"/>
    <w:rsid w:val="3560D9EE"/>
    <w:rsid w:val="35BCE30E"/>
    <w:rsid w:val="3743C66B"/>
    <w:rsid w:val="375C75B7"/>
    <w:rsid w:val="3940D9E5"/>
    <w:rsid w:val="39CEA921"/>
    <w:rsid w:val="3A060A2D"/>
    <w:rsid w:val="3A093A54"/>
    <w:rsid w:val="3A70E04F"/>
    <w:rsid w:val="3BE30735"/>
    <w:rsid w:val="3C1151FA"/>
    <w:rsid w:val="3CC942C1"/>
    <w:rsid w:val="3CD49ECD"/>
    <w:rsid w:val="3D73D435"/>
    <w:rsid w:val="3F0C85AB"/>
    <w:rsid w:val="3F7B578F"/>
    <w:rsid w:val="3F85F99E"/>
    <w:rsid w:val="3FD31E4A"/>
    <w:rsid w:val="4005BCCB"/>
    <w:rsid w:val="40D9C3FD"/>
    <w:rsid w:val="40DB360F"/>
    <w:rsid w:val="40F9FB1D"/>
    <w:rsid w:val="410CE9FF"/>
    <w:rsid w:val="416F1101"/>
    <w:rsid w:val="43B0DFF4"/>
    <w:rsid w:val="43F51BF6"/>
    <w:rsid w:val="43FBE668"/>
    <w:rsid w:val="447A19DF"/>
    <w:rsid w:val="45F017C2"/>
    <w:rsid w:val="46F09444"/>
    <w:rsid w:val="48BA310D"/>
    <w:rsid w:val="4997AFCC"/>
    <w:rsid w:val="49EB6C9D"/>
    <w:rsid w:val="49F06ED4"/>
    <w:rsid w:val="49FE32AF"/>
    <w:rsid w:val="4A0037AE"/>
    <w:rsid w:val="4A491F0E"/>
    <w:rsid w:val="4A5BEF2C"/>
    <w:rsid w:val="4A5EAE58"/>
    <w:rsid w:val="4AB5923D"/>
    <w:rsid w:val="4AB69F39"/>
    <w:rsid w:val="4AC2FCAE"/>
    <w:rsid w:val="4AE79350"/>
    <w:rsid w:val="4B0C976F"/>
    <w:rsid w:val="4B5D8CC3"/>
    <w:rsid w:val="4B624D4C"/>
    <w:rsid w:val="4D00013F"/>
    <w:rsid w:val="4D585C81"/>
    <w:rsid w:val="4E3583FD"/>
    <w:rsid w:val="4EE04810"/>
    <w:rsid w:val="4F718AAF"/>
    <w:rsid w:val="4FC80ABD"/>
    <w:rsid w:val="4FD3C415"/>
    <w:rsid w:val="502059B1"/>
    <w:rsid w:val="50867529"/>
    <w:rsid w:val="50DA7E34"/>
    <w:rsid w:val="521D123F"/>
    <w:rsid w:val="5294ACCA"/>
    <w:rsid w:val="529D61BC"/>
    <w:rsid w:val="52BC3817"/>
    <w:rsid w:val="5430623E"/>
    <w:rsid w:val="543FA85D"/>
    <w:rsid w:val="54AC8506"/>
    <w:rsid w:val="557EB742"/>
    <w:rsid w:val="559D5B38"/>
    <w:rsid w:val="55D8505F"/>
    <w:rsid w:val="55E588CF"/>
    <w:rsid w:val="55FA6F51"/>
    <w:rsid w:val="56488BF0"/>
    <w:rsid w:val="57731CC1"/>
    <w:rsid w:val="588AF280"/>
    <w:rsid w:val="58952FF4"/>
    <w:rsid w:val="594D1AC7"/>
    <w:rsid w:val="59E0D1EB"/>
    <w:rsid w:val="5A6F74B3"/>
    <w:rsid w:val="5B468D81"/>
    <w:rsid w:val="5B68528B"/>
    <w:rsid w:val="5BC1C3AB"/>
    <w:rsid w:val="5C6385BD"/>
    <w:rsid w:val="5CE63615"/>
    <w:rsid w:val="5DAA0ED6"/>
    <w:rsid w:val="5DD4830A"/>
    <w:rsid w:val="5E249209"/>
    <w:rsid w:val="5E601B54"/>
    <w:rsid w:val="5E7A0B54"/>
    <w:rsid w:val="5ECD822F"/>
    <w:rsid w:val="5EE68C91"/>
    <w:rsid w:val="5EFFB676"/>
    <w:rsid w:val="603C4819"/>
    <w:rsid w:val="60D1A8A4"/>
    <w:rsid w:val="60EC8E59"/>
    <w:rsid w:val="612E4D5A"/>
    <w:rsid w:val="619DE8B8"/>
    <w:rsid w:val="61DDE89B"/>
    <w:rsid w:val="626A358F"/>
    <w:rsid w:val="6292B958"/>
    <w:rsid w:val="62F8608E"/>
    <w:rsid w:val="633B9CE3"/>
    <w:rsid w:val="6351BE2A"/>
    <w:rsid w:val="64CC7B93"/>
    <w:rsid w:val="64F03C18"/>
    <w:rsid w:val="651BFC45"/>
    <w:rsid w:val="663B6E22"/>
    <w:rsid w:val="6689EB58"/>
    <w:rsid w:val="66C79EFE"/>
    <w:rsid w:val="66D2200B"/>
    <w:rsid w:val="67A1B649"/>
    <w:rsid w:val="680DC914"/>
    <w:rsid w:val="681D15A2"/>
    <w:rsid w:val="69400BE4"/>
    <w:rsid w:val="6BB47F28"/>
    <w:rsid w:val="6C055132"/>
    <w:rsid w:val="6DB1AE4A"/>
    <w:rsid w:val="6DD6B7A5"/>
    <w:rsid w:val="6E30B347"/>
    <w:rsid w:val="6E71EE75"/>
    <w:rsid w:val="6ECD959D"/>
    <w:rsid w:val="6EFB1B26"/>
    <w:rsid w:val="6F5D72C6"/>
    <w:rsid w:val="6F73AF2A"/>
    <w:rsid w:val="6FAEA1D8"/>
    <w:rsid w:val="70AEF320"/>
    <w:rsid w:val="70DEE215"/>
    <w:rsid w:val="70E9F87F"/>
    <w:rsid w:val="70FFC0D1"/>
    <w:rsid w:val="71D1CD0E"/>
    <w:rsid w:val="71D68FC6"/>
    <w:rsid w:val="72351624"/>
    <w:rsid w:val="7270647E"/>
    <w:rsid w:val="736712C1"/>
    <w:rsid w:val="73725F55"/>
    <w:rsid w:val="73F5E2CA"/>
    <w:rsid w:val="744C9A2C"/>
    <w:rsid w:val="74859147"/>
    <w:rsid w:val="74BBDCFF"/>
    <w:rsid w:val="750465F6"/>
    <w:rsid w:val="759222BE"/>
    <w:rsid w:val="77AFDD0B"/>
    <w:rsid w:val="789B6FE1"/>
    <w:rsid w:val="78F92C26"/>
    <w:rsid w:val="79E6A5A9"/>
    <w:rsid w:val="7A1695B4"/>
    <w:rsid w:val="7A427AF1"/>
    <w:rsid w:val="7A62B9ED"/>
    <w:rsid w:val="7C60168F"/>
    <w:rsid w:val="7C9E0C70"/>
    <w:rsid w:val="7CBC7AFC"/>
    <w:rsid w:val="7D06AD5C"/>
    <w:rsid w:val="7D5A0903"/>
    <w:rsid w:val="7D71CF98"/>
    <w:rsid w:val="7EA0DFC0"/>
    <w:rsid w:val="7EC880B3"/>
    <w:rsid w:val="7F9F7234"/>
    <w:rsid w:val="7FE24EA7"/>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1d73ff"/>
    </o:shapedefaults>
    <o:shapelayout v:ext="edit">
      <o:idmap v:ext="edit" data="2"/>
    </o:shapelayout>
  </w:shapeDefaults>
  <w:decimalSymbol w:val="."/>
  <w:listSeparator w:val=","/>
  <w14:docId w14:val="60C1C54E"/>
  <w15:docId w15:val="{3452E07A-5A32-4C51-8F29-B4621883A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lsdException w:name="HTML Bottom of Form" w:semiHidden="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598"/>
    <w:rPr>
      <w:rFonts w:cs="Calibri"/>
      <w:color w:val="132A41" w:themeColor="accent2"/>
      <w:lang w:eastAsia="en-US"/>
    </w:rPr>
  </w:style>
  <w:style w:type="paragraph" w:styleId="Heading1">
    <w:name w:val="heading 1"/>
    <w:aliases w:val="Heading"/>
    <w:basedOn w:val="Normal"/>
    <w:next w:val="Normal"/>
    <w:link w:val="Heading1Char"/>
    <w:autoRedefine/>
    <w:uiPriority w:val="9"/>
    <w:qFormat/>
    <w:rsid w:val="00341971"/>
    <w:pPr>
      <w:keepNext/>
      <w:spacing w:before="240" w:after="60"/>
      <w:outlineLvl w:val="0"/>
    </w:pPr>
    <w:rPr>
      <w:b/>
      <w:bCs/>
      <w:color w:val="000000"/>
      <w:kern w:val="32"/>
      <w:sz w:val="40"/>
      <w:szCs w:val="40"/>
    </w:rPr>
  </w:style>
  <w:style w:type="paragraph" w:styleId="Heading2">
    <w:name w:val="heading 2"/>
    <w:aliases w:val="Sub Heading"/>
    <w:basedOn w:val="Normal"/>
    <w:next w:val="Normal"/>
    <w:link w:val="Heading2Char"/>
    <w:autoRedefine/>
    <w:uiPriority w:val="9"/>
    <w:qFormat/>
    <w:rsid w:val="00D16A84"/>
    <w:pPr>
      <w:keepNext/>
      <w:keepLines/>
      <w:numPr>
        <w:ilvl w:val="1"/>
        <w:numId w:val="23"/>
      </w:numPr>
      <w:spacing w:before="200"/>
      <w:outlineLvl w:val="1"/>
    </w:pPr>
    <w:rPr>
      <w:rFonts w:eastAsia="Times New Roman"/>
      <w:b/>
      <w:bCs/>
      <w:sz w:val="28"/>
      <w:szCs w:val="26"/>
    </w:rPr>
  </w:style>
  <w:style w:type="paragraph" w:styleId="Heading3">
    <w:name w:val="heading 3"/>
    <w:basedOn w:val="Heading2"/>
    <w:next w:val="Normal"/>
    <w:link w:val="Heading3Char"/>
    <w:uiPriority w:val="99"/>
    <w:rsid w:val="00FD0DC3"/>
    <w:pPr>
      <w:numPr>
        <w:numId w:val="22"/>
      </w:numPr>
      <w:outlineLvl w:val="2"/>
    </w:pPr>
    <w:rPr>
      <w:rFonts w:asciiTheme="minorHAnsi" w:hAnsiTheme="minorHAnsi" w:cs="Cambria"/>
      <w:color w:val="3210FC"/>
    </w:rPr>
  </w:style>
  <w:style w:type="paragraph" w:styleId="Heading4">
    <w:name w:val="heading 4"/>
    <w:basedOn w:val="Normal"/>
    <w:next w:val="Normal"/>
    <w:link w:val="Heading4Char"/>
    <w:uiPriority w:val="99"/>
    <w:rsid w:val="0067209C"/>
    <w:pPr>
      <w:keepNext/>
      <w:spacing w:before="240" w:after="60"/>
      <w:outlineLvl w:val="3"/>
    </w:pPr>
    <w:rPr>
      <w:b/>
      <w:bCs/>
      <w:sz w:val="28"/>
      <w:szCs w:val="28"/>
    </w:rPr>
  </w:style>
  <w:style w:type="paragraph" w:styleId="Heading5">
    <w:name w:val="heading 5"/>
    <w:basedOn w:val="Normal"/>
    <w:next w:val="Normal"/>
    <w:link w:val="Heading5Char"/>
    <w:uiPriority w:val="9"/>
    <w:unhideWhenUsed/>
    <w:rsid w:val="00D66835"/>
    <w:pPr>
      <w:keepNext/>
      <w:keepLines/>
      <w:spacing w:before="200"/>
      <w:outlineLvl w:val="4"/>
    </w:pPr>
    <w:rPr>
      <w:rFonts w:asciiTheme="majorHAnsi" w:eastAsiaTheme="majorEastAsia" w:hAnsiTheme="majorHAnsi" w:cstheme="majorBidi"/>
      <w:color w:val="0C4C84"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Char"/>
    <w:basedOn w:val="DefaultParagraphFont"/>
    <w:link w:val="Heading1"/>
    <w:uiPriority w:val="9"/>
    <w:rsid w:val="00341971"/>
    <w:rPr>
      <w:rFonts w:cs="Calibri"/>
      <w:b/>
      <w:bCs/>
      <w:color w:val="FFFFFF" w:themeColor="background1"/>
      <w:kern w:val="32"/>
      <w:sz w:val="40"/>
      <w:szCs w:val="40"/>
      <w:lang w:eastAsia="en-US"/>
    </w:rPr>
  </w:style>
  <w:style w:type="character" w:customStyle="1" w:styleId="Heading2Char">
    <w:name w:val="Heading 2 Char"/>
    <w:aliases w:val="Sub Heading Char"/>
    <w:basedOn w:val="DefaultParagraphFont"/>
    <w:link w:val="Heading2"/>
    <w:uiPriority w:val="9"/>
    <w:rsid w:val="00D16A84"/>
    <w:rPr>
      <w:rFonts w:eastAsia="Times New Roman" w:cs="Calibri"/>
      <w:b/>
      <w:bCs/>
      <w:color w:val="132A41" w:themeColor="accent2"/>
      <w:sz w:val="28"/>
      <w:szCs w:val="26"/>
      <w:lang w:eastAsia="en-US"/>
    </w:rPr>
  </w:style>
  <w:style w:type="character" w:customStyle="1" w:styleId="Heading3Char">
    <w:name w:val="Heading 3 Char"/>
    <w:basedOn w:val="DefaultParagraphFont"/>
    <w:link w:val="Heading3"/>
    <w:uiPriority w:val="99"/>
    <w:rsid w:val="00FD0DC3"/>
    <w:rPr>
      <w:rFonts w:asciiTheme="minorHAnsi" w:eastAsia="Times New Roman" w:hAnsiTheme="minorHAnsi" w:cs="Cambria"/>
      <w:b/>
      <w:bCs/>
      <w:color w:val="3210FC"/>
      <w:sz w:val="28"/>
      <w:szCs w:val="26"/>
      <w:lang w:eastAsia="en-US"/>
    </w:rPr>
  </w:style>
  <w:style w:type="character" w:customStyle="1" w:styleId="Heading4Char">
    <w:name w:val="Heading 4 Char"/>
    <w:basedOn w:val="DefaultParagraphFont"/>
    <w:link w:val="Heading4"/>
    <w:uiPriority w:val="99"/>
    <w:semiHidden/>
    <w:rsid w:val="003F04ED"/>
    <w:rPr>
      <w:rFonts w:ascii="Calibri" w:hAnsi="Calibri" w:cs="Calibri"/>
      <w:b/>
      <w:bCs/>
      <w:sz w:val="28"/>
      <w:szCs w:val="28"/>
      <w:lang w:eastAsia="en-US"/>
    </w:rPr>
  </w:style>
  <w:style w:type="paragraph" w:styleId="BalloonText">
    <w:name w:val="Balloon Text"/>
    <w:basedOn w:val="Normal"/>
    <w:link w:val="BalloonTextChar"/>
    <w:uiPriority w:val="99"/>
    <w:semiHidden/>
    <w:rsid w:val="00813A4E"/>
    <w:rPr>
      <w:rFonts w:ascii="Tahoma" w:hAnsi="Tahoma" w:cs="Tahoma"/>
      <w:sz w:val="16"/>
      <w:szCs w:val="16"/>
    </w:rPr>
  </w:style>
  <w:style w:type="character" w:customStyle="1" w:styleId="BalloonTextChar">
    <w:name w:val="Balloon Text Char"/>
    <w:basedOn w:val="DefaultParagraphFont"/>
    <w:link w:val="BalloonText"/>
    <w:uiPriority w:val="99"/>
    <w:semiHidden/>
    <w:rsid w:val="00813A4E"/>
    <w:rPr>
      <w:rFonts w:ascii="Tahoma" w:hAnsi="Tahoma" w:cs="Tahoma"/>
      <w:sz w:val="16"/>
      <w:szCs w:val="16"/>
    </w:rPr>
  </w:style>
  <w:style w:type="paragraph" w:styleId="Header">
    <w:name w:val="header"/>
    <w:basedOn w:val="Normal"/>
    <w:link w:val="HeaderChar"/>
    <w:uiPriority w:val="99"/>
    <w:semiHidden/>
    <w:rsid w:val="00DB20FF"/>
    <w:pPr>
      <w:tabs>
        <w:tab w:val="center" w:pos="4513"/>
        <w:tab w:val="right" w:pos="9026"/>
      </w:tabs>
    </w:pPr>
  </w:style>
  <w:style w:type="character" w:customStyle="1" w:styleId="HeaderChar">
    <w:name w:val="Header Char"/>
    <w:basedOn w:val="DefaultParagraphFont"/>
    <w:link w:val="Header"/>
    <w:uiPriority w:val="99"/>
    <w:semiHidden/>
    <w:rsid w:val="00DB20FF"/>
  </w:style>
  <w:style w:type="paragraph" w:styleId="Footer">
    <w:name w:val="footer"/>
    <w:basedOn w:val="Normal"/>
    <w:link w:val="FooterChar"/>
    <w:uiPriority w:val="99"/>
    <w:rsid w:val="00DB20FF"/>
    <w:pPr>
      <w:tabs>
        <w:tab w:val="center" w:pos="4513"/>
        <w:tab w:val="right" w:pos="9026"/>
      </w:tabs>
    </w:pPr>
  </w:style>
  <w:style w:type="character" w:customStyle="1" w:styleId="FooterChar">
    <w:name w:val="Footer Char"/>
    <w:basedOn w:val="DefaultParagraphFont"/>
    <w:link w:val="Footer"/>
    <w:uiPriority w:val="99"/>
    <w:rsid w:val="00DB20FF"/>
  </w:style>
  <w:style w:type="table" w:styleId="TableGrid">
    <w:name w:val="Table Grid"/>
    <w:aliases w:val="EE - Table - Grid,EE - Table Grid"/>
    <w:basedOn w:val="TableNormal"/>
    <w:uiPriority w:val="59"/>
    <w:rsid w:val="004518F5"/>
    <w:rPr>
      <w:rFonts w:cs="Calibri"/>
      <w:sz w:val="20"/>
      <w:szCs w:val="20"/>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character" w:styleId="Hyperlink">
    <w:name w:val="Hyperlink"/>
    <w:basedOn w:val="DefaultParagraphFont"/>
    <w:uiPriority w:val="99"/>
    <w:rsid w:val="00061CBC"/>
    <w:rPr>
      <w:color w:val="0000FF"/>
      <w:u w:val="single"/>
    </w:rPr>
  </w:style>
  <w:style w:type="character" w:styleId="FollowedHyperlink">
    <w:name w:val="FollowedHyperlink"/>
    <w:basedOn w:val="DefaultParagraphFont"/>
    <w:uiPriority w:val="99"/>
    <w:semiHidden/>
    <w:rsid w:val="00562B82"/>
    <w:rPr>
      <w:color w:val="800080"/>
      <w:u w:val="single"/>
    </w:rPr>
  </w:style>
  <w:style w:type="paragraph" w:styleId="ListParagraph">
    <w:name w:val="List Paragraph"/>
    <w:basedOn w:val="Normal"/>
    <w:link w:val="ListParagraphChar"/>
    <w:uiPriority w:val="34"/>
    <w:rsid w:val="00C00BEE"/>
    <w:pPr>
      <w:ind w:left="720"/>
      <w:contextualSpacing/>
    </w:pPr>
  </w:style>
  <w:style w:type="table" w:customStyle="1" w:styleId="LightList-Accent11">
    <w:name w:val="Light List - Accent 11"/>
    <w:uiPriority w:val="99"/>
    <w:rsid w:val="003C3DC8"/>
    <w:rPr>
      <w:rFonts w:cs="Calibri"/>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paragraph" w:styleId="z-TopofForm">
    <w:name w:val="HTML Top of Form"/>
    <w:basedOn w:val="Normal"/>
    <w:next w:val="Normal"/>
    <w:link w:val="z-TopofFormChar"/>
    <w:hidden/>
    <w:uiPriority w:val="99"/>
    <w:semiHidden/>
    <w:rsid w:val="002C227B"/>
    <w:pPr>
      <w:pBdr>
        <w:bottom w:val="single" w:sz="6" w:space="1" w:color="auto"/>
      </w:pBdr>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2C227B"/>
    <w:rPr>
      <w:rFonts w:ascii="Arial" w:hAnsi="Arial" w:cs="Arial"/>
      <w:vanish/>
      <w:sz w:val="16"/>
      <w:szCs w:val="16"/>
      <w:lang w:eastAsia="en-GB"/>
    </w:rPr>
  </w:style>
  <w:style w:type="paragraph" w:styleId="z-BottomofForm">
    <w:name w:val="HTML Bottom of Form"/>
    <w:basedOn w:val="Normal"/>
    <w:next w:val="Normal"/>
    <w:link w:val="z-BottomofFormChar"/>
    <w:hidden/>
    <w:uiPriority w:val="99"/>
    <w:rsid w:val="002C227B"/>
    <w:pPr>
      <w:pBdr>
        <w:top w:val="single" w:sz="6" w:space="1" w:color="auto"/>
      </w:pBdr>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rsid w:val="002C227B"/>
    <w:rPr>
      <w:rFonts w:ascii="Arial" w:hAnsi="Arial" w:cs="Arial"/>
      <w:vanish/>
      <w:sz w:val="16"/>
      <w:szCs w:val="16"/>
      <w:lang w:eastAsia="en-GB"/>
    </w:rPr>
  </w:style>
  <w:style w:type="table" w:styleId="LightList-Accent6">
    <w:name w:val="Light List Accent 6"/>
    <w:basedOn w:val="TableNormal"/>
    <w:uiPriority w:val="99"/>
    <w:rsid w:val="00D701EC"/>
    <w:rPr>
      <w:rFonts w:cs="Calibri"/>
      <w:sz w:val="20"/>
      <w:szCs w:val="2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pPr>
      <w:rPr>
        <w:b/>
        <w:bCs/>
        <w:color w:val="FFFFFF"/>
      </w:rPr>
      <w:tblPr/>
      <w:tcPr>
        <w:shd w:val="clear" w:color="auto" w:fill="F79646"/>
      </w:tcPr>
    </w:tblStylePr>
    <w:tblStylePr w:type="lastRow">
      <w:pPr>
        <w:spacing w:before="0" w:after="0"/>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List-Accent5">
    <w:name w:val="Light List Accent 5"/>
    <w:basedOn w:val="TableNormal"/>
    <w:uiPriority w:val="99"/>
    <w:rsid w:val="00BF2CA6"/>
    <w:rPr>
      <w:rFonts w:cs="Calibri"/>
      <w:sz w:val="20"/>
      <w:szCs w:val="2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pPr>
      <w:rPr>
        <w:b/>
        <w:bCs/>
        <w:color w:val="FFFFFF"/>
      </w:rPr>
      <w:tblPr/>
      <w:tcPr>
        <w:shd w:val="clear" w:color="auto" w:fill="4BACC6"/>
      </w:tcPr>
    </w:tblStylePr>
    <w:tblStylePr w:type="lastRow">
      <w:pPr>
        <w:spacing w:before="0" w:after="0"/>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2">
    <w:name w:val="Light List - Accent 12"/>
    <w:uiPriority w:val="99"/>
    <w:rsid w:val="00BF2CA6"/>
    <w:rPr>
      <w:rFonts w:cs="Calibri"/>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styleId="MediumGrid3-Accent1">
    <w:name w:val="Medium Grid 3 Accent 1"/>
    <w:basedOn w:val="TableNormal"/>
    <w:uiPriority w:val="99"/>
    <w:rsid w:val="00902076"/>
    <w:rPr>
      <w:rFonts w:cs="Calibri"/>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styleId="TOC1">
    <w:name w:val="toc 1"/>
    <w:basedOn w:val="Normal"/>
    <w:next w:val="Normal"/>
    <w:autoRedefine/>
    <w:uiPriority w:val="39"/>
    <w:rsid w:val="00060F19"/>
    <w:pPr>
      <w:tabs>
        <w:tab w:val="left" w:pos="440"/>
        <w:tab w:val="right" w:leader="dot" w:pos="9628"/>
      </w:tabs>
      <w:spacing w:after="100"/>
    </w:pPr>
  </w:style>
  <w:style w:type="paragraph" w:styleId="TOC2">
    <w:name w:val="toc 2"/>
    <w:basedOn w:val="Normal"/>
    <w:next w:val="Normal"/>
    <w:autoRedefine/>
    <w:uiPriority w:val="39"/>
    <w:rsid w:val="00483839"/>
    <w:pPr>
      <w:spacing w:after="100"/>
      <w:ind w:left="220"/>
    </w:pPr>
  </w:style>
  <w:style w:type="paragraph" w:styleId="TOC3">
    <w:name w:val="toc 3"/>
    <w:basedOn w:val="Normal"/>
    <w:next w:val="Normal"/>
    <w:autoRedefine/>
    <w:uiPriority w:val="39"/>
    <w:rsid w:val="00483839"/>
    <w:pPr>
      <w:spacing w:after="100"/>
      <w:ind w:left="440"/>
    </w:pPr>
  </w:style>
  <w:style w:type="paragraph" w:customStyle="1" w:styleId="ScheduleFive">
    <w:name w:val="Schedule Five"/>
    <w:basedOn w:val="Normal"/>
    <w:next w:val="BodyText"/>
    <w:uiPriority w:val="99"/>
    <w:rsid w:val="00123F20"/>
    <w:pPr>
      <w:numPr>
        <w:ilvl w:val="4"/>
        <w:numId w:val="21"/>
      </w:numPr>
      <w:spacing w:line="360" w:lineRule="auto"/>
    </w:pPr>
    <w:rPr>
      <w:rFonts w:ascii="Times New Roman" w:hAnsi="Times New Roman" w:cs="Times New Roman"/>
      <w:sz w:val="24"/>
      <w:szCs w:val="24"/>
      <w:lang w:val="en-US"/>
    </w:rPr>
  </w:style>
  <w:style w:type="paragraph" w:customStyle="1" w:styleId="ScheduleFour">
    <w:name w:val="Schedule Four"/>
    <w:basedOn w:val="Normal"/>
    <w:next w:val="BodyText"/>
    <w:uiPriority w:val="99"/>
    <w:rsid w:val="00123F20"/>
    <w:pPr>
      <w:numPr>
        <w:ilvl w:val="3"/>
        <w:numId w:val="21"/>
      </w:numPr>
      <w:spacing w:line="360" w:lineRule="auto"/>
    </w:pPr>
    <w:rPr>
      <w:rFonts w:ascii="Times New Roman" w:hAnsi="Times New Roman" w:cs="Times New Roman"/>
      <w:sz w:val="24"/>
      <w:szCs w:val="24"/>
      <w:lang w:val="en-US"/>
    </w:rPr>
  </w:style>
  <w:style w:type="paragraph" w:customStyle="1" w:styleId="ScheduleOne">
    <w:name w:val="Schedule One"/>
    <w:basedOn w:val="Normal"/>
    <w:next w:val="BodyText"/>
    <w:uiPriority w:val="99"/>
    <w:rsid w:val="00123F20"/>
    <w:pPr>
      <w:numPr>
        <w:numId w:val="21"/>
      </w:numPr>
      <w:spacing w:line="360" w:lineRule="auto"/>
    </w:pPr>
    <w:rPr>
      <w:rFonts w:ascii="Times New Roman" w:hAnsi="Times New Roman" w:cs="Times New Roman"/>
      <w:sz w:val="24"/>
      <w:szCs w:val="24"/>
      <w:lang w:val="en-US"/>
    </w:rPr>
  </w:style>
  <w:style w:type="paragraph" w:customStyle="1" w:styleId="ScheduleThree">
    <w:name w:val="Schedule Three"/>
    <w:basedOn w:val="Normal"/>
    <w:next w:val="BodyText"/>
    <w:uiPriority w:val="99"/>
    <w:rsid w:val="00123F20"/>
    <w:pPr>
      <w:numPr>
        <w:ilvl w:val="2"/>
        <w:numId w:val="21"/>
      </w:numPr>
      <w:spacing w:line="360" w:lineRule="auto"/>
    </w:pPr>
    <w:rPr>
      <w:rFonts w:ascii="Times New Roman" w:hAnsi="Times New Roman" w:cs="Times New Roman"/>
      <w:sz w:val="24"/>
      <w:szCs w:val="24"/>
      <w:lang w:val="en-US"/>
    </w:rPr>
  </w:style>
  <w:style w:type="paragraph" w:customStyle="1" w:styleId="ScheduleTwo">
    <w:name w:val="Schedule Two"/>
    <w:basedOn w:val="Normal"/>
    <w:next w:val="BodyText"/>
    <w:uiPriority w:val="99"/>
    <w:rsid w:val="00123F20"/>
    <w:pPr>
      <w:numPr>
        <w:ilvl w:val="1"/>
        <w:numId w:val="21"/>
      </w:numPr>
      <w:spacing w:line="360" w:lineRule="auto"/>
    </w:pPr>
    <w:rPr>
      <w:rFonts w:ascii="Times New Roman" w:hAnsi="Times New Roman" w:cs="Times New Roman"/>
      <w:sz w:val="24"/>
      <w:szCs w:val="24"/>
      <w:lang w:val="en-US"/>
    </w:rPr>
  </w:style>
  <w:style w:type="paragraph" w:customStyle="1" w:styleId="CharCharChar">
    <w:name w:val="Char Char Char"/>
    <w:basedOn w:val="Normal"/>
    <w:uiPriority w:val="99"/>
    <w:rsid w:val="00123F20"/>
    <w:pPr>
      <w:widowControl w:val="0"/>
    </w:pPr>
    <w:rPr>
      <w:rFonts w:ascii="Times New Roman" w:hAnsi="Times New Roman" w:cs="Times New Roman"/>
      <w:kern w:val="2"/>
      <w:sz w:val="21"/>
      <w:szCs w:val="21"/>
      <w:lang w:val="en-US" w:eastAsia="zh-CN"/>
    </w:rPr>
  </w:style>
  <w:style w:type="paragraph" w:styleId="BodyText">
    <w:name w:val="Body Text"/>
    <w:basedOn w:val="Normal"/>
    <w:link w:val="BodyTextChar"/>
    <w:uiPriority w:val="99"/>
    <w:rsid w:val="00123F20"/>
    <w:pPr>
      <w:spacing w:after="120"/>
    </w:pPr>
  </w:style>
  <w:style w:type="character" w:customStyle="1" w:styleId="BodyTextChar">
    <w:name w:val="Body Text Char"/>
    <w:basedOn w:val="DefaultParagraphFont"/>
    <w:link w:val="BodyText"/>
    <w:uiPriority w:val="99"/>
    <w:semiHidden/>
    <w:rsid w:val="00352205"/>
    <w:rPr>
      <w:rFonts w:cs="Calibri"/>
      <w:lang w:eastAsia="en-US"/>
    </w:rPr>
  </w:style>
  <w:style w:type="paragraph" w:customStyle="1" w:styleId="Heading2myown">
    <w:name w:val="Heading 2 my own"/>
    <w:basedOn w:val="Normal"/>
    <w:link w:val="Heading2myownChar"/>
    <w:rsid w:val="007507DD"/>
    <w:rPr>
      <w:b/>
      <w:bCs/>
      <w:smallCaps/>
      <w:color w:val="3898EC" w:themeColor="accent1"/>
      <w:sz w:val="36"/>
      <w:szCs w:val="40"/>
    </w:rPr>
  </w:style>
  <w:style w:type="character" w:customStyle="1" w:styleId="Heading2myownChar">
    <w:name w:val="Heading 2 my own Char"/>
    <w:basedOn w:val="DefaultParagraphFont"/>
    <w:link w:val="Heading2myown"/>
    <w:rsid w:val="007507DD"/>
    <w:rPr>
      <w:rFonts w:cs="Calibri"/>
      <w:b/>
      <w:bCs/>
      <w:smallCaps/>
      <w:color w:val="3898EC" w:themeColor="accent1"/>
      <w:sz w:val="36"/>
      <w:szCs w:val="40"/>
      <w:lang w:eastAsia="en-US"/>
    </w:rPr>
  </w:style>
  <w:style w:type="paragraph" w:styleId="PlainText">
    <w:name w:val="Plain Text"/>
    <w:basedOn w:val="Normal"/>
    <w:link w:val="PlainTextChar"/>
    <w:uiPriority w:val="99"/>
    <w:semiHidden/>
    <w:unhideWhenUsed/>
    <w:rsid w:val="001565EC"/>
    <w:rPr>
      <w:rFonts w:eastAsiaTheme="minorHAnsi" w:cs="Times New Roman"/>
      <w:lang w:eastAsia="en-GB"/>
    </w:rPr>
  </w:style>
  <w:style w:type="character" w:customStyle="1" w:styleId="PlainTextChar">
    <w:name w:val="Plain Text Char"/>
    <w:basedOn w:val="DefaultParagraphFont"/>
    <w:link w:val="PlainText"/>
    <w:uiPriority w:val="99"/>
    <w:semiHidden/>
    <w:rsid w:val="001565EC"/>
    <w:rPr>
      <w:rFonts w:eastAsiaTheme="minorHAnsi"/>
    </w:rPr>
  </w:style>
  <w:style w:type="paragraph" w:styleId="TOCHeading">
    <w:name w:val="TOC Heading"/>
    <w:basedOn w:val="Heading1"/>
    <w:next w:val="Normal"/>
    <w:uiPriority w:val="39"/>
    <w:unhideWhenUsed/>
    <w:qFormat/>
    <w:rsid w:val="00F70E9A"/>
    <w:pPr>
      <w:keepLines/>
      <w:spacing w:before="480" w:after="0" w:line="276" w:lineRule="auto"/>
      <w:outlineLvl w:val="9"/>
    </w:pPr>
    <w:rPr>
      <w:rFonts w:asciiTheme="majorHAnsi" w:eastAsiaTheme="majorEastAsia" w:hAnsiTheme="majorHAnsi" w:cstheme="majorBidi"/>
      <w:color w:val="1373C7" w:themeColor="accent1" w:themeShade="BF"/>
      <w:kern w:val="0"/>
      <w:sz w:val="28"/>
      <w:szCs w:val="28"/>
      <w:lang w:val="en-US"/>
    </w:rPr>
  </w:style>
  <w:style w:type="paragraph" w:styleId="NoSpacing">
    <w:name w:val="No Spacing"/>
    <w:link w:val="NoSpacingChar"/>
    <w:uiPriority w:val="1"/>
    <w:rsid w:val="007D29F6"/>
    <w:rPr>
      <w:rFonts w:cs="Calibri"/>
      <w:lang w:eastAsia="en-US"/>
    </w:rPr>
  </w:style>
  <w:style w:type="character" w:customStyle="1" w:styleId="Heading5Char">
    <w:name w:val="Heading 5 Char"/>
    <w:basedOn w:val="DefaultParagraphFont"/>
    <w:link w:val="Heading5"/>
    <w:uiPriority w:val="9"/>
    <w:rsid w:val="00D66835"/>
    <w:rPr>
      <w:rFonts w:asciiTheme="majorHAnsi" w:eastAsiaTheme="majorEastAsia" w:hAnsiTheme="majorHAnsi" w:cstheme="majorBidi"/>
      <w:color w:val="0C4C84" w:themeColor="accent1" w:themeShade="7F"/>
      <w:lang w:eastAsia="en-US"/>
    </w:rPr>
  </w:style>
  <w:style w:type="paragraph" w:customStyle="1" w:styleId="Default">
    <w:name w:val="Default"/>
    <w:link w:val="DefaultChar"/>
    <w:rsid w:val="0028495F"/>
    <w:pPr>
      <w:autoSpaceDE w:val="0"/>
      <w:autoSpaceDN w:val="0"/>
      <w:adjustRightInd w:val="0"/>
    </w:pPr>
    <w:rPr>
      <w:rFonts w:eastAsia="Times New Roman" w:cs="Calibri"/>
      <w:color w:val="000000"/>
      <w:sz w:val="24"/>
      <w:szCs w:val="24"/>
    </w:rPr>
  </w:style>
  <w:style w:type="character" w:customStyle="1" w:styleId="DefaultChar">
    <w:name w:val="Default Char"/>
    <w:basedOn w:val="DefaultParagraphFont"/>
    <w:link w:val="Default"/>
    <w:rsid w:val="0028495F"/>
    <w:rPr>
      <w:rFonts w:eastAsia="Times New Roman" w:cs="Calibri"/>
      <w:color w:val="000000"/>
      <w:sz w:val="24"/>
      <w:szCs w:val="24"/>
    </w:rPr>
  </w:style>
  <w:style w:type="paragraph" w:customStyle="1" w:styleId="NormalIndented">
    <w:name w:val="Normal Indented"/>
    <w:basedOn w:val="Normal"/>
    <w:rsid w:val="0030782E"/>
    <w:pPr>
      <w:spacing w:after="120"/>
      <w:ind w:left="907"/>
      <w:jc w:val="both"/>
    </w:pPr>
    <w:rPr>
      <w:rFonts w:cs="Rod"/>
      <w:noProof/>
      <w:lang w:val="en-US"/>
    </w:rPr>
  </w:style>
  <w:style w:type="character" w:customStyle="1" w:styleId="ListParagraphChar">
    <w:name w:val="List Paragraph Char"/>
    <w:basedOn w:val="DefaultParagraphFont"/>
    <w:link w:val="ListParagraph"/>
    <w:uiPriority w:val="34"/>
    <w:rsid w:val="00AA47C0"/>
    <w:rPr>
      <w:rFonts w:cs="Calibri"/>
      <w:lang w:eastAsia="en-US"/>
    </w:rPr>
  </w:style>
  <w:style w:type="paragraph" w:customStyle="1" w:styleId="NormalIndented2">
    <w:name w:val="Normal Indented 2"/>
    <w:basedOn w:val="Normal"/>
    <w:rsid w:val="00B71909"/>
    <w:pPr>
      <w:spacing w:after="120"/>
      <w:ind w:left="1627"/>
      <w:jc w:val="both"/>
    </w:pPr>
    <w:rPr>
      <w:rFonts w:cs="Rod"/>
      <w:noProof/>
      <w:lang w:val="en-US"/>
    </w:rPr>
  </w:style>
  <w:style w:type="paragraph" w:customStyle="1" w:styleId="header3">
    <w:name w:val="header3"/>
    <w:basedOn w:val="Heading2"/>
    <w:next w:val="Normal"/>
    <w:autoRedefine/>
    <w:rsid w:val="00B71909"/>
    <w:pPr>
      <w:keepNext w:val="0"/>
      <w:keepLines w:val="0"/>
      <w:numPr>
        <w:ilvl w:val="0"/>
        <w:numId w:val="0"/>
      </w:numPr>
      <w:spacing w:before="0" w:after="120"/>
      <w:ind w:left="1080" w:hanging="1080"/>
      <w:contextualSpacing/>
      <w:jc w:val="both"/>
    </w:pPr>
    <w:rPr>
      <w:rFonts w:asciiTheme="minorHAnsi" w:eastAsia="Calibri" w:hAnsiTheme="minorHAnsi" w:cs="Rod"/>
      <w:bCs w:val="0"/>
      <w:color w:val="3898EC" w:themeColor="accent1"/>
      <w:sz w:val="24"/>
      <w:szCs w:val="30"/>
    </w:rPr>
  </w:style>
  <w:style w:type="paragraph" w:customStyle="1" w:styleId="Head4">
    <w:name w:val="Head4"/>
    <w:basedOn w:val="Normal"/>
    <w:rsid w:val="00B71909"/>
    <w:pPr>
      <w:tabs>
        <w:tab w:val="left" w:pos="2430"/>
        <w:tab w:val="left" w:pos="2520"/>
      </w:tabs>
      <w:spacing w:after="120"/>
      <w:ind w:left="2430" w:hanging="810"/>
      <w:jc w:val="both"/>
    </w:pPr>
    <w:rPr>
      <w:rFonts w:cs="Rod"/>
      <w:b/>
      <w:noProof/>
      <w:color w:val="0070C0"/>
      <w:sz w:val="24"/>
      <w:lang w:val="en-US"/>
    </w:rPr>
  </w:style>
  <w:style w:type="paragraph" w:customStyle="1" w:styleId="NormalIndented3">
    <w:name w:val="Normal Indented 3"/>
    <w:basedOn w:val="Normal"/>
    <w:rsid w:val="00B71909"/>
    <w:pPr>
      <w:spacing w:after="120"/>
      <w:ind w:left="2430"/>
      <w:jc w:val="both"/>
    </w:pPr>
    <w:rPr>
      <w:rFonts w:cs="Rod"/>
      <w:noProof/>
      <w:lang w:val="en-US"/>
    </w:rPr>
  </w:style>
  <w:style w:type="paragraph" w:styleId="NormalWeb">
    <w:name w:val="Normal (Web)"/>
    <w:basedOn w:val="Normal"/>
    <w:uiPriority w:val="99"/>
    <w:unhideWhenUsed/>
    <w:rsid w:val="00B65078"/>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NoSpacingChar">
    <w:name w:val="No Spacing Char"/>
    <w:basedOn w:val="DefaultParagraphFont"/>
    <w:link w:val="NoSpacing"/>
    <w:uiPriority w:val="1"/>
    <w:rsid w:val="00CA6253"/>
    <w:rPr>
      <w:rFonts w:cs="Calibri"/>
      <w:lang w:eastAsia="en-US"/>
    </w:rPr>
  </w:style>
  <w:style w:type="character" w:styleId="PlaceholderText">
    <w:name w:val="Placeholder Text"/>
    <w:basedOn w:val="DefaultParagraphFont"/>
    <w:uiPriority w:val="99"/>
    <w:semiHidden/>
    <w:rsid w:val="00CA6253"/>
    <w:rPr>
      <w:color w:val="808080"/>
    </w:rPr>
  </w:style>
  <w:style w:type="paragraph" w:styleId="IntenseQuote">
    <w:name w:val="Intense Quote"/>
    <w:aliases w:val="Quote / Highlight"/>
    <w:basedOn w:val="Normal"/>
    <w:next w:val="Normal"/>
    <w:link w:val="IntenseQuoteChar"/>
    <w:uiPriority w:val="30"/>
    <w:qFormat/>
    <w:rsid w:val="00D16A84"/>
    <w:pPr>
      <w:pBdr>
        <w:top w:val="single" w:sz="4" w:space="10" w:color="3898EC" w:themeColor="accent1"/>
        <w:bottom w:val="single" w:sz="4" w:space="10" w:color="3898EC" w:themeColor="accent1"/>
      </w:pBdr>
      <w:spacing w:before="360" w:after="360"/>
      <w:ind w:left="864" w:right="864"/>
      <w:jc w:val="center"/>
    </w:pPr>
    <w:rPr>
      <w:i/>
      <w:iCs/>
      <w:color w:val="3898EC" w:themeColor="accent1"/>
    </w:rPr>
  </w:style>
  <w:style w:type="character" w:customStyle="1" w:styleId="IntenseQuoteChar">
    <w:name w:val="Intense Quote Char"/>
    <w:aliases w:val="Quote / Highlight Char"/>
    <w:basedOn w:val="DefaultParagraphFont"/>
    <w:link w:val="IntenseQuote"/>
    <w:uiPriority w:val="30"/>
    <w:rsid w:val="00D16A84"/>
    <w:rPr>
      <w:rFonts w:cs="Calibri"/>
      <w:i/>
      <w:iCs/>
      <w:color w:val="3898EC" w:themeColor="accent1"/>
      <w:lang w:eastAsia="en-US"/>
    </w:rPr>
  </w:style>
  <w:style w:type="paragraph" w:customStyle="1" w:styleId="paragraph">
    <w:name w:val="paragraph"/>
    <w:basedOn w:val="Normal"/>
    <w:rsid w:val="00D923D9"/>
    <w:pPr>
      <w:spacing w:before="100" w:beforeAutospacing="1" w:after="100" w:afterAutospacing="1"/>
    </w:pPr>
    <w:rPr>
      <w:rFonts w:ascii="Times New Roman" w:eastAsia="Times New Roman" w:hAnsi="Times New Roman" w:cs="Times New Roman"/>
      <w:color w:val="auto"/>
      <w:sz w:val="24"/>
      <w:szCs w:val="24"/>
      <w:lang w:eastAsia="en-GB"/>
    </w:rPr>
  </w:style>
  <w:style w:type="character" w:customStyle="1" w:styleId="eop">
    <w:name w:val="eop"/>
    <w:basedOn w:val="DefaultParagraphFont"/>
    <w:rsid w:val="00D923D9"/>
  </w:style>
  <w:style w:type="character" w:customStyle="1" w:styleId="UnresolvedMention1">
    <w:name w:val="Unresolved Mention1"/>
    <w:basedOn w:val="DefaultParagraphFont"/>
    <w:uiPriority w:val="99"/>
    <w:semiHidden/>
    <w:unhideWhenUsed/>
    <w:rsid w:val="00CE5763"/>
    <w:rPr>
      <w:color w:val="605E5C"/>
      <w:shd w:val="clear" w:color="auto" w:fill="E1DFDD"/>
    </w:rPr>
  </w:style>
  <w:style w:type="table" w:styleId="GridTable4-Accent1">
    <w:name w:val="Grid Table 4 Accent 1"/>
    <w:basedOn w:val="TableNormal"/>
    <w:uiPriority w:val="49"/>
    <w:rsid w:val="00E371DE"/>
    <w:tblPr>
      <w:tblStyleRowBandSize w:val="1"/>
      <w:tblStyleColBandSize w:val="1"/>
      <w:tblBorders>
        <w:top w:val="single" w:sz="4" w:space="0" w:color="87C1F3" w:themeColor="accent1" w:themeTint="99"/>
        <w:left w:val="single" w:sz="4" w:space="0" w:color="87C1F3" w:themeColor="accent1" w:themeTint="99"/>
        <w:bottom w:val="single" w:sz="4" w:space="0" w:color="87C1F3" w:themeColor="accent1" w:themeTint="99"/>
        <w:right w:val="single" w:sz="4" w:space="0" w:color="87C1F3" w:themeColor="accent1" w:themeTint="99"/>
        <w:insideH w:val="single" w:sz="4" w:space="0" w:color="87C1F3" w:themeColor="accent1" w:themeTint="99"/>
        <w:insideV w:val="single" w:sz="4" w:space="0" w:color="87C1F3" w:themeColor="accent1" w:themeTint="99"/>
      </w:tblBorders>
    </w:tblPr>
    <w:tblStylePr w:type="firstRow">
      <w:rPr>
        <w:b/>
        <w:bCs/>
        <w:color w:val="FFFFFF" w:themeColor="background1"/>
      </w:rPr>
      <w:tblPr/>
      <w:tcPr>
        <w:tcBorders>
          <w:top w:val="single" w:sz="4" w:space="0" w:color="3898EC" w:themeColor="accent1"/>
          <w:left w:val="single" w:sz="4" w:space="0" w:color="3898EC" w:themeColor="accent1"/>
          <w:bottom w:val="single" w:sz="4" w:space="0" w:color="3898EC" w:themeColor="accent1"/>
          <w:right w:val="single" w:sz="4" w:space="0" w:color="3898EC" w:themeColor="accent1"/>
          <w:insideH w:val="nil"/>
          <w:insideV w:val="nil"/>
        </w:tcBorders>
        <w:shd w:val="clear" w:color="auto" w:fill="3898EC" w:themeFill="accent1"/>
      </w:tcPr>
    </w:tblStylePr>
    <w:tblStylePr w:type="lastRow">
      <w:rPr>
        <w:b/>
        <w:bCs/>
      </w:rPr>
      <w:tblPr/>
      <w:tcPr>
        <w:tcBorders>
          <w:top w:val="double" w:sz="4" w:space="0" w:color="3898EC" w:themeColor="accent1"/>
        </w:tcBorders>
      </w:tcPr>
    </w:tblStylePr>
    <w:tblStylePr w:type="firstCol">
      <w:rPr>
        <w:b/>
        <w:bCs/>
      </w:rPr>
    </w:tblStylePr>
    <w:tblStylePr w:type="lastCol">
      <w:rPr>
        <w:b/>
        <w:bCs/>
      </w:rPr>
    </w:tblStylePr>
    <w:tblStylePr w:type="band1Vert">
      <w:tblPr/>
      <w:tcPr>
        <w:shd w:val="clear" w:color="auto" w:fill="D7EAFB" w:themeFill="accent1" w:themeFillTint="33"/>
      </w:tcPr>
    </w:tblStylePr>
    <w:tblStylePr w:type="band1Horz">
      <w:tblPr/>
      <w:tcPr>
        <w:shd w:val="clear" w:color="auto" w:fill="D7EAFB" w:themeFill="accent1" w:themeFillTint="33"/>
      </w:tcPr>
    </w:tblStylePr>
  </w:style>
  <w:style w:type="table" w:styleId="GridTable4-Accent3">
    <w:name w:val="Grid Table 4 Accent 3"/>
    <w:basedOn w:val="TableNormal"/>
    <w:uiPriority w:val="49"/>
    <w:rsid w:val="00E371DE"/>
    <w:tblPr>
      <w:tblStyleRowBandSize w:val="1"/>
      <w:tblStyleColBandSize w:val="1"/>
      <w:tblBorders>
        <w:top w:val="single" w:sz="4" w:space="0" w:color="52A5ED" w:themeColor="accent3" w:themeTint="99"/>
        <w:left w:val="single" w:sz="4" w:space="0" w:color="52A5ED" w:themeColor="accent3" w:themeTint="99"/>
        <w:bottom w:val="single" w:sz="4" w:space="0" w:color="52A5ED" w:themeColor="accent3" w:themeTint="99"/>
        <w:right w:val="single" w:sz="4" w:space="0" w:color="52A5ED" w:themeColor="accent3" w:themeTint="99"/>
        <w:insideH w:val="single" w:sz="4" w:space="0" w:color="52A5ED" w:themeColor="accent3" w:themeTint="99"/>
        <w:insideV w:val="single" w:sz="4" w:space="0" w:color="52A5ED" w:themeColor="accent3" w:themeTint="99"/>
      </w:tblBorders>
    </w:tblPr>
    <w:tblStylePr w:type="firstRow">
      <w:rPr>
        <w:b/>
        <w:bCs/>
        <w:color w:val="FFFFFF" w:themeColor="background1"/>
      </w:rPr>
      <w:tblPr/>
      <w:tcPr>
        <w:tcBorders>
          <w:top w:val="single" w:sz="4" w:space="0" w:color="1266AF" w:themeColor="accent3"/>
          <w:left w:val="single" w:sz="4" w:space="0" w:color="1266AF" w:themeColor="accent3"/>
          <w:bottom w:val="single" w:sz="4" w:space="0" w:color="1266AF" w:themeColor="accent3"/>
          <w:right w:val="single" w:sz="4" w:space="0" w:color="1266AF" w:themeColor="accent3"/>
          <w:insideH w:val="nil"/>
          <w:insideV w:val="nil"/>
        </w:tcBorders>
        <w:shd w:val="clear" w:color="auto" w:fill="1266AF" w:themeFill="accent3"/>
      </w:tcPr>
    </w:tblStylePr>
    <w:tblStylePr w:type="lastRow">
      <w:rPr>
        <w:b/>
        <w:bCs/>
      </w:rPr>
      <w:tblPr/>
      <w:tcPr>
        <w:tcBorders>
          <w:top w:val="double" w:sz="4" w:space="0" w:color="1266AF" w:themeColor="accent3"/>
        </w:tcBorders>
      </w:tcPr>
    </w:tblStylePr>
    <w:tblStylePr w:type="firstCol">
      <w:rPr>
        <w:b/>
        <w:bCs/>
      </w:rPr>
    </w:tblStylePr>
    <w:tblStylePr w:type="lastCol">
      <w:rPr>
        <w:b/>
        <w:bCs/>
      </w:rPr>
    </w:tblStylePr>
    <w:tblStylePr w:type="band1Vert">
      <w:tblPr/>
      <w:tcPr>
        <w:shd w:val="clear" w:color="auto" w:fill="C5E0F9" w:themeFill="accent3" w:themeFillTint="33"/>
      </w:tcPr>
    </w:tblStylePr>
    <w:tblStylePr w:type="band1Horz">
      <w:tblPr/>
      <w:tcPr>
        <w:shd w:val="clear" w:color="auto" w:fill="C5E0F9" w:themeFill="accent3" w:themeFillTint="33"/>
      </w:tcPr>
    </w:tblStylePr>
  </w:style>
  <w:style w:type="table" w:styleId="PlainTable1">
    <w:name w:val="Plain Table 1"/>
    <w:basedOn w:val="TableNormal"/>
    <w:uiPriority w:val="41"/>
    <w:rsid w:val="004D643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4D643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6">
    <w:name w:val="Grid Table 4 Accent 6"/>
    <w:basedOn w:val="TableNormal"/>
    <w:uiPriority w:val="49"/>
    <w:rsid w:val="00B22407"/>
    <w:tblPr>
      <w:tblStyleRowBandSize w:val="1"/>
      <w:tblStyleColBandSize w:val="1"/>
      <w:tblBorders>
        <w:top w:val="single" w:sz="4" w:space="0" w:color="D0D0D0" w:themeColor="accent6" w:themeTint="99"/>
        <w:left w:val="single" w:sz="4" w:space="0" w:color="D0D0D0" w:themeColor="accent6" w:themeTint="99"/>
        <w:bottom w:val="single" w:sz="4" w:space="0" w:color="D0D0D0" w:themeColor="accent6" w:themeTint="99"/>
        <w:right w:val="single" w:sz="4" w:space="0" w:color="D0D0D0" w:themeColor="accent6" w:themeTint="99"/>
        <w:insideH w:val="single" w:sz="4" w:space="0" w:color="D0D0D0" w:themeColor="accent6" w:themeTint="99"/>
        <w:insideV w:val="single" w:sz="4" w:space="0" w:color="D0D0D0" w:themeColor="accent6" w:themeTint="99"/>
      </w:tblBorders>
    </w:tblPr>
    <w:tblStylePr w:type="firstRow">
      <w:rPr>
        <w:b/>
        <w:bCs/>
        <w:color w:val="FFFFFF" w:themeColor="background1"/>
      </w:rPr>
      <w:tblPr/>
      <w:tcPr>
        <w:tcBorders>
          <w:top w:val="single" w:sz="4" w:space="0" w:color="B1B1B1" w:themeColor="accent6"/>
          <w:left w:val="single" w:sz="4" w:space="0" w:color="B1B1B1" w:themeColor="accent6"/>
          <w:bottom w:val="single" w:sz="4" w:space="0" w:color="B1B1B1" w:themeColor="accent6"/>
          <w:right w:val="single" w:sz="4" w:space="0" w:color="B1B1B1" w:themeColor="accent6"/>
          <w:insideH w:val="nil"/>
          <w:insideV w:val="nil"/>
        </w:tcBorders>
        <w:shd w:val="clear" w:color="auto" w:fill="B1B1B1" w:themeFill="accent6"/>
      </w:tcPr>
    </w:tblStylePr>
    <w:tblStylePr w:type="lastRow">
      <w:rPr>
        <w:b/>
        <w:bCs/>
      </w:rPr>
      <w:tblPr/>
      <w:tcPr>
        <w:tcBorders>
          <w:top w:val="double" w:sz="4" w:space="0" w:color="B1B1B1" w:themeColor="accent6"/>
        </w:tcBorders>
      </w:tcPr>
    </w:tblStylePr>
    <w:tblStylePr w:type="firstCol">
      <w:rPr>
        <w:b/>
        <w:bCs/>
      </w:rPr>
    </w:tblStylePr>
    <w:tblStylePr w:type="lastCol">
      <w:rPr>
        <w:b/>
        <w:bCs/>
      </w:rPr>
    </w:tblStylePr>
    <w:tblStylePr w:type="band1Vert">
      <w:tblPr/>
      <w:tcPr>
        <w:shd w:val="clear" w:color="auto" w:fill="EFEFEF" w:themeFill="accent6" w:themeFillTint="33"/>
      </w:tcPr>
    </w:tblStylePr>
    <w:tblStylePr w:type="band1Horz">
      <w:tblPr/>
      <w:tcPr>
        <w:shd w:val="clear" w:color="auto" w:fill="EFEFEF" w:themeFill="accent6" w:themeFillTint="33"/>
      </w:tcPr>
    </w:tblStylePr>
  </w:style>
  <w:style w:type="table" w:styleId="GridTable3-Accent6">
    <w:name w:val="Grid Table 3 Accent 6"/>
    <w:basedOn w:val="TableNormal"/>
    <w:uiPriority w:val="48"/>
    <w:rsid w:val="0002723F"/>
    <w:tblPr>
      <w:tblStyleRowBandSize w:val="1"/>
      <w:tblStyleColBandSize w:val="1"/>
      <w:tblBorders>
        <w:top w:val="single" w:sz="4" w:space="0" w:color="D0D0D0" w:themeColor="accent6" w:themeTint="99"/>
        <w:left w:val="single" w:sz="4" w:space="0" w:color="D0D0D0" w:themeColor="accent6" w:themeTint="99"/>
        <w:bottom w:val="single" w:sz="4" w:space="0" w:color="D0D0D0" w:themeColor="accent6" w:themeTint="99"/>
        <w:right w:val="single" w:sz="4" w:space="0" w:color="D0D0D0" w:themeColor="accent6" w:themeTint="99"/>
        <w:insideH w:val="single" w:sz="4" w:space="0" w:color="D0D0D0" w:themeColor="accent6" w:themeTint="99"/>
        <w:insideV w:val="single" w:sz="4" w:space="0" w:color="D0D0D0"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6" w:themeFillTint="33"/>
      </w:tcPr>
    </w:tblStylePr>
    <w:tblStylePr w:type="band1Horz">
      <w:tblPr/>
      <w:tcPr>
        <w:shd w:val="clear" w:color="auto" w:fill="EFEFEF" w:themeFill="accent6" w:themeFillTint="33"/>
      </w:tcPr>
    </w:tblStylePr>
    <w:tblStylePr w:type="neCell">
      <w:tblPr/>
      <w:tcPr>
        <w:tcBorders>
          <w:bottom w:val="single" w:sz="4" w:space="0" w:color="D0D0D0" w:themeColor="accent6" w:themeTint="99"/>
        </w:tcBorders>
      </w:tcPr>
    </w:tblStylePr>
    <w:tblStylePr w:type="nwCell">
      <w:tblPr/>
      <w:tcPr>
        <w:tcBorders>
          <w:bottom w:val="single" w:sz="4" w:space="0" w:color="D0D0D0" w:themeColor="accent6" w:themeTint="99"/>
        </w:tcBorders>
      </w:tcPr>
    </w:tblStylePr>
    <w:tblStylePr w:type="seCell">
      <w:tblPr/>
      <w:tcPr>
        <w:tcBorders>
          <w:top w:val="single" w:sz="4" w:space="0" w:color="D0D0D0" w:themeColor="accent6" w:themeTint="99"/>
        </w:tcBorders>
      </w:tcPr>
    </w:tblStylePr>
    <w:tblStylePr w:type="swCell">
      <w:tblPr/>
      <w:tcPr>
        <w:tcBorders>
          <w:top w:val="single" w:sz="4" w:space="0" w:color="D0D0D0" w:themeColor="accent6"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70841">
      <w:marLeft w:val="0"/>
      <w:marRight w:val="0"/>
      <w:marTop w:val="0"/>
      <w:marBottom w:val="0"/>
      <w:divBdr>
        <w:top w:val="none" w:sz="0" w:space="0" w:color="auto"/>
        <w:left w:val="none" w:sz="0" w:space="0" w:color="auto"/>
        <w:bottom w:val="none" w:sz="0" w:space="0" w:color="auto"/>
        <w:right w:val="none" w:sz="0" w:space="0" w:color="auto"/>
      </w:divBdr>
    </w:div>
    <w:div w:id="44065605">
      <w:bodyDiv w:val="1"/>
      <w:marLeft w:val="0"/>
      <w:marRight w:val="0"/>
      <w:marTop w:val="0"/>
      <w:marBottom w:val="0"/>
      <w:divBdr>
        <w:top w:val="none" w:sz="0" w:space="0" w:color="auto"/>
        <w:left w:val="none" w:sz="0" w:space="0" w:color="auto"/>
        <w:bottom w:val="none" w:sz="0" w:space="0" w:color="auto"/>
        <w:right w:val="none" w:sz="0" w:space="0" w:color="auto"/>
      </w:divBdr>
    </w:div>
    <w:div w:id="80299646">
      <w:bodyDiv w:val="1"/>
      <w:marLeft w:val="0"/>
      <w:marRight w:val="0"/>
      <w:marTop w:val="0"/>
      <w:marBottom w:val="0"/>
      <w:divBdr>
        <w:top w:val="none" w:sz="0" w:space="0" w:color="auto"/>
        <w:left w:val="none" w:sz="0" w:space="0" w:color="auto"/>
        <w:bottom w:val="none" w:sz="0" w:space="0" w:color="auto"/>
        <w:right w:val="none" w:sz="0" w:space="0" w:color="auto"/>
      </w:divBdr>
    </w:div>
    <w:div w:id="128596458">
      <w:bodyDiv w:val="1"/>
      <w:marLeft w:val="0"/>
      <w:marRight w:val="0"/>
      <w:marTop w:val="0"/>
      <w:marBottom w:val="0"/>
      <w:divBdr>
        <w:top w:val="none" w:sz="0" w:space="0" w:color="auto"/>
        <w:left w:val="none" w:sz="0" w:space="0" w:color="auto"/>
        <w:bottom w:val="none" w:sz="0" w:space="0" w:color="auto"/>
        <w:right w:val="none" w:sz="0" w:space="0" w:color="auto"/>
      </w:divBdr>
    </w:div>
    <w:div w:id="145779160">
      <w:bodyDiv w:val="1"/>
      <w:marLeft w:val="0"/>
      <w:marRight w:val="0"/>
      <w:marTop w:val="0"/>
      <w:marBottom w:val="0"/>
      <w:divBdr>
        <w:top w:val="none" w:sz="0" w:space="0" w:color="auto"/>
        <w:left w:val="none" w:sz="0" w:space="0" w:color="auto"/>
        <w:bottom w:val="none" w:sz="0" w:space="0" w:color="auto"/>
        <w:right w:val="none" w:sz="0" w:space="0" w:color="auto"/>
      </w:divBdr>
    </w:div>
    <w:div w:id="152070901">
      <w:bodyDiv w:val="1"/>
      <w:marLeft w:val="0"/>
      <w:marRight w:val="0"/>
      <w:marTop w:val="0"/>
      <w:marBottom w:val="0"/>
      <w:divBdr>
        <w:top w:val="none" w:sz="0" w:space="0" w:color="auto"/>
        <w:left w:val="none" w:sz="0" w:space="0" w:color="auto"/>
        <w:bottom w:val="none" w:sz="0" w:space="0" w:color="auto"/>
        <w:right w:val="none" w:sz="0" w:space="0" w:color="auto"/>
      </w:divBdr>
    </w:div>
    <w:div w:id="161821081">
      <w:bodyDiv w:val="1"/>
      <w:marLeft w:val="0"/>
      <w:marRight w:val="0"/>
      <w:marTop w:val="0"/>
      <w:marBottom w:val="0"/>
      <w:divBdr>
        <w:top w:val="none" w:sz="0" w:space="0" w:color="auto"/>
        <w:left w:val="none" w:sz="0" w:space="0" w:color="auto"/>
        <w:bottom w:val="none" w:sz="0" w:space="0" w:color="auto"/>
        <w:right w:val="none" w:sz="0" w:space="0" w:color="auto"/>
      </w:divBdr>
      <w:divsChild>
        <w:div w:id="113258903">
          <w:marLeft w:val="432"/>
          <w:marRight w:val="0"/>
          <w:marTop w:val="115"/>
          <w:marBottom w:val="0"/>
          <w:divBdr>
            <w:top w:val="none" w:sz="0" w:space="0" w:color="auto"/>
            <w:left w:val="none" w:sz="0" w:space="0" w:color="auto"/>
            <w:bottom w:val="none" w:sz="0" w:space="0" w:color="auto"/>
            <w:right w:val="none" w:sz="0" w:space="0" w:color="auto"/>
          </w:divBdr>
        </w:div>
        <w:div w:id="656346820">
          <w:marLeft w:val="936"/>
          <w:marRight w:val="0"/>
          <w:marTop w:val="115"/>
          <w:marBottom w:val="0"/>
          <w:divBdr>
            <w:top w:val="none" w:sz="0" w:space="0" w:color="auto"/>
            <w:left w:val="none" w:sz="0" w:space="0" w:color="auto"/>
            <w:bottom w:val="none" w:sz="0" w:space="0" w:color="auto"/>
            <w:right w:val="none" w:sz="0" w:space="0" w:color="auto"/>
          </w:divBdr>
        </w:div>
        <w:div w:id="749161255">
          <w:marLeft w:val="432"/>
          <w:marRight w:val="0"/>
          <w:marTop w:val="115"/>
          <w:marBottom w:val="0"/>
          <w:divBdr>
            <w:top w:val="none" w:sz="0" w:space="0" w:color="auto"/>
            <w:left w:val="none" w:sz="0" w:space="0" w:color="auto"/>
            <w:bottom w:val="none" w:sz="0" w:space="0" w:color="auto"/>
            <w:right w:val="none" w:sz="0" w:space="0" w:color="auto"/>
          </w:divBdr>
        </w:div>
        <w:div w:id="824974379">
          <w:marLeft w:val="432"/>
          <w:marRight w:val="0"/>
          <w:marTop w:val="115"/>
          <w:marBottom w:val="0"/>
          <w:divBdr>
            <w:top w:val="none" w:sz="0" w:space="0" w:color="auto"/>
            <w:left w:val="none" w:sz="0" w:space="0" w:color="auto"/>
            <w:bottom w:val="none" w:sz="0" w:space="0" w:color="auto"/>
            <w:right w:val="none" w:sz="0" w:space="0" w:color="auto"/>
          </w:divBdr>
        </w:div>
        <w:div w:id="931669721">
          <w:marLeft w:val="936"/>
          <w:marRight w:val="0"/>
          <w:marTop w:val="115"/>
          <w:marBottom w:val="0"/>
          <w:divBdr>
            <w:top w:val="none" w:sz="0" w:space="0" w:color="auto"/>
            <w:left w:val="none" w:sz="0" w:space="0" w:color="auto"/>
            <w:bottom w:val="none" w:sz="0" w:space="0" w:color="auto"/>
            <w:right w:val="none" w:sz="0" w:space="0" w:color="auto"/>
          </w:divBdr>
        </w:div>
        <w:div w:id="986318079">
          <w:marLeft w:val="432"/>
          <w:marRight w:val="0"/>
          <w:marTop w:val="115"/>
          <w:marBottom w:val="0"/>
          <w:divBdr>
            <w:top w:val="none" w:sz="0" w:space="0" w:color="auto"/>
            <w:left w:val="none" w:sz="0" w:space="0" w:color="auto"/>
            <w:bottom w:val="none" w:sz="0" w:space="0" w:color="auto"/>
            <w:right w:val="none" w:sz="0" w:space="0" w:color="auto"/>
          </w:divBdr>
        </w:div>
        <w:div w:id="1056272016">
          <w:marLeft w:val="936"/>
          <w:marRight w:val="0"/>
          <w:marTop w:val="115"/>
          <w:marBottom w:val="0"/>
          <w:divBdr>
            <w:top w:val="none" w:sz="0" w:space="0" w:color="auto"/>
            <w:left w:val="none" w:sz="0" w:space="0" w:color="auto"/>
            <w:bottom w:val="none" w:sz="0" w:space="0" w:color="auto"/>
            <w:right w:val="none" w:sz="0" w:space="0" w:color="auto"/>
          </w:divBdr>
        </w:div>
        <w:div w:id="1206723484">
          <w:marLeft w:val="432"/>
          <w:marRight w:val="0"/>
          <w:marTop w:val="115"/>
          <w:marBottom w:val="0"/>
          <w:divBdr>
            <w:top w:val="none" w:sz="0" w:space="0" w:color="auto"/>
            <w:left w:val="none" w:sz="0" w:space="0" w:color="auto"/>
            <w:bottom w:val="none" w:sz="0" w:space="0" w:color="auto"/>
            <w:right w:val="none" w:sz="0" w:space="0" w:color="auto"/>
          </w:divBdr>
        </w:div>
        <w:div w:id="1360164997">
          <w:marLeft w:val="936"/>
          <w:marRight w:val="0"/>
          <w:marTop w:val="115"/>
          <w:marBottom w:val="0"/>
          <w:divBdr>
            <w:top w:val="none" w:sz="0" w:space="0" w:color="auto"/>
            <w:left w:val="none" w:sz="0" w:space="0" w:color="auto"/>
            <w:bottom w:val="none" w:sz="0" w:space="0" w:color="auto"/>
            <w:right w:val="none" w:sz="0" w:space="0" w:color="auto"/>
          </w:divBdr>
        </w:div>
        <w:div w:id="1603302604">
          <w:marLeft w:val="936"/>
          <w:marRight w:val="0"/>
          <w:marTop w:val="115"/>
          <w:marBottom w:val="0"/>
          <w:divBdr>
            <w:top w:val="none" w:sz="0" w:space="0" w:color="auto"/>
            <w:left w:val="none" w:sz="0" w:space="0" w:color="auto"/>
            <w:bottom w:val="none" w:sz="0" w:space="0" w:color="auto"/>
            <w:right w:val="none" w:sz="0" w:space="0" w:color="auto"/>
          </w:divBdr>
        </w:div>
      </w:divsChild>
    </w:div>
    <w:div w:id="178007631">
      <w:marLeft w:val="0"/>
      <w:marRight w:val="0"/>
      <w:marTop w:val="0"/>
      <w:marBottom w:val="0"/>
      <w:divBdr>
        <w:top w:val="none" w:sz="0" w:space="0" w:color="auto"/>
        <w:left w:val="none" w:sz="0" w:space="0" w:color="auto"/>
        <w:bottom w:val="none" w:sz="0" w:space="0" w:color="auto"/>
        <w:right w:val="none" w:sz="0" w:space="0" w:color="auto"/>
      </w:divBdr>
    </w:div>
    <w:div w:id="190337745">
      <w:bodyDiv w:val="1"/>
      <w:marLeft w:val="0"/>
      <w:marRight w:val="0"/>
      <w:marTop w:val="0"/>
      <w:marBottom w:val="0"/>
      <w:divBdr>
        <w:top w:val="none" w:sz="0" w:space="0" w:color="auto"/>
        <w:left w:val="none" w:sz="0" w:space="0" w:color="auto"/>
        <w:bottom w:val="none" w:sz="0" w:space="0" w:color="auto"/>
        <w:right w:val="none" w:sz="0" w:space="0" w:color="auto"/>
      </w:divBdr>
    </w:div>
    <w:div w:id="190382188">
      <w:bodyDiv w:val="1"/>
      <w:marLeft w:val="0"/>
      <w:marRight w:val="0"/>
      <w:marTop w:val="0"/>
      <w:marBottom w:val="0"/>
      <w:divBdr>
        <w:top w:val="none" w:sz="0" w:space="0" w:color="auto"/>
        <w:left w:val="none" w:sz="0" w:space="0" w:color="auto"/>
        <w:bottom w:val="none" w:sz="0" w:space="0" w:color="auto"/>
        <w:right w:val="none" w:sz="0" w:space="0" w:color="auto"/>
      </w:divBdr>
    </w:div>
    <w:div w:id="194387397">
      <w:bodyDiv w:val="1"/>
      <w:marLeft w:val="0"/>
      <w:marRight w:val="0"/>
      <w:marTop w:val="0"/>
      <w:marBottom w:val="0"/>
      <w:divBdr>
        <w:top w:val="none" w:sz="0" w:space="0" w:color="auto"/>
        <w:left w:val="none" w:sz="0" w:space="0" w:color="auto"/>
        <w:bottom w:val="none" w:sz="0" w:space="0" w:color="auto"/>
        <w:right w:val="none" w:sz="0" w:space="0" w:color="auto"/>
      </w:divBdr>
    </w:div>
    <w:div w:id="201326675">
      <w:bodyDiv w:val="1"/>
      <w:marLeft w:val="0"/>
      <w:marRight w:val="0"/>
      <w:marTop w:val="0"/>
      <w:marBottom w:val="0"/>
      <w:divBdr>
        <w:top w:val="none" w:sz="0" w:space="0" w:color="auto"/>
        <w:left w:val="none" w:sz="0" w:space="0" w:color="auto"/>
        <w:bottom w:val="none" w:sz="0" w:space="0" w:color="auto"/>
        <w:right w:val="none" w:sz="0" w:space="0" w:color="auto"/>
      </w:divBdr>
    </w:div>
    <w:div w:id="232619116">
      <w:bodyDiv w:val="1"/>
      <w:marLeft w:val="0"/>
      <w:marRight w:val="0"/>
      <w:marTop w:val="0"/>
      <w:marBottom w:val="0"/>
      <w:divBdr>
        <w:top w:val="none" w:sz="0" w:space="0" w:color="auto"/>
        <w:left w:val="none" w:sz="0" w:space="0" w:color="auto"/>
        <w:bottom w:val="none" w:sz="0" w:space="0" w:color="auto"/>
        <w:right w:val="none" w:sz="0" w:space="0" w:color="auto"/>
      </w:divBdr>
    </w:div>
    <w:div w:id="293601775">
      <w:bodyDiv w:val="1"/>
      <w:marLeft w:val="0"/>
      <w:marRight w:val="0"/>
      <w:marTop w:val="0"/>
      <w:marBottom w:val="0"/>
      <w:divBdr>
        <w:top w:val="none" w:sz="0" w:space="0" w:color="auto"/>
        <w:left w:val="none" w:sz="0" w:space="0" w:color="auto"/>
        <w:bottom w:val="none" w:sz="0" w:space="0" w:color="auto"/>
        <w:right w:val="none" w:sz="0" w:space="0" w:color="auto"/>
      </w:divBdr>
    </w:div>
    <w:div w:id="296375487">
      <w:bodyDiv w:val="1"/>
      <w:marLeft w:val="0"/>
      <w:marRight w:val="0"/>
      <w:marTop w:val="0"/>
      <w:marBottom w:val="0"/>
      <w:divBdr>
        <w:top w:val="none" w:sz="0" w:space="0" w:color="auto"/>
        <w:left w:val="none" w:sz="0" w:space="0" w:color="auto"/>
        <w:bottom w:val="none" w:sz="0" w:space="0" w:color="auto"/>
        <w:right w:val="none" w:sz="0" w:space="0" w:color="auto"/>
      </w:divBdr>
    </w:div>
    <w:div w:id="343047799">
      <w:bodyDiv w:val="1"/>
      <w:marLeft w:val="0"/>
      <w:marRight w:val="0"/>
      <w:marTop w:val="0"/>
      <w:marBottom w:val="0"/>
      <w:divBdr>
        <w:top w:val="none" w:sz="0" w:space="0" w:color="auto"/>
        <w:left w:val="none" w:sz="0" w:space="0" w:color="auto"/>
        <w:bottom w:val="none" w:sz="0" w:space="0" w:color="auto"/>
        <w:right w:val="none" w:sz="0" w:space="0" w:color="auto"/>
      </w:divBdr>
    </w:div>
    <w:div w:id="391971642">
      <w:bodyDiv w:val="1"/>
      <w:marLeft w:val="0"/>
      <w:marRight w:val="0"/>
      <w:marTop w:val="0"/>
      <w:marBottom w:val="0"/>
      <w:divBdr>
        <w:top w:val="none" w:sz="0" w:space="0" w:color="auto"/>
        <w:left w:val="none" w:sz="0" w:space="0" w:color="auto"/>
        <w:bottom w:val="none" w:sz="0" w:space="0" w:color="auto"/>
        <w:right w:val="none" w:sz="0" w:space="0" w:color="auto"/>
      </w:divBdr>
      <w:divsChild>
        <w:div w:id="74397772">
          <w:marLeft w:val="547"/>
          <w:marRight w:val="0"/>
          <w:marTop w:val="0"/>
          <w:marBottom w:val="0"/>
          <w:divBdr>
            <w:top w:val="none" w:sz="0" w:space="0" w:color="auto"/>
            <w:left w:val="none" w:sz="0" w:space="0" w:color="auto"/>
            <w:bottom w:val="none" w:sz="0" w:space="0" w:color="auto"/>
            <w:right w:val="none" w:sz="0" w:space="0" w:color="auto"/>
          </w:divBdr>
        </w:div>
        <w:div w:id="1392998234">
          <w:marLeft w:val="547"/>
          <w:marRight w:val="0"/>
          <w:marTop w:val="0"/>
          <w:marBottom w:val="0"/>
          <w:divBdr>
            <w:top w:val="none" w:sz="0" w:space="0" w:color="auto"/>
            <w:left w:val="none" w:sz="0" w:space="0" w:color="auto"/>
            <w:bottom w:val="none" w:sz="0" w:space="0" w:color="auto"/>
            <w:right w:val="none" w:sz="0" w:space="0" w:color="auto"/>
          </w:divBdr>
        </w:div>
        <w:div w:id="1600410689">
          <w:marLeft w:val="547"/>
          <w:marRight w:val="0"/>
          <w:marTop w:val="0"/>
          <w:marBottom w:val="0"/>
          <w:divBdr>
            <w:top w:val="none" w:sz="0" w:space="0" w:color="auto"/>
            <w:left w:val="none" w:sz="0" w:space="0" w:color="auto"/>
            <w:bottom w:val="none" w:sz="0" w:space="0" w:color="auto"/>
            <w:right w:val="none" w:sz="0" w:space="0" w:color="auto"/>
          </w:divBdr>
        </w:div>
        <w:div w:id="1611084380">
          <w:marLeft w:val="547"/>
          <w:marRight w:val="0"/>
          <w:marTop w:val="0"/>
          <w:marBottom w:val="0"/>
          <w:divBdr>
            <w:top w:val="none" w:sz="0" w:space="0" w:color="auto"/>
            <w:left w:val="none" w:sz="0" w:space="0" w:color="auto"/>
            <w:bottom w:val="none" w:sz="0" w:space="0" w:color="auto"/>
            <w:right w:val="none" w:sz="0" w:space="0" w:color="auto"/>
          </w:divBdr>
        </w:div>
      </w:divsChild>
    </w:div>
    <w:div w:id="431979835">
      <w:bodyDiv w:val="1"/>
      <w:marLeft w:val="0"/>
      <w:marRight w:val="0"/>
      <w:marTop w:val="0"/>
      <w:marBottom w:val="0"/>
      <w:divBdr>
        <w:top w:val="none" w:sz="0" w:space="0" w:color="auto"/>
        <w:left w:val="none" w:sz="0" w:space="0" w:color="auto"/>
        <w:bottom w:val="none" w:sz="0" w:space="0" w:color="auto"/>
        <w:right w:val="none" w:sz="0" w:space="0" w:color="auto"/>
      </w:divBdr>
      <w:divsChild>
        <w:div w:id="149449209">
          <w:marLeft w:val="432"/>
          <w:marRight w:val="0"/>
          <w:marTop w:val="115"/>
          <w:marBottom w:val="0"/>
          <w:divBdr>
            <w:top w:val="none" w:sz="0" w:space="0" w:color="auto"/>
            <w:left w:val="none" w:sz="0" w:space="0" w:color="auto"/>
            <w:bottom w:val="none" w:sz="0" w:space="0" w:color="auto"/>
            <w:right w:val="none" w:sz="0" w:space="0" w:color="auto"/>
          </w:divBdr>
        </w:div>
        <w:div w:id="430274706">
          <w:marLeft w:val="432"/>
          <w:marRight w:val="0"/>
          <w:marTop w:val="115"/>
          <w:marBottom w:val="0"/>
          <w:divBdr>
            <w:top w:val="none" w:sz="0" w:space="0" w:color="auto"/>
            <w:left w:val="none" w:sz="0" w:space="0" w:color="auto"/>
            <w:bottom w:val="none" w:sz="0" w:space="0" w:color="auto"/>
            <w:right w:val="none" w:sz="0" w:space="0" w:color="auto"/>
          </w:divBdr>
        </w:div>
        <w:div w:id="701705224">
          <w:marLeft w:val="432"/>
          <w:marRight w:val="0"/>
          <w:marTop w:val="115"/>
          <w:marBottom w:val="0"/>
          <w:divBdr>
            <w:top w:val="none" w:sz="0" w:space="0" w:color="auto"/>
            <w:left w:val="none" w:sz="0" w:space="0" w:color="auto"/>
            <w:bottom w:val="none" w:sz="0" w:space="0" w:color="auto"/>
            <w:right w:val="none" w:sz="0" w:space="0" w:color="auto"/>
          </w:divBdr>
        </w:div>
        <w:div w:id="894899065">
          <w:marLeft w:val="432"/>
          <w:marRight w:val="0"/>
          <w:marTop w:val="115"/>
          <w:marBottom w:val="0"/>
          <w:divBdr>
            <w:top w:val="none" w:sz="0" w:space="0" w:color="auto"/>
            <w:left w:val="none" w:sz="0" w:space="0" w:color="auto"/>
            <w:bottom w:val="none" w:sz="0" w:space="0" w:color="auto"/>
            <w:right w:val="none" w:sz="0" w:space="0" w:color="auto"/>
          </w:divBdr>
        </w:div>
        <w:div w:id="921987360">
          <w:marLeft w:val="432"/>
          <w:marRight w:val="0"/>
          <w:marTop w:val="115"/>
          <w:marBottom w:val="0"/>
          <w:divBdr>
            <w:top w:val="none" w:sz="0" w:space="0" w:color="auto"/>
            <w:left w:val="none" w:sz="0" w:space="0" w:color="auto"/>
            <w:bottom w:val="none" w:sz="0" w:space="0" w:color="auto"/>
            <w:right w:val="none" w:sz="0" w:space="0" w:color="auto"/>
          </w:divBdr>
        </w:div>
        <w:div w:id="1375345577">
          <w:marLeft w:val="432"/>
          <w:marRight w:val="0"/>
          <w:marTop w:val="115"/>
          <w:marBottom w:val="0"/>
          <w:divBdr>
            <w:top w:val="none" w:sz="0" w:space="0" w:color="auto"/>
            <w:left w:val="none" w:sz="0" w:space="0" w:color="auto"/>
            <w:bottom w:val="none" w:sz="0" w:space="0" w:color="auto"/>
            <w:right w:val="none" w:sz="0" w:space="0" w:color="auto"/>
          </w:divBdr>
        </w:div>
        <w:div w:id="1985968078">
          <w:marLeft w:val="432"/>
          <w:marRight w:val="0"/>
          <w:marTop w:val="115"/>
          <w:marBottom w:val="0"/>
          <w:divBdr>
            <w:top w:val="none" w:sz="0" w:space="0" w:color="auto"/>
            <w:left w:val="none" w:sz="0" w:space="0" w:color="auto"/>
            <w:bottom w:val="none" w:sz="0" w:space="0" w:color="auto"/>
            <w:right w:val="none" w:sz="0" w:space="0" w:color="auto"/>
          </w:divBdr>
        </w:div>
      </w:divsChild>
    </w:div>
    <w:div w:id="465778987">
      <w:bodyDiv w:val="1"/>
      <w:marLeft w:val="0"/>
      <w:marRight w:val="0"/>
      <w:marTop w:val="0"/>
      <w:marBottom w:val="0"/>
      <w:divBdr>
        <w:top w:val="none" w:sz="0" w:space="0" w:color="auto"/>
        <w:left w:val="none" w:sz="0" w:space="0" w:color="auto"/>
        <w:bottom w:val="none" w:sz="0" w:space="0" w:color="auto"/>
        <w:right w:val="none" w:sz="0" w:space="0" w:color="auto"/>
      </w:divBdr>
    </w:div>
    <w:div w:id="467629297">
      <w:bodyDiv w:val="1"/>
      <w:marLeft w:val="0"/>
      <w:marRight w:val="0"/>
      <w:marTop w:val="0"/>
      <w:marBottom w:val="0"/>
      <w:divBdr>
        <w:top w:val="none" w:sz="0" w:space="0" w:color="auto"/>
        <w:left w:val="none" w:sz="0" w:space="0" w:color="auto"/>
        <w:bottom w:val="none" w:sz="0" w:space="0" w:color="auto"/>
        <w:right w:val="none" w:sz="0" w:space="0" w:color="auto"/>
      </w:divBdr>
    </w:div>
    <w:div w:id="501704297">
      <w:bodyDiv w:val="1"/>
      <w:marLeft w:val="0"/>
      <w:marRight w:val="0"/>
      <w:marTop w:val="0"/>
      <w:marBottom w:val="0"/>
      <w:divBdr>
        <w:top w:val="none" w:sz="0" w:space="0" w:color="auto"/>
        <w:left w:val="none" w:sz="0" w:space="0" w:color="auto"/>
        <w:bottom w:val="none" w:sz="0" w:space="0" w:color="auto"/>
        <w:right w:val="none" w:sz="0" w:space="0" w:color="auto"/>
      </w:divBdr>
      <w:divsChild>
        <w:div w:id="1505625161">
          <w:marLeft w:val="720"/>
          <w:marRight w:val="0"/>
          <w:marTop w:val="0"/>
          <w:marBottom w:val="0"/>
          <w:divBdr>
            <w:top w:val="none" w:sz="0" w:space="0" w:color="auto"/>
            <w:left w:val="none" w:sz="0" w:space="0" w:color="auto"/>
            <w:bottom w:val="none" w:sz="0" w:space="0" w:color="auto"/>
            <w:right w:val="none" w:sz="0" w:space="0" w:color="auto"/>
          </w:divBdr>
        </w:div>
        <w:div w:id="1562056178">
          <w:marLeft w:val="720"/>
          <w:marRight w:val="0"/>
          <w:marTop w:val="0"/>
          <w:marBottom w:val="0"/>
          <w:divBdr>
            <w:top w:val="none" w:sz="0" w:space="0" w:color="auto"/>
            <w:left w:val="none" w:sz="0" w:space="0" w:color="auto"/>
            <w:bottom w:val="none" w:sz="0" w:space="0" w:color="auto"/>
            <w:right w:val="none" w:sz="0" w:space="0" w:color="auto"/>
          </w:divBdr>
        </w:div>
        <w:div w:id="1681469317">
          <w:marLeft w:val="720"/>
          <w:marRight w:val="0"/>
          <w:marTop w:val="0"/>
          <w:marBottom w:val="0"/>
          <w:divBdr>
            <w:top w:val="none" w:sz="0" w:space="0" w:color="auto"/>
            <w:left w:val="none" w:sz="0" w:space="0" w:color="auto"/>
            <w:bottom w:val="none" w:sz="0" w:space="0" w:color="auto"/>
            <w:right w:val="none" w:sz="0" w:space="0" w:color="auto"/>
          </w:divBdr>
        </w:div>
        <w:div w:id="2025551539">
          <w:marLeft w:val="720"/>
          <w:marRight w:val="0"/>
          <w:marTop w:val="0"/>
          <w:marBottom w:val="0"/>
          <w:divBdr>
            <w:top w:val="none" w:sz="0" w:space="0" w:color="auto"/>
            <w:left w:val="none" w:sz="0" w:space="0" w:color="auto"/>
            <w:bottom w:val="none" w:sz="0" w:space="0" w:color="auto"/>
            <w:right w:val="none" w:sz="0" w:space="0" w:color="auto"/>
          </w:divBdr>
        </w:div>
        <w:div w:id="2081558666">
          <w:marLeft w:val="720"/>
          <w:marRight w:val="0"/>
          <w:marTop w:val="0"/>
          <w:marBottom w:val="0"/>
          <w:divBdr>
            <w:top w:val="none" w:sz="0" w:space="0" w:color="auto"/>
            <w:left w:val="none" w:sz="0" w:space="0" w:color="auto"/>
            <w:bottom w:val="none" w:sz="0" w:space="0" w:color="auto"/>
            <w:right w:val="none" w:sz="0" w:space="0" w:color="auto"/>
          </w:divBdr>
        </w:div>
        <w:div w:id="2090033619">
          <w:marLeft w:val="720"/>
          <w:marRight w:val="0"/>
          <w:marTop w:val="0"/>
          <w:marBottom w:val="0"/>
          <w:divBdr>
            <w:top w:val="none" w:sz="0" w:space="0" w:color="auto"/>
            <w:left w:val="none" w:sz="0" w:space="0" w:color="auto"/>
            <w:bottom w:val="none" w:sz="0" w:space="0" w:color="auto"/>
            <w:right w:val="none" w:sz="0" w:space="0" w:color="auto"/>
          </w:divBdr>
        </w:div>
      </w:divsChild>
    </w:div>
    <w:div w:id="515462282">
      <w:bodyDiv w:val="1"/>
      <w:marLeft w:val="0"/>
      <w:marRight w:val="0"/>
      <w:marTop w:val="0"/>
      <w:marBottom w:val="0"/>
      <w:divBdr>
        <w:top w:val="none" w:sz="0" w:space="0" w:color="auto"/>
        <w:left w:val="none" w:sz="0" w:space="0" w:color="auto"/>
        <w:bottom w:val="none" w:sz="0" w:space="0" w:color="auto"/>
        <w:right w:val="none" w:sz="0" w:space="0" w:color="auto"/>
      </w:divBdr>
    </w:div>
    <w:div w:id="525295178">
      <w:bodyDiv w:val="1"/>
      <w:marLeft w:val="0"/>
      <w:marRight w:val="0"/>
      <w:marTop w:val="0"/>
      <w:marBottom w:val="0"/>
      <w:divBdr>
        <w:top w:val="none" w:sz="0" w:space="0" w:color="auto"/>
        <w:left w:val="none" w:sz="0" w:space="0" w:color="auto"/>
        <w:bottom w:val="none" w:sz="0" w:space="0" w:color="auto"/>
        <w:right w:val="none" w:sz="0" w:space="0" w:color="auto"/>
      </w:divBdr>
    </w:div>
    <w:div w:id="536696658">
      <w:marLeft w:val="0"/>
      <w:marRight w:val="0"/>
      <w:marTop w:val="0"/>
      <w:marBottom w:val="0"/>
      <w:divBdr>
        <w:top w:val="none" w:sz="0" w:space="0" w:color="auto"/>
        <w:left w:val="none" w:sz="0" w:space="0" w:color="auto"/>
        <w:bottom w:val="none" w:sz="0" w:space="0" w:color="auto"/>
        <w:right w:val="none" w:sz="0" w:space="0" w:color="auto"/>
      </w:divBdr>
    </w:div>
    <w:div w:id="571082180">
      <w:bodyDiv w:val="1"/>
      <w:marLeft w:val="0"/>
      <w:marRight w:val="0"/>
      <w:marTop w:val="0"/>
      <w:marBottom w:val="0"/>
      <w:divBdr>
        <w:top w:val="none" w:sz="0" w:space="0" w:color="auto"/>
        <w:left w:val="none" w:sz="0" w:space="0" w:color="auto"/>
        <w:bottom w:val="none" w:sz="0" w:space="0" w:color="auto"/>
        <w:right w:val="none" w:sz="0" w:space="0" w:color="auto"/>
      </w:divBdr>
    </w:div>
    <w:div w:id="609816853">
      <w:bodyDiv w:val="1"/>
      <w:marLeft w:val="0"/>
      <w:marRight w:val="0"/>
      <w:marTop w:val="0"/>
      <w:marBottom w:val="0"/>
      <w:divBdr>
        <w:top w:val="none" w:sz="0" w:space="0" w:color="auto"/>
        <w:left w:val="none" w:sz="0" w:space="0" w:color="auto"/>
        <w:bottom w:val="none" w:sz="0" w:space="0" w:color="auto"/>
        <w:right w:val="none" w:sz="0" w:space="0" w:color="auto"/>
      </w:divBdr>
    </w:div>
    <w:div w:id="613559646">
      <w:bodyDiv w:val="1"/>
      <w:marLeft w:val="0"/>
      <w:marRight w:val="0"/>
      <w:marTop w:val="0"/>
      <w:marBottom w:val="0"/>
      <w:divBdr>
        <w:top w:val="none" w:sz="0" w:space="0" w:color="auto"/>
        <w:left w:val="none" w:sz="0" w:space="0" w:color="auto"/>
        <w:bottom w:val="none" w:sz="0" w:space="0" w:color="auto"/>
        <w:right w:val="none" w:sz="0" w:space="0" w:color="auto"/>
      </w:divBdr>
      <w:divsChild>
        <w:div w:id="543950914">
          <w:marLeft w:val="936"/>
          <w:marRight w:val="0"/>
          <w:marTop w:val="115"/>
          <w:marBottom w:val="0"/>
          <w:divBdr>
            <w:top w:val="none" w:sz="0" w:space="0" w:color="auto"/>
            <w:left w:val="none" w:sz="0" w:space="0" w:color="auto"/>
            <w:bottom w:val="none" w:sz="0" w:space="0" w:color="auto"/>
            <w:right w:val="none" w:sz="0" w:space="0" w:color="auto"/>
          </w:divBdr>
        </w:div>
        <w:div w:id="1360743207">
          <w:marLeft w:val="432"/>
          <w:marRight w:val="0"/>
          <w:marTop w:val="115"/>
          <w:marBottom w:val="0"/>
          <w:divBdr>
            <w:top w:val="none" w:sz="0" w:space="0" w:color="auto"/>
            <w:left w:val="none" w:sz="0" w:space="0" w:color="auto"/>
            <w:bottom w:val="none" w:sz="0" w:space="0" w:color="auto"/>
            <w:right w:val="none" w:sz="0" w:space="0" w:color="auto"/>
          </w:divBdr>
        </w:div>
        <w:div w:id="1464688112">
          <w:marLeft w:val="432"/>
          <w:marRight w:val="0"/>
          <w:marTop w:val="115"/>
          <w:marBottom w:val="0"/>
          <w:divBdr>
            <w:top w:val="none" w:sz="0" w:space="0" w:color="auto"/>
            <w:left w:val="none" w:sz="0" w:space="0" w:color="auto"/>
            <w:bottom w:val="none" w:sz="0" w:space="0" w:color="auto"/>
            <w:right w:val="none" w:sz="0" w:space="0" w:color="auto"/>
          </w:divBdr>
        </w:div>
        <w:div w:id="1667855143">
          <w:marLeft w:val="936"/>
          <w:marRight w:val="0"/>
          <w:marTop w:val="115"/>
          <w:marBottom w:val="0"/>
          <w:divBdr>
            <w:top w:val="none" w:sz="0" w:space="0" w:color="auto"/>
            <w:left w:val="none" w:sz="0" w:space="0" w:color="auto"/>
            <w:bottom w:val="none" w:sz="0" w:space="0" w:color="auto"/>
            <w:right w:val="none" w:sz="0" w:space="0" w:color="auto"/>
          </w:divBdr>
        </w:div>
        <w:div w:id="1676111936">
          <w:marLeft w:val="432"/>
          <w:marRight w:val="0"/>
          <w:marTop w:val="115"/>
          <w:marBottom w:val="0"/>
          <w:divBdr>
            <w:top w:val="none" w:sz="0" w:space="0" w:color="auto"/>
            <w:left w:val="none" w:sz="0" w:space="0" w:color="auto"/>
            <w:bottom w:val="none" w:sz="0" w:space="0" w:color="auto"/>
            <w:right w:val="none" w:sz="0" w:space="0" w:color="auto"/>
          </w:divBdr>
        </w:div>
        <w:div w:id="1732148550">
          <w:marLeft w:val="936"/>
          <w:marRight w:val="0"/>
          <w:marTop w:val="115"/>
          <w:marBottom w:val="0"/>
          <w:divBdr>
            <w:top w:val="none" w:sz="0" w:space="0" w:color="auto"/>
            <w:left w:val="none" w:sz="0" w:space="0" w:color="auto"/>
            <w:bottom w:val="none" w:sz="0" w:space="0" w:color="auto"/>
            <w:right w:val="none" w:sz="0" w:space="0" w:color="auto"/>
          </w:divBdr>
        </w:div>
        <w:div w:id="1863854272">
          <w:marLeft w:val="432"/>
          <w:marRight w:val="0"/>
          <w:marTop w:val="115"/>
          <w:marBottom w:val="0"/>
          <w:divBdr>
            <w:top w:val="none" w:sz="0" w:space="0" w:color="auto"/>
            <w:left w:val="none" w:sz="0" w:space="0" w:color="auto"/>
            <w:bottom w:val="none" w:sz="0" w:space="0" w:color="auto"/>
            <w:right w:val="none" w:sz="0" w:space="0" w:color="auto"/>
          </w:divBdr>
        </w:div>
        <w:div w:id="1974559780">
          <w:marLeft w:val="936"/>
          <w:marRight w:val="0"/>
          <w:marTop w:val="115"/>
          <w:marBottom w:val="0"/>
          <w:divBdr>
            <w:top w:val="none" w:sz="0" w:space="0" w:color="auto"/>
            <w:left w:val="none" w:sz="0" w:space="0" w:color="auto"/>
            <w:bottom w:val="none" w:sz="0" w:space="0" w:color="auto"/>
            <w:right w:val="none" w:sz="0" w:space="0" w:color="auto"/>
          </w:divBdr>
        </w:div>
        <w:div w:id="2108111809">
          <w:marLeft w:val="432"/>
          <w:marRight w:val="0"/>
          <w:marTop w:val="115"/>
          <w:marBottom w:val="0"/>
          <w:divBdr>
            <w:top w:val="none" w:sz="0" w:space="0" w:color="auto"/>
            <w:left w:val="none" w:sz="0" w:space="0" w:color="auto"/>
            <w:bottom w:val="none" w:sz="0" w:space="0" w:color="auto"/>
            <w:right w:val="none" w:sz="0" w:space="0" w:color="auto"/>
          </w:divBdr>
        </w:div>
      </w:divsChild>
    </w:div>
    <w:div w:id="703795966">
      <w:bodyDiv w:val="1"/>
      <w:marLeft w:val="0"/>
      <w:marRight w:val="0"/>
      <w:marTop w:val="0"/>
      <w:marBottom w:val="0"/>
      <w:divBdr>
        <w:top w:val="none" w:sz="0" w:space="0" w:color="auto"/>
        <w:left w:val="none" w:sz="0" w:space="0" w:color="auto"/>
        <w:bottom w:val="none" w:sz="0" w:space="0" w:color="auto"/>
        <w:right w:val="none" w:sz="0" w:space="0" w:color="auto"/>
      </w:divBdr>
    </w:div>
    <w:div w:id="775372121">
      <w:bodyDiv w:val="1"/>
      <w:marLeft w:val="0"/>
      <w:marRight w:val="0"/>
      <w:marTop w:val="0"/>
      <w:marBottom w:val="0"/>
      <w:divBdr>
        <w:top w:val="none" w:sz="0" w:space="0" w:color="auto"/>
        <w:left w:val="none" w:sz="0" w:space="0" w:color="auto"/>
        <w:bottom w:val="none" w:sz="0" w:space="0" w:color="auto"/>
        <w:right w:val="none" w:sz="0" w:space="0" w:color="auto"/>
      </w:divBdr>
    </w:div>
    <w:div w:id="793984374">
      <w:bodyDiv w:val="1"/>
      <w:marLeft w:val="0"/>
      <w:marRight w:val="0"/>
      <w:marTop w:val="0"/>
      <w:marBottom w:val="0"/>
      <w:divBdr>
        <w:top w:val="none" w:sz="0" w:space="0" w:color="auto"/>
        <w:left w:val="none" w:sz="0" w:space="0" w:color="auto"/>
        <w:bottom w:val="none" w:sz="0" w:space="0" w:color="auto"/>
        <w:right w:val="none" w:sz="0" w:space="0" w:color="auto"/>
      </w:divBdr>
    </w:div>
    <w:div w:id="811026669">
      <w:bodyDiv w:val="1"/>
      <w:marLeft w:val="0"/>
      <w:marRight w:val="0"/>
      <w:marTop w:val="0"/>
      <w:marBottom w:val="0"/>
      <w:divBdr>
        <w:top w:val="none" w:sz="0" w:space="0" w:color="auto"/>
        <w:left w:val="none" w:sz="0" w:space="0" w:color="auto"/>
        <w:bottom w:val="none" w:sz="0" w:space="0" w:color="auto"/>
        <w:right w:val="none" w:sz="0" w:space="0" w:color="auto"/>
      </w:divBdr>
    </w:div>
    <w:div w:id="832379546">
      <w:bodyDiv w:val="1"/>
      <w:marLeft w:val="0"/>
      <w:marRight w:val="0"/>
      <w:marTop w:val="0"/>
      <w:marBottom w:val="0"/>
      <w:divBdr>
        <w:top w:val="none" w:sz="0" w:space="0" w:color="auto"/>
        <w:left w:val="none" w:sz="0" w:space="0" w:color="auto"/>
        <w:bottom w:val="none" w:sz="0" w:space="0" w:color="auto"/>
        <w:right w:val="none" w:sz="0" w:space="0" w:color="auto"/>
      </w:divBdr>
    </w:div>
    <w:div w:id="845703984">
      <w:bodyDiv w:val="1"/>
      <w:marLeft w:val="0"/>
      <w:marRight w:val="0"/>
      <w:marTop w:val="0"/>
      <w:marBottom w:val="0"/>
      <w:divBdr>
        <w:top w:val="none" w:sz="0" w:space="0" w:color="auto"/>
        <w:left w:val="none" w:sz="0" w:space="0" w:color="auto"/>
        <w:bottom w:val="none" w:sz="0" w:space="0" w:color="auto"/>
        <w:right w:val="none" w:sz="0" w:space="0" w:color="auto"/>
      </w:divBdr>
    </w:div>
    <w:div w:id="866526939">
      <w:bodyDiv w:val="1"/>
      <w:marLeft w:val="0"/>
      <w:marRight w:val="0"/>
      <w:marTop w:val="0"/>
      <w:marBottom w:val="0"/>
      <w:divBdr>
        <w:top w:val="none" w:sz="0" w:space="0" w:color="auto"/>
        <w:left w:val="none" w:sz="0" w:space="0" w:color="auto"/>
        <w:bottom w:val="none" w:sz="0" w:space="0" w:color="auto"/>
        <w:right w:val="none" w:sz="0" w:space="0" w:color="auto"/>
      </w:divBdr>
    </w:div>
    <w:div w:id="873880589">
      <w:bodyDiv w:val="1"/>
      <w:marLeft w:val="0"/>
      <w:marRight w:val="0"/>
      <w:marTop w:val="0"/>
      <w:marBottom w:val="0"/>
      <w:divBdr>
        <w:top w:val="none" w:sz="0" w:space="0" w:color="auto"/>
        <w:left w:val="none" w:sz="0" w:space="0" w:color="auto"/>
        <w:bottom w:val="none" w:sz="0" w:space="0" w:color="auto"/>
        <w:right w:val="none" w:sz="0" w:space="0" w:color="auto"/>
      </w:divBdr>
    </w:div>
    <w:div w:id="888881894">
      <w:bodyDiv w:val="1"/>
      <w:marLeft w:val="0"/>
      <w:marRight w:val="0"/>
      <w:marTop w:val="0"/>
      <w:marBottom w:val="0"/>
      <w:divBdr>
        <w:top w:val="none" w:sz="0" w:space="0" w:color="auto"/>
        <w:left w:val="none" w:sz="0" w:space="0" w:color="auto"/>
        <w:bottom w:val="none" w:sz="0" w:space="0" w:color="auto"/>
        <w:right w:val="none" w:sz="0" w:space="0" w:color="auto"/>
      </w:divBdr>
    </w:div>
    <w:div w:id="912544673">
      <w:bodyDiv w:val="1"/>
      <w:marLeft w:val="0"/>
      <w:marRight w:val="0"/>
      <w:marTop w:val="0"/>
      <w:marBottom w:val="0"/>
      <w:divBdr>
        <w:top w:val="none" w:sz="0" w:space="0" w:color="auto"/>
        <w:left w:val="none" w:sz="0" w:space="0" w:color="auto"/>
        <w:bottom w:val="none" w:sz="0" w:space="0" w:color="auto"/>
        <w:right w:val="none" w:sz="0" w:space="0" w:color="auto"/>
      </w:divBdr>
    </w:div>
    <w:div w:id="916669022">
      <w:bodyDiv w:val="1"/>
      <w:marLeft w:val="0"/>
      <w:marRight w:val="0"/>
      <w:marTop w:val="0"/>
      <w:marBottom w:val="0"/>
      <w:divBdr>
        <w:top w:val="none" w:sz="0" w:space="0" w:color="auto"/>
        <w:left w:val="none" w:sz="0" w:space="0" w:color="auto"/>
        <w:bottom w:val="none" w:sz="0" w:space="0" w:color="auto"/>
        <w:right w:val="none" w:sz="0" w:space="0" w:color="auto"/>
      </w:divBdr>
    </w:div>
    <w:div w:id="932518898">
      <w:bodyDiv w:val="1"/>
      <w:marLeft w:val="0"/>
      <w:marRight w:val="0"/>
      <w:marTop w:val="0"/>
      <w:marBottom w:val="0"/>
      <w:divBdr>
        <w:top w:val="none" w:sz="0" w:space="0" w:color="auto"/>
        <w:left w:val="none" w:sz="0" w:space="0" w:color="auto"/>
        <w:bottom w:val="none" w:sz="0" w:space="0" w:color="auto"/>
        <w:right w:val="none" w:sz="0" w:space="0" w:color="auto"/>
      </w:divBdr>
    </w:div>
    <w:div w:id="946545725">
      <w:bodyDiv w:val="1"/>
      <w:marLeft w:val="0"/>
      <w:marRight w:val="0"/>
      <w:marTop w:val="0"/>
      <w:marBottom w:val="0"/>
      <w:divBdr>
        <w:top w:val="none" w:sz="0" w:space="0" w:color="auto"/>
        <w:left w:val="none" w:sz="0" w:space="0" w:color="auto"/>
        <w:bottom w:val="none" w:sz="0" w:space="0" w:color="auto"/>
        <w:right w:val="none" w:sz="0" w:space="0" w:color="auto"/>
      </w:divBdr>
      <w:divsChild>
        <w:div w:id="44068904">
          <w:marLeft w:val="230"/>
          <w:marRight w:val="0"/>
          <w:marTop w:val="0"/>
          <w:marBottom w:val="0"/>
          <w:divBdr>
            <w:top w:val="none" w:sz="0" w:space="0" w:color="auto"/>
            <w:left w:val="none" w:sz="0" w:space="0" w:color="auto"/>
            <w:bottom w:val="none" w:sz="0" w:space="0" w:color="auto"/>
            <w:right w:val="none" w:sz="0" w:space="0" w:color="auto"/>
          </w:divBdr>
        </w:div>
        <w:div w:id="1260673613">
          <w:marLeft w:val="230"/>
          <w:marRight w:val="0"/>
          <w:marTop w:val="0"/>
          <w:marBottom w:val="0"/>
          <w:divBdr>
            <w:top w:val="none" w:sz="0" w:space="0" w:color="auto"/>
            <w:left w:val="none" w:sz="0" w:space="0" w:color="auto"/>
            <w:bottom w:val="none" w:sz="0" w:space="0" w:color="auto"/>
            <w:right w:val="none" w:sz="0" w:space="0" w:color="auto"/>
          </w:divBdr>
        </w:div>
        <w:div w:id="1502504272">
          <w:marLeft w:val="230"/>
          <w:marRight w:val="0"/>
          <w:marTop w:val="0"/>
          <w:marBottom w:val="0"/>
          <w:divBdr>
            <w:top w:val="none" w:sz="0" w:space="0" w:color="auto"/>
            <w:left w:val="none" w:sz="0" w:space="0" w:color="auto"/>
            <w:bottom w:val="none" w:sz="0" w:space="0" w:color="auto"/>
            <w:right w:val="none" w:sz="0" w:space="0" w:color="auto"/>
          </w:divBdr>
        </w:div>
        <w:div w:id="1764842450">
          <w:marLeft w:val="230"/>
          <w:marRight w:val="0"/>
          <w:marTop w:val="0"/>
          <w:marBottom w:val="0"/>
          <w:divBdr>
            <w:top w:val="none" w:sz="0" w:space="0" w:color="auto"/>
            <w:left w:val="none" w:sz="0" w:space="0" w:color="auto"/>
            <w:bottom w:val="none" w:sz="0" w:space="0" w:color="auto"/>
            <w:right w:val="none" w:sz="0" w:space="0" w:color="auto"/>
          </w:divBdr>
        </w:div>
      </w:divsChild>
    </w:div>
    <w:div w:id="951739854">
      <w:bodyDiv w:val="1"/>
      <w:marLeft w:val="0"/>
      <w:marRight w:val="0"/>
      <w:marTop w:val="0"/>
      <w:marBottom w:val="0"/>
      <w:divBdr>
        <w:top w:val="none" w:sz="0" w:space="0" w:color="auto"/>
        <w:left w:val="none" w:sz="0" w:space="0" w:color="auto"/>
        <w:bottom w:val="none" w:sz="0" w:space="0" w:color="auto"/>
        <w:right w:val="none" w:sz="0" w:space="0" w:color="auto"/>
      </w:divBdr>
    </w:div>
    <w:div w:id="992681282">
      <w:bodyDiv w:val="1"/>
      <w:marLeft w:val="0"/>
      <w:marRight w:val="0"/>
      <w:marTop w:val="0"/>
      <w:marBottom w:val="0"/>
      <w:divBdr>
        <w:top w:val="none" w:sz="0" w:space="0" w:color="auto"/>
        <w:left w:val="none" w:sz="0" w:space="0" w:color="auto"/>
        <w:bottom w:val="none" w:sz="0" w:space="0" w:color="auto"/>
        <w:right w:val="none" w:sz="0" w:space="0" w:color="auto"/>
      </w:divBdr>
    </w:div>
    <w:div w:id="1011296882">
      <w:bodyDiv w:val="1"/>
      <w:marLeft w:val="0"/>
      <w:marRight w:val="0"/>
      <w:marTop w:val="0"/>
      <w:marBottom w:val="0"/>
      <w:divBdr>
        <w:top w:val="none" w:sz="0" w:space="0" w:color="auto"/>
        <w:left w:val="none" w:sz="0" w:space="0" w:color="auto"/>
        <w:bottom w:val="none" w:sz="0" w:space="0" w:color="auto"/>
        <w:right w:val="none" w:sz="0" w:space="0" w:color="auto"/>
      </w:divBdr>
    </w:div>
    <w:div w:id="1031688277">
      <w:bodyDiv w:val="1"/>
      <w:marLeft w:val="0"/>
      <w:marRight w:val="0"/>
      <w:marTop w:val="0"/>
      <w:marBottom w:val="0"/>
      <w:divBdr>
        <w:top w:val="none" w:sz="0" w:space="0" w:color="auto"/>
        <w:left w:val="none" w:sz="0" w:space="0" w:color="auto"/>
        <w:bottom w:val="none" w:sz="0" w:space="0" w:color="auto"/>
        <w:right w:val="none" w:sz="0" w:space="0" w:color="auto"/>
      </w:divBdr>
    </w:div>
    <w:div w:id="1040976950">
      <w:bodyDiv w:val="1"/>
      <w:marLeft w:val="0"/>
      <w:marRight w:val="0"/>
      <w:marTop w:val="0"/>
      <w:marBottom w:val="0"/>
      <w:divBdr>
        <w:top w:val="none" w:sz="0" w:space="0" w:color="auto"/>
        <w:left w:val="none" w:sz="0" w:space="0" w:color="auto"/>
        <w:bottom w:val="none" w:sz="0" w:space="0" w:color="auto"/>
        <w:right w:val="none" w:sz="0" w:space="0" w:color="auto"/>
      </w:divBdr>
    </w:div>
    <w:div w:id="1066798440">
      <w:bodyDiv w:val="1"/>
      <w:marLeft w:val="0"/>
      <w:marRight w:val="0"/>
      <w:marTop w:val="0"/>
      <w:marBottom w:val="0"/>
      <w:divBdr>
        <w:top w:val="none" w:sz="0" w:space="0" w:color="auto"/>
        <w:left w:val="none" w:sz="0" w:space="0" w:color="auto"/>
        <w:bottom w:val="none" w:sz="0" w:space="0" w:color="auto"/>
        <w:right w:val="none" w:sz="0" w:space="0" w:color="auto"/>
      </w:divBdr>
    </w:div>
    <w:div w:id="1120147660">
      <w:bodyDiv w:val="1"/>
      <w:marLeft w:val="0"/>
      <w:marRight w:val="0"/>
      <w:marTop w:val="0"/>
      <w:marBottom w:val="0"/>
      <w:divBdr>
        <w:top w:val="none" w:sz="0" w:space="0" w:color="auto"/>
        <w:left w:val="none" w:sz="0" w:space="0" w:color="auto"/>
        <w:bottom w:val="none" w:sz="0" w:space="0" w:color="auto"/>
        <w:right w:val="none" w:sz="0" w:space="0" w:color="auto"/>
      </w:divBdr>
    </w:div>
    <w:div w:id="1124467474">
      <w:bodyDiv w:val="1"/>
      <w:marLeft w:val="0"/>
      <w:marRight w:val="0"/>
      <w:marTop w:val="0"/>
      <w:marBottom w:val="0"/>
      <w:divBdr>
        <w:top w:val="none" w:sz="0" w:space="0" w:color="auto"/>
        <w:left w:val="none" w:sz="0" w:space="0" w:color="auto"/>
        <w:bottom w:val="none" w:sz="0" w:space="0" w:color="auto"/>
        <w:right w:val="none" w:sz="0" w:space="0" w:color="auto"/>
      </w:divBdr>
    </w:div>
    <w:div w:id="1139492740">
      <w:bodyDiv w:val="1"/>
      <w:marLeft w:val="0"/>
      <w:marRight w:val="0"/>
      <w:marTop w:val="0"/>
      <w:marBottom w:val="0"/>
      <w:divBdr>
        <w:top w:val="none" w:sz="0" w:space="0" w:color="auto"/>
        <w:left w:val="none" w:sz="0" w:space="0" w:color="auto"/>
        <w:bottom w:val="none" w:sz="0" w:space="0" w:color="auto"/>
        <w:right w:val="none" w:sz="0" w:space="0" w:color="auto"/>
      </w:divBdr>
    </w:div>
    <w:div w:id="1149515944">
      <w:marLeft w:val="0"/>
      <w:marRight w:val="0"/>
      <w:marTop w:val="0"/>
      <w:marBottom w:val="0"/>
      <w:divBdr>
        <w:top w:val="none" w:sz="0" w:space="0" w:color="auto"/>
        <w:left w:val="none" w:sz="0" w:space="0" w:color="auto"/>
        <w:bottom w:val="none" w:sz="0" w:space="0" w:color="auto"/>
        <w:right w:val="none" w:sz="0" w:space="0" w:color="auto"/>
      </w:divBdr>
    </w:div>
    <w:div w:id="1227255726">
      <w:bodyDiv w:val="1"/>
      <w:marLeft w:val="0"/>
      <w:marRight w:val="0"/>
      <w:marTop w:val="0"/>
      <w:marBottom w:val="0"/>
      <w:divBdr>
        <w:top w:val="none" w:sz="0" w:space="0" w:color="auto"/>
        <w:left w:val="none" w:sz="0" w:space="0" w:color="auto"/>
        <w:bottom w:val="none" w:sz="0" w:space="0" w:color="auto"/>
        <w:right w:val="none" w:sz="0" w:space="0" w:color="auto"/>
      </w:divBdr>
    </w:div>
    <w:div w:id="1260067074">
      <w:bodyDiv w:val="1"/>
      <w:marLeft w:val="0"/>
      <w:marRight w:val="0"/>
      <w:marTop w:val="0"/>
      <w:marBottom w:val="0"/>
      <w:divBdr>
        <w:top w:val="none" w:sz="0" w:space="0" w:color="auto"/>
        <w:left w:val="none" w:sz="0" w:space="0" w:color="auto"/>
        <w:bottom w:val="none" w:sz="0" w:space="0" w:color="auto"/>
        <w:right w:val="none" w:sz="0" w:space="0" w:color="auto"/>
      </w:divBdr>
    </w:div>
    <w:div w:id="1276135509">
      <w:bodyDiv w:val="1"/>
      <w:marLeft w:val="0"/>
      <w:marRight w:val="0"/>
      <w:marTop w:val="0"/>
      <w:marBottom w:val="0"/>
      <w:divBdr>
        <w:top w:val="none" w:sz="0" w:space="0" w:color="auto"/>
        <w:left w:val="none" w:sz="0" w:space="0" w:color="auto"/>
        <w:bottom w:val="none" w:sz="0" w:space="0" w:color="auto"/>
        <w:right w:val="none" w:sz="0" w:space="0" w:color="auto"/>
      </w:divBdr>
    </w:div>
    <w:div w:id="1323578904">
      <w:marLeft w:val="0"/>
      <w:marRight w:val="0"/>
      <w:marTop w:val="0"/>
      <w:marBottom w:val="0"/>
      <w:divBdr>
        <w:top w:val="none" w:sz="0" w:space="0" w:color="auto"/>
        <w:left w:val="none" w:sz="0" w:space="0" w:color="auto"/>
        <w:bottom w:val="none" w:sz="0" w:space="0" w:color="auto"/>
        <w:right w:val="none" w:sz="0" w:space="0" w:color="auto"/>
      </w:divBdr>
    </w:div>
    <w:div w:id="1323578905">
      <w:marLeft w:val="0"/>
      <w:marRight w:val="0"/>
      <w:marTop w:val="0"/>
      <w:marBottom w:val="0"/>
      <w:divBdr>
        <w:top w:val="none" w:sz="0" w:space="0" w:color="auto"/>
        <w:left w:val="none" w:sz="0" w:space="0" w:color="auto"/>
        <w:bottom w:val="none" w:sz="0" w:space="0" w:color="auto"/>
        <w:right w:val="none" w:sz="0" w:space="0" w:color="auto"/>
      </w:divBdr>
    </w:div>
    <w:div w:id="1323578906">
      <w:marLeft w:val="0"/>
      <w:marRight w:val="0"/>
      <w:marTop w:val="0"/>
      <w:marBottom w:val="0"/>
      <w:divBdr>
        <w:top w:val="none" w:sz="0" w:space="0" w:color="auto"/>
        <w:left w:val="none" w:sz="0" w:space="0" w:color="auto"/>
        <w:bottom w:val="none" w:sz="0" w:space="0" w:color="auto"/>
        <w:right w:val="none" w:sz="0" w:space="0" w:color="auto"/>
      </w:divBdr>
    </w:div>
    <w:div w:id="1323578907">
      <w:marLeft w:val="0"/>
      <w:marRight w:val="0"/>
      <w:marTop w:val="0"/>
      <w:marBottom w:val="0"/>
      <w:divBdr>
        <w:top w:val="none" w:sz="0" w:space="0" w:color="auto"/>
        <w:left w:val="none" w:sz="0" w:space="0" w:color="auto"/>
        <w:bottom w:val="none" w:sz="0" w:space="0" w:color="auto"/>
        <w:right w:val="none" w:sz="0" w:space="0" w:color="auto"/>
      </w:divBdr>
    </w:div>
    <w:div w:id="1323578908">
      <w:marLeft w:val="0"/>
      <w:marRight w:val="0"/>
      <w:marTop w:val="0"/>
      <w:marBottom w:val="0"/>
      <w:divBdr>
        <w:top w:val="none" w:sz="0" w:space="0" w:color="auto"/>
        <w:left w:val="none" w:sz="0" w:space="0" w:color="auto"/>
        <w:bottom w:val="none" w:sz="0" w:space="0" w:color="auto"/>
        <w:right w:val="none" w:sz="0" w:space="0" w:color="auto"/>
      </w:divBdr>
    </w:div>
    <w:div w:id="1323578910">
      <w:marLeft w:val="0"/>
      <w:marRight w:val="0"/>
      <w:marTop w:val="0"/>
      <w:marBottom w:val="0"/>
      <w:divBdr>
        <w:top w:val="none" w:sz="0" w:space="0" w:color="auto"/>
        <w:left w:val="none" w:sz="0" w:space="0" w:color="auto"/>
        <w:bottom w:val="none" w:sz="0" w:space="0" w:color="auto"/>
        <w:right w:val="none" w:sz="0" w:space="0" w:color="auto"/>
      </w:divBdr>
    </w:div>
    <w:div w:id="1323578911">
      <w:marLeft w:val="0"/>
      <w:marRight w:val="0"/>
      <w:marTop w:val="0"/>
      <w:marBottom w:val="0"/>
      <w:divBdr>
        <w:top w:val="none" w:sz="0" w:space="0" w:color="auto"/>
        <w:left w:val="none" w:sz="0" w:space="0" w:color="auto"/>
        <w:bottom w:val="none" w:sz="0" w:space="0" w:color="auto"/>
        <w:right w:val="none" w:sz="0" w:space="0" w:color="auto"/>
      </w:divBdr>
    </w:div>
    <w:div w:id="1323578912">
      <w:marLeft w:val="0"/>
      <w:marRight w:val="0"/>
      <w:marTop w:val="0"/>
      <w:marBottom w:val="0"/>
      <w:divBdr>
        <w:top w:val="none" w:sz="0" w:space="0" w:color="auto"/>
        <w:left w:val="none" w:sz="0" w:space="0" w:color="auto"/>
        <w:bottom w:val="none" w:sz="0" w:space="0" w:color="auto"/>
        <w:right w:val="none" w:sz="0" w:space="0" w:color="auto"/>
      </w:divBdr>
    </w:div>
    <w:div w:id="1323578913">
      <w:marLeft w:val="0"/>
      <w:marRight w:val="0"/>
      <w:marTop w:val="0"/>
      <w:marBottom w:val="0"/>
      <w:divBdr>
        <w:top w:val="none" w:sz="0" w:space="0" w:color="auto"/>
        <w:left w:val="none" w:sz="0" w:space="0" w:color="auto"/>
        <w:bottom w:val="none" w:sz="0" w:space="0" w:color="auto"/>
        <w:right w:val="none" w:sz="0" w:space="0" w:color="auto"/>
      </w:divBdr>
    </w:div>
    <w:div w:id="1323578914">
      <w:marLeft w:val="0"/>
      <w:marRight w:val="0"/>
      <w:marTop w:val="0"/>
      <w:marBottom w:val="0"/>
      <w:divBdr>
        <w:top w:val="none" w:sz="0" w:space="0" w:color="auto"/>
        <w:left w:val="none" w:sz="0" w:space="0" w:color="auto"/>
        <w:bottom w:val="none" w:sz="0" w:space="0" w:color="auto"/>
        <w:right w:val="none" w:sz="0" w:space="0" w:color="auto"/>
      </w:divBdr>
    </w:div>
    <w:div w:id="1323578915">
      <w:marLeft w:val="0"/>
      <w:marRight w:val="0"/>
      <w:marTop w:val="0"/>
      <w:marBottom w:val="0"/>
      <w:divBdr>
        <w:top w:val="none" w:sz="0" w:space="0" w:color="auto"/>
        <w:left w:val="none" w:sz="0" w:space="0" w:color="auto"/>
        <w:bottom w:val="none" w:sz="0" w:space="0" w:color="auto"/>
        <w:right w:val="none" w:sz="0" w:space="0" w:color="auto"/>
      </w:divBdr>
    </w:div>
    <w:div w:id="1323578916">
      <w:marLeft w:val="0"/>
      <w:marRight w:val="0"/>
      <w:marTop w:val="0"/>
      <w:marBottom w:val="0"/>
      <w:divBdr>
        <w:top w:val="none" w:sz="0" w:space="0" w:color="auto"/>
        <w:left w:val="none" w:sz="0" w:space="0" w:color="auto"/>
        <w:bottom w:val="none" w:sz="0" w:space="0" w:color="auto"/>
        <w:right w:val="none" w:sz="0" w:space="0" w:color="auto"/>
      </w:divBdr>
    </w:div>
    <w:div w:id="1323578917">
      <w:marLeft w:val="0"/>
      <w:marRight w:val="0"/>
      <w:marTop w:val="0"/>
      <w:marBottom w:val="0"/>
      <w:divBdr>
        <w:top w:val="none" w:sz="0" w:space="0" w:color="auto"/>
        <w:left w:val="none" w:sz="0" w:space="0" w:color="auto"/>
        <w:bottom w:val="none" w:sz="0" w:space="0" w:color="auto"/>
        <w:right w:val="none" w:sz="0" w:space="0" w:color="auto"/>
      </w:divBdr>
    </w:div>
    <w:div w:id="1323578918">
      <w:marLeft w:val="0"/>
      <w:marRight w:val="0"/>
      <w:marTop w:val="0"/>
      <w:marBottom w:val="0"/>
      <w:divBdr>
        <w:top w:val="none" w:sz="0" w:space="0" w:color="auto"/>
        <w:left w:val="none" w:sz="0" w:space="0" w:color="auto"/>
        <w:bottom w:val="none" w:sz="0" w:space="0" w:color="auto"/>
        <w:right w:val="none" w:sz="0" w:space="0" w:color="auto"/>
      </w:divBdr>
    </w:div>
    <w:div w:id="1323578919">
      <w:marLeft w:val="0"/>
      <w:marRight w:val="0"/>
      <w:marTop w:val="0"/>
      <w:marBottom w:val="0"/>
      <w:divBdr>
        <w:top w:val="none" w:sz="0" w:space="0" w:color="auto"/>
        <w:left w:val="none" w:sz="0" w:space="0" w:color="auto"/>
        <w:bottom w:val="none" w:sz="0" w:space="0" w:color="auto"/>
        <w:right w:val="none" w:sz="0" w:space="0" w:color="auto"/>
      </w:divBdr>
    </w:div>
    <w:div w:id="1323578920">
      <w:marLeft w:val="0"/>
      <w:marRight w:val="0"/>
      <w:marTop w:val="0"/>
      <w:marBottom w:val="0"/>
      <w:divBdr>
        <w:top w:val="none" w:sz="0" w:space="0" w:color="auto"/>
        <w:left w:val="none" w:sz="0" w:space="0" w:color="auto"/>
        <w:bottom w:val="none" w:sz="0" w:space="0" w:color="auto"/>
        <w:right w:val="none" w:sz="0" w:space="0" w:color="auto"/>
      </w:divBdr>
    </w:div>
    <w:div w:id="1323578922">
      <w:marLeft w:val="0"/>
      <w:marRight w:val="0"/>
      <w:marTop w:val="0"/>
      <w:marBottom w:val="0"/>
      <w:divBdr>
        <w:top w:val="none" w:sz="0" w:space="0" w:color="auto"/>
        <w:left w:val="none" w:sz="0" w:space="0" w:color="auto"/>
        <w:bottom w:val="none" w:sz="0" w:space="0" w:color="auto"/>
        <w:right w:val="none" w:sz="0" w:space="0" w:color="auto"/>
      </w:divBdr>
    </w:div>
    <w:div w:id="1323578923">
      <w:marLeft w:val="0"/>
      <w:marRight w:val="0"/>
      <w:marTop w:val="0"/>
      <w:marBottom w:val="0"/>
      <w:divBdr>
        <w:top w:val="none" w:sz="0" w:space="0" w:color="auto"/>
        <w:left w:val="none" w:sz="0" w:space="0" w:color="auto"/>
        <w:bottom w:val="none" w:sz="0" w:space="0" w:color="auto"/>
        <w:right w:val="none" w:sz="0" w:space="0" w:color="auto"/>
      </w:divBdr>
    </w:div>
    <w:div w:id="1323578924">
      <w:marLeft w:val="0"/>
      <w:marRight w:val="0"/>
      <w:marTop w:val="0"/>
      <w:marBottom w:val="0"/>
      <w:divBdr>
        <w:top w:val="none" w:sz="0" w:space="0" w:color="auto"/>
        <w:left w:val="none" w:sz="0" w:space="0" w:color="auto"/>
        <w:bottom w:val="none" w:sz="0" w:space="0" w:color="auto"/>
        <w:right w:val="none" w:sz="0" w:space="0" w:color="auto"/>
      </w:divBdr>
      <w:divsChild>
        <w:div w:id="1323578938">
          <w:marLeft w:val="0"/>
          <w:marRight w:val="0"/>
          <w:marTop w:val="0"/>
          <w:marBottom w:val="0"/>
          <w:divBdr>
            <w:top w:val="none" w:sz="0" w:space="0" w:color="auto"/>
            <w:left w:val="none" w:sz="0" w:space="0" w:color="auto"/>
            <w:bottom w:val="none" w:sz="0" w:space="0" w:color="auto"/>
            <w:right w:val="none" w:sz="0" w:space="0" w:color="auto"/>
          </w:divBdr>
          <w:divsChild>
            <w:div w:id="1323578931">
              <w:marLeft w:val="0"/>
              <w:marRight w:val="0"/>
              <w:marTop w:val="0"/>
              <w:marBottom w:val="0"/>
              <w:divBdr>
                <w:top w:val="none" w:sz="0" w:space="0" w:color="auto"/>
                <w:left w:val="none" w:sz="0" w:space="0" w:color="auto"/>
                <w:bottom w:val="none" w:sz="0" w:space="0" w:color="auto"/>
                <w:right w:val="none" w:sz="0" w:space="0" w:color="auto"/>
              </w:divBdr>
              <w:divsChild>
                <w:div w:id="1323578926">
                  <w:marLeft w:val="0"/>
                  <w:marRight w:val="0"/>
                  <w:marTop w:val="0"/>
                  <w:marBottom w:val="0"/>
                  <w:divBdr>
                    <w:top w:val="none" w:sz="0" w:space="0" w:color="auto"/>
                    <w:left w:val="none" w:sz="0" w:space="0" w:color="auto"/>
                    <w:bottom w:val="none" w:sz="0" w:space="0" w:color="auto"/>
                    <w:right w:val="none" w:sz="0" w:space="0" w:color="auto"/>
                  </w:divBdr>
                  <w:divsChild>
                    <w:div w:id="1323578921">
                      <w:marLeft w:val="0"/>
                      <w:marRight w:val="0"/>
                      <w:marTop w:val="0"/>
                      <w:marBottom w:val="0"/>
                      <w:divBdr>
                        <w:top w:val="none" w:sz="0" w:space="0" w:color="auto"/>
                        <w:left w:val="none" w:sz="0" w:space="0" w:color="auto"/>
                        <w:bottom w:val="none" w:sz="0" w:space="0" w:color="auto"/>
                        <w:right w:val="none" w:sz="0" w:space="0" w:color="auto"/>
                      </w:divBdr>
                      <w:divsChild>
                        <w:div w:id="1323578932">
                          <w:marLeft w:val="0"/>
                          <w:marRight w:val="0"/>
                          <w:marTop w:val="0"/>
                          <w:marBottom w:val="0"/>
                          <w:divBdr>
                            <w:top w:val="none" w:sz="0" w:space="0" w:color="auto"/>
                            <w:left w:val="none" w:sz="0" w:space="0" w:color="auto"/>
                            <w:bottom w:val="none" w:sz="0" w:space="0" w:color="auto"/>
                            <w:right w:val="none" w:sz="0" w:space="0" w:color="auto"/>
                          </w:divBdr>
                          <w:divsChild>
                            <w:div w:id="1323578909">
                              <w:marLeft w:val="0"/>
                              <w:marRight w:val="0"/>
                              <w:marTop w:val="0"/>
                              <w:marBottom w:val="0"/>
                              <w:divBdr>
                                <w:top w:val="none" w:sz="0" w:space="0" w:color="auto"/>
                                <w:left w:val="none" w:sz="0" w:space="0" w:color="auto"/>
                                <w:bottom w:val="none" w:sz="0" w:space="0" w:color="auto"/>
                                <w:right w:val="none" w:sz="0" w:space="0" w:color="auto"/>
                              </w:divBdr>
                              <w:divsChild>
                                <w:div w:id="132357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3578925">
      <w:marLeft w:val="0"/>
      <w:marRight w:val="0"/>
      <w:marTop w:val="0"/>
      <w:marBottom w:val="0"/>
      <w:divBdr>
        <w:top w:val="none" w:sz="0" w:space="0" w:color="auto"/>
        <w:left w:val="none" w:sz="0" w:space="0" w:color="auto"/>
        <w:bottom w:val="none" w:sz="0" w:space="0" w:color="auto"/>
        <w:right w:val="none" w:sz="0" w:space="0" w:color="auto"/>
      </w:divBdr>
    </w:div>
    <w:div w:id="1323578927">
      <w:marLeft w:val="0"/>
      <w:marRight w:val="0"/>
      <w:marTop w:val="0"/>
      <w:marBottom w:val="0"/>
      <w:divBdr>
        <w:top w:val="none" w:sz="0" w:space="0" w:color="auto"/>
        <w:left w:val="none" w:sz="0" w:space="0" w:color="auto"/>
        <w:bottom w:val="none" w:sz="0" w:space="0" w:color="auto"/>
        <w:right w:val="none" w:sz="0" w:space="0" w:color="auto"/>
      </w:divBdr>
    </w:div>
    <w:div w:id="1323578928">
      <w:marLeft w:val="0"/>
      <w:marRight w:val="0"/>
      <w:marTop w:val="0"/>
      <w:marBottom w:val="0"/>
      <w:divBdr>
        <w:top w:val="none" w:sz="0" w:space="0" w:color="auto"/>
        <w:left w:val="none" w:sz="0" w:space="0" w:color="auto"/>
        <w:bottom w:val="none" w:sz="0" w:space="0" w:color="auto"/>
        <w:right w:val="none" w:sz="0" w:space="0" w:color="auto"/>
      </w:divBdr>
    </w:div>
    <w:div w:id="1323578929">
      <w:marLeft w:val="0"/>
      <w:marRight w:val="0"/>
      <w:marTop w:val="0"/>
      <w:marBottom w:val="0"/>
      <w:divBdr>
        <w:top w:val="none" w:sz="0" w:space="0" w:color="auto"/>
        <w:left w:val="none" w:sz="0" w:space="0" w:color="auto"/>
        <w:bottom w:val="none" w:sz="0" w:space="0" w:color="auto"/>
        <w:right w:val="none" w:sz="0" w:space="0" w:color="auto"/>
      </w:divBdr>
    </w:div>
    <w:div w:id="1323578930">
      <w:marLeft w:val="0"/>
      <w:marRight w:val="0"/>
      <w:marTop w:val="0"/>
      <w:marBottom w:val="0"/>
      <w:divBdr>
        <w:top w:val="none" w:sz="0" w:space="0" w:color="auto"/>
        <w:left w:val="none" w:sz="0" w:space="0" w:color="auto"/>
        <w:bottom w:val="none" w:sz="0" w:space="0" w:color="auto"/>
        <w:right w:val="none" w:sz="0" w:space="0" w:color="auto"/>
      </w:divBdr>
    </w:div>
    <w:div w:id="1323578934">
      <w:marLeft w:val="0"/>
      <w:marRight w:val="0"/>
      <w:marTop w:val="0"/>
      <w:marBottom w:val="0"/>
      <w:divBdr>
        <w:top w:val="none" w:sz="0" w:space="0" w:color="auto"/>
        <w:left w:val="none" w:sz="0" w:space="0" w:color="auto"/>
        <w:bottom w:val="none" w:sz="0" w:space="0" w:color="auto"/>
        <w:right w:val="none" w:sz="0" w:space="0" w:color="auto"/>
      </w:divBdr>
    </w:div>
    <w:div w:id="1323578935">
      <w:marLeft w:val="0"/>
      <w:marRight w:val="0"/>
      <w:marTop w:val="0"/>
      <w:marBottom w:val="0"/>
      <w:divBdr>
        <w:top w:val="none" w:sz="0" w:space="0" w:color="auto"/>
        <w:left w:val="none" w:sz="0" w:space="0" w:color="auto"/>
        <w:bottom w:val="none" w:sz="0" w:space="0" w:color="auto"/>
        <w:right w:val="none" w:sz="0" w:space="0" w:color="auto"/>
      </w:divBdr>
    </w:div>
    <w:div w:id="1323578936">
      <w:marLeft w:val="0"/>
      <w:marRight w:val="0"/>
      <w:marTop w:val="0"/>
      <w:marBottom w:val="0"/>
      <w:divBdr>
        <w:top w:val="none" w:sz="0" w:space="0" w:color="auto"/>
        <w:left w:val="none" w:sz="0" w:space="0" w:color="auto"/>
        <w:bottom w:val="none" w:sz="0" w:space="0" w:color="auto"/>
        <w:right w:val="none" w:sz="0" w:space="0" w:color="auto"/>
      </w:divBdr>
    </w:div>
    <w:div w:id="1323578937">
      <w:marLeft w:val="0"/>
      <w:marRight w:val="0"/>
      <w:marTop w:val="0"/>
      <w:marBottom w:val="0"/>
      <w:divBdr>
        <w:top w:val="none" w:sz="0" w:space="0" w:color="auto"/>
        <w:left w:val="none" w:sz="0" w:space="0" w:color="auto"/>
        <w:bottom w:val="none" w:sz="0" w:space="0" w:color="auto"/>
        <w:right w:val="none" w:sz="0" w:space="0" w:color="auto"/>
      </w:divBdr>
    </w:div>
    <w:div w:id="1323578940">
      <w:marLeft w:val="0"/>
      <w:marRight w:val="0"/>
      <w:marTop w:val="0"/>
      <w:marBottom w:val="0"/>
      <w:divBdr>
        <w:top w:val="none" w:sz="0" w:space="0" w:color="auto"/>
        <w:left w:val="none" w:sz="0" w:space="0" w:color="auto"/>
        <w:bottom w:val="none" w:sz="0" w:space="0" w:color="auto"/>
        <w:right w:val="none" w:sz="0" w:space="0" w:color="auto"/>
      </w:divBdr>
      <w:divsChild>
        <w:div w:id="1323578944">
          <w:marLeft w:val="0"/>
          <w:marRight w:val="0"/>
          <w:marTop w:val="0"/>
          <w:marBottom w:val="0"/>
          <w:divBdr>
            <w:top w:val="none" w:sz="0" w:space="0" w:color="auto"/>
            <w:left w:val="none" w:sz="0" w:space="0" w:color="auto"/>
            <w:bottom w:val="none" w:sz="0" w:space="0" w:color="auto"/>
            <w:right w:val="none" w:sz="0" w:space="0" w:color="auto"/>
          </w:divBdr>
        </w:div>
      </w:divsChild>
    </w:div>
    <w:div w:id="1323578942">
      <w:marLeft w:val="0"/>
      <w:marRight w:val="0"/>
      <w:marTop w:val="0"/>
      <w:marBottom w:val="0"/>
      <w:divBdr>
        <w:top w:val="none" w:sz="0" w:space="0" w:color="auto"/>
        <w:left w:val="none" w:sz="0" w:space="0" w:color="auto"/>
        <w:bottom w:val="none" w:sz="0" w:space="0" w:color="auto"/>
        <w:right w:val="none" w:sz="0" w:space="0" w:color="auto"/>
      </w:divBdr>
    </w:div>
    <w:div w:id="1323578945">
      <w:marLeft w:val="0"/>
      <w:marRight w:val="0"/>
      <w:marTop w:val="0"/>
      <w:marBottom w:val="0"/>
      <w:divBdr>
        <w:top w:val="none" w:sz="0" w:space="0" w:color="auto"/>
        <w:left w:val="none" w:sz="0" w:space="0" w:color="auto"/>
        <w:bottom w:val="none" w:sz="0" w:space="0" w:color="auto"/>
        <w:right w:val="none" w:sz="0" w:space="0" w:color="auto"/>
      </w:divBdr>
      <w:divsChild>
        <w:div w:id="1323578947">
          <w:marLeft w:val="0"/>
          <w:marRight w:val="0"/>
          <w:marTop w:val="0"/>
          <w:marBottom w:val="0"/>
          <w:divBdr>
            <w:top w:val="none" w:sz="0" w:space="0" w:color="auto"/>
            <w:left w:val="none" w:sz="0" w:space="0" w:color="auto"/>
            <w:bottom w:val="none" w:sz="0" w:space="0" w:color="auto"/>
            <w:right w:val="none" w:sz="0" w:space="0" w:color="auto"/>
          </w:divBdr>
        </w:div>
      </w:divsChild>
    </w:div>
    <w:div w:id="1323578946">
      <w:marLeft w:val="0"/>
      <w:marRight w:val="0"/>
      <w:marTop w:val="0"/>
      <w:marBottom w:val="0"/>
      <w:divBdr>
        <w:top w:val="none" w:sz="0" w:space="0" w:color="auto"/>
        <w:left w:val="none" w:sz="0" w:space="0" w:color="auto"/>
        <w:bottom w:val="none" w:sz="0" w:space="0" w:color="auto"/>
        <w:right w:val="none" w:sz="0" w:space="0" w:color="auto"/>
      </w:divBdr>
      <w:divsChild>
        <w:div w:id="1323578952">
          <w:marLeft w:val="0"/>
          <w:marRight w:val="0"/>
          <w:marTop w:val="0"/>
          <w:marBottom w:val="0"/>
          <w:divBdr>
            <w:top w:val="none" w:sz="0" w:space="0" w:color="auto"/>
            <w:left w:val="none" w:sz="0" w:space="0" w:color="auto"/>
            <w:bottom w:val="none" w:sz="0" w:space="0" w:color="auto"/>
            <w:right w:val="none" w:sz="0" w:space="0" w:color="auto"/>
          </w:divBdr>
        </w:div>
      </w:divsChild>
    </w:div>
    <w:div w:id="1323578948">
      <w:marLeft w:val="0"/>
      <w:marRight w:val="0"/>
      <w:marTop w:val="0"/>
      <w:marBottom w:val="0"/>
      <w:divBdr>
        <w:top w:val="none" w:sz="0" w:space="0" w:color="auto"/>
        <w:left w:val="none" w:sz="0" w:space="0" w:color="auto"/>
        <w:bottom w:val="none" w:sz="0" w:space="0" w:color="auto"/>
        <w:right w:val="none" w:sz="0" w:space="0" w:color="auto"/>
      </w:divBdr>
      <w:divsChild>
        <w:div w:id="1323578951">
          <w:marLeft w:val="0"/>
          <w:marRight w:val="0"/>
          <w:marTop w:val="0"/>
          <w:marBottom w:val="0"/>
          <w:divBdr>
            <w:top w:val="none" w:sz="0" w:space="0" w:color="auto"/>
            <w:left w:val="none" w:sz="0" w:space="0" w:color="auto"/>
            <w:bottom w:val="none" w:sz="0" w:space="0" w:color="auto"/>
            <w:right w:val="none" w:sz="0" w:space="0" w:color="auto"/>
          </w:divBdr>
        </w:div>
      </w:divsChild>
    </w:div>
    <w:div w:id="1323578950">
      <w:marLeft w:val="0"/>
      <w:marRight w:val="0"/>
      <w:marTop w:val="0"/>
      <w:marBottom w:val="0"/>
      <w:divBdr>
        <w:top w:val="none" w:sz="0" w:space="0" w:color="auto"/>
        <w:left w:val="none" w:sz="0" w:space="0" w:color="auto"/>
        <w:bottom w:val="none" w:sz="0" w:space="0" w:color="auto"/>
        <w:right w:val="none" w:sz="0" w:space="0" w:color="auto"/>
      </w:divBdr>
      <w:divsChild>
        <w:div w:id="1323578949">
          <w:marLeft w:val="0"/>
          <w:marRight w:val="0"/>
          <w:marTop w:val="0"/>
          <w:marBottom w:val="0"/>
          <w:divBdr>
            <w:top w:val="none" w:sz="0" w:space="0" w:color="auto"/>
            <w:left w:val="none" w:sz="0" w:space="0" w:color="auto"/>
            <w:bottom w:val="none" w:sz="0" w:space="0" w:color="auto"/>
            <w:right w:val="none" w:sz="0" w:space="0" w:color="auto"/>
          </w:divBdr>
          <w:divsChild>
            <w:div w:id="1323578939">
              <w:marLeft w:val="0"/>
              <w:marRight w:val="0"/>
              <w:marTop w:val="0"/>
              <w:marBottom w:val="0"/>
              <w:divBdr>
                <w:top w:val="none" w:sz="0" w:space="0" w:color="auto"/>
                <w:left w:val="none" w:sz="0" w:space="0" w:color="auto"/>
                <w:bottom w:val="none" w:sz="0" w:space="0" w:color="auto"/>
                <w:right w:val="none" w:sz="0" w:space="0" w:color="auto"/>
              </w:divBdr>
            </w:div>
            <w:div w:id="1323578941">
              <w:marLeft w:val="0"/>
              <w:marRight w:val="0"/>
              <w:marTop w:val="0"/>
              <w:marBottom w:val="0"/>
              <w:divBdr>
                <w:top w:val="none" w:sz="0" w:space="0" w:color="auto"/>
                <w:left w:val="none" w:sz="0" w:space="0" w:color="auto"/>
                <w:bottom w:val="none" w:sz="0" w:space="0" w:color="auto"/>
                <w:right w:val="none" w:sz="0" w:space="0" w:color="auto"/>
              </w:divBdr>
            </w:div>
            <w:div w:id="1323578943">
              <w:marLeft w:val="0"/>
              <w:marRight w:val="0"/>
              <w:marTop w:val="0"/>
              <w:marBottom w:val="0"/>
              <w:divBdr>
                <w:top w:val="none" w:sz="0" w:space="0" w:color="auto"/>
                <w:left w:val="none" w:sz="0" w:space="0" w:color="auto"/>
                <w:bottom w:val="none" w:sz="0" w:space="0" w:color="auto"/>
                <w:right w:val="none" w:sz="0" w:space="0" w:color="auto"/>
              </w:divBdr>
            </w:div>
            <w:div w:id="132357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066504">
      <w:bodyDiv w:val="1"/>
      <w:marLeft w:val="0"/>
      <w:marRight w:val="0"/>
      <w:marTop w:val="0"/>
      <w:marBottom w:val="0"/>
      <w:divBdr>
        <w:top w:val="none" w:sz="0" w:space="0" w:color="auto"/>
        <w:left w:val="none" w:sz="0" w:space="0" w:color="auto"/>
        <w:bottom w:val="none" w:sz="0" w:space="0" w:color="auto"/>
        <w:right w:val="none" w:sz="0" w:space="0" w:color="auto"/>
      </w:divBdr>
    </w:div>
    <w:div w:id="1362515322">
      <w:bodyDiv w:val="1"/>
      <w:marLeft w:val="0"/>
      <w:marRight w:val="0"/>
      <w:marTop w:val="0"/>
      <w:marBottom w:val="0"/>
      <w:divBdr>
        <w:top w:val="none" w:sz="0" w:space="0" w:color="auto"/>
        <w:left w:val="none" w:sz="0" w:space="0" w:color="auto"/>
        <w:bottom w:val="none" w:sz="0" w:space="0" w:color="auto"/>
        <w:right w:val="none" w:sz="0" w:space="0" w:color="auto"/>
      </w:divBdr>
    </w:div>
    <w:div w:id="1374383767">
      <w:bodyDiv w:val="1"/>
      <w:marLeft w:val="0"/>
      <w:marRight w:val="0"/>
      <w:marTop w:val="0"/>
      <w:marBottom w:val="0"/>
      <w:divBdr>
        <w:top w:val="none" w:sz="0" w:space="0" w:color="auto"/>
        <w:left w:val="none" w:sz="0" w:space="0" w:color="auto"/>
        <w:bottom w:val="none" w:sz="0" w:space="0" w:color="auto"/>
        <w:right w:val="none" w:sz="0" w:space="0" w:color="auto"/>
      </w:divBdr>
    </w:div>
    <w:div w:id="1422798405">
      <w:bodyDiv w:val="1"/>
      <w:marLeft w:val="0"/>
      <w:marRight w:val="0"/>
      <w:marTop w:val="0"/>
      <w:marBottom w:val="0"/>
      <w:divBdr>
        <w:top w:val="none" w:sz="0" w:space="0" w:color="auto"/>
        <w:left w:val="none" w:sz="0" w:space="0" w:color="auto"/>
        <w:bottom w:val="none" w:sz="0" w:space="0" w:color="auto"/>
        <w:right w:val="none" w:sz="0" w:space="0" w:color="auto"/>
      </w:divBdr>
    </w:div>
    <w:div w:id="1450586748">
      <w:bodyDiv w:val="1"/>
      <w:marLeft w:val="0"/>
      <w:marRight w:val="0"/>
      <w:marTop w:val="0"/>
      <w:marBottom w:val="0"/>
      <w:divBdr>
        <w:top w:val="none" w:sz="0" w:space="0" w:color="auto"/>
        <w:left w:val="none" w:sz="0" w:space="0" w:color="auto"/>
        <w:bottom w:val="none" w:sz="0" w:space="0" w:color="auto"/>
        <w:right w:val="none" w:sz="0" w:space="0" w:color="auto"/>
      </w:divBdr>
    </w:div>
    <w:div w:id="1453130971">
      <w:bodyDiv w:val="1"/>
      <w:marLeft w:val="0"/>
      <w:marRight w:val="0"/>
      <w:marTop w:val="0"/>
      <w:marBottom w:val="0"/>
      <w:divBdr>
        <w:top w:val="none" w:sz="0" w:space="0" w:color="auto"/>
        <w:left w:val="none" w:sz="0" w:space="0" w:color="auto"/>
        <w:bottom w:val="none" w:sz="0" w:space="0" w:color="auto"/>
        <w:right w:val="none" w:sz="0" w:space="0" w:color="auto"/>
      </w:divBdr>
    </w:div>
    <w:div w:id="1469203366">
      <w:bodyDiv w:val="1"/>
      <w:marLeft w:val="0"/>
      <w:marRight w:val="0"/>
      <w:marTop w:val="0"/>
      <w:marBottom w:val="0"/>
      <w:divBdr>
        <w:top w:val="none" w:sz="0" w:space="0" w:color="auto"/>
        <w:left w:val="none" w:sz="0" w:space="0" w:color="auto"/>
        <w:bottom w:val="none" w:sz="0" w:space="0" w:color="auto"/>
        <w:right w:val="none" w:sz="0" w:space="0" w:color="auto"/>
      </w:divBdr>
    </w:div>
    <w:div w:id="1494878027">
      <w:bodyDiv w:val="1"/>
      <w:marLeft w:val="0"/>
      <w:marRight w:val="0"/>
      <w:marTop w:val="0"/>
      <w:marBottom w:val="0"/>
      <w:divBdr>
        <w:top w:val="none" w:sz="0" w:space="0" w:color="auto"/>
        <w:left w:val="none" w:sz="0" w:space="0" w:color="auto"/>
        <w:bottom w:val="none" w:sz="0" w:space="0" w:color="auto"/>
        <w:right w:val="none" w:sz="0" w:space="0" w:color="auto"/>
      </w:divBdr>
    </w:div>
    <w:div w:id="1529753129">
      <w:bodyDiv w:val="1"/>
      <w:marLeft w:val="0"/>
      <w:marRight w:val="0"/>
      <w:marTop w:val="0"/>
      <w:marBottom w:val="0"/>
      <w:divBdr>
        <w:top w:val="none" w:sz="0" w:space="0" w:color="auto"/>
        <w:left w:val="none" w:sz="0" w:space="0" w:color="auto"/>
        <w:bottom w:val="none" w:sz="0" w:space="0" w:color="auto"/>
        <w:right w:val="none" w:sz="0" w:space="0" w:color="auto"/>
      </w:divBdr>
    </w:div>
    <w:div w:id="1571109465">
      <w:bodyDiv w:val="1"/>
      <w:marLeft w:val="0"/>
      <w:marRight w:val="0"/>
      <w:marTop w:val="0"/>
      <w:marBottom w:val="0"/>
      <w:divBdr>
        <w:top w:val="none" w:sz="0" w:space="0" w:color="auto"/>
        <w:left w:val="none" w:sz="0" w:space="0" w:color="auto"/>
        <w:bottom w:val="none" w:sz="0" w:space="0" w:color="auto"/>
        <w:right w:val="none" w:sz="0" w:space="0" w:color="auto"/>
      </w:divBdr>
    </w:div>
    <w:div w:id="1588879972">
      <w:bodyDiv w:val="1"/>
      <w:marLeft w:val="0"/>
      <w:marRight w:val="0"/>
      <w:marTop w:val="0"/>
      <w:marBottom w:val="0"/>
      <w:divBdr>
        <w:top w:val="none" w:sz="0" w:space="0" w:color="auto"/>
        <w:left w:val="none" w:sz="0" w:space="0" w:color="auto"/>
        <w:bottom w:val="none" w:sz="0" w:space="0" w:color="auto"/>
        <w:right w:val="none" w:sz="0" w:space="0" w:color="auto"/>
      </w:divBdr>
    </w:div>
    <w:div w:id="1609191292">
      <w:bodyDiv w:val="1"/>
      <w:marLeft w:val="0"/>
      <w:marRight w:val="0"/>
      <w:marTop w:val="0"/>
      <w:marBottom w:val="0"/>
      <w:divBdr>
        <w:top w:val="none" w:sz="0" w:space="0" w:color="auto"/>
        <w:left w:val="none" w:sz="0" w:space="0" w:color="auto"/>
        <w:bottom w:val="none" w:sz="0" w:space="0" w:color="auto"/>
        <w:right w:val="none" w:sz="0" w:space="0" w:color="auto"/>
      </w:divBdr>
    </w:div>
    <w:div w:id="1699041253">
      <w:bodyDiv w:val="1"/>
      <w:marLeft w:val="0"/>
      <w:marRight w:val="0"/>
      <w:marTop w:val="0"/>
      <w:marBottom w:val="0"/>
      <w:divBdr>
        <w:top w:val="none" w:sz="0" w:space="0" w:color="auto"/>
        <w:left w:val="none" w:sz="0" w:space="0" w:color="auto"/>
        <w:bottom w:val="none" w:sz="0" w:space="0" w:color="auto"/>
        <w:right w:val="none" w:sz="0" w:space="0" w:color="auto"/>
      </w:divBdr>
    </w:div>
    <w:div w:id="1700624832">
      <w:bodyDiv w:val="1"/>
      <w:marLeft w:val="0"/>
      <w:marRight w:val="0"/>
      <w:marTop w:val="0"/>
      <w:marBottom w:val="0"/>
      <w:divBdr>
        <w:top w:val="none" w:sz="0" w:space="0" w:color="auto"/>
        <w:left w:val="none" w:sz="0" w:space="0" w:color="auto"/>
        <w:bottom w:val="none" w:sz="0" w:space="0" w:color="auto"/>
        <w:right w:val="none" w:sz="0" w:space="0" w:color="auto"/>
      </w:divBdr>
      <w:divsChild>
        <w:div w:id="134033382">
          <w:marLeft w:val="432"/>
          <w:marRight w:val="0"/>
          <w:marTop w:val="115"/>
          <w:marBottom w:val="0"/>
          <w:divBdr>
            <w:top w:val="none" w:sz="0" w:space="0" w:color="auto"/>
            <w:left w:val="none" w:sz="0" w:space="0" w:color="auto"/>
            <w:bottom w:val="none" w:sz="0" w:space="0" w:color="auto"/>
            <w:right w:val="none" w:sz="0" w:space="0" w:color="auto"/>
          </w:divBdr>
        </w:div>
        <w:div w:id="823087538">
          <w:marLeft w:val="432"/>
          <w:marRight w:val="0"/>
          <w:marTop w:val="106"/>
          <w:marBottom w:val="0"/>
          <w:divBdr>
            <w:top w:val="none" w:sz="0" w:space="0" w:color="auto"/>
            <w:left w:val="none" w:sz="0" w:space="0" w:color="auto"/>
            <w:bottom w:val="none" w:sz="0" w:space="0" w:color="auto"/>
            <w:right w:val="none" w:sz="0" w:space="0" w:color="auto"/>
          </w:divBdr>
        </w:div>
        <w:div w:id="1256553183">
          <w:marLeft w:val="432"/>
          <w:marRight w:val="0"/>
          <w:marTop w:val="106"/>
          <w:marBottom w:val="0"/>
          <w:divBdr>
            <w:top w:val="none" w:sz="0" w:space="0" w:color="auto"/>
            <w:left w:val="none" w:sz="0" w:space="0" w:color="auto"/>
            <w:bottom w:val="none" w:sz="0" w:space="0" w:color="auto"/>
            <w:right w:val="none" w:sz="0" w:space="0" w:color="auto"/>
          </w:divBdr>
        </w:div>
        <w:div w:id="1978411677">
          <w:marLeft w:val="432"/>
          <w:marRight w:val="0"/>
          <w:marTop w:val="106"/>
          <w:marBottom w:val="0"/>
          <w:divBdr>
            <w:top w:val="none" w:sz="0" w:space="0" w:color="auto"/>
            <w:left w:val="none" w:sz="0" w:space="0" w:color="auto"/>
            <w:bottom w:val="none" w:sz="0" w:space="0" w:color="auto"/>
            <w:right w:val="none" w:sz="0" w:space="0" w:color="auto"/>
          </w:divBdr>
        </w:div>
      </w:divsChild>
    </w:div>
    <w:div w:id="1769693389">
      <w:bodyDiv w:val="1"/>
      <w:marLeft w:val="0"/>
      <w:marRight w:val="0"/>
      <w:marTop w:val="0"/>
      <w:marBottom w:val="0"/>
      <w:divBdr>
        <w:top w:val="none" w:sz="0" w:space="0" w:color="auto"/>
        <w:left w:val="none" w:sz="0" w:space="0" w:color="auto"/>
        <w:bottom w:val="none" w:sz="0" w:space="0" w:color="auto"/>
        <w:right w:val="none" w:sz="0" w:space="0" w:color="auto"/>
      </w:divBdr>
    </w:div>
    <w:div w:id="1849831100">
      <w:bodyDiv w:val="1"/>
      <w:marLeft w:val="0"/>
      <w:marRight w:val="0"/>
      <w:marTop w:val="0"/>
      <w:marBottom w:val="0"/>
      <w:divBdr>
        <w:top w:val="none" w:sz="0" w:space="0" w:color="auto"/>
        <w:left w:val="none" w:sz="0" w:space="0" w:color="auto"/>
        <w:bottom w:val="none" w:sz="0" w:space="0" w:color="auto"/>
        <w:right w:val="none" w:sz="0" w:space="0" w:color="auto"/>
      </w:divBdr>
    </w:div>
    <w:div w:id="1883322717">
      <w:bodyDiv w:val="1"/>
      <w:marLeft w:val="0"/>
      <w:marRight w:val="0"/>
      <w:marTop w:val="0"/>
      <w:marBottom w:val="0"/>
      <w:divBdr>
        <w:top w:val="none" w:sz="0" w:space="0" w:color="auto"/>
        <w:left w:val="none" w:sz="0" w:space="0" w:color="auto"/>
        <w:bottom w:val="none" w:sz="0" w:space="0" w:color="auto"/>
        <w:right w:val="none" w:sz="0" w:space="0" w:color="auto"/>
      </w:divBdr>
    </w:div>
    <w:div w:id="1926957428">
      <w:bodyDiv w:val="1"/>
      <w:marLeft w:val="0"/>
      <w:marRight w:val="0"/>
      <w:marTop w:val="0"/>
      <w:marBottom w:val="0"/>
      <w:divBdr>
        <w:top w:val="none" w:sz="0" w:space="0" w:color="auto"/>
        <w:left w:val="none" w:sz="0" w:space="0" w:color="auto"/>
        <w:bottom w:val="none" w:sz="0" w:space="0" w:color="auto"/>
        <w:right w:val="none" w:sz="0" w:space="0" w:color="auto"/>
      </w:divBdr>
    </w:div>
    <w:div w:id="1937665957">
      <w:bodyDiv w:val="1"/>
      <w:marLeft w:val="0"/>
      <w:marRight w:val="0"/>
      <w:marTop w:val="0"/>
      <w:marBottom w:val="0"/>
      <w:divBdr>
        <w:top w:val="none" w:sz="0" w:space="0" w:color="auto"/>
        <w:left w:val="none" w:sz="0" w:space="0" w:color="auto"/>
        <w:bottom w:val="none" w:sz="0" w:space="0" w:color="auto"/>
        <w:right w:val="none" w:sz="0" w:space="0" w:color="auto"/>
      </w:divBdr>
    </w:div>
    <w:div w:id="1971133103">
      <w:bodyDiv w:val="1"/>
      <w:marLeft w:val="0"/>
      <w:marRight w:val="0"/>
      <w:marTop w:val="0"/>
      <w:marBottom w:val="0"/>
      <w:divBdr>
        <w:top w:val="none" w:sz="0" w:space="0" w:color="auto"/>
        <w:left w:val="none" w:sz="0" w:space="0" w:color="auto"/>
        <w:bottom w:val="none" w:sz="0" w:space="0" w:color="auto"/>
        <w:right w:val="none" w:sz="0" w:space="0" w:color="auto"/>
      </w:divBdr>
    </w:div>
    <w:div w:id="2014531424">
      <w:bodyDiv w:val="1"/>
      <w:marLeft w:val="0"/>
      <w:marRight w:val="0"/>
      <w:marTop w:val="0"/>
      <w:marBottom w:val="0"/>
      <w:divBdr>
        <w:top w:val="none" w:sz="0" w:space="0" w:color="auto"/>
        <w:left w:val="none" w:sz="0" w:space="0" w:color="auto"/>
        <w:bottom w:val="none" w:sz="0" w:space="0" w:color="auto"/>
        <w:right w:val="none" w:sz="0" w:space="0" w:color="auto"/>
      </w:divBdr>
    </w:div>
    <w:div w:id="2019652701">
      <w:bodyDiv w:val="1"/>
      <w:marLeft w:val="0"/>
      <w:marRight w:val="0"/>
      <w:marTop w:val="0"/>
      <w:marBottom w:val="0"/>
      <w:divBdr>
        <w:top w:val="none" w:sz="0" w:space="0" w:color="auto"/>
        <w:left w:val="none" w:sz="0" w:space="0" w:color="auto"/>
        <w:bottom w:val="none" w:sz="0" w:space="0" w:color="auto"/>
        <w:right w:val="none" w:sz="0" w:space="0" w:color="auto"/>
      </w:divBdr>
    </w:div>
    <w:div w:id="2034723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6.png"/><Relationship Id="rId72" Type="http://schemas.openxmlformats.org/officeDocument/2006/relationships/image" Target="media/image100.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5.png"/><Relationship Id="rId71" Type="http://schemas.openxmlformats.org/officeDocument/2006/relationships/image" Target="media/image90.png"/><Relationship Id="rId2" Type="http://schemas.openxmlformats.org/officeDocument/2006/relationships/customXml" Target="../customXml/item2.xml"/><Relationship Id="rId16" Type="http://schemas.openxmlformats.org/officeDocument/2006/relationships/image" Target="media/image60.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7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0.png"/><Relationship Id="rId10" Type="http://schemas.openxmlformats.org/officeDocument/2006/relationships/endnotes" Target="endnotes.xml"/><Relationship Id="rId73"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_rels/foot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cwhi\Downloads\Metricell%20Document%20Word%20Template%20Landscape%20(2022%20v7.0).dotx" TargetMode="External"/></Relationships>
</file>

<file path=word/theme/theme1.xml><?xml version="1.0" encoding="utf-8"?>
<a:theme xmlns:a="http://schemas.openxmlformats.org/drawingml/2006/main" name="Office Theme">
  <a:themeElements>
    <a:clrScheme name="Metri Colours">
      <a:dk1>
        <a:srgbClr val="091E33"/>
      </a:dk1>
      <a:lt1>
        <a:srgbClr val="FFFFFF"/>
      </a:lt1>
      <a:dk2>
        <a:srgbClr val="132A41"/>
      </a:dk2>
      <a:lt2>
        <a:srgbClr val="F5F5F5"/>
      </a:lt2>
      <a:accent1>
        <a:srgbClr val="3898EC"/>
      </a:accent1>
      <a:accent2>
        <a:srgbClr val="132A41"/>
      </a:accent2>
      <a:accent3>
        <a:srgbClr val="1266AF"/>
      </a:accent3>
      <a:accent4>
        <a:srgbClr val="F9B233"/>
      </a:accent4>
      <a:accent5>
        <a:srgbClr val="EC3898"/>
      </a:accent5>
      <a:accent6>
        <a:srgbClr val="B1B1B1"/>
      </a:accent6>
      <a:hlink>
        <a:srgbClr val="3898EC"/>
      </a:hlink>
      <a:folHlink>
        <a:srgbClr val="3898EC"/>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32DF27BAEAEF48A813F0FA1823CBED" ma:contentTypeVersion="7" ma:contentTypeDescription="Create a new document." ma:contentTypeScope="" ma:versionID="54ce68ce55b3ea29b3a0cad29e212c47">
  <xsd:schema xmlns:xsd="http://www.w3.org/2001/XMLSchema" xmlns:xs="http://www.w3.org/2001/XMLSchema" xmlns:p="http://schemas.microsoft.com/office/2006/metadata/properties" xmlns:ns2="6fdaaefc-22d3-4fbe-b9cf-b16b6117c99f" targetNamespace="http://schemas.microsoft.com/office/2006/metadata/properties" ma:root="true" ma:fieldsID="1535063cefd143be1afddb25af8d4d9d" ns2:_="">
    <xsd:import namespace="6fdaaefc-22d3-4fbe-b9cf-b16b6117c99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daaefc-22d3-4fbe-b9cf-b16b6117c9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7D7AC3A-8039-41A1-ABD2-0D39A124AB6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252AAB3-BDA0-46C0-B801-8EF3B22FA2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daaefc-22d3-4fbe-b9cf-b16b6117c9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4C38EDE-E789-40D4-BDE0-843666AD860A}">
  <ds:schemaRefs>
    <ds:schemaRef ds:uri="http://schemas.microsoft.com/sharepoint/v3/contenttype/forms"/>
  </ds:schemaRefs>
</ds:datastoreItem>
</file>

<file path=customXml/itemProps4.xml><?xml version="1.0" encoding="utf-8"?>
<ds:datastoreItem xmlns:ds="http://schemas.openxmlformats.org/officeDocument/2006/customXml" ds:itemID="{3E365CB2-B91A-4F08-A133-DD90EBBF7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Metricell Document Word Template Landscape (2022 v7.0).dotx</Template>
  <TotalTime>1</TotalTime>
  <Pages>5</Pages>
  <Words>510</Words>
  <Characters>2945</Characters>
  <Application>Microsoft Office Word</Application>
  <DocSecurity>0</DocSecurity>
  <Lines>210</Lines>
  <Paragraphs>111</Paragraphs>
  <ScaleCrop>false</ScaleCrop>
  <Company>Metricell Ltd.</Company>
  <LinksUpToDate>false</LinksUpToDate>
  <CharactersWithSpaces>3344</CharactersWithSpaces>
  <SharedDoc>false</SharedDoc>
  <HLinks>
    <vt:vector size="36" baseType="variant">
      <vt:variant>
        <vt:i4>3604537</vt:i4>
      </vt:variant>
      <vt:variant>
        <vt:i4>33</vt:i4>
      </vt:variant>
      <vt:variant>
        <vt:i4>0</vt:i4>
      </vt:variant>
      <vt:variant>
        <vt:i4>5</vt:i4>
      </vt:variant>
      <vt:variant>
        <vt:lpwstr>https://esncoverageportal-uk-uat.metricell.com/SmartNetwork</vt:lpwstr>
      </vt:variant>
      <vt:variant>
        <vt:lpwstr/>
      </vt:variant>
      <vt:variant>
        <vt:i4>1441851</vt:i4>
      </vt:variant>
      <vt:variant>
        <vt:i4>26</vt:i4>
      </vt:variant>
      <vt:variant>
        <vt:i4>0</vt:i4>
      </vt:variant>
      <vt:variant>
        <vt:i4>5</vt:i4>
      </vt:variant>
      <vt:variant>
        <vt:lpwstr/>
      </vt:variant>
      <vt:variant>
        <vt:lpwstr>_Toc230683177</vt:lpwstr>
      </vt:variant>
      <vt:variant>
        <vt:i4>1441851</vt:i4>
      </vt:variant>
      <vt:variant>
        <vt:i4>20</vt:i4>
      </vt:variant>
      <vt:variant>
        <vt:i4>0</vt:i4>
      </vt:variant>
      <vt:variant>
        <vt:i4>5</vt:i4>
      </vt:variant>
      <vt:variant>
        <vt:lpwstr/>
      </vt:variant>
      <vt:variant>
        <vt:lpwstr>_Toc230683174</vt:lpwstr>
      </vt:variant>
      <vt:variant>
        <vt:i4>1441851</vt:i4>
      </vt:variant>
      <vt:variant>
        <vt:i4>14</vt:i4>
      </vt:variant>
      <vt:variant>
        <vt:i4>0</vt:i4>
      </vt:variant>
      <vt:variant>
        <vt:i4>5</vt:i4>
      </vt:variant>
      <vt:variant>
        <vt:lpwstr/>
      </vt:variant>
      <vt:variant>
        <vt:lpwstr>_Toc230683173</vt:lpwstr>
      </vt:variant>
      <vt:variant>
        <vt:i4>1441851</vt:i4>
      </vt:variant>
      <vt:variant>
        <vt:i4>8</vt:i4>
      </vt:variant>
      <vt:variant>
        <vt:i4>0</vt:i4>
      </vt:variant>
      <vt:variant>
        <vt:i4>5</vt:i4>
      </vt:variant>
      <vt:variant>
        <vt:lpwstr/>
      </vt:variant>
      <vt:variant>
        <vt:lpwstr>_Toc230683172</vt:lpwstr>
      </vt:variant>
      <vt:variant>
        <vt:i4>1441851</vt:i4>
      </vt:variant>
      <vt:variant>
        <vt:i4>2</vt:i4>
      </vt:variant>
      <vt:variant>
        <vt:i4>0</vt:i4>
      </vt:variant>
      <vt:variant>
        <vt:i4>5</vt:i4>
      </vt:variant>
      <vt:variant>
        <vt:lpwstr/>
      </vt:variant>
      <vt:variant>
        <vt:lpwstr>_Toc230683171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Metricell Ltd.</dc:title>
  <dc:subject/>
  <dc:creator>Helen Whittington</dc:creator>
  <cp:keywords/>
  <dc:description/>
  <cp:lastModifiedBy>Harry Piper</cp:lastModifiedBy>
  <cp:revision>2</cp:revision>
  <cp:lastPrinted>2016-02-26T05:25:00Z</cp:lastPrinted>
  <dcterms:created xsi:type="dcterms:W3CDTF">2026-09-08T15:08:00Z</dcterms:created>
  <dcterms:modified xsi:type="dcterms:W3CDTF">2026-09-08T15:08:00Z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0x010100CF32DF27BAEAEF48A813F0FA1823CBED</vt:lpwstr>
  </property>
  <property fmtid="{D5CDD505-2E9C-101B-9397-08002B2CF9AE}" pid="3" name="MediaServiceImageTags">
    <vt:lpwstr/>
  </property>
</Properties>
</file>