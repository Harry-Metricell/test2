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64623" w14:textId="77777777" w:rsidR="003330A6" w:rsidRDefault="00806B76" w:rsidP="00905CC5">
      <w:pPr>
        <w:rPr>
          <w:sz w:val="20"/>
          <w:szCs w:val="20"/>
        </w:rPr>
      </w:pPr>
      <w:r>
        <w:rPr>
          <w:noProof/>
          <w:sz w:val="20"/>
          <w:szCs w:val="20"/>
          <w:lang w:eastAsia="en-GB"/>
        </w:rPr>
        <w:drawing>
          <wp:anchor distT="0" distB="0" distL="114300" distR="114300" simplePos="0" relativeHeight="251658241" behindDoc="1" locked="0" layoutInCell="1" allowOverlap="1" wp14:anchorId="719E804D" wp14:editId="63AA796F">
            <wp:simplePos x="0" y="0"/>
            <wp:positionH relativeFrom="page">
              <wp:align>left</wp:align>
            </wp:positionH>
            <wp:positionV relativeFrom="paragraph">
              <wp:posOffset>-796290</wp:posOffset>
            </wp:positionV>
            <wp:extent cx="10824961" cy="8111490"/>
            <wp:effectExtent l="0" t="0" r="0" b="381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828032" cy="8113791"/>
                    </a:xfrm>
                    <a:prstGeom prst="rect">
                      <a:avLst/>
                    </a:prstGeom>
                  </pic:spPr>
                </pic:pic>
              </a:graphicData>
            </a:graphic>
            <wp14:sizeRelH relativeFrom="margin">
              <wp14:pctWidth>0</wp14:pctWidth>
            </wp14:sizeRelH>
            <wp14:sizeRelV relativeFrom="margin">
              <wp14:pctHeight>0</wp14:pctHeight>
            </wp14:sizeRelV>
          </wp:anchor>
        </w:drawing>
      </w:r>
    </w:p>
    <w:p w14:paraId="479D83B5" w14:textId="77777777" w:rsidR="0014007A" w:rsidRDefault="0014007A" w:rsidP="00905CC5">
      <w:pPr>
        <w:rPr>
          <w:sz w:val="20"/>
          <w:szCs w:val="20"/>
        </w:rPr>
      </w:pPr>
    </w:p>
    <w:p w14:paraId="00D28C2D" w14:textId="77777777" w:rsidR="0014007A" w:rsidRDefault="008E7B6E" w:rsidP="008E7B6E">
      <w:pPr>
        <w:tabs>
          <w:tab w:val="left" w:pos="2475"/>
        </w:tabs>
        <w:rPr>
          <w:sz w:val="20"/>
          <w:szCs w:val="20"/>
        </w:rPr>
      </w:pPr>
      <w:r>
        <w:rPr>
          <w:sz w:val="20"/>
          <w:szCs w:val="20"/>
        </w:rPr>
        <w:tab/>
      </w:r>
    </w:p>
    <w:p w14:paraId="28585086" w14:textId="77777777" w:rsidR="0014007A" w:rsidRDefault="0014007A" w:rsidP="00905CC5">
      <w:pPr>
        <w:rPr>
          <w:sz w:val="20"/>
          <w:szCs w:val="20"/>
        </w:rPr>
      </w:pPr>
    </w:p>
    <w:p w14:paraId="5F15E4AB" w14:textId="77777777" w:rsidR="0014007A" w:rsidRDefault="0014007A" w:rsidP="00905CC5">
      <w:pPr>
        <w:rPr>
          <w:sz w:val="20"/>
          <w:szCs w:val="20"/>
        </w:rPr>
      </w:pPr>
    </w:p>
    <w:p w14:paraId="65F25E1B" w14:textId="77777777" w:rsidR="0014007A" w:rsidRDefault="0014007A" w:rsidP="00905CC5">
      <w:pPr>
        <w:rPr>
          <w:sz w:val="20"/>
          <w:szCs w:val="20"/>
        </w:rPr>
      </w:pPr>
    </w:p>
    <w:p w14:paraId="1E111C36" w14:textId="77777777" w:rsidR="0014007A" w:rsidRDefault="0014007A" w:rsidP="00905CC5">
      <w:pPr>
        <w:rPr>
          <w:sz w:val="20"/>
          <w:szCs w:val="20"/>
        </w:rPr>
      </w:pPr>
    </w:p>
    <w:p w14:paraId="1173F466" w14:textId="77777777" w:rsidR="00477369" w:rsidRDefault="00477369" w:rsidP="00477369">
      <w:pPr>
        <w:spacing w:after="120"/>
        <w:rPr>
          <w:sz w:val="20"/>
          <w:szCs w:val="20"/>
        </w:rPr>
      </w:pPr>
    </w:p>
    <w:p w14:paraId="2873AA0C" w14:textId="77777777" w:rsidR="000C304B" w:rsidRDefault="000C304B" w:rsidP="00EF74B5">
      <w:pPr>
        <w:spacing w:after="120"/>
        <w:rPr>
          <w:rFonts w:asciiTheme="minorHAnsi" w:hAnsiTheme="minorHAnsi" w:cstheme="minorHAnsi"/>
          <w:b/>
          <w:color w:val="FFFFFF" w:themeColor="background1"/>
          <w:sz w:val="72"/>
          <w:szCs w:val="52"/>
        </w:rPr>
      </w:pPr>
    </w:p>
    <w:p w14:paraId="784F62A7" w14:textId="77777777" w:rsidR="00EF74B5" w:rsidRPr="00341971" w:rsidRDefault="00671970" w:rsidP="00EF74B5">
      <w:pPr>
        <w:spacing w:after="120"/>
        <w:rPr>
          <w:rFonts w:asciiTheme="minorHAnsi" w:hAnsiTheme="minorHAnsi" w:cstheme="minorHAnsi"/>
          <w:b/>
          <w:color w:val="FFFFFF" w:themeColor="background1"/>
          <w:sz w:val="56"/>
          <w:szCs w:val="48"/>
        </w:rPr>
      </w:pPr>
      <w:r w:rsidRPr="00341971">
        <w:rPr>
          <w:color w:val="FFFFFF" w:themeColor="background1"/>
        </w:rPr>
        <w:t>Automated Test Case Document</w:t>
      </w:r>
    </w:p>
    <w:p w14:paraId="188887C6" w14:textId="394F9218" w:rsidR="00EF74B5" w:rsidRPr="00341971" w:rsidRDefault="00341971" w:rsidP="00EF74B5">
      <w:pPr>
        <w:spacing w:after="120"/>
        <w:rPr>
          <w:rFonts w:asciiTheme="minorHAnsi" w:hAnsiTheme="minorHAnsi" w:cstheme="minorHAnsi"/>
          <w:i/>
          <w:color w:val="FFFFFF" w:themeColor="background1"/>
          <w:sz w:val="56"/>
          <w:szCs w:val="48"/>
        </w:rPr>
      </w:pPr>
      <w:r>
        <w:rPr>
          <w:color w:val="FFFFFF" w:themeColor="background1"/>
        </w:rPr>
        <w:t>Jira Ticket: TEST2-89</w:t>
      </w:r>
    </w:p>
    <w:p w14:paraId="48CD6802" w14:textId="77777777" w:rsidR="00EF74B5" w:rsidRPr="00DB5D03" w:rsidRDefault="00EF74B5" w:rsidP="00EF74B5">
      <w:pPr>
        <w:spacing w:after="120"/>
        <w:rPr>
          <w:rFonts w:asciiTheme="minorHAnsi" w:hAnsiTheme="minorHAnsi" w:cstheme="minorHAnsi"/>
          <w:i/>
          <w:sz w:val="24"/>
          <w:szCs w:val="24"/>
        </w:rPr>
      </w:pPr>
    </w:p>
    <w:tbl>
      <w:tblPr>
        <w:tblStyle w:val="TableGrid"/>
        <w:tblpPr w:leftFromText="180" w:rightFromText="180" w:vertAnchor="text" w:horzAnchor="margin" w:tblpY="-75"/>
        <w:tblW w:w="10370" w:type="dxa"/>
        <w:tblBorders>
          <w:top w:val="none" w:sz="0" w:space="0" w:color="auto"/>
          <w:left w:val="none" w:sz="0" w:space="0" w:color="auto"/>
          <w:bottom w:val="dashed" w:sz="4" w:space="0" w:color="2B5F93" w:themeColor="accent2" w:themeTint="BF"/>
          <w:right w:val="none" w:sz="0" w:space="0" w:color="auto"/>
          <w:insideH w:val="none" w:sz="0" w:space="0" w:color="auto"/>
          <w:insideV w:val="none" w:sz="0" w:space="0" w:color="auto"/>
        </w:tblBorders>
        <w:tblLook w:val="0480" w:firstRow="0" w:lastRow="0" w:firstColumn="1" w:lastColumn="0" w:noHBand="0" w:noVBand="1"/>
      </w:tblPr>
      <w:tblGrid>
        <w:gridCol w:w="2307"/>
        <w:gridCol w:w="8063"/>
      </w:tblGrid>
      <w:tr w:rsidR="007421F6" w:rsidRPr="00DB5D03" w14:paraId="677F8924" w14:textId="77777777" w:rsidTr="2768CCA9">
        <w:trPr>
          <w:trHeight w:val="386"/>
        </w:trPr>
        <w:tc>
          <w:tcPr>
            <w:tcW w:w="0" w:type="auto"/>
            <w:tcBorders>
              <w:top w:val="dashed" w:sz="4" w:space="0" w:color="3898EC" w:themeColor="accent1"/>
              <w:bottom w:val="dashed" w:sz="4" w:space="0" w:color="3898EC" w:themeColor="accent1"/>
            </w:tcBorders>
            <w:vAlign w:val="center"/>
          </w:tcPr>
          <w:p w14:paraId="0B1BED98"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Document Classification:</w:t>
            </w:r>
          </w:p>
        </w:tc>
        <w:tc>
          <w:tcPr>
            <w:tcW w:w="8063" w:type="dxa"/>
            <w:tcBorders>
              <w:top w:val="dashed" w:sz="4" w:space="0" w:color="3898EC" w:themeColor="accent1"/>
              <w:bottom w:val="dashed" w:sz="4" w:space="0" w:color="3898EC" w:themeColor="accent1"/>
            </w:tcBorders>
            <w:vAlign w:val="center"/>
          </w:tcPr>
          <w:p w14:paraId="4976A407" w14:textId="77777777" w:rsidR="00D4370E" w:rsidRPr="00341971" w:rsidRDefault="00000000">
            <w:pPr>
              <w:rPr>
                <w:color w:val="FFFFFF" w:themeColor="background1"/>
              </w:rPr>
            </w:pPr>
            <w:r w:rsidRPr="00341971">
              <w:rPr>
                <w:color w:val="FFFFFF"/>
              </w:rPr>
              <w:t>Company Confidential</w:t>
            </w:r>
          </w:p>
        </w:tc>
      </w:tr>
      <w:tr w:rsidR="007421F6" w:rsidRPr="00DB5D03" w14:paraId="73C6E775" w14:textId="77777777" w:rsidTr="2768CCA9">
        <w:trPr>
          <w:trHeight w:val="386"/>
        </w:trPr>
        <w:tc>
          <w:tcPr>
            <w:tcW w:w="0" w:type="auto"/>
            <w:tcBorders>
              <w:top w:val="dashed" w:sz="4" w:space="0" w:color="3898EC" w:themeColor="accent1"/>
              <w:bottom w:val="dashed" w:sz="4" w:space="0" w:color="3898EC" w:themeColor="accent1"/>
            </w:tcBorders>
            <w:vAlign w:val="center"/>
          </w:tcPr>
          <w:p w14:paraId="22BD19C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Ref:</w:t>
            </w:r>
          </w:p>
        </w:tc>
        <w:tc>
          <w:tcPr>
            <w:tcW w:w="8063" w:type="dxa"/>
            <w:tcBorders>
              <w:top w:val="dashed" w:sz="4" w:space="0" w:color="3898EC" w:themeColor="accent1"/>
              <w:bottom w:val="dashed" w:sz="4" w:space="0" w:color="3898EC" w:themeColor="accent1"/>
            </w:tcBorders>
            <w:vAlign w:val="center"/>
          </w:tcPr>
          <w:p w14:paraId="4B937A48" w14:textId="77777777" w:rsidR="00D4370E" w:rsidRDefault="00000000">
            <w:r w:rsidRPr="00341971">
              <w:rPr>
                <w:color w:val="FFFFFF"/>
              </w:rPr>
              <w:t>Automated Test Case Document</w:t>
            </w:r>
          </w:p>
        </w:tc>
      </w:tr>
      <w:tr w:rsidR="007421F6" w:rsidRPr="00DB5D03" w14:paraId="3E977A3F" w14:textId="77777777" w:rsidTr="2768CCA9">
        <w:trPr>
          <w:trHeight w:val="386"/>
        </w:trPr>
        <w:tc>
          <w:tcPr>
            <w:tcW w:w="0" w:type="auto"/>
            <w:tcBorders>
              <w:top w:val="dashed" w:sz="4" w:space="0" w:color="3898EC" w:themeColor="accent1"/>
              <w:bottom w:val="dashed" w:sz="4" w:space="0" w:color="3898EC" w:themeColor="accent1"/>
            </w:tcBorders>
            <w:vAlign w:val="center"/>
          </w:tcPr>
          <w:p w14:paraId="30AA6266"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Version:</w:t>
            </w:r>
          </w:p>
        </w:tc>
        <w:tc>
          <w:tcPr>
            <w:tcW w:w="8063" w:type="dxa"/>
            <w:tcBorders>
              <w:top w:val="dashed" w:sz="4" w:space="0" w:color="3898EC" w:themeColor="accent1"/>
              <w:bottom w:val="dashed" w:sz="4" w:space="0" w:color="3898EC" w:themeColor="accent1"/>
            </w:tcBorders>
            <w:vAlign w:val="center"/>
          </w:tcPr>
          <w:p w14:paraId="138DB64E" w14:textId="77777777" w:rsidR="00D4370E" w:rsidRPr="00341971" w:rsidRDefault="00000000">
            <w:pPr>
              <w:rPr>
                <w:color w:val="FFFFFF" w:themeColor="background1"/>
              </w:rPr>
            </w:pPr>
            <w:r w:rsidRPr="00341971">
              <w:rPr>
                <w:color w:val="FFFFFF"/>
              </w:rPr>
              <w:t>1.0</w:t>
            </w:r>
          </w:p>
        </w:tc>
      </w:tr>
      <w:tr w:rsidR="007421F6" w:rsidRPr="00DB5D03" w14:paraId="5DE1A02F" w14:textId="77777777" w:rsidTr="2768CCA9">
        <w:trPr>
          <w:trHeight w:val="386"/>
        </w:trPr>
        <w:tc>
          <w:tcPr>
            <w:tcW w:w="0" w:type="auto"/>
            <w:tcBorders>
              <w:top w:val="dashed" w:sz="4" w:space="0" w:color="3898EC" w:themeColor="accent1"/>
              <w:bottom w:val="dashed" w:sz="4" w:space="0" w:color="3898EC" w:themeColor="accent1"/>
            </w:tcBorders>
            <w:vAlign w:val="center"/>
          </w:tcPr>
          <w:p w14:paraId="5439874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Date:</w:t>
            </w:r>
          </w:p>
        </w:tc>
        <w:tc>
          <w:tcPr>
            <w:tcW w:w="8063" w:type="dxa"/>
            <w:tcBorders>
              <w:top w:val="dashed" w:sz="4" w:space="0" w:color="3898EC" w:themeColor="accent1"/>
              <w:bottom w:val="dashed" w:sz="4" w:space="0" w:color="3898EC" w:themeColor="accent1"/>
            </w:tcBorders>
            <w:vAlign w:val="center"/>
          </w:tcPr>
          <w:p>
            <w:r>
              <w:rPr>
                <w:rFonts w:ascii="Arial" w:hAnsi="Arial"/>
                <w:color w:val="FFFFFF"/>
                <w:sz w:val="18"/>
              </w:rPr>
              <w:t>29/10/2026</w:t>
            </w:r>
          </w:p>
        </w:tc>
      </w:tr>
      <w:tr w:rsidR="007421F6" w:rsidRPr="00DB5D03" w14:paraId="03F7E5F6" w14:textId="77777777" w:rsidTr="2768CCA9">
        <w:trPr>
          <w:trHeight w:val="386"/>
        </w:trPr>
        <w:tc>
          <w:tcPr>
            <w:tcW w:w="0" w:type="auto"/>
            <w:tcBorders>
              <w:top w:val="dashed" w:sz="4" w:space="0" w:color="3898EC" w:themeColor="accent1"/>
              <w:bottom w:val="dashed" w:sz="4" w:space="0" w:color="3898EC" w:themeColor="accent1"/>
            </w:tcBorders>
            <w:vAlign w:val="center"/>
          </w:tcPr>
          <w:p w14:paraId="33CB013E"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Author:</w:t>
            </w:r>
          </w:p>
        </w:tc>
        <w:tc>
          <w:tcPr>
            <w:tcW w:w="8063" w:type="dxa"/>
            <w:tcBorders>
              <w:top w:val="dashed" w:sz="4" w:space="0" w:color="3898EC" w:themeColor="accent1"/>
              <w:bottom w:val="dashed" w:sz="4" w:space="0" w:color="3898EC" w:themeColor="accent1"/>
            </w:tcBorders>
            <w:vAlign w:val="center"/>
          </w:tcPr>
          <w:p>
            <w:r>
              <w:rPr>
                <w:rFonts w:ascii="Arial" w:hAnsi="Arial"/>
                <w:color w:val="FFFFFF"/>
                <w:sz w:val="18"/>
              </w:rPr>
              <w:t>Automated TEST2 Evidence Review</w:t>
            </w:r>
          </w:p>
        </w:tc>
      </w:tr>
      <w:tr w:rsidR="007421F6" w:rsidRPr="00DB5D03" w14:paraId="4D648B39" w14:textId="77777777" w:rsidTr="2768CCA9">
        <w:trPr>
          <w:trHeight w:val="386"/>
        </w:trPr>
        <w:tc>
          <w:tcPr>
            <w:tcW w:w="0" w:type="auto"/>
            <w:tcBorders>
              <w:top w:val="dashed" w:sz="4" w:space="0" w:color="3898EC" w:themeColor="accent1"/>
              <w:bottom w:val="dashed" w:sz="4" w:space="0" w:color="3898EC" w:themeColor="accent1"/>
            </w:tcBorders>
            <w:vAlign w:val="center"/>
          </w:tcPr>
          <w:p w14:paraId="583DCA3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Owner:</w:t>
            </w:r>
          </w:p>
        </w:tc>
        <w:tc>
          <w:tcPr>
            <w:tcW w:w="8063" w:type="dxa"/>
            <w:tcBorders>
              <w:top w:val="dashed" w:sz="4" w:space="0" w:color="3898EC" w:themeColor="accent1"/>
              <w:bottom w:val="dashed" w:sz="4" w:space="0" w:color="3898EC" w:themeColor="accent1"/>
            </w:tcBorders>
            <w:vAlign w:val="center"/>
          </w:tcPr>
          <w:p w14:paraId="55843EA8" w14:textId="77777777" w:rsidR="00D4370E" w:rsidRDefault="00000000">
            <w:r w:rsidRPr="00341971">
              <w:rPr>
                <w:color w:val="FFFFFF"/>
              </w:rPr>
              <w:t>Quality Assurance / Metricell</w:t>
            </w:r>
          </w:p>
        </w:tc>
      </w:tr>
    </w:tbl>
    <w:p w14:paraId="253DDB88" w14:textId="77777777" w:rsidR="00EF74B5" w:rsidRDefault="00EF74B5" w:rsidP="00EF74B5">
      <w:pPr>
        <w:jc w:val="center"/>
        <w:rPr>
          <w:rFonts w:asciiTheme="minorHAnsi" w:hAnsiTheme="minorHAnsi" w:cstheme="minorHAnsi"/>
          <w:i/>
          <w:sz w:val="24"/>
          <w:szCs w:val="24"/>
        </w:rPr>
      </w:pPr>
    </w:p>
    <w:p w14:paraId="511BB15E" w14:textId="77777777" w:rsidR="00B93EA3" w:rsidRDefault="00B93EA3" w:rsidP="00EF74B5">
      <w:pPr>
        <w:jc w:val="center"/>
        <w:rPr>
          <w:rFonts w:asciiTheme="minorHAnsi" w:hAnsiTheme="minorHAnsi" w:cstheme="minorHAnsi"/>
          <w:i/>
          <w:sz w:val="24"/>
          <w:szCs w:val="24"/>
        </w:rPr>
      </w:pPr>
    </w:p>
    <w:p w14:paraId="2E704F7F" w14:textId="77777777" w:rsidR="00B93EA3" w:rsidRPr="00DB5D03" w:rsidRDefault="00B93EA3" w:rsidP="00EF74B5">
      <w:pPr>
        <w:jc w:val="center"/>
        <w:rPr>
          <w:rFonts w:asciiTheme="minorHAnsi" w:hAnsiTheme="minorHAnsi" w:cstheme="minorHAnsi"/>
          <w:i/>
          <w:sz w:val="24"/>
          <w:szCs w:val="24"/>
        </w:rPr>
      </w:pPr>
    </w:p>
    <w:p w14:paraId="25A687A4" w14:textId="77777777" w:rsidR="00EF74B5" w:rsidRPr="00DB5D03" w:rsidRDefault="00EF74B5" w:rsidP="00806B76">
      <w:pPr>
        <w:rPr>
          <w:rFonts w:asciiTheme="minorHAnsi" w:hAnsiTheme="minorHAnsi" w:cstheme="minorHAnsi"/>
          <w:i/>
          <w:sz w:val="24"/>
          <w:szCs w:val="24"/>
        </w:rPr>
      </w:pPr>
    </w:p>
    <w:p w14:paraId="00AE6384" w14:textId="77777777" w:rsidR="00EF74B5" w:rsidRPr="00DB5D03" w:rsidRDefault="00EF74B5" w:rsidP="00EF74B5">
      <w:pPr>
        <w:jc w:val="center"/>
        <w:rPr>
          <w:rFonts w:asciiTheme="minorHAnsi" w:hAnsiTheme="minorHAnsi" w:cstheme="minorHAnsi"/>
          <w:i/>
          <w:sz w:val="24"/>
          <w:szCs w:val="24"/>
        </w:rPr>
      </w:pPr>
    </w:p>
    <w:p w14:paraId="3D2C76A0" w14:textId="77777777" w:rsidR="00EF74B5" w:rsidRPr="00DB5D03" w:rsidRDefault="00EF74B5" w:rsidP="00EF74B5">
      <w:pPr>
        <w:jc w:val="center"/>
        <w:rPr>
          <w:rFonts w:asciiTheme="minorHAnsi" w:hAnsiTheme="minorHAnsi" w:cstheme="minorHAnsi"/>
          <w:i/>
          <w:sz w:val="24"/>
          <w:szCs w:val="24"/>
        </w:rPr>
      </w:pPr>
    </w:p>
    <w:p w14:paraId="6DCFB064" w14:textId="77777777" w:rsidR="00EF74B5" w:rsidRPr="00DB5D03" w:rsidRDefault="00EF74B5" w:rsidP="00EF74B5">
      <w:pPr>
        <w:jc w:val="center"/>
        <w:rPr>
          <w:rFonts w:asciiTheme="minorHAnsi" w:hAnsiTheme="minorHAnsi" w:cstheme="minorHAnsi"/>
          <w:i/>
          <w:sz w:val="24"/>
          <w:szCs w:val="24"/>
        </w:rPr>
      </w:pPr>
    </w:p>
    <w:p w14:paraId="53AED095" w14:textId="77777777" w:rsidR="00EF74B5" w:rsidRPr="00DB5D03" w:rsidRDefault="00EF74B5" w:rsidP="00EF74B5">
      <w:pPr>
        <w:jc w:val="center"/>
        <w:rPr>
          <w:rFonts w:asciiTheme="minorHAnsi" w:hAnsiTheme="minorHAnsi" w:cstheme="minorHAnsi"/>
          <w:i/>
          <w:sz w:val="24"/>
          <w:szCs w:val="24"/>
        </w:rPr>
      </w:pPr>
    </w:p>
    <w:p w14:paraId="7484BF77" w14:textId="77777777" w:rsidR="00EF74B5" w:rsidRPr="00DB5D03" w:rsidRDefault="00EF74B5" w:rsidP="00EF74B5">
      <w:pPr>
        <w:jc w:val="center"/>
        <w:rPr>
          <w:rFonts w:asciiTheme="minorHAnsi" w:hAnsiTheme="minorHAnsi" w:cstheme="minorHAnsi"/>
          <w:i/>
          <w:sz w:val="24"/>
          <w:szCs w:val="24"/>
        </w:rPr>
      </w:pPr>
    </w:p>
    <w:p w14:paraId="23B2222E" w14:textId="77777777" w:rsidR="00EF74B5" w:rsidRPr="00DB5D03" w:rsidRDefault="006B0503" w:rsidP="00EF74B5">
      <w:pPr>
        <w:jc w:val="center"/>
        <w:rPr>
          <w:rFonts w:asciiTheme="minorHAnsi" w:hAnsiTheme="minorHAnsi" w:cstheme="minorHAnsi"/>
          <w:i/>
          <w:sz w:val="24"/>
          <w:szCs w:val="24"/>
        </w:rPr>
      </w:pPr>
      <w:r>
        <w:rPr>
          <w:rFonts w:asciiTheme="minorHAnsi" w:hAnsiTheme="minorHAnsi" w:cstheme="minorHAnsi"/>
          <w:i/>
          <w:noProof/>
          <w:sz w:val="24"/>
          <w:szCs w:val="24"/>
          <w:lang w:eastAsia="en-GB"/>
        </w:rPr>
        <mc:AlternateContent>
          <mc:Choice Requires="wpg">
            <w:drawing>
              <wp:anchor distT="0" distB="0" distL="114300" distR="114300" simplePos="0" relativeHeight="251658240" behindDoc="0" locked="0" layoutInCell="1" allowOverlap="1" wp14:anchorId="63C14F1C" wp14:editId="69AD3F13">
                <wp:simplePos x="0" y="0"/>
                <wp:positionH relativeFrom="column">
                  <wp:posOffset>61595</wp:posOffset>
                </wp:positionH>
                <wp:positionV relativeFrom="paragraph">
                  <wp:posOffset>10160</wp:posOffset>
                </wp:positionV>
                <wp:extent cx="3561080" cy="695325"/>
                <wp:effectExtent l="0" t="0" r="1270" b="0"/>
                <wp:wrapSquare wrapText="bothSides"/>
                <wp:docPr id="219838806" name="Group 1"/>
                <wp:cNvGraphicFramePr/>
                <a:graphic xmlns:a="http://schemas.openxmlformats.org/drawingml/2006/main">
                  <a:graphicData uri="http://schemas.microsoft.com/office/word/2010/wordprocessingGroup">
                    <wpg:wgp>
                      <wpg:cNvGrpSpPr/>
                      <wpg:grpSpPr>
                        <a:xfrm>
                          <a:off x="0" y="0"/>
                          <a:ext cx="3561080" cy="695325"/>
                          <a:chOff x="0" y="0"/>
                          <a:chExt cx="4228465" cy="825500"/>
                        </a:xfrm>
                      </wpg:grpSpPr>
                      <pic:pic xmlns:pic="http://schemas.openxmlformats.org/drawingml/2006/picture">
                        <pic:nvPicPr>
                          <pic:cNvPr id="14" name="Picture 14" descr="Text&#10;&#10;Description automatically generated"/>
                          <pic:cNvPicPr>
                            <a:picLocks noChangeAspect="1"/>
                          </pic:cNvPicPr>
                        </pic:nvPicPr>
                        <pic:blipFill>
                          <a:blip r:embed="rId13"/>
                          <a:stretch>
                            <a:fillRect/>
                          </a:stretch>
                        </pic:blipFill>
                        <pic:spPr>
                          <a:xfrm>
                            <a:off x="0" y="0"/>
                            <a:ext cx="3511550" cy="825500"/>
                          </a:xfrm>
                          <a:prstGeom prst="rect">
                            <a:avLst/>
                          </a:prstGeom>
                        </pic:spPr>
                      </pic:pic>
                      <pic:pic xmlns:pic="http://schemas.openxmlformats.org/drawingml/2006/picture">
                        <pic:nvPicPr>
                          <pic:cNvPr id="15" name="Picture 15" descr="Logo, company name&#10;&#10;Description automatically generated"/>
                          <pic:cNvPicPr>
                            <a:picLocks noChangeAspect="1"/>
                          </pic:cNvPicPr>
                        </pic:nvPicPr>
                        <pic:blipFill>
                          <a:blip r:embed="rId14"/>
                          <a:stretch>
                            <a:fillRect/>
                          </a:stretch>
                        </pic:blipFill>
                        <pic:spPr>
                          <a:xfrm>
                            <a:off x="3629025" y="0"/>
                            <a:ext cx="599440" cy="718820"/>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1" style="position:absolute;margin-left:4.85pt;margin-top:.8pt;width:280.4pt;height:54.75pt;z-index:251658240;mso-width-relative:margin;mso-height-relative:margin" coordsize="42284,8255" o:spid="_x0000_s1026" w14:anchorId="01212EF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BW6rVuAAAgAElEQVQ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AAAAAAAeZQ0A&#10;AAAAAAAAAAAAAAAAAAAAAAAAAAAAAAAAAIIFHn4AAAiJSURBV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 style="position:absolute;width:35115;height:8255;visibility:visible;mso-wrap-style:square" alt="Text&#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">
                  <v:imagedata o:title="Text&#10;&#10;Description automatically generated" r:id="rId15"/>
                </v:shape>
                <v:shape id="Picture 15" style="position:absolute;left:36290;width:5994;height:7188;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">
                  <v:imagedata o:title="Logo, company name&#10;&#10;Description automatically generated" r:id="rId16"/>
                </v:shape>
                <w10:wrap type="square"/>
              </v:group>
            </w:pict>
          </mc:Fallback>
        </mc:AlternateContent>
      </w:r>
    </w:p>
    <w:p w14:paraId="03D6128F" w14:textId="77777777" w:rsidR="00EF74B5" w:rsidRPr="00DB5D03" w:rsidRDefault="00EF74B5" w:rsidP="00EF74B5">
      <w:pPr>
        <w:jc w:val="center"/>
        <w:rPr>
          <w:rFonts w:asciiTheme="minorHAnsi" w:hAnsiTheme="minorHAnsi" w:cstheme="minorHAnsi"/>
          <w:i/>
          <w:sz w:val="24"/>
          <w:szCs w:val="24"/>
        </w:rPr>
      </w:pPr>
    </w:p>
    <w:p w14:paraId="4692B53E" w14:textId="77777777" w:rsidR="00607711" w:rsidRDefault="00607711" w:rsidP="005C7708">
      <w:pPr>
        <w:jc w:val="center"/>
        <w:rPr>
          <w:rFonts w:ascii="Century Gothic" w:hAnsi="Century Gothic"/>
          <w:i/>
          <w:sz w:val="24"/>
          <w:szCs w:val="24"/>
        </w:rPr>
      </w:pPr>
    </w:p>
    <w:p w14:paraId="053FD555" w14:textId="77777777" w:rsidR="00EF5D96" w:rsidRDefault="00EF5D96" w:rsidP="00EF5D96">
      <w:pPr>
        <w:rPr>
          <w:rFonts w:asciiTheme="minorHAnsi" w:hAnsiTheme="minorHAnsi" w:cstheme="minorHAnsi"/>
          <w:i/>
          <w:iCs/>
          <w:color w:val="FFFFFF" w:themeColor="background1"/>
          <w:sz w:val="16"/>
          <w:szCs w:val="16"/>
        </w:rPr>
      </w:pPr>
    </w:p>
    <w:p w14:paraId="7CE7CE21" w14:textId="77777777" w:rsidR="00EF5D96" w:rsidRDefault="00EF5D96" w:rsidP="00EF5D96">
      <w:pPr>
        <w:rPr>
          <w:rFonts w:asciiTheme="minorHAnsi" w:hAnsiTheme="minorHAnsi" w:cstheme="minorHAnsi"/>
          <w:i/>
          <w:iCs/>
          <w:color w:val="FFFFFF" w:themeColor="background1"/>
          <w:sz w:val="16"/>
          <w:szCs w:val="16"/>
        </w:rPr>
      </w:pPr>
    </w:p>
    <w:p w14:paraId="63DBC74A" w14:textId="77777777" w:rsidR="00EF5D96" w:rsidRDefault="00EF5D96" w:rsidP="00EF5D96">
      <w:pPr>
        <w:rPr>
          <w:rFonts w:ascii="Century Gothic" w:hAnsi="Century Gothic"/>
          <w:i/>
          <w:sz w:val="24"/>
          <w:szCs w:val="24"/>
        </w:rPr>
      </w:pPr>
      <w:r w:rsidRPr="0068643B">
        <w:rPr>
          <w:rFonts w:asciiTheme="minorHAnsi" w:hAnsiTheme="minorHAnsi" w:cstheme="minorHAnsi"/>
          <w:i/>
          <w:iCs/>
          <w:color w:val="FFFFFF" w:themeColor="background1"/>
          <w:sz w:val="16"/>
          <w:szCs w:val="16"/>
        </w:rPr>
        <w:t xml:space="preserve">This document and its content </w:t>
      </w:r>
      <w:proofErr w:type="gramStart"/>
      <w:r w:rsidRPr="0068643B">
        <w:rPr>
          <w:rFonts w:asciiTheme="minorHAnsi" w:hAnsiTheme="minorHAnsi" w:cstheme="minorHAnsi"/>
          <w:i/>
          <w:iCs/>
          <w:color w:val="FFFFFF" w:themeColor="background1"/>
          <w:sz w:val="16"/>
          <w:szCs w:val="16"/>
        </w:rPr>
        <w:t>is</w:t>
      </w:r>
      <w:proofErr w:type="gramEnd"/>
      <w:r w:rsidRPr="0068643B">
        <w:rPr>
          <w:rFonts w:asciiTheme="minorHAnsi" w:hAnsiTheme="minorHAnsi" w:cstheme="minorHAnsi"/>
          <w:i/>
          <w:iCs/>
          <w:color w:val="FFFFFF" w:themeColor="background1"/>
          <w:sz w:val="16"/>
          <w:szCs w:val="16"/>
        </w:rPr>
        <w:t xml:space="preserve">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 All information contained herein is the intellectual property of Metricell Limited and should be treated as confidential. Any external redistribution of reproduction of part or </w:t>
      </w:r>
      <w:proofErr w:type="gramStart"/>
      <w:r w:rsidRPr="0068643B">
        <w:rPr>
          <w:rFonts w:asciiTheme="minorHAnsi" w:hAnsiTheme="minorHAnsi" w:cstheme="minorHAnsi"/>
          <w:i/>
          <w:iCs/>
          <w:color w:val="FFFFFF" w:themeColor="background1"/>
          <w:sz w:val="16"/>
          <w:szCs w:val="16"/>
        </w:rPr>
        <w:t>all of</w:t>
      </w:r>
      <w:proofErr w:type="gramEnd"/>
      <w:r w:rsidRPr="0068643B">
        <w:rPr>
          <w:rFonts w:asciiTheme="minorHAnsi" w:hAnsiTheme="minorHAnsi" w:cstheme="minorHAnsi"/>
          <w:i/>
          <w:iCs/>
          <w:color w:val="FFFFFF" w:themeColor="background1"/>
          <w:sz w:val="16"/>
          <w:szCs w:val="16"/>
        </w:rPr>
        <w:t xml:space="preserve"> the contents in any form is prohibited unless expressly agreed with Metricell Limited in writing. Any reproduced content must include the following statement; “Part or all of the content contained herein is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w:t>
      </w:r>
    </w:p>
    <w:sdt>
      <w:sdtPr>
        <w:rPr>
          <w:rFonts w:ascii="Calibri" w:eastAsia="Calibri" w:hAnsi="Calibri" w:cs="Calibri"/>
          <w:color w:val="132A41" w:themeColor="accent2"/>
          <w:sz w:val="22"/>
          <w:szCs w:val="22"/>
          <w:lang w:val="en-GB"/>
        </w:rPr>
        <w:id w:val="-915851390"/>
        <w:docPartObj>
          <w:docPartGallery w:val="Table of Contents"/>
          <w:docPartUnique/>
        </w:docPartObj>
      </w:sdtPr>
      <w:sdtEndPr>
        <w:rPr>
          <w:b w:val="0"/>
          <w:bCs w:val="0"/>
          <w:noProof/>
        </w:rPr>
      </w:sdtEndPr>
      <w:sdtContent>
        <w:p w14:paraId="0179531B" w14:textId="77777777" w:rsidR="002F6A9B" w:rsidRDefault="002F6A9B" w:rsidP="00341971">
          <w:pPr>
            <w:pStyle w:val="TOCHeading"/>
          </w:pPr>
          <w:r>
            <w:t>Table of Contents</w:t>
          </w:r>
        </w:p>
        <w:p w14:paraId="2675D188" w14:textId="77777777" w:rsidR="00677D58" w:rsidRDefault="002F6A9B">
          <w:pPr>
            <w:pStyle w:val="TOC1"/>
            <w:rPr>
              <w:rFonts w:asciiTheme="minorHAnsi" w:eastAsiaTheme="minorEastAsia" w:hAnsiTheme="minorHAnsi" w:cstheme="minorBidi"/>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230683171" w:history="1">
            <w:r w:rsidR="00677D58" w:rsidRPr="001A06CF">
              <w:rPr>
                <w:rStyle w:val="Hyperlink"/>
                <w:noProof/>
              </w:rPr>
              <w:t>1</w:t>
            </w:r>
            <w:r w:rsidR="00677D58">
              <w:rPr>
                <w:rFonts w:asciiTheme="minorHAnsi" w:eastAsiaTheme="minorEastAsia" w:hAnsiTheme="minorHAnsi" w:cstheme="minorBidi"/>
                <w:noProof/>
                <w:color w:val="auto"/>
                <w:kern w:val="2"/>
                <w:sz w:val="24"/>
                <w:szCs w:val="24"/>
                <w:lang w:eastAsia="en-GB"/>
                <w14:ligatures w14:val="standardContextual"/>
              </w:rPr>
              <w:tab/>
            </w:r>
            <w:r w:rsidR="00677D58" w:rsidRPr="001A06CF">
              <w:rPr>
                <w:rStyle w:val="Hyperlink"/>
                <w:noProof/>
              </w:rPr>
              <w:t>Revision History</w:t>
            </w:r>
            <w:r w:rsidR="00677D58">
              <w:rPr>
                <w:noProof/>
                <w:webHidden/>
              </w:rPr>
              <w:tab/>
            </w:r>
            <w:r w:rsidR="00677D58">
              <w:rPr>
                <w:noProof/>
                <w:webHidden/>
              </w:rPr>
              <w:fldChar w:fldCharType="begin"/>
            </w:r>
            <w:r w:rsidR="00677D58">
              <w:rPr>
                <w:noProof/>
                <w:webHidden/>
              </w:rPr>
              <w:instrText xml:space="preserve"> PAGEREF _Toc230683171 \h </w:instrText>
            </w:r>
            <w:r w:rsidR="00677D58">
              <w:rPr>
                <w:noProof/>
                <w:webHidden/>
              </w:rPr>
            </w:r>
            <w:r w:rsidR="00677D58">
              <w:rPr>
                <w:noProof/>
                <w:webHidden/>
              </w:rPr>
              <w:fldChar w:fldCharType="separate"/>
            </w:r>
            <w:r w:rsidR="00677D58">
              <w:rPr>
                <w:noProof/>
                <w:webHidden/>
              </w:rPr>
              <w:t>2</w:t>
            </w:r>
            <w:r w:rsidR="00677D58">
              <w:rPr>
                <w:noProof/>
                <w:webHidden/>
              </w:rPr>
              <w:fldChar w:fldCharType="end"/>
            </w:r>
          </w:hyperlink>
        </w:p>
        <w:p w14:paraId="10F41405"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2" w:history="1">
            <w:r w:rsidRPr="001A06CF">
              <w:rPr>
                <w:rStyle w:val="Hyperlink"/>
                <w:noProof/>
              </w:rPr>
              <w:t>2</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Cycle Information</w:t>
            </w:r>
            <w:r>
              <w:rPr>
                <w:noProof/>
                <w:webHidden/>
              </w:rPr>
              <w:tab/>
            </w:r>
            <w:r>
              <w:rPr>
                <w:noProof/>
                <w:webHidden/>
              </w:rPr>
              <w:fldChar w:fldCharType="begin"/>
            </w:r>
            <w:r>
              <w:rPr>
                <w:noProof/>
                <w:webHidden/>
              </w:rPr>
              <w:instrText xml:space="preserve"> PAGEREF _Toc230683172 \h </w:instrText>
            </w:r>
            <w:r>
              <w:rPr>
                <w:noProof/>
                <w:webHidden/>
              </w:rPr>
            </w:r>
            <w:r>
              <w:rPr>
                <w:noProof/>
                <w:webHidden/>
              </w:rPr>
              <w:fldChar w:fldCharType="separate"/>
            </w:r>
            <w:r>
              <w:rPr>
                <w:noProof/>
                <w:webHidden/>
              </w:rPr>
              <w:t>3</w:t>
            </w:r>
            <w:r>
              <w:rPr>
                <w:noProof/>
                <w:webHidden/>
              </w:rPr>
              <w:fldChar w:fldCharType="end"/>
            </w:r>
          </w:hyperlink>
        </w:p>
        <w:p w14:paraId="7EB0B8F9"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3" w:history="1">
            <w:r w:rsidRPr="001A06CF">
              <w:rPr>
                <w:rStyle w:val="Hyperlink"/>
                <w:noProof/>
              </w:rPr>
              <w:t>3</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Summary</w:t>
            </w:r>
            <w:r>
              <w:rPr>
                <w:noProof/>
                <w:webHidden/>
              </w:rPr>
              <w:tab/>
            </w:r>
            <w:r>
              <w:rPr>
                <w:noProof/>
                <w:webHidden/>
              </w:rPr>
              <w:fldChar w:fldCharType="begin"/>
            </w:r>
            <w:r>
              <w:rPr>
                <w:noProof/>
                <w:webHidden/>
              </w:rPr>
              <w:instrText xml:space="preserve"> PAGEREF _Toc230683173 \h </w:instrText>
            </w:r>
            <w:r>
              <w:rPr>
                <w:noProof/>
                <w:webHidden/>
              </w:rPr>
            </w:r>
            <w:r>
              <w:rPr>
                <w:noProof/>
                <w:webHidden/>
              </w:rPr>
              <w:fldChar w:fldCharType="separate"/>
            </w:r>
            <w:r>
              <w:rPr>
                <w:noProof/>
                <w:webHidden/>
              </w:rPr>
              <w:t>3</w:t>
            </w:r>
            <w:r>
              <w:rPr>
                <w:noProof/>
                <w:webHidden/>
              </w:rPr>
              <w:fldChar w:fldCharType="end"/>
            </w:r>
          </w:hyperlink>
        </w:p>
        <w:p w14:paraId="5CB53702"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4" w:history="1">
            <w:r w:rsidRPr="001A06CF">
              <w:rPr>
                <w:rStyle w:val="Hyperlink"/>
                <w:noProof/>
              </w:rPr>
              <w:t>4</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Cases</w:t>
            </w:r>
            <w:r>
              <w:rPr>
                <w:noProof/>
                <w:webHidden/>
              </w:rPr>
              <w:tab/>
            </w:r>
            <w:r>
              <w:rPr>
                <w:noProof/>
                <w:webHidden/>
              </w:rPr>
              <w:fldChar w:fldCharType="begin"/>
            </w:r>
            <w:r>
              <w:rPr>
                <w:noProof/>
                <w:webHidden/>
              </w:rPr>
              <w:instrText xml:space="preserve"> PAGEREF _Toc230683174 \h </w:instrText>
            </w:r>
            <w:r>
              <w:rPr>
                <w:noProof/>
                <w:webHidden/>
              </w:rPr>
            </w:r>
            <w:r>
              <w:rPr>
                <w:noProof/>
                <w:webHidden/>
              </w:rPr>
              <w:fldChar w:fldCharType="separate"/>
            </w:r>
            <w:r>
              <w:rPr>
                <w:noProof/>
                <w:webHidden/>
              </w:rPr>
              <w:t>4</w:t>
            </w:r>
            <w:r>
              <w:rPr>
                <w:noProof/>
                <w:webHidden/>
              </w:rPr>
              <w:fldChar w:fldCharType="end"/>
            </w:r>
          </w:hyperlink>
        </w:p>
        <w:p w14:paraId="2F0C246A"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7" w:history="1">
            <w:r w:rsidRPr="001A06CF">
              <w:rPr>
                <w:rStyle w:val="Hyperlink"/>
                <w:noProof/>
              </w:rPr>
              <w:t>About Metricell</w:t>
            </w:r>
            <w:r>
              <w:rPr>
                <w:noProof/>
                <w:webHidden/>
              </w:rPr>
              <w:tab/>
            </w:r>
            <w:r>
              <w:rPr>
                <w:noProof/>
                <w:webHidden/>
              </w:rPr>
              <w:fldChar w:fldCharType="begin"/>
            </w:r>
            <w:r>
              <w:rPr>
                <w:noProof/>
                <w:webHidden/>
              </w:rPr>
              <w:instrText xml:space="preserve"> PAGEREF _Toc230683177 \h </w:instrText>
            </w:r>
            <w:r>
              <w:rPr>
                <w:noProof/>
                <w:webHidden/>
              </w:rPr>
            </w:r>
            <w:r>
              <w:rPr>
                <w:noProof/>
                <w:webHidden/>
              </w:rPr>
              <w:fldChar w:fldCharType="separate"/>
            </w:r>
            <w:r>
              <w:rPr>
                <w:noProof/>
                <w:webHidden/>
              </w:rPr>
              <w:t>12</w:t>
            </w:r>
            <w:r>
              <w:rPr>
                <w:noProof/>
                <w:webHidden/>
              </w:rPr>
              <w:fldChar w:fldCharType="end"/>
            </w:r>
          </w:hyperlink>
        </w:p>
        <w:p w14:paraId="7FDDC46E" w14:textId="77777777" w:rsidR="002F6A9B" w:rsidRDefault="002F6A9B" w:rsidP="002F6A9B">
          <w:pPr>
            <w:jc w:val="both"/>
          </w:pPr>
          <w:r>
            <w:rPr>
              <w:b/>
              <w:bCs/>
              <w:noProof/>
            </w:rPr>
            <w:fldChar w:fldCharType="end"/>
          </w:r>
        </w:p>
      </w:sdtContent>
    </w:sdt>
    <w:p w14:paraId="79C5AC90" w14:textId="77777777" w:rsidR="00F64ECE" w:rsidRDefault="00F64ECE" w:rsidP="00341971">
      <w:pPr>
        <w:pStyle w:val="Heading1"/>
      </w:pPr>
    </w:p>
    <w:p w14:paraId="2F7A1337" w14:textId="77777777" w:rsidR="00F64ECE" w:rsidRDefault="00E371DE" w:rsidP="00341971">
      <w:pPr>
        <w:pStyle w:val="Heading1"/>
        <w:numPr>
          <w:ilvl w:val="0"/>
          <w:numId w:val="24"/>
        </w:numPr>
      </w:pPr>
      <w:bookmarkStart w:id="0" w:name="_Toc230683171"/>
      <w:r>
        <w:rPr>
          <w:vanish w:val="0"/>
          <w:color w:val="000000"/>
        </w:rPr>
        <w:t>Revision History</w:t>
      </w:r>
      <w:bookmarkEnd w:id="0"/>
    </w:p>
    <w:p w14:paraId="793FE50A" w14:textId="77777777" w:rsidR="00E371DE" w:rsidRDefault="00E371DE" w:rsidP="00E371DE"/>
    <w:tbl>
      <w:tblPr>
        <w:tblStyle w:val="GridTable4-Accent3"/>
        <w:tblW w:w="0" w:type="auto"/>
        <w:tblLook w:val="04A0" w:firstRow="1" w:lastRow="0" w:firstColumn="1" w:lastColumn="0" w:noHBand="0" w:noVBand="1"/>
      </w:tblPr>
      <w:tblGrid>
        <w:gridCol w:w="3499"/>
        <w:gridCol w:w="1502"/>
        <w:gridCol w:w="2551"/>
        <w:gridCol w:w="6488"/>
      </w:tblGrid>
      <w:tr w:rsidR="00E371DE" w:rsidRPr="00DB5D03" w14:paraId="5EA7CE02" w14:textId="77777777" w:rsidTr="00E371DE">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2342BC73" w14:textId="77777777" w:rsidR="00E371DE" w:rsidRPr="00E371DE" w:rsidRDefault="00E371DE">
            <w:pPr>
              <w:tabs>
                <w:tab w:val="left" w:pos="6795"/>
              </w:tabs>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Version</w:t>
            </w:r>
          </w:p>
        </w:tc>
        <w:tc>
          <w:tcPr>
            <w:tcW w:w="1458" w:type="dxa"/>
          </w:tcPr>
          <w:p w14:paraId="52445F85"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Date</w:t>
            </w:r>
          </w:p>
        </w:tc>
        <w:tc>
          <w:tcPr>
            <w:tcW w:w="2551" w:type="dxa"/>
          </w:tcPr>
          <w:p w14:paraId="24113FB2"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Revision Author</w:t>
            </w:r>
          </w:p>
        </w:tc>
        <w:tc>
          <w:tcPr>
            <w:tcW w:w="6488" w:type="dxa"/>
          </w:tcPr>
          <w:p w14:paraId="44C542FD"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Summary of Changes</w:t>
            </w:r>
          </w:p>
        </w:tc>
      </w:tr>
      <w:tr w:rsidR="00E371DE" w:rsidRPr="00DB5D03" w14:paraId="452E5674"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6697045B" w14:textId="77777777" w:rsidR="00D4370E" w:rsidRDefault="00000000">
            <w:r>
              <w:t>[1.0]</w:t>
            </w:r>
          </w:p>
        </w:tc>
        <w:tc>
          <w:tcPr>
            <w:tcW w:w="1458" w:type="dxa"/>
          </w:tcPr>
          <w:p w14:paraId="4A8F0AE6" w14:textId="77777777" w:rsidR="00D4370E" w:rsidRDefault="00000000">
            <w:pPr>
              <w:cnfStyle w:val="000000100000" w:firstRow="0" w:lastRow="0" w:firstColumn="0" w:lastColumn="0" w:oddVBand="0" w:evenVBand="0" w:oddHBand="1" w:evenHBand="0" w:firstRowFirstColumn="0" w:firstRowLastColumn="0" w:lastRowFirstColumn="0" w:lastRowLastColumn="0"/>
            </w:pPr>
            <w:r>
              <w:t>29/10/2026</w:t>
            </w:r>
          </w:p>
        </w:tc>
        <w:tc>
          <w:tcPr>
            <w:tcW w:w="2551" w:type="dxa"/>
          </w:tcPr>
          <w:p w14:paraId="6CA1EC59" w14:textId="77777777" w:rsidR="00D4370E" w:rsidRDefault="00000000">
            <w:pPr>
              <w:cnfStyle w:val="000000100000" w:firstRow="0" w:lastRow="0" w:firstColumn="0" w:lastColumn="0" w:oddVBand="0" w:evenVBand="0" w:oddHBand="1" w:evenHBand="0" w:firstRowFirstColumn="0" w:firstRowLastColumn="0" w:lastRowFirstColumn="0" w:lastRowLastColumn="0"/>
            </w:pPr>
            <w:r>
              <w:t>TEST2 QA Automation</w:t>
            </w:r>
          </w:p>
        </w:tc>
        <w:tc>
          <w:tcPr>
            <w:tcW w:w="6488" w:type="dxa"/>
          </w:tcPr>
          <w:p w14:paraId="1AF50786" w14:textId="77777777" w:rsidR="00D4370E" w:rsidRDefault="00000000">
            <w:pPr>
              <w:cnfStyle w:val="000000100000" w:firstRow="0" w:lastRow="0" w:firstColumn="0" w:lastColumn="0" w:oddVBand="0" w:evenVBand="0" w:oddHBand="1" w:evenHBand="0" w:firstRowFirstColumn="0" w:firstRowLastColumn="0" w:lastRowFirstColumn="0" w:lastRowLastColumn="0"/>
            </w:pPr>
            <w:r>
              <w:t>Generated from TEST2 evidence review</w:t>
            </w:r>
          </w:p>
        </w:tc>
      </w:tr>
      <w:tr w:rsidR="008B2085" w:rsidRPr="00DB5D03" w14:paraId="0D13D0EC" w14:textId="77777777" w:rsidTr="00E371DE">
        <w:trPr>
          <w:trHeight w:val="280"/>
        </w:trPr>
        <w:tc>
          <w:tcPr>
            <w:cnfStyle w:val="001000000000" w:firstRow="0" w:lastRow="0" w:firstColumn="1" w:lastColumn="0" w:oddVBand="0" w:evenVBand="0" w:oddHBand="0" w:evenHBand="0" w:firstRowFirstColumn="0" w:firstRowLastColumn="0" w:lastRowFirstColumn="0" w:lastRowLastColumn="0"/>
            <w:tcW w:w="3499" w:type="dxa"/>
          </w:tcPr>
          <w:p w14:paraId="1DB77184" w14:textId="77777777" w:rsidR="00D4370E" w:rsidRDefault="00D4370E"/>
        </w:tc>
        <w:tc>
          <w:tcPr>
            <w:tcW w:w="1458" w:type="dxa"/>
          </w:tcPr>
          <w:p w14:paraId="218A9279"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2551" w:type="dxa"/>
          </w:tcPr>
          <w:p w14:paraId="5C21E44D"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6488" w:type="dxa"/>
          </w:tcPr>
          <w:p w14:paraId="1B404E98"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r>
      <w:tr w:rsidR="00CC63FF" w:rsidRPr="00DB5D03" w14:paraId="6A25AAA9"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4C42ADF3" w14:textId="77777777" w:rsidR="00D4370E" w:rsidRDefault="00D4370E"/>
        </w:tc>
        <w:tc>
          <w:tcPr>
            <w:tcW w:w="1458" w:type="dxa"/>
          </w:tcPr>
          <w:p w14:paraId="3518104E"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2551" w:type="dxa"/>
          </w:tcPr>
          <w:p w14:paraId="77364FA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6488" w:type="dxa"/>
          </w:tcPr>
          <w:p w14:paraId="799BD41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r>
    </w:tbl>
    <w:p w14:paraId="421109E9" w14:textId="77777777" w:rsidR="00E371DE" w:rsidRPr="00E371DE" w:rsidRDefault="00E371DE" w:rsidP="00E371DE"/>
    <w:p w14:paraId="22B5F46E" w14:textId="77777777" w:rsidR="00A5655A" w:rsidRDefault="00A5655A" w:rsidP="001D710D">
      <w:pPr>
        <w:rPr>
          <w:i/>
          <w:color w:val="091E33" w:themeColor="text1"/>
          <w:sz w:val="20"/>
        </w:rPr>
      </w:pPr>
    </w:p>
    <w:p w14:paraId="396EF00F" w14:textId="77777777" w:rsidR="00435B22" w:rsidRDefault="00435B22">
      <w:pPr>
        <w:rPr>
          <w:i/>
          <w:color w:val="091E33" w:themeColor="text1"/>
          <w:sz w:val="20"/>
        </w:rPr>
      </w:pPr>
      <w:r>
        <w:rPr>
          <w:i/>
          <w:color w:val="091E33" w:themeColor="text1"/>
          <w:sz w:val="20"/>
        </w:rPr>
        <w:br w:type="page"/>
      </w:r>
    </w:p>
    <w:p w14:paraId="6FFC4FF4" w14:textId="77777777" w:rsidR="005C6A45" w:rsidRDefault="00DF48BA" w:rsidP="00341971">
      <w:pPr>
        <w:pStyle w:val="Heading1"/>
        <w:numPr>
          <w:ilvl w:val="0"/>
          <w:numId w:val="24"/>
        </w:numPr>
      </w:pPr>
      <w:bookmarkStart w:id="1" w:name="_Toc230683172"/>
      <w:r>
        <w:rPr>
          <w:vanish w:val="0"/>
          <w:color w:val="000000"/>
        </w:rPr>
        <w:lastRenderedPageBreak/>
        <w:t>T</w:t>
      </w:r>
      <w:r w:rsidR="5A6F74B3" w:rsidRPr="03F67642">
        <w:rPr>
          <w:vanish w:val="0"/>
          <w:color w:val="000000"/>
        </w:rPr>
        <w:t>est Cycle Information</w:t>
      </w:r>
      <w:bookmarkEnd w:id="1"/>
    </w:p>
    <w:p w14:paraId="3D94420C" w14:textId="77777777" w:rsidR="005C6A45" w:rsidRDefault="005C6A45" w:rsidP="03F67642"/>
    <w:p w14:paraId="7BB68A51" w14:textId="77777777" w:rsidR="005C6A45" w:rsidRDefault="005C6A45" w:rsidP="03F67642"/>
    <w:tbl>
      <w:tblPr>
        <w:tblStyle w:val="PlainTable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390"/>
        <w:gridCol w:w="11160"/>
      </w:tblGrid>
      <w:tr w:rsidR="03F67642" w14:paraId="4FD8C95E" w14:textId="77777777" w:rsidTr="2A1EED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4E53BF7" w14:textId="77777777" w:rsidR="03F67642" w:rsidRDefault="03F67642" w:rsidP="03F67642">
            <w:r w:rsidRPr="03F67642">
              <w:t>Tester:</w:t>
            </w:r>
          </w:p>
          <w:p w14:paraId="093A33FF"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Automated</w:t>
            </w:r>
          </w:p>
        </w:tc>
      </w:tr>
      <w:tr w:rsidR="00F7557F" w14:paraId="0A9E31E1"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7DCC727" w14:textId="2CDBC36E" w:rsidR="00F7557F" w:rsidRPr="03F67642" w:rsidRDefault="00F7557F" w:rsidP="03F67642">
            <w:r>
              <w:t>Jira Ticket:</w:t>
            </w:r>
          </w:p>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TEST2-89</w:t>
            </w:r>
          </w:p>
        </w:tc>
      </w:tr>
      <w:tr w:rsidR="03F67642" w14:paraId="5DFEEFD7"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AB207F2" w14:textId="77777777" w:rsidR="03F67642" w:rsidRDefault="03F67642" w:rsidP="03F67642">
            <w:r w:rsidRPr="03F67642">
              <w:t>Environment:</w:t>
            </w:r>
          </w:p>
          <w:p w14:paraId="2AE79EDD"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o2intelligence-v4-dev.metricell.com</w:t>
            </w:r>
          </w:p>
        </w:tc>
      </w:tr>
      <w:tr w:rsidR="03F67642" w14:paraId="17213EB6"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843F49B" w14:textId="77777777" w:rsidR="03F67642" w:rsidRDefault="03F67642" w:rsidP="03F67642">
            <w:r w:rsidRPr="03F67642">
              <w:t>Browser Details:</w:t>
            </w:r>
          </w:p>
          <w:p w14:paraId="020BAE90"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Google Chrome 156.0.8078.48</w:t>
            </w:r>
          </w:p>
        </w:tc>
      </w:tr>
      <w:tr w:rsidR="03F67642" w14:paraId="427EBE2D"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16F8163" w14:textId="77777777" w:rsidR="03F67642" w:rsidRDefault="03F67642" w:rsidP="03F67642">
            <w:r w:rsidRPr="03F67642">
              <w:t>Date of Test:</w:t>
            </w:r>
          </w:p>
          <w:p w14:paraId="5DC3B8C9"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29/10/2026</w:t>
            </w:r>
          </w:p>
        </w:tc>
      </w:tr>
      <w:tr w:rsidR="03F67642" w14:paraId="4EBA48D7"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352A66F" w14:textId="77777777" w:rsidR="03F67642" w:rsidRDefault="03F67642" w:rsidP="03F67642">
            <w:r w:rsidRPr="03F67642">
              <w:t>Limitations during Testing:</w:t>
            </w:r>
          </w:p>
          <w:p w14:paraId="64C79AE2"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Blocked criterion(s): 5, 6, 7, 8, 9, 10, 11, 12, 13, 14. See the assessment below each criterion.</w:t>
              <w:br/>
              <w:t>Unverified criterion(s): 2, 3, 4. See the assessment below each criterion.</w:t>
              <w:br/>
              <w:t>Some source URLs were not recorded. Inconclusive evidence is reported as Failed, but is not a confirmed application defect.</w:t>
            </w:r>
          </w:p>
        </w:tc>
      </w:tr>
      <w:tr>
        <w:tc>
          <w:tcPr>
            <w:tcW w:type="dxa" w:w="3390"/>
          </w:tcPr>
          <w:p>
            <w:r>
              <w:rPr>
                <w:rFonts w:ascii="Arial" w:hAnsi="Arial"/>
                <w:sz w:val="18"/>
              </w:rPr>
              <w:t>Overall review outcome:</w:t>
            </w:r>
          </w:p>
        </w:tc>
        <w:tc>
          <w:tcPr>
            <w:tcW w:type="dxa" w:w="11160"/>
          </w:tcPr>
          <w:p>
            <w:r>
              <w:rPr>
                <w:rFonts w:ascii="Arial" w:hAnsi="Arial"/>
                <w:sz w:val="18"/>
              </w:rPr>
              <w:t>Blocked</w:t>
            </w:r>
          </w:p>
        </w:tc>
      </w:tr>
      <w:tr>
        <w:tc>
          <w:tcPr>
            <w:tcW w:type="dxa" w:w="3390"/>
          </w:tcPr>
          <w:p>
            <w:r>
              <w:rPr>
                <w:rFonts w:ascii="Arial" w:hAnsi="Arial"/>
                <w:sz w:val="18"/>
              </w:rPr>
              <w:t>Browser URL(s) recorded after criteria:</w:t>
            </w:r>
          </w:p>
        </w:tc>
        <w:tc>
          <w:tcPr>
            <w:tcW w:type="dxa" w:w="11160"/>
          </w:tcPr>
          <w:p>
            <w:r>
              <w:rPr>
                <w:rFonts w:ascii="Arial" w:hAnsi="Arial"/>
                <w:sz w:val="18"/>
              </w:rPr>
              <w:t>https://o2intelligence-v4-dev.metricell.com/gis</w:t>
            </w:r>
          </w:p>
        </w:tc>
      </w:tr>
    </w:tbl>
    <w:p w14:paraId="5B894E79" w14:textId="77777777" w:rsidR="005C6A45" w:rsidRDefault="005C6A45" w:rsidP="03F67642">
      <w:pPr>
        <w:rPr>
          <w:i/>
          <w:iCs/>
          <w:color w:val="091E33" w:themeColor="text1"/>
          <w:sz w:val="20"/>
          <w:szCs w:val="20"/>
        </w:rPr>
      </w:pPr>
    </w:p>
    <w:p w14:paraId="3D946727" w14:textId="77777777" w:rsidR="64CC7B93" w:rsidRPr="00C40F3A" w:rsidRDefault="64CC7B93" w:rsidP="00341971">
      <w:pPr>
        <w:pStyle w:val="Heading1"/>
        <w:pageBreakBefore/>
        <w:numPr>
          <w:ilvl w:val="0"/>
          <w:numId w:val="24"/>
        </w:numPr>
      </w:pPr>
      <w:bookmarkStart w:id="2" w:name="_Toc230683173"/>
      <w:r w:rsidRPr="00C40F3A">
        <w:rPr>
          <w:vanish w:val="0"/>
          <w:color w:val="000000"/>
        </w:rPr>
        <w:t>Test Summary</w:t>
      </w:r>
      <w:bookmarkEnd w:id="2"/>
    </w:p>
    <w:p w14:paraId="01460BED" w14:textId="77777777" w:rsidR="005C6A45" w:rsidRDefault="005C6A45" w:rsidP="03F67642">
      <w:pPr>
        <w:rPr>
          <w:i/>
          <w:iCs/>
          <w:color w:val="091E33" w:themeColor="text1"/>
          <w:sz w:val="20"/>
          <w:szCs w:val="20"/>
        </w:rPr>
      </w:pPr>
    </w:p>
    <w:tbl>
      <w:tblPr>
        <w:tblStyle w:val="GridTable4-Accent6"/>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986"/>
        <w:gridCol w:w="1597"/>
        <w:gridCol w:w="1597"/>
        <w:gridCol w:w="1888"/>
        <w:gridCol w:w="1452"/>
      </w:tblGrid>
      <w:tr w:rsidR="03F67642" w14:paraId="0B7CCE3E" w14:textId="77777777" w:rsidTr="03F67642">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798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74444E2" w14:textId="77777777" w:rsidR="03F67642" w:rsidRDefault="03F67642" w:rsidP="03F67642">
            <w:pPr>
              <w:keepNext/>
              <w:rPr>
                <w:sz w:val="28"/>
                <w:szCs w:val="28"/>
              </w:rPr>
            </w:pPr>
            <w:r w:rsidRPr="03F67642">
              <w:rPr>
                <w:sz w:val="28"/>
                <w:szCs w:val="28"/>
              </w:rPr>
              <w:t>Area of test</w:t>
            </w:r>
          </w:p>
        </w:tc>
        <w:tc>
          <w:tcPr>
            <w:tcW w:w="15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Pass (Y/N)</w:t>
            </w:r>
          </w:p>
        </w:tc>
        <w:tc>
          <w:tcPr>
            <w:tcW w:w="15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Fail (Y/N)</w:t>
            </w:r>
          </w:p>
        </w:tc>
        <w:tc>
          <w:tcPr>
            <w:tcW w:w="188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Blocked (Y/N)</w:t>
            </w:r>
          </w:p>
        </w:tc>
        <w:tc>
          <w:tcPr>
            <w:tcW w:w="145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Defect No</w:t>
            </w:r>
          </w:p>
        </w:tc>
      </w:tr>
      <w:tr>
        <w:trPr>
          <w:cantSplit/>
        </w:trPr>
        <w:tc>
          <w:tcPr>
            <w:tcW w:type="dxa" w:w="7986"/>
          </w:tcPr>
          <w:p>
            <w:r>
              <w:rPr>
                <w:rFonts w:ascii="Arial" w:hAnsi="Arial"/>
                <w:sz w:val="18"/>
              </w:rPr>
              <w:t>1. Before selecting the MS Teams Call layer, the map shows no MS Teams Call test-result points.</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2. When the user selects the MS Teams Call layer and authorised matching results are available, each matching result is shown as a selectable map point.</w:t>
            </w:r>
          </w:p>
        </w:tc>
        <w:tc>
          <w:tcPr>
            <w:tcW w:type="dxa" w:w="1597"/>
          </w:tcPr>
          <w:p>
            <w:r>
              <w:rPr>
                <w:rFonts w:ascii="Arial" w:hAnsi="Arial"/>
                <w:sz w:val="18"/>
              </w:rPr>
              <w:t>N</w:t>
            </w:r>
          </w:p>
        </w:tc>
        <w:tc>
          <w:tcPr>
            <w:tcW w:type="dxa" w:w="1597"/>
          </w:tcPr>
          <w:p>
            <w:r>
              <w:rPr>
                <w:rFonts w:ascii="Arial" w:hAnsi="Arial"/>
                <w:sz w:val="18"/>
              </w:rPr>
              <w:t>Y</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3. For a displayed MS Teams Call point with Poor Quality 0–0.99, its map colour is Green.</w:t>
            </w:r>
          </w:p>
        </w:tc>
        <w:tc>
          <w:tcPr>
            <w:tcW w:type="dxa" w:w="1597"/>
          </w:tcPr>
          <w:p>
            <w:r>
              <w:rPr>
                <w:rFonts w:ascii="Arial" w:hAnsi="Arial"/>
                <w:sz w:val="18"/>
              </w:rPr>
              <w:t>N</w:t>
            </w:r>
          </w:p>
        </w:tc>
        <w:tc>
          <w:tcPr>
            <w:tcW w:type="dxa" w:w="1597"/>
          </w:tcPr>
          <w:p>
            <w:r>
              <w:rPr>
                <w:rFonts w:ascii="Arial" w:hAnsi="Arial"/>
                <w:sz w:val="18"/>
              </w:rPr>
              <w:t>Y</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4. For a displayed MS Teams Call point with Poor Quality 1–9.99, its map colour is Yellow.</w:t>
            </w:r>
          </w:p>
        </w:tc>
        <w:tc>
          <w:tcPr>
            <w:tcW w:type="dxa" w:w="1597"/>
          </w:tcPr>
          <w:p>
            <w:r>
              <w:rPr>
                <w:rFonts w:ascii="Arial" w:hAnsi="Arial"/>
                <w:sz w:val="18"/>
              </w:rPr>
              <w:t>N</w:t>
            </w:r>
          </w:p>
        </w:tc>
        <w:tc>
          <w:tcPr>
            <w:tcW w:type="dxa" w:w="1597"/>
          </w:tcPr>
          <w:p>
            <w:r>
              <w:rPr>
                <w:rFonts w:ascii="Arial" w:hAnsi="Arial"/>
                <w:sz w:val="18"/>
              </w:rPr>
              <w:t>Y</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5. For a displayed MS Teams Call point with Poor Quality 10–24.99, its map colour is Amber.</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6. For a displayed MS Teams Call point with Poor Quality 25 or greater, its map colour is Red.</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7. When the user selects a map point and its details load successfully, the details dialog displays Test ID, Test Result, Connection Time, Call Duration, Poor Quality, MSISDN and Test Technologies.</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8. When the user selects a map point and its details load successfully, the details dialog displays signal and download charts and shows handover markers when available.</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9. When the user selects a map point and its details load successfully, the details dialog displays a detailed-sample table that omits label, latitude, longitude and handover-only columns.</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10. When detailed samples are displayed, sorting a supported column changes their displayed order to match the selected sort.</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11. When detailed samples are displayed, filtering a supported column limits the displayed samples to those matching the filter.</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12. When the user exports a selected test as CSV, the exported CSV contains data for that selected test.</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13. When a zero-duration result is selected, its details dialog does not display stale or misleading data.</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14. When details for a selected result fail to load, the dialog does not display stale or misleading data.</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bl>
    <w:p w14:paraId="75D4D4DB" w14:textId="77777777" w:rsidR="03F67642" w:rsidRDefault="03F67642" w:rsidP="03F67642">
      <w:pPr>
        <w:rPr>
          <w:i/>
          <w:iCs/>
          <w:color w:val="091E33" w:themeColor="text1"/>
          <w:sz w:val="20"/>
          <w:szCs w:val="20"/>
        </w:rPr>
      </w:pPr>
    </w:p>
    <w:p w14:paraId="1545F01D" w14:textId="77777777" w:rsidR="00DF6889" w:rsidRDefault="008A689C" w:rsidP="00341971">
      <w:pPr>
        <w:pStyle w:val="Heading1"/>
        <w:pageBreakBefore/>
        <w:numPr>
          <w:ilvl w:val="0"/>
          <w:numId w:val="24"/>
        </w:numPr>
        <w:keepNext/>
      </w:pPr>
      <w:bookmarkStart w:id="3" w:name="_Toc230683174"/>
      <w:r>
        <w:rPr>
          <w:vanish w:val="0"/>
          <w:color w:val="000000"/>
        </w:rPr>
        <w:lastRenderedPageBreak/>
        <w:t>Test Cases</w:t>
      </w:r>
      <w:bookmarkEnd w:id="3"/>
    </w:p>
    <w:p w14:paraId="37194AEC" w14:textId="5B99A835" w:rsidR="0045466A" w:rsidRPr="00893F71" w:rsidRDefault="00BE00BD" w:rsidP="0045466A">
      <w:pPr>
        <w:rPr>
          <w:rFonts w:eastAsia="Times New Roman"/>
          <w:i/>
          <w:color w:val="auto"/>
          <w:sz w:val="20"/>
          <w:szCs w:val="20"/>
          <w:lang w:eastAsia="en-GB"/>
        </w:rPr>
        <w:keepNext/>
      </w:pPr>
      <w:r>
        <w:t>Each test maps to a criterion and decisive browser evidence. Inconclusive results are reported as Failed.</w:t>
      </w:r>
    </w:p>
    <w:p w14:paraId="605C2287" w14:textId="77777777" w:rsidR="001B5769" w:rsidRDefault="001B5769" w:rsidP="001D710D">
      <w:pPr>
        <w:rPr>
          <w:i/>
          <w:color w:val="091E33" w:themeColor="text1"/>
          <w:sz w:val="20"/>
        </w:rPr>
        <w:keepNext/>
      </w:pPr>
    </w:p>
    <w:p w14:paraId="49A56EA8" w14:textId="77777777" w:rsidR="009502A9" w:rsidRDefault="00671970" w:rsidP="001B658E">
      <w:pPr>
        <w:pStyle w:val="Heading2"/>
        <w:keepNext/>
      </w:pPr>
      <w:r>
        <w:rPr>
          <w:vanish w:val="0"/>
          <w:color w:val="000000"/>
        </w:rPr>
        <w:t>Tests</w:t>
      </w:r>
    </w:p>
    <w:p w14:paraId="6A930629" w14:textId="77777777" w:rsidR="00F11856" w:rsidRPr="00F11856" w:rsidRDefault="00F11856" w:rsidP="00F11856">
      <w:pPr>
        <w:keepNext/>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304"/>
        <w:gridCol w:w="2533"/>
        <w:gridCol w:w="2304"/>
        <w:gridCol w:w="2304"/>
        <w:gridCol w:w="2304"/>
      </w:tblGrid>
      <w:tr w:rsidR="0002723F" w14:paraId="76253EE7" w14:textId="77777777" w:rsidTr="00E16200">
        <w:tc>
          <w:tcPr>
            <w:tcW w:w="2810" w:type="dxa"/>
            <w:shd w:val="clear" w:color="auto" w:fill="D9D9D9" w:themeFill="background1" w:themeFillShade="D9"/>
          </w:tcPr>
          <w:p w14:paraId="256038A6" w14:textId="77777777" w:rsidR="00752A98" w:rsidRPr="0002723F" w:rsidRDefault="00752A98" w:rsidP="001D710D">
            <w:pPr>
              <w:rPr>
                <w:b/>
                <w:bCs/>
                <w:i/>
                <w:color w:val="091E33" w:themeColor="text1"/>
                <w:sz w:val="20"/>
              </w:rPr>
              <w:keepNext/>
            </w:pPr>
            <w:r w:rsidRPr="0002723F">
              <w:rPr>
                <w:b/>
                <w:bCs/>
                <w:i/>
                <w:color w:val="091E33" w:themeColor="text1"/>
                <w:szCs w:val="24"/>
              </w:rPr>
              <w:t>Preconditions:</w:t>
            </w:r>
          </w:p>
        </w:tc>
        <w:tc>
          <w:tcPr>
            <w:tcW w:w="2304" w:type="dxa"/>
          </w:tcPr>
          <w:p>
            <w:pPr>
              <w:keepNext/>
            </w:pPr>
            <w:r>
              <w:rPr>
                <w:rFonts w:ascii="Arial" w:hAnsi="Arial"/>
                <w:sz w:val="18"/>
              </w:rPr>
              <w:t>V4 access and ticket conditions.</w:t>
            </w:r>
          </w:p>
        </w:tc>
        <w:tc>
          <w:tcPr>
            <w:tcW w:w="2533" w:type="dxa"/>
            <w:shd w:val="clear" w:color="auto" w:fill="D9D9D9" w:themeFill="background1" w:themeFillShade="D9"/>
          </w:tcPr>
          <w:p w14:paraId="395E3D19" w14:textId="77777777" w:rsidR="00752A98" w:rsidRPr="0002723F" w:rsidRDefault="00752A98" w:rsidP="001D710D">
            <w:pPr>
              <w:rPr>
                <w:b/>
                <w:bCs/>
                <w:i/>
                <w:color w:val="091E33" w:themeColor="text1"/>
                <w:sz w:val="20"/>
              </w:rPr>
              <w:keepNext/>
            </w:pPr>
            <w:r w:rsidRPr="0002723F">
              <w:rPr>
                <w:b/>
                <w:bCs/>
                <w:i/>
                <w:color w:val="091E33" w:themeColor="text1"/>
                <w:szCs w:val="24"/>
              </w:rPr>
              <w:t>Associated Requirements:</w:t>
            </w:r>
          </w:p>
        </w:tc>
        <w:tc>
          <w:tcPr>
            <w:tcW w:w="2304" w:type="dxa"/>
          </w:tcPr>
          <w:p>
            <w:pPr>
              <w:keepNext/>
            </w:pPr>
            <w:r>
              <w:rPr>
                <w:rFonts w:ascii="Arial" w:hAnsi="Arial"/>
                <w:sz w:val="18"/>
              </w:rPr>
              <w:t>Ticket criteria below.</w:t>
            </w:r>
          </w:p>
        </w:tc>
        <w:tc>
          <w:tcPr>
            <w:tcW w:w="2304" w:type="dxa"/>
            <w:shd w:val="clear" w:color="auto" w:fill="D9D9D9" w:themeFill="background1" w:themeFillShade="D9"/>
          </w:tcPr>
          <w:p w14:paraId="093E3BDB" w14:textId="77777777" w:rsidR="00D4370E" w:rsidRDefault="00000000">
            <w:pPr>
              <w:keepNext/>
            </w:pPr>
            <w:r>
              <w:t>Automation Notes:</w:t>
            </w:r>
          </w:p>
        </w:tc>
        <w:tc>
          <w:tcPr>
            <w:tcW w:w="2304" w:type="dxa"/>
          </w:tcPr>
          <w:p>
            <w:pPr>
              <w:keepNext/>
            </w:pPr>
            <w:r>
              <w:rPr>
                <w:rFonts w:ascii="Arial" w:hAnsi="Arial"/>
                <w:sz w:val="18"/>
              </w:rPr>
              <w:t>Screenshots below each criterion; full log retained locally.</w:t>
            </w:r>
          </w:p>
        </w:tc>
      </w:tr>
    </w:tbl>
    <w:tbl>
      <w:tblPr>
        <w:tblStyle w:val="GridTable4-Accent6"/>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3392"/>
        <w:gridCol w:w="3168"/>
        <w:gridCol w:w="4605"/>
        <w:gridCol w:w="2268"/>
      </w:tblGrid>
      <w:tr w:rsidR="00F7557F" w14:paraId="6B5D7CCA" w14:textId="77777777" w:rsidTr="00F755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234FA0" w14:textId="77777777" w:rsidR="00F7557F" w:rsidRDefault="00F7557F">
            <w:pPr>
              <w:keepNext/>
            </w:pPr>
            <w:r>
              <w:t>ID / Criterion</w:t>
            </w:r>
          </w:p>
        </w:tc>
        <w:tc>
          <w:tcPr>
            <w:tcW w:w="3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B2907B" w14:textId="0FD7D5EE" w:rsidR="00F7557F" w:rsidRDefault="00F7557F">
            <w:pPr>
              <w:keepNext/>
              <w:cnfStyle w:val="100000000000" w:firstRow="1" w:lastRow="0" w:firstColumn="0" w:lastColumn="0" w:oddVBand="0" w:evenVBand="0" w:oddHBand="0" w:evenHBand="0" w:firstRowFirstColumn="0" w:firstRowLastColumn="0" w:lastRowFirstColumn="0" w:lastRowLastColumn="0"/>
            </w:pPr>
            <w:r>
              <w:t>Criteria Tested</w:t>
            </w:r>
          </w:p>
        </w:tc>
        <w:tc>
          <w:tcPr>
            <w:tcW w:w="31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5D92FA"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Expected Result</w:t>
            </w:r>
          </w:p>
        </w:tc>
        <w:tc>
          <w:tcPr>
            <w:tcW w:w="4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DC67E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Actual Result / Evidence Path</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8BA02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Outcome</w:t>
            </w:r>
          </w:p>
        </w:tc>
      </w:tr>
      <w:tr>
        <w:tc>
          <w:tcPr>
            <w:tcW w:type="dxa" w:w="1021"/>
          </w:tcPr>
          <w:p>
            <w:pPr>
              <w:keepNext/>
            </w:pPr>
            <w:r>
              <w:rPr>
                <w:rFonts w:ascii="Arial" w:hAnsi="Arial"/>
                <w:sz w:val="18"/>
              </w:rPr>
              <w:t>1.0.0</w:t>
            </w:r>
          </w:p>
        </w:tc>
        <w:tc>
          <w:tcPr>
            <w:tcW w:type="dxa" w:w="3392"/>
          </w:tcPr>
          <w:p>
            <w:pPr>
              <w:keepNext/>
            </w:pPr>
            <w:r>
              <w:rPr>
                <w:rFonts w:ascii="Arial" w:hAnsi="Arial"/>
                <w:sz w:val="18"/>
              </w:rPr>
              <w:t>Before selecting the MS Teams Call layer, the map shows no MS Teams Call test-result points.</w:t>
            </w:r>
          </w:p>
        </w:tc>
        <w:tc>
          <w:tcPr>
            <w:tcW w:type="dxa" w:w="3168"/>
          </w:tcPr>
          <w:p>
            <w:pPr>
              <w:keepNext/>
            </w:pPr>
            <w:r>
              <w:rPr>
                <w:rFonts w:ascii="Arial" w:hAnsi="Arial"/>
                <w:sz w:val="18"/>
              </w:rPr>
              <w:t>Before selecting the MS Teams Call layer, the map shows no MS Teams Call test-result points.</w:t>
            </w:r>
          </w:p>
        </w:tc>
        <w:tc>
          <w:tcPr>
            <w:tcW w:type="dxa" w:w="4605"/>
          </w:tcPr>
          <w:p>
            <w:pPr>
              <w:keepNext/>
            </w:pPr>
            <w:r>
              <w:rPr>
                <w:rFonts w:ascii="Arial" w:hAnsi="Arial"/>
                <w:sz w:val="18"/>
              </w:rPr>
              <w:t>criterion-1-map-before-selection.png and criterion-1-final.png show the complete three-entry map-layer list (HTTP Browsing, Ping and Video Streaming, all hidden), no MS Teams Call layer, and no MS Teams Call result points in the settled Lancaster-area viewport. criterion-1-initial.png shows the settled launcher. This establishes absence before selection for the displayed scope.</w:t>
              <w:br/>
              <w:t>Evidence: E01, E02</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1 evidence: Before selecting the MS Teams Call layer, the map shows no MS Teams Call test-result points.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E01 - Initial (criterion-1-initial.png)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1" name="Picture 877309191"/>
                        <wp:cNvGraphicFramePr>
                          <a:graphicFrameLocks noChangeAspect="1"/>
                        </wp:cNvGraphicFramePr>
                        <a:graphic>
                          <a:graphicData uri="http://schemas.openxmlformats.org/drawingml/2006/picture">
                            <pic:pic>
                              <pic:nvPicPr>
                                <pic:cNvPr id="0" name="criterion-1-initial.png"/>
                                <pic:cNvPicPr/>
                              </pic:nvPicPr>
                              <pic:blipFill>
                                <a:blip r:embed="rId19"/>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E02 - Map before selection (criterion-1-map-before-selection.png)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2" name="Picture 877309192"/>
                        <wp:cNvGraphicFramePr>
                          <a:graphicFrameLocks noChangeAspect="1"/>
                        </wp:cNvGraphicFramePr>
                        <a:graphic>
                          <a:graphicData uri="http://schemas.openxmlformats.org/drawingml/2006/picture">
                            <pic:pic>
                              <pic:nvPicPr>
                                <pic:cNvPr id="0" name="criterion-1-map-before-selection.png"/>
                                <pic:cNvPicPr/>
                              </pic:nvPicPr>
                              <pic:blipFill>
                                <a:blip r:embed="rId20"/>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1 continued: Before selecting the MS Teams Call layer, the map shows no MS Teams Call test-result points.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E02 - Final (criterion-1-final.png)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193" name="Picture 877309193"/>
                        <wp:cNvGraphicFramePr>
                          <a:graphicFrameLocks noChangeAspect="1"/>
                        </wp:cNvGraphicFramePr>
                        <a:graphic>
                          <a:graphicData uri="http://schemas.openxmlformats.org/drawingml/2006/picture">
                            <pic:pic>
                              <pic:nvPicPr>
                                <pic:cNvPr id="0" name="criterion-1-map-before-selection.png"/>
                                <pic:cNvPicPr/>
                              </pic:nvPicPr>
                              <pic:blipFill>
                                <a:blip r:embed="rId20"/>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2.0.0</w:t>
            </w:r>
          </w:p>
        </w:tc>
        <w:tc>
          <w:tcPr>
            <w:tcW w:type="dxa" w:w="3392"/>
          </w:tcPr>
          <w:p>
            <w:pPr>
              <w:keepNext/>
            </w:pPr>
            <w:r>
              <w:rPr>
                <w:rFonts w:ascii="Arial" w:hAnsi="Arial"/>
                <w:sz w:val="18"/>
              </w:rPr>
              <w:t>When the user selects the MS Teams Call layer and authorised matching results are available, each matching result is shown as a selectable map point.</w:t>
            </w:r>
          </w:p>
        </w:tc>
        <w:tc>
          <w:tcPr>
            <w:tcW w:type="dxa" w:w="3168"/>
          </w:tcPr>
          <w:p>
            <w:pPr>
              <w:keepNext/>
            </w:pPr>
            <w:r>
              <w:rPr>
                <w:rFonts w:ascii="Arial" w:hAnsi="Arial"/>
                <w:sz w:val="18"/>
              </w:rPr>
              <w:t>When the user selects the MS Teams Call layer and authorised matching results are available, each matching result is shown as a selectable map point.</w:t>
            </w:r>
          </w:p>
        </w:tc>
        <w:tc>
          <w:tcPr>
            <w:tcW w:type="dxa" w:w="4605"/>
          </w:tcPr>
          <w:p>
            <w:pPr>
              <w:keepNext/>
            </w:pPr>
            <w:r>
              <w:rPr>
                <w:rFonts w:ascii="Arial" w:hAnsi="Arial"/>
                <w:sz w:val="18"/>
              </w:rPr>
              <w:t>criterion-2-automobile-test-types.png and criterion-2-selected-config.png establish Automobile &gt; MS Teams Call, with 31 July–29 October scope. criterion-2-wide-scope.png shows populated matching-layer markers; criterion-2-cluster-members.png shows four MS Teams rows and criterion-2-final.png shows an opened result with matching first-row MSISDN, start/end time and duration. Reported GET /api/platform/automobile/ms-teams-call/points and POST /api/platform/automobile/ms-teams-call/cluster-details support module provenance. Complete reconciliation of supplied aggregates and members against selectable matching authorised results is absent. criterion-2-initial.png shows Loading Launcher; this missing settled setup capture is Unverified, not an unavailable prerequisite or product defect. A settled launcher is a tester workflow assertion, not an added source acceptance condition.</w:t>
              <w:br/>
              <w:t>Evidence: E03, E04, E05, E06, E07, E08, E09</w:t>
            </w:r>
          </w:p>
        </w:tc>
        <w:tc>
          <w:tcPr>
            <w:tcW w:type="dxa" w:w="2268"/>
          </w:tcPr>
          <w:p>
            <w:pPr>
              <w:keepNext/>
            </w:pPr>
            <w:r>
              <w:rPr>
                <w:rFonts w:ascii="Arial" w:hAnsi="Arial"/>
                <w:sz w:val="18"/>
              </w:rPr>
              <w:t>Failed</w:t>
            </w:r>
          </w:p>
        </w:tc>
      </w:tr>
      <w:tr>
        <w:trPr>
          <w:cantSplit/>
        </w:trPr>
        <w:tc>
          <w:tcPr>
            <w:tcW w:type="dxa" w:w="14454"/>
            <w:gridSpan w:val="5"/>
          </w:tcPr>
          <w:p>
            <w:pPr>
              <w:keepNext w:val="0"/>
              <w:spacing w:after="60"/>
            </w:pPr>
            <w:r>
              <w:rPr>
                <w:rFonts w:ascii="Arial" w:hAnsi="Arial"/>
                <w:b w:val="0"/>
                <w:sz w:val="18"/>
              </w:rPr>
              <w:t>Criterion 2 assessment: Testing notes: Required own launcher baseline criterion-2-initial.png was inspected and shows Loading Launcher rather than the settled visible launcher. This evidence defect could not be repaired after the subsequent shared-browser state interruption. A genuine aggregate opens four matching tests and test 132060307 is selectable. Complete reconciliation of every supplied aggregate/member against selectable map presentation was not established; each matching result assertion remains Unverified.</w:t>
            </w:r>
          </w:p>
        </w:tc>
      </w:tr>
      <w:tr>
        <w:trPr>
          <w:cantSplit/>
        </w:trPr>
        <w:tc>
          <w:tcPr>
            <w:tcW w:type="dxa" w:w="14454"/>
            <w:gridSpan w:val="5"/>
          </w:tcPr>
          <w:p>
            <w:pPr>
              <w:spacing w:after="40"/>
            </w:pPr>
            <w:r>
              <w:rPr>
                <w:sz w:val="16"/>
              </w:rPr>
            </w:r>
            <w:r>
              <w:rPr>
                <w:b/>
                <w:sz w:val="16"/>
              </w:rPr>
              <w:t>Criterion 2 evidence: When the user selects the MS Teams Call layer and authorised matching results are available, each matching result is shown as a selectable map point.</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E03 - Initial (criterion-2-initial.png)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4" name="Picture 877309194"/>
                        <wp:cNvGraphicFramePr>
                          <a:graphicFrameLocks noChangeAspect="1"/>
                        </wp:cNvGraphicFramePr>
                        <a:graphic>
                          <a:graphicData uri="http://schemas.openxmlformats.org/drawingml/2006/picture">
                            <pic:pic>
                              <pic:nvPicPr>
                                <pic:cNvPr id="0" name="criterion-2-initial.png"/>
                                <pic:cNvPicPr/>
                              </pic:nvPicPr>
                              <pic:blipFill>
                                <a:blip r:embed="rId21"/>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E04 - Automobile test types (criterion-2-automobile-test-types.png)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5" name="Picture 877309195"/>
                        <wp:cNvGraphicFramePr>
                          <a:graphicFrameLocks noChangeAspect="1"/>
                        </wp:cNvGraphicFramePr>
                        <a:graphic>
                          <a:graphicData uri="http://schemas.openxmlformats.org/drawingml/2006/picture">
                            <pic:pic>
                              <pic:nvPicPr>
                                <pic:cNvPr id="0" name="criterion-2-automobile-test-types.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2 continued: When the user selects the MS Teams Call layer and authorised matching results are available, each matching result is shown as a selectable map point.</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E05 - Selected config (criterion-2-selected-config.png)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6" name="Picture 877309196"/>
                        <wp:cNvGraphicFramePr>
                          <a:graphicFrameLocks noChangeAspect="1"/>
                        </wp:cNvGraphicFramePr>
                        <a:graphic>
                          <a:graphicData uri="http://schemas.openxmlformats.org/drawingml/2006/picture">
                            <pic:pic>
                              <pic:nvPicPr>
                                <pic:cNvPr id="0" name="criterion-2-selected-config.png"/>
                                <pic:cNvPicPr/>
                              </pic:nvPicPr>
                              <pic:blipFill>
                                <a:blip r:embed="rId23"/>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E06 - After add (criterion-2-after-add.png)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7" name="Picture 877309197"/>
                        <wp:cNvGraphicFramePr>
                          <a:graphicFrameLocks noChangeAspect="1"/>
                        </wp:cNvGraphicFramePr>
                        <a:graphic>
                          <a:graphicData uri="http://schemas.openxmlformats.org/drawingml/2006/picture">
                            <pic:pic>
                              <pic:nvPicPr>
                                <pic:cNvPr id="0" name="criterion-2-after-add.png"/>
                                <pic:cNvPicPr/>
                              </pic:nvPicPr>
                              <pic:blipFill>
                                <a:blip r:embed="rId24"/>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2 continued: When the user selects the MS Teams Call layer and authorised matching results are available, each matching result is shown as a selectable map point.</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E07 - Wide scope (criterion-2-wide-scope.png)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8" name="Picture 877309198"/>
                        <wp:cNvGraphicFramePr>
                          <a:graphicFrameLocks noChangeAspect="1"/>
                        </wp:cNvGraphicFramePr>
                        <a:graphic>
                          <a:graphicData uri="http://schemas.openxmlformats.org/drawingml/2006/picture">
                            <pic:pic>
                              <pic:nvPicPr>
                                <pic:cNvPr id="0" name="criterion-2-wide-scope.png"/>
                                <pic:cNvPicPr/>
                              </pic:nvPicPr>
                              <pic:blipFill>
                                <a:blip r:embed="rId25"/>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E08 - Cluster members (criterion-2-cluster-members.png)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9" name="Picture 877309199"/>
                        <wp:cNvGraphicFramePr>
                          <a:graphicFrameLocks noChangeAspect="1"/>
                        </wp:cNvGraphicFramePr>
                        <a:graphic>
                          <a:graphicData uri="http://schemas.openxmlformats.org/drawingml/2006/picture">
                            <pic:pic>
                              <pic:nvPicPr>
                                <pic:cNvPr id="0" name="criterion-2-cluster-members.png"/>
                                <pic:cNvPicPr/>
                              </pic:nvPicPr>
                              <pic:blipFill>
                                <a:blip r:embed="rId26"/>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2 continued: When the user selects the MS Teams Call layer and authorised matching results are available, each matching result is shown as a selectable map point.</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E09 - Final (criterion-2-final.png)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200" name="Picture 877309200"/>
                        <wp:cNvGraphicFramePr>
                          <a:graphicFrameLocks noChangeAspect="1"/>
                        </wp:cNvGraphicFramePr>
                        <a:graphic>
                          <a:graphicData uri="http://schemas.openxmlformats.org/drawingml/2006/picture">
                            <pic:pic>
                              <pic:nvPicPr>
                                <pic:cNvPr id="0" name="criterion-2-final.png"/>
                                <pic:cNvPicPr/>
                              </pic:nvPicPr>
                              <pic:blipFill>
                                <a:blip r:embed="rId27"/>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3.0.0</w:t>
            </w:r>
          </w:p>
        </w:tc>
        <w:tc>
          <w:tcPr>
            <w:tcW w:type="dxa" w:w="3392"/>
          </w:tcPr>
          <w:p>
            <w:pPr>
              <w:keepNext/>
            </w:pPr>
            <w:r>
              <w:rPr>
                <w:rFonts w:ascii="Arial" w:hAnsi="Arial"/>
                <w:sz w:val="18"/>
              </w:rPr>
              <w:t>For a displayed MS Teams Call point with Poor Quality 0–0.99, its map colour is Green.</w:t>
            </w:r>
          </w:p>
        </w:tc>
        <w:tc>
          <w:tcPr>
            <w:tcW w:type="dxa" w:w="3168"/>
          </w:tcPr>
          <w:p>
            <w:pPr>
              <w:keepNext/>
            </w:pPr>
            <w:r>
              <w:rPr>
                <w:rFonts w:ascii="Arial" w:hAnsi="Arial"/>
                <w:sz w:val="18"/>
              </w:rPr>
              <w:t>For a displayed MS Teams Call point with Poor Quality 0–0.99, its map colour is Green.</w:t>
            </w:r>
          </w:p>
        </w:tc>
        <w:tc>
          <w:tcPr>
            <w:tcW w:type="dxa" w:w="4605"/>
          </w:tcPr>
          <w:p>
            <w:pPr>
              <w:keepNext/>
            </w:pPr>
            <w:r>
              <w:rPr>
                <w:rFonts w:ascii="Arial" w:hAnsi="Arial"/>
                <w:sz w:val="18"/>
              </w:rPr>
              <w:t>criterion-3-green-configuration.png visibly shows the green 4G swatch and endpoint 1, but no readable hexadecimal colour code. criterion-3-map.png shows mixed markers; criterion-3-final.png shows a four-row cluster-member test list with Poor Quality off-screen. Neither capture identifies a particular rendered point and its readable 0–0.99 value together. The narrated 0.89%/0% values and #31aa4f cannot establish this pass. Exact colour codes and an independent saved configuration baseline are not source requirements; the missing proof is the qualifying point/value/Green pairing.</w:t>
              <w:br/>
              <w:t>Evidence: E10, E11, E12</w:t>
            </w:r>
          </w:p>
        </w:tc>
        <w:tc>
          <w:tcPr>
            <w:tcW w:type="dxa" w:w="2268"/>
          </w:tcPr>
          <w:p>
            <w:pPr>
              <w:keepNext/>
            </w:pPr>
            <w:r>
              <w:rPr>
                <w:rFonts w:ascii="Arial" w:hAnsi="Arial"/>
                <w:sz w:val="18"/>
              </w:rPr>
              <w:t>Failed</w:t>
            </w:r>
          </w:p>
        </w:tc>
      </w:tr>
      <w:tr>
        <w:trPr>
          <w:cantSplit/>
        </w:trPr>
        <w:tc>
          <w:tcPr>
            <w:tcW w:type="dxa" w:w="14454"/>
            <w:gridSpan w:val="5"/>
          </w:tcPr>
          <w:p>
            <w:pPr>
              <w:spacing w:after="40"/>
            </w:pPr>
            <w:r>
              <w:rPr>
                <w:sz w:val="16"/>
              </w:rPr>
            </w:r>
            <w:r>
              <w:rPr>
                <w:b/>
                <w:sz w:val="16"/>
              </w:rPr>
              <w:t>Criterion 3 evidence: For a displayed MS Teams Call point with Poor Quality 0–0.99, its map colour is Green.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E10 - Map (criterion-3-map.png)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1" name="Picture 877309201"/>
                        <wp:cNvGraphicFramePr>
                          <a:graphicFrameLocks noChangeAspect="1"/>
                        </wp:cNvGraphicFramePr>
                        <a:graphic>
                          <a:graphicData uri="http://schemas.openxmlformats.org/drawingml/2006/picture">
                            <pic:pic>
                              <pic:nvPicPr>
                                <pic:cNvPr id="0" name="criterion-3-map.png"/>
                                <pic:cNvPicPr/>
                              </pic:nvPicPr>
                              <pic:blipFill>
                                <a:blip r:embed="rId28"/>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E11 - Green configuration (criterion-3-green-configuration.png)</w:t>
                  </w:r>
                </w:p>
                <w:p>
                  <w:pPr>
                    <w:keepNext w:val="0"/>
                    <w:spacing w:after="0" w:before="0" w:line="240" w:lineRule="auto"/>
                    <w:jc w:val="center"/>
                  </w:pPr>
                  <w:r>
                    <w:drawing>
                      <wp:inline xmlns:a="http://schemas.openxmlformats.org/drawingml/2006/main" xmlns:pic="http://schemas.openxmlformats.org/drawingml/2006/picture">
                        <wp:extent cx="4297680" cy="1777294"/>
                        <wp:docPr id="877309202" name="Picture 877309202"/>
                        <wp:cNvGraphicFramePr>
                          <a:graphicFrameLocks noChangeAspect="1"/>
                        </wp:cNvGraphicFramePr>
                        <a:graphic>
                          <a:graphicData uri="http://schemas.openxmlformats.org/drawingml/2006/picture">
                            <pic:pic>
                              <pic:nvPicPr>
                                <pic:cNvPr id="0" name="criterion-3-green-configuration.png"/>
                                <pic:cNvPicPr/>
                              </pic:nvPicPr>
                              <pic:blipFill>
                                <a:blip r:embed="rId29"/>
                                <a:stretch>
                                  <a:fillRect/>
                                </a:stretch>
                              </pic:blipFill>
                              <pic:spPr>
                                <a:xfrm>
                                  <a:off x="0" y="0"/>
                                  <a:ext cx="4297680" cy="1777294"/>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3 continued: For a displayed MS Teams Call point with Poor Quality 0–0.99, its map colour is Green.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E12 - Final (criterion-3-final.png)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203" name="Picture 877309203"/>
                        <wp:cNvGraphicFramePr>
                          <a:graphicFrameLocks noChangeAspect="1"/>
                        </wp:cNvGraphicFramePr>
                        <a:graphic>
                          <a:graphicData uri="http://schemas.openxmlformats.org/drawingml/2006/picture">
                            <pic:pic>
                              <pic:nvPicPr>
                                <pic:cNvPr id="0" name="criterion-3-final.png"/>
                                <pic:cNvPicPr/>
                              </pic:nvPicPr>
                              <pic:blipFill>
                                <a:blip r:embed="rId30"/>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4.0.0</w:t>
            </w:r>
          </w:p>
        </w:tc>
        <w:tc>
          <w:tcPr>
            <w:tcW w:type="dxa" w:w="3392"/>
          </w:tcPr>
          <w:p>
            <w:pPr>
              <w:keepNext/>
            </w:pPr>
            <w:r>
              <w:rPr>
                <w:rFonts w:ascii="Arial" w:hAnsi="Arial"/>
                <w:sz w:val="18"/>
              </w:rPr>
              <w:t>For a displayed MS Teams Call point with Poor Quality 1–9.99, its map colour is Yellow.</w:t>
            </w:r>
          </w:p>
        </w:tc>
        <w:tc>
          <w:tcPr>
            <w:tcW w:type="dxa" w:w="3168"/>
          </w:tcPr>
          <w:p>
            <w:pPr>
              <w:keepNext/>
            </w:pPr>
            <w:r>
              <w:rPr>
                <w:rFonts w:ascii="Arial" w:hAnsi="Arial"/>
                <w:sz w:val="18"/>
              </w:rPr>
              <w:t>For a displayed MS Teams Call point with Poor Quality 1–9.99, its map colour is Yellow.</w:t>
            </w:r>
          </w:p>
        </w:tc>
        <w:tc>
          <w:tcPr>
            <w:tcW w:type="dxa" w:w="4605"/>
          </w:tcPr>
          <w:p>
            <w:pPr>
              <w:keepNext/>
            </w:pPr>
            <w:r>
              <w:rPr>
                <w:rFonts w:ascii="Arial" w:hAnsi="Arial"/>
                <w:sz w:val="18"/>
              </w:rPr>
              <w:t>criterion-4-map-before-selection.png shows MS Teams markers; criterion-4-yellow-configuration.png shows a yellow 4G swatch with endpoints 1 and 10, but no readable #fcbf1a. criterion-4-final.png shows three cluster-member tests; the later criterion-4-final-values.png is the decisive readable value capture: 131982033 at 1.57%, 131981760 at 0.00%, and 131981704 at 3.60%. The supplied images do not visibly identify which particular map marker corresponds to a qualifying value and establish its Yellow rendering. Reported aggregate 864691668815709477/value 1.720269259536275 is supporting narrative, not visible point/value pairing. criterion-4-initial.png shows Initializing / Preparing modules; this setup gap is Unverified, not a source-required launcher branch or product defect. Exact hex codes are not source acceptance requirements.</w:t>
              <w:br/>
              <w:t>Evidence: E13, E14, E15, E16, E17, E18, E19, E20</w:t>
            </w:r>
          </w:p>
        </w:tc>
        <w:tc>
          <w:tcPr>
            <w:tcW w:type="dxa" w:w="2268"/>
          </w:tcPr>
          <w:p>
            <w:pPr>
              <w:keepNext/>
            </w:pPr>
            <w:r>
              <w:rPr>
                <w:rFonts w:ascii="Arial" w:hAnsi="Arial"/>
                <w:sz w:val="18"/>
              </w:rPr>
              <w:t>Failed</w:t>
            </w:r>
          </w:p>
        </w:tc>
      </w:tr>
      <w:tr>
        <w:trPr>
          <w:cantSplit/>
        </w:trPr>
        <w:tc>
          <w:tcPr>
            <w:tcW w:type="dxa" w:w="14454"/>
            <w:gridSpan w:val="5"/>
          </w:tcPr>
          <w:p>
            <w:pPr>
              <w:keepNext w:val="0"/>
              <w:spacing w:after="60"/>
            </w:pPr>
            <w:r>
              <w:rPr>
                <w:rFonts w:ascii="Arial" w:hAnsi="Arial"/>
                <w:b w:val="0"/>
                <w:sz w:val="18"/>
              </w:rPr>
              <w:t>Criterion 4 assessment: Testing notes: Required own launcher baseline criterion-4-initial.png was inspected and shows Initializing / Preparing modules rather than the settled visible launcher. This evidence defect could not be repaired after the subsequent shared-browser state interruption. Yellow configuration #fcbf1a with band endpoints 1 and 10 was inspected; genuine aggregate 864691668815709477 had Poor Quality 1.720269259536275. Its projected normal map click opened matching tests, but direct visible point/value/colour pairing remains inconclusive.</w:t>
            </w:r>
          </w:p>
        </w:tc>
      </w:tr>
      <w:tr>
        <w:trPr>
          <w:cantSplit/>
        </w:trPr>
        <w:tc>
          <w:tcPr>
            <w:tcW w:type="dxa" w:w="14454"/>
            <w:gridSpan w:val="5"/>
          </w:tcPr>
          <w:p>
            <w:pPr>
              <w:spacing w:after="40"/>
            </w:pPr>
            <w:r>
              <w:rPr>
                <w:sz w:val="16"/>
              </w:rPr>
            </w:r>
            <w:r>
              <w:rPr>
                <w:b/>
                <w:sz w:val="16"/>
              </w:rPr>
              <w:t>Criterion 4 evidence: For a displayed MS Teams Call point with Poor Quality 1–9.99, its map colour is Yellow.</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E13 - Initial (criterion-4-initial.png)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4" name="Picture 877309204"/>
                        <wp:cNvGraphicFramePr>
                          <a:graphicFrameLocks noChangeAspect="1"/>
                        </wp:cNvGraphicFramePr>
                        <a:graphic>
                          <a:graphicData uri="http://schemas.openxmlformats.org/drawingml/2006/picture">
                            <pic:pic>
                              <pic:nvPicPr>
                                <pic:cNvPr id="0" name="criterion-4-initial.png"/>
                                <pic:cNvPicPr/>
                              </pic:nvPicPr>
                              <pic:blipFill>
                                <a:blip r:embed="rId31"/>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E14 - Config (criterion-4-config.png)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5" name="Picture 877309205"/>
                        <wp:cNvGraphicFramePr>
                          <a:graphicFrameLocks noChangeAspect="1"/>
                        </wp:cNvGraphicFramePr>
                        <a:graphic>
                          <a:graphicData uri="http://schemas.openxmlformats.org/drawingml/2006/picture">
                            <pic:pic>
                              <pic:nvPicPr>
                                <pic:cNvPr id="0" name="criterion-4-config.png"/>
                                <pic:cNvPicPr/>
                              </pic:nvPicPr>
                              <pic:blipFill>
                                <a:blip r:embed="rId32"/>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4 continued: For a displayed MS Teams Call point with Poor Quality 1–9.99, its map colour is Yellow.</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E15 - Selected config (criterion-4-selected-config.png)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6" name="Picture 877309206"/>
                        <wp:cNvGraphicFramePr>
                          <a:graphicFrameLocks noChangeAspect="1"/>
                        </wp:cNvGraphicFramePr>
                        <a:graphic>
                          <a:graphicData uri="http://schemas.openxmlformats.org/drawingml/2006/picture">
                            <pic:pic>
                              <pic:nvPicPr>
                                <pic:cNvPr id="0" name="criterion-4-selected-config.png"/>
                                <pic:cNvPicPr/>
                              </pic:nvPicPr>
                              <pic:blipFill>
                                <a:blip r:embed="rId33"/>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E16 - Map before selection (criterion-4-map-before-selection.png)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7" name="Picture 877309207"/>
                        <wp:cNvGraphicFramePr>
                          <a:graphicFrameLocks noChangeAspect="1"/>
                        </wp:cNvGraphicFramePr>
                        <a:graphic>
                          <a:graphicData uri="http://schemas.openxmlformats.org/drawingml/2006/picture">
                            <pic:pic>
                              <pic:nvPicPr>
                                <pic:cNvPr id="0" name="criterion-4-map-before-selection.png"/>
                                <pic:cNvPicPr/>
                              </pic:nvPicPr>
                              <pic:blipFill>
                                <a:blip r:embed="rId34"/>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4 continued: For a displayed MS Teams Call point with Poor Quality 1–9.99, its map colour is Yellow.</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E17 - Selected members (criterion-4-selected-members.png)</w:t>
                  </w:r>
                </w:p>
                <w:p>
                  <w:pPr>
                    <w:keepNext w:val="0"/>
                    <w:spacing w:after="0" w:before="0" w:line="240" w:lineRule="auto"/>
                    <w:jc w:val="center"/>
                  </w:pPr>
                  <w:r>
                    <w:drawing>
                      <wp:inline xmlns:a="http://schemas.openxmlformats.org/drawingml/2006/main" xmlns:pic="http://schemas.openxmlformats.org/drawingml/2006/picture">
                        <wp:extent cx="4297680" cy="430101"/>
                        <wp:docPr id="877309208" name="Picture 877309208"/>
                        <wp:cNvGraphicFramePr>
                          <a:graphicFrameLocks noChangeAspect="1"/>
                        </wp:cNvGraphicFramePr>
                        <a:graphic>
                          <a:graphicData uri="http://schemas.openxmlformats.org/drawingml/2006/picture">
                            <pic:pic>
                              <pic:nvPicPr>
                                <pic:cNvPr id="0" name="criterion-4-selected-members.png"/>
                                <pic:cNvPicPr/>
                              </pic:nvPicPr>
                              <pic:blipFill>
                                <a:blip r:embed="rId35"/>
                                <a:stretch>
                                  <a:fillRect/>
                                </a:stretch>
                              </pic:blipFill>
                              <pic:spPr>
                                <a:xfrm>
                                  <a:off x="0" y="0"/>
                                  <a:ext cx="4297680" cy="430101"/>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E18 - Yellow configuration (criterion-4-yellow-configuration.png)</w:t>
                  </w:r>
                </w:p>
                <w:p>
                  <w:pPr>
                    <w:keepNext w:val="0"/>
                    <w:spacing w:after="0" w:before="0" w:line="240" w:lineRule="auto"/>
                    <w:jc w:val="center"/>
                  </w:pPr>
                  <w:r>
                    <w:drawing>
                      <wp:inline xmlns:a="http://schemas.openxmlformats.org/drawingml/2006/main" xmlns:pic="http://schemas.openxmlformats.org/drawingml/2006/picture">
                        <wp:extent cx="4297680" cy="1777294"/>
                        <wp:docPr id="877309209" name="Picture 877309209"/>
                        <wp:cNvGraphicFramePr>
                          <a:graphicFrameLocks noChangeAspect="1"/>
                        </wp:cNvGraphicFramePr>
                        <a:graphic>
                          <a:graphicData uri="http://schemas.openxmlformats.org/drawingml/2006/picture">
                            <pic:pic>
                              <pic:nvPicPr>
                                <pic:cNvPr id="0" name="criterion-4-yellow-configuration.png"/>
                                <pic:cNvPicPr/>
                              </pic:nvPicPr>
                              <pic:blipFill>
                                <a:blip r:embed="rId36"/>
                                <a:stretch>
                                  <a:fillRect/>
                                </a:stretch>
                              </pic:blipFill>
                              <pic:spPr>
                                <a:xfrm>
                                  <a:off x="0" y="0"/>
                                  <a:ext cx="4297680" cy="1777294"/>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4 continued: For a displayed MS Teams Call point with Poor Quality 1–9.99, its map colour is Yellow.</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E19 - Final (criterion-4-final.png)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0" name="Picture 877309210"/>
                        <wp:cNvGraphicFramePr>
                          <a:graphicFrameLocks noChangeAspect="1"/>
                        </wp:cNvGraphicFramePr>
                        <a:graphic>
                          <a:graphicData uri="http://schemas.openxmlformats.org/drawingml/2006/picture">
                            <pic:pic>
                              <pic:nvPicPr>
                                <pic:cNvPr id="0" name="criterion-4-final.png"/>
                                <pic:cNvPicPr/>
                              </pic:nvPicPr>
                              <pic:blipFill>
                                <a:blip r:embed="rId37"/>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E20 - Final values (criterion-4-final-values.png)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1" name="Picture 877309211"/>
                        <wp:cNvGraphicFramePr>
                          <a:graphicFrameLocks noChangeAspect="1"/>
                        </wp:cNvGraphicFramePr>
                        <a:graphic>
                          <a:graphicData uri="http://schemas.openxmlformats.org/drawingml/2006/picture">
                            <pic:pic>
                              <pic:nvPicPr>
                                <pic:cNvPr id="0" name="criterion-4-final-values.png"/>
                                <pic:cNvPicPr/>
                              </pic:nvPicPr>
                              <pic:blipFill>
                                <a:blip r:embed="rId38"/>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5.0.0</w:t>
            </w:r>
          </w:p>
        </w:tc>
        <w:tc>
          <w:tcPr>
            <w:tcW w:type="dxa" w:w="3392"/>
          </w:tcPr>
          <w:p>
            <w:pPr>
              <w:keepNext/>
            </w:pPr>
            <w:r>
              <w:rPr>
                <w:rFonts w:ascii="Arial" w:hAnsi="Arial"/>
                <w:sz w:val="18"/>
              </w:rPr>
              <w:t>For a displayed MS Teams Call point with Poor Quality 10–24.99, its map colour is Amber.</w:t>
            </w:r>
          </w:p>
        </w:tc>
        <w:tc>
          <w:tcPr>
            <w:tcW w:type="dxa" w:w="3168"/>
          </w:tcPr>
          <w:p>
            <w:pPr>
              <w:keepNext/>
            </w:pPr>
            <w:r>
              <w:rPr>
                <w:rFonts w:ascii="Arial" w:hAnsi="Arial"/>
                <w:sz w:val="18"/>
              </w:rPr>
              <w:t>For a displayed MS Teams Call point with Poor Quality 10–24.99, its map colour is Amber.</w:t>
            </w:r>
          </w:p>
        </w:tc>
        <w:tc>
          <w:tcPr>
            <w:tcW w:type="dxa" w:w="4605"/>
          </w:tcPr>
          <w:p>
            <w:pPr>
              <w:keepNext/>
            </w:pPr>
            <w:r>
              <w:rPr>
                <w:rFonts w:ascii="Arial" w:hAnsi="Arial"/>
                <w:sz w:val="18"/>
              </w:rPr>
              <w:t>criterion-5-initial.png shows the settled launcher, but criterion-5-selected-config.png and criterion-5-map.png both show Automobile - Service, not MS Teams Call. No criterion-owned qualifying MS Teams point or 10–24.99 value was established. The tester reports unreconciled shared-browser ownership/state, a setup timeout, no MS Teams points request and stopping browser work with the lease retained for coordinator reconciliation. This actual environment/scope blocker prevents assessment; Service evidence cannot establish MS Teams behaviour or a defect. Configured colour-code/independent-baseline wording in the retained tester assertion exceeds the source's Amber rendering requirement.</w:t>
              <w:br/>
              <w:t>Evidence: E21, E22</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5 assessment: Testing notes: Shared-browser state could not be reconciled: on the criterion 5 launcher-to-GIS start, Automobile - Service and a zoomed Lancaster map appeared, although this run had not selected Service or navigated to that view. The attempted Automobile setup locator timed out; current UI was re-inspected instead of assuming success. No request for MS Teams points was observed in this criterion. The browser lease still belongs to this handoff. Browser work stopped and the lease is retained for coordinator ownership/state reconciliation. Cause is unknown; this is not classified as a product failure or transient retry. Own captures show the unexpected layer state. Opened GIS. Expected Automobile setup locator timed out. Inspected current UI: Automobile (1), Automobile - Service selected, map near Lancaster; no action by this run selected Service.</w:t>
            </w:r>
          </w:p>
        </w:tc>
      </w:tr>
      <w:tr>
        <w:trPr>
          <w:cantSplit/>
        </w:trPr>
        <w:tc>
          <w:tcPr>
            <w:tcW w:type="dxa" w:w="14454"/>
            <w:gridSpan w:val="5"/>
          </w:tcPr>
          <w:p>
            <w:pPr>
              <w:spacing w:after="40"/>
            </w:pPr>
            <w:r>
              <w:rPr>
                <w:sz w:val="16"/>
              </w:rPr>
            </w:r>
            <w:r>
              <w:rPr>
                <w:b/>
                <w:sz w:val="16"/>
              </w:rPr>
              <w:t>Criterion 5 evidence: For a displayed MS Teams Call point with Poor Quality 10–24.99, its map colour is Amber.</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E21 - Initial (criterion-5-initial.png)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2" name="Picture 877309212"/>
                        <wp:cNvGraphicFramePr>
                          <a:graphicFrameLocks noChangeAspect="1"/>
                        </wp:cNvGraphicFramePr>
                        <a:graphic>
                          <a:graphicData uri="http://schemas.openxmlformats.org/drawingml/2006/picture">
                            <pic:pic>
                              <pic:nvPicPr>
                                <pic:cNvPr id="0" name="criterion-5-initial.png"/>
                                <pic:cNvPicPr/>
                              </pic:nvPicPr>
                              <pic:blipFill>
                                <a:blip r:embed="rId39"/>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E22 - Selected config (criterion-5-selected-config.png)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3" name="Picture 877309213"/>
                        <wp:cNvGraphicFramePr>
                          <a:graphicFrameLocks noChangeAspect="1"/>
                        </wp:cNvGraphicFramePr>
                        <a:graphic>
                          <a:graphicData uri="http://schemas.openxmlformats.org/drawingml/2006/picture">
                            <pic:pic>
                              <pic:nvPicPr>
                                <pic:cNvPr id="0" name="criterion-5-selected-config.png"/>
                                <pic:cNvPicPr/>
                              </pic:nvPicPr>
                              <pic:blipFill>
                                <a:blip r:embed="rId40"/>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5 continued: For a displayed MS Teams Call point with Poor Quality 10–24.99, its map colour is Amber.</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E22 - Map (criterion-5-map.png)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214" name="Picture 877309214"/>
                        <wp:cNvGraphicFramePr>
                          <a:graphicFrameLocks noChangeAspect="1"/>
                        </wp:cNvGraphicFramePr>
                        <a:graphic>
                          <a:graphicData uri="http://schemas.openxmlformats.org/drawingml/2006/picture">
                            <pic:pic>
                              <pic:nvPicPr>
                                <pic:cNvPr id="0" name="criterion-5-selected-config.png"/>
                                <pic:cNvPicPr/>
                              </pic:nvPicPr>
                              <pic:blipFill>
                                <a:blip r:embed="rId40"/>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021"/>
          </w:tcPr>
          <w:p>
            <w:r>
              <w:rPr>
                <w:rFonts w:ascii="Arial" w:hAnsi="Arial"/>
                <w:sz w:val="18"/>
              </w:rPr>
              <w:t>6.0.0</w:t>
            </w:r>
          </w:p>
        </w:tc>
        <w:tc>
          <w:tcPr>
            <w:tcW w:type="dxa" w:w="3392"/>
          </w:tcPr>
          <w:p>
            <w:r>
              <w:rPr>
                <w:rFonts w:ascii="Arial" w:hAnsi="Arial"/>
                <w:sz w:val="18"/>
              </w:rPr>
              <w:t>For a displayed MS Teams Call point with Poor Quality 25 or greater, its map colour is Red.</w:t>
            </w:r>
          </w:p>
        </w:tc>
        <w:tc>
          <w:tcPr>
            <w:tcW w:type="dxa" w:w="3168"/>
          </w:tcPr>
          <w:p>
            <w:r>
              <w:rPr>
                <w:rFonts w:ascii="Arial" w:hAnsi="Arial"/>
                <w:sz w:val="18"/>
              </w:rPr>
              <w:t>For a displayed MS Teams Call point with Poor Quality 25 or greater, its map colour is Red.</w:t>
            </w:r>
          </w:p>
        </w:tc>
        <w:tc>
          <w:tcPr>
            <w:tcW w:type="dxa" w:w="4605"/>
          </w:tcPr>
          <w:p>
            <w:r>
              <w:rPr>
                <w:rFonts w:ascii="Arial" w:hAnsi="Arial"/>
                <w:sz w:val="18"/>
              </w:rPr>
              <w:t>Testing could not be completed: the tester stopped after criterion 5 because shared-browser ownership/state was unreconciled and Automobile Service appeared without a corresponding action from this run. No criterion-owned browser evidence was captured for Red point/value pairing. The MS Teams prerequisite and interaction sequence were not established independently; earlier criteria and Service captures are not reused. Cause remains unknown; no product failure is established.</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6 assessment: Testing notes: Shared-browser state could not be reconciled: on the criterion 5 launcher-to-GIS start, Automobile - Service and a zoomed Lancaster map appeared, although this run had not selected Service or navigated to that view. The attempted Automobile setup locator timed out; current UI was re-inspected instead of assuming success. No request for MS Teams points was observed in this criterion. The browser lease still belongs to this handoff. Browser work stopped and the lease is retained for coordinator ownership/state reconciliation. Cause is unknown; this is not classified as a product failure or transient retry. No criterion-owned PNG was possible after the browser interruption; no URL was observed for this unstarted criterion.</w:t>
            </w:r>
          </w:p>
        </w:tc>
      </w:tr>
      <w:tr>
        <w:tc>
          <w:tcPr>
            <w:tcW w:type="dxa" w:w="1021"/>
          </w:tcPr>
          <w:p>
            <w:r>
              <w:rPr>
                <w:rFonts w:ascii="Arial" w:hAnsi="Arial"/>
                <w:sz w:val="18"/>
              </w:rPr>
              <w:t>7.0.0</w:t>
            </w:r>
          </w:p>
        </w:tc>
        <w:tc>
          <w:tcPr>
            <w:tcW w:type="dxa" w:w="3392"/>
          </w:tcPr>
          <w:p>
            <w:r>
              <w:rPr>
                <w:rFonts w:ascii="Arial" w:hAnsi="Arial"/>
                <w:sz w:val="18"/>
              </w:rPr>
              <w:t>When the user selects a map point and its details load successfully, the details dialog displays Test ID, Test Result, Connection Time, Call Duration, Poor Quality, MSISDN and Test Technologies.</w:t>
            </w:r>
          </w:p>
        </w:tc>
        <w:tc>
          <w:tcPr>
            <w:tcW w:type="dxa" w:w="3168"/>
          </w:tcPr>
          <w:p>
            <w:r>
              <w:rPr>
                <w:rFonts w:ascii="Arial" w:hAnsi="Arial"/>
                <w:sz w:val="18"/>
              </w:rPr>
              <w:t>When the user selects a map point and its details load successfully, the details dialog displays Test ID, Test Result, Connection Time, Call Duration, Poor Quality, MSISDN and Test Technologies.</w:t>
            </w:r>
          </w:p>
        </w:tc>
        <w:tc>
          <w:tcPr>
            <w:tcW w:type="dxa" w:w="4605"/>
          </w:tcPr>
          <w:p>
            <w:r>
              <w:rPr>
                <w:rFonts w:ascii="Arial" w:hAnsi="Arial"/>
                <w:sz w:val="18"/>
              </w:rPr>
              <w:t>Testing could not be completed: the tester stopped after criterion 5 because shared-browser ownership/state was unreconciled and Automobile Service appeared without a corresponding action from this run. No criterion-owned browser evidence was captured for all seven mandatory summary fields. The MS Teams prerequisite and interaction sequence were not established independently; earlier criteria and Service captures are not reused. Cause remains unknown; no product failure is established.</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7 assessment: Testing notes: Shared-browser state could not be reconciled: on the criterion 5 launcher-to-GIS start, Automobile - Service and a zoomed Lancaster map appeared, although this run had not selected Service or navigated to that view. The attempted Automobile setup locator timed out; current UI was re-inspected instead of assuming success. No request for MS Teams points was observed in this criterion. The browser lease still belongs to this handoff. Browser work stopped and the lease is retained for coordinator ownership/state reconciliation. Cause is unknown; this is not classified as a product failure or transient retry. No criterion-owned PNG was possible after the browser interruption; no URL was observed for this unstarted criterion.</w:t>
            </w:r>
          </w:p>
        </w:tc>
      </w:tr>
      <w:tr>
        <w:tc>
          <w:tcPr>
            <w:tcW w:type="dxa" w:w="1021"/>
          </w:tcPr>
          <w:p>
            <w:r>
              <w:rPr>
                <w:rFonts w:ascii="Arial" w:hAnsi="Arial"/>
                <w:sz w:val="18"/>
              </w:rPr>
              <w:t>8.0.0</w:t>
            </w:r>
          </w:p>
        </w:tc>
        <w:tc>
          <w:tcPr>
            <w:tcW w:type="dxa" w:w="3392"/>
          </w:tcPr>
          <w:p>
            <w:r>
              <w:rPr>
                <w:rFonts w:ascii="Arial" w:hAnsi="Arial"/>
                <w:sz w:val="18"/>
              </w:rPr>
              <w:t>When the user selects a map point and its details load successfully, the details dialog displays signal and download charts and shows handover markers when available.</w:t>
            </w:r>
          </w:p>
        </w:tc>
        <w:tc>
          <w:tcPr>
            <w:tcW w:type="dxa" w:w="3168"/>
          </w:tcPr>
          <w:p>
            <w:r>
              <w:rPr>
                <w:rFonts w:ascii="Arial" w:hAnsi="Arial"/>
                <w:sz w:val="18"/>
              </w:rPr>
              <w:t>When the user selects a map point and its details load successfully, the details dialog displays signal and download charts and shows handover markers when available.</w:t>
            </w:r>
          </w:p>
        </w:tc>
        <w:tc>
          <w:tcPr>
            <w:tcW w:type="dxa" w:w="4605"/>
          </w:tcPr>
          <w:p>
            <w:r>
              <w:rPr>
                <w:rFonts w:ascii="Arial" w:hAnsi="Arial"/>
                <w:sz w:val="18"/>
              </w:rPr>
              <w:t>Testing could not be completed: the tester stopped after criterion 5 because shared-browser ownership/state was unreconciled and Automobile Service appeared without a corresponding action from this run. No criterion-owned browser evidence was captured for signal/download charts and available handover markers. The MS Teams prerequisite and interaction sequence were not established independently; earlier criteria and Service captures are not reused. Cause remains unknown; no product failure is established. Relevant tooltips in retained tester assertions are not an additional source requirement; actual chart series and conditional handover coverage remain untested.</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8 assessment: Testing notes: Shared-browser state could not be reconciled: on the criterion 5 launcher-to-GIS start, Automobile - Service and a zoomed Lancaster map appeared, although this run had not selected Service or navigated to that view. The attempted Automobile setup locator timed out; current UI was re-inspected instead of assuming success. No request for MS Teams points was observed in this criterion. The browser lease still belongs to this handoff. Browser work stopped and the lease is retained for coordinator ownership/state reconciliation. Cause is unknown; this is not classified as a product failure or transient retry. No criterion-owned PNG was possible after the browser interruption; no URL was observed for this unstarted criterion.</w:t>
            </w:r>
          </w:p>
        </w:tc>
      </w:tr>
      <w:tr>
        <w:tc>
          <w:tcPr>
            <w:tcW w:type="dxa" w:w="1021"/>
          </w:tcPr>
          <w:p>
            <w:r>
              <w:rPr>
                <w:rFonts w:ascii="Arial" w:hAnsi="Arial"/>
                <w:sz w:val="18"/>
              </w:rPr>
              <w:t>9.0.0</w:t>
            </w:r>
          </w:p>
        </w:tc>
        <w:tc>
          <w:tcPr>
            <w:tcW w:type="dxa" w:w="3392"/>
          </w:tcPr>
          <w:p>
            <w:r>
              <w:rPr>
                <w:rFonts w:ascii="Arial" w:hAnsi="Arial"/>
                <w:sz w:val="18"/>
              </w:rPr>
              <w:t>When the user selects a map point and its details load successfully, the details dialog displays a detailed-sample table that omits label, latitude, longitude and handover-only columns.</w:t>
            </w:r>
          </w:p>
        </w:tc>
        <w:tc>
          <w:tcPr>
            <w:tcW w:type="dxa" w:w="3168"/>
          </w:tcPr>
          <w:p>
            <w:r>
              <w:rPr>
                <w:rFonts w:ascii="Arial" w:hAnsi="Arial"/>
                <w:sz w:val="18"/>
              </w:rPr>
              <w:t>When the user selects a map point and its details load successfully, the details dialog displays a detailed-sample table that omits label, latitude, longitude and handover-only columns.</w:t>
            </w:r>
          </w:p>
        </w:tc>
        <w:tc>
          <w:tcPr>
            <w:tcW w:type="dxa" w:w="4605"/>
          </w:tcPr>
          <w:p>
            <w:r>
              <w:rPr>
                <w:rFonts w:ascii="Arial" w:hAnsi="Arial"/>
                <w:sz w:val="18"/>
              </w:rPr>
              <w:t>Testing could not be completed: the tester stopped after criterion 5 because shared-browser ownership/state was unreconciled and Automobile Service appeared without a corresponding action from this run. No criterion-owned browser evidence was captured for the selected result's own detailed-sample table and excluded columns. The MS Teams prerequisite and interaction sequence were not established independently; earlier criteria and Service captures are not reused. Cause remains unknown; no product failure is established.</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9 assessment: Testing notes: Shared-browser state could not be reconciled: on the criterion 5 launcher-to-GIS start, Automobile - Service and a zoomed Lancaster map appeared, although this run had not selected Service or navigated to that view. The attempted Automobile setup locator timed out; current UI was re-inspected instead of assuming success. No request for MS Teams points was observed in this criterion. The browser lease still belongs to this handoff. Browser work stopped and the lease is retained for coordinator ownership/state reconciliation. Cause is unknown; this is not classified as a product failure or transient retry. No criterion-owned PNG was possible after the browser interruption; no URL was observed for this unstarted criterion.</w:t>
            </w:r>
          </w:p>
        </w:tc>
      </w:tr>
      <w:tr>
        <w:tc>
          <w:tcPr>
            <w:tcW w:type="dxa" w:w="1021"/>
          </w:tcPr>
          <w:p>
            <w:r>
              <w:rPr>
                <w:rFonts w:ascii="Arial" w:hAnsi="Arial"/>
                <w:sz w:val="18"/>
              </w:rPr>
              <w:t>10.0.0</w:t>
            </w:r>
          </w:p>
        </w:tc>
        <w:tc>
          <w:tcPr>
            <w:tcW w:type="dxa" w:w="3392"/>
          </w:tcPr>
          <w:p>
            <w:r>
              <w:rPr>
                <w:rFonts w:ascii="Arial" w:hAnsi="Arial"/>
                <w:sz w:val="18"/>
              </w:rPr>
              <w:t>When detailed samples are displayed, sorting a supported column changes their displayed order to match the selected sort.</w:t>
            </w:r>
          </w:p>
        </w:tc>
        <w:tc>
          <w:tcPr>
            <w:tcW w:type="dxa" w:w="3168"/>
          </w:tcPr>
          <w:p>
            <w:r>
              <w:rPr>
                <w:rFonts w:ascii="Arial" w:hAnsi="Arial"/>
                <w:sz w:val="18"/>
              </w:rPr>
              <w:t>When detailed samples are displayed, sorting a supported column changes their displayed order to match the selected sort.</w:t>
            </w:r>
          </w:p>
        </w:tc>
        <w:tc>
          <w:tcPr>
            <w:tcW w:type="dxa" w:w="4605"/>
          </w:tcPr>
          <w:p>
            <w:r>
              <w:rPr>
                <w:rFonts w:ascii="Arial" w:hAnsi="Arial"/>
                <w:sz w:val="18"/>
              </w:rPr>
              <w:t>Testing could not be completed: the tester stopped after criterion 5 because shared-browser ownership/state was unreconciled and Automobile Service appeared without a corresponding action from this run. No criterion-owned browser evidence was captured for supported detailed-sample sorting. The MS Teams prerequisite and interaction sequence were not established independently; earlier criteria and Service captures are not reused. Cause remains unknown; no product failure is established. The source requires sorting a supported sample column; it does not independently require every tester-listed named column and both directions. Those assertions are retained for audit, not treated as new mandatory acceptance scope.</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10 assessment: Testing notes: Shared-browser state could not be reconciled: on the criterion 5 launcher-to-GIS start, Automobile - Service and a zoomed Lancaster map appeared, although this run had not selected Service or navigated to that view. The attempted Automobile setup locator timed out; current UI was re-inspected instead of assuming success. No request for MS Teams points was observed in this criterion. The browser lease still belongs to this handoff. Browser work stopped and the lease is retained for coordinator ownership/state reconciliation. Cause is unknown; this is not classified as a product failure or transient retry. No criterion-owned PNG was possible after the browser interruption; no URL was observed for this unstarted criterion.</w:t>
            </w:r>
          </w:p>
        </w:tc>
      </w:tr>
      <w:tr>
        <w:tc>
          <w:tcPr>
            <w:tcW w:type="dxa" w:w="1021"/>
          </w:tcPr>
          <w:p>
            <w:r>
              <w:rPr>
                <w:rFonts w:ascii="Arial" w:hAnsi="Arial"/>
                <w:sz w:val="18"/>
              </w:rPr>
              <w:t>11.0.0</w:t>
            </w:r>
          </w:p>
        </w:tc>
        <w:tc>
          <w:tcPr>
            <w:tcW w:type="dxa" w:w="3392"/>
          </w:tcPr>
          <w:p>
            <w:r>
              <w:rPr>
                <w:rFonts w:ascii="Arial" w:hAnsi="Arial"/>
                <w:sz w:val="18"/>
              </w:rPr>
              <w:t>When detailed samples are displayed, filtering a supported column limits the displayed samples to those matching the filter.</w:t>
            </w:r>
          </w:p>
        </w:tc>
        <w:tc>
          <w:tcPr>
            <w:tcW w:type="dxa" w:w="3168"/>
          </w:tcPr>
          <w:p>
            <w:r>
              <w:rPr>
                <w:rFonts w:ascii="Arial" w:hAnsi="Arial"/>
                <w:sz w:val="18"/>
              </w:rPr>
              <w:t>When detailed samples are displayed, filtering a supported column limits the displayed samples to those matching the filter.</w:t>
            </w:r>
          </w:p>
        </w:tc>
        <w:tc>
          <w:tcPr>
            <w:tcW w:type="dxa" w:w="4605"/>
          </w:tcPr>
          <w:p>
            <w:r>
              <w:rPr>
                <w:rFonts w:ascii="Arial" w:hAnsi="Arial"/>
                <w:sz w:val="18"/>
              </w:rPr>
              <w:t>Testing could not be completed: the tester stopped after criterion 5 because shared-browser ownership/state was unreconciled and Automobile Service appeared without a corresponding action from this run. No criterion-owned browser evidence was captured for supported detailed-sample filtering. The MS Teams prerequisite and interaction sequence were not established independently; earlier criteria and Service captures are not reused. Cause remains unknown; no product failure is established. Filter clearing in the retained tester assertion is supplementary; the canonical matching-subset operation itself was not tested.</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11 assessment: Testing notes: Shared-browser state could not be reconciled: on the criterion 5 launcher-to-GIS start, Automobile - Service and a zoomed Lancaster map appeared, although this run had not selected Service or navigated to that view. The attempted Automobile setup locator timed out; current UI was re-inspected instead of assuming success. No request for MS Teams points was observed in this criterion. The browser lease still belongs to this handoff. Browser work stopped and the lease is retained for coordinator ownership/state reconciliation. Cause is unknown; this is not classified as a product failure or transient retry. No criterion-owned PNG was possible after the browser interruption; no URL was observed for this unstarted criterion.</w:t>
            </w:r>
          </w:p>
        </w:tc>
      </w:tr>
      <w:tr>
        <w:tc>
          <w:tcPr>
            <w:tcW w:type="dxa" w:w="1021"/>
          </w:tcPr>
          <w:p>
            <w:r>
              <w:rPr>
                <w:rFonts w:ascii="Arial" w:hAnsi="Arial"/>
                <w:sz w:val="18"/>
              </w:rPr>
              <w:t>12.0.0</w:t>
            </w:r>
          </w:p>
        </w:tc>
        <w:tc>
          <w:tcPr>
            <w:tcW w:type="dxa" w:w="3392"/>
          </w:tcPr>
          <w:p>
            <w:r>
              <w:rPr>
                <w:rFonts w:ascii="Arial" w:hAnsi="Arial"/>
                <w:sz w:val="18"/>
              </w:rPr>
              <w:t>When the user exports a selected test as CSV, the exported CSV contains data for that selected test.</w:t>
            </w:r>
          </w:p>
        </w:tc>
        <w:tc>
          <w:tcPr>
            <w:tcW w:type="dxa" w:w="3168"/>
          </w:tcPr>
          <w:p>
            <w:r>
              <w:rPr>
                <w:rFonts w:ascii="Arial" w:hAnsi="Arial"/>
                <w:sz w:val="18"/>
              </w:rPr>
              <w:t>When the user exports a selected test as CSV, the exported CSV contains data for that selected test.</w:t>
            </w:r>
          </w:p>
        </w:tc>
        <w:tc>
          <w:tcPr>
            <w:tcW w:type="dxa" w:w="4605"/>
          </w:tcPr>
          <w:p>
            <w:r>
              <w:rPr>
                <w:rFonts w:ascii="Arial" w:hAnsi="Arial"/>
                <w:sz w:val="18"/>
              </w:rPr>
              <w:t>Testing could not be completed: the tester stopped after criterion 5 because shared-browser ownership/state was unreconciled and Automobile Service appeared without a corresponding action from this run. No criterion-owned browser evidence was captured for selected-test CSV export and contents. The MS Teams prerequisite and interaction sequence were not established independently; earlier criteria and Service captures are not reused. Cause remains unknown; no product failure is established.</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12 assessment: Testing notes: Shared-browser state could not be reconciled: on the criterion 5 launcher-to-GIS start, Automobile - Service and a zoomed Lancaster map appeared, although this run had not selected Service or navigated to that view. The attempted Automobile setup locator timed out; current UI was re-inspected instead of assuming success. No request for MS Teams points was observed in this criterion. The browser lease still belongs to this handoff. Browser work stopped and the lease is retained for coordinator ownership/state reconciliation. Cause is unknown; this is not classified as a product failure or transient retry. No criterion-owned PNG was possible after the browser interruption; no URL was observed for this unstarted criterion.</w:t>
            </w:r>
          </w:p>
        </w:tc>
      </w:tr>
      <w:tr>
        <w:tc>
          <w:tcPr>
            <w:tcW w:type="dxa" w:w="1021"/>
          </w:tcPr>
          <w:p>
            <w:r>
              <w:rPr>
                <w:rFonts w:ascii="Arial" w:hAnsi="Arial"/>
                <w:sz w:val="18"/>
              </w:rPr>
              <w:t>13.0.0</w:t>
            </w:r>
          </w:p>
        </w:tc>
        <w:tc>
          <w:tcPr>
            <w:tcW w:type="dxa" w:w="3392"/>
          </w:tcPr>
          <w:p>
            <w:r>
              <w:rPr>
                <w:rFonts w:ascii="Arial" w:hAnsi="Arial"/>
                <w:sz w:val="18"/>
              </w:rPr>
              <w:t>When a zero-duration result is selected, its details dialog does not display stale or misleading data.</w:t>
            </w:r>
          </w:p>
        </w:tc>
        <w:tc>
          <w:tcPr>
            <w:tcW w:type="dxa" w:w="3168"/>
          </w:tcPr>
          <w:p>
            <w:r>
              <w:rPr>
                <w:rFonts w:ascii="Arial" w:hAnsi="Arial"/>
                <w:sz w:val="18"/>
              </w:rPr>
              <w:t>When a zero-duration result is selected, its details dialog does not display stale or misleading data.</w:t>
            </w:r>
          </w:p>
        </w:tc>
        <w:tc>
          <w:tcPr>
            <w:tcW w:type="dxa" w:w="4605"/>
          </w:tcPr>
          <w:p>
            <w:r>
              <w:rPr>
                <w:rFonts w:ascii="Arial" w:hAnsi="Arial"/>
                <w:sz w:val="18"/>
              </w:rPr>
              <w:t>Testing could not be completed: the tester stopped after criterion 5 because shared-browser ownership/state was unreconciled and Automobile Service appeared without a corresponding action from this run. No criterion-owned browser evidence was captured for genuine zero-duration handling without stale or misleading data. The MS Teams prerequisite and interaction sequence were not established independently; earlier criteria and Service captures are not reused. Cause remains unknown; no product failure is established. No qualifying zero-duration fixture or normal activation sequence was captured; this is not a disabled-control pass.</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13 assessment: Testing notes: Shared-browser state could not be reconciled: on the criterion 5 launcher-to-GIS start, Automobile - Service and a zoomed Lancaster map appeared, although this run had not selected Service or navigated to that view. The attempted Automobile setup locator timed out; current UI was re-inspected instead of assuming success. No request for MS Teams points was observed in this criterion. The browser lease still belongs to this handoff. Browser work stopped and the lease is retained for coordinator ownership/state reconciliation. Cause is unknown; this is not classified as a product failure or transient retry. No criterion-owned PNG was possible after the browser interruption; no URL was observed for this unstarted criterion.</w:t>
            </w:r>
          </w:p>
        </w:tc>
      </w:tr>
      <w:tr>
        <w:tc>
          <w:tcPr>
            <w:tcW w:type="dxa" w:w="1021"/>
          </w:tcPr>
          <w:p>
            <w:r>
              <w:rPr>
                <w:rFonts w:ascii="Arial" w:hAnsi="Arial"/>
                <w:sz w:val="18"/>
              </w:rPr>
              <w:t>14.0.0</w:t>
            </w:r>
          </w:p>
        </w:tc>
        <w:tc>
          <w:tcPr>
            <w:tcW w:type="dxa" w:w="3392"/>
          </w:tcPr>
          <w:p>
            <w:r>
              <w:rPr>
                <w:rFonts w:ascii="Arial" w:hAnsi="Arial"/>
                <w:sz w:val="18"/>
              </w:rPr>
              <w:t>When details for a selected result fail to load, the dialog does not display stale or misleading data.</w:t>
            </w:r>
          </w:p>
        </w:tc>
        <w:tc>
          <w:tcPr>
            <w:tcW w:type="dxa" w:w="3168"/>
          </w:tcPr>
          <w:p>
            <w:r>
              <w:rPr>
                <w:rFonts w:ascii="Arial" w:hAnsi="Arial"/>
                <w:sz w:val="18"/>
              </w:rPr>
              <w:t>When details for a selected result fail to load, the dialog does not display stale or misleading data.</w:t>
            </w:r>
          </w:p>
        </w:tc>
        <w:tc>
          <w:tcPr>
            <w:tcW w:type="dxa" w:w="4605"/>
          </w:tcPr>
          <w:p>
            <w:r>
              <w:rPr>
                <w:rFonts w:ascii="Arial" w:hAnsi="Arial"/>
                <w:sz w:val="18"/>
              </w:rPr>
              <w:t>Testing could not be completed: the tester stopped after criterion 5 because shared-browser ownership/state was unreconciled and Automobile Service appeared without a corresponding action from this run. No criterion-owned browser evidence was captured for failed detail loading without stale or misleading data. The MS Teams prerequisite and interaction sequence were not established independently; earlier criteria and Service captures are not reused. Cause remains unknown; no product failure is established. No genuine failure or browser-local simulation was exercised, and no simulation handler was reported installed; recovery/cleanup assertions do not establish backend behaviour.</w:t>
              <w:br/>
              <w:t>Evidence: Unavailable</w:t>
              <w:br/>
              <w:t>Browser URL recorded after criterion: Not recorded</w:t>
            </w:r>
          </w:p>
        </w:tc>
        <w:tc>
          <w:tcPr>
            <w:tcW w:type="dxa" w:w="2268"/>
          </w:tcPr>
          <w:p>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14 assessment: Testing notes: Shared-browser state could not be reconciled: on the criterion 5 launcher-to-GIS start, Automobile - Service and a zoomed Lancaster map appeared, although this run had not selected Service or navigated to that view. The attempted Automobile setup locator timed out; current UI was re-inspected instead of assuming success. No request for MS Teams points was observed in this criterion. The browser lease still belongs to this handoff. Browser work stopped and the lease is retained for coordinator ownership/state reconciliation. Cause is unknown; this is not classified as a product failure or transient retry. No criterion-owned PNG was possible after the browser interruption; no URL was observed for this unstarted criterion.</w:t>
            </w:r>
          </w:p>
        </w:tc>
      </w:tr>
    </w:tbl>
    <w:p w14:paraId="6E606D2B" w14:textId="77777777" w:rsidR="00D923D9" w:rsidRDefault="00D923D9" w:rsidP="001D710D">
      <w:pPr>
        <w:rPr>
          <w:i/>
          <w:color w:val="091E33" w:themeColor="text1"/>
          <w:sz w:val="20"/>
        </w:rPr>
        <w:pageBreakBefore/>
      </w:pPr>
      <w:r>
        <w:rPr>
          <w:noProof/>
          <w:sz w:val="20"/>
          <w:szCs w:val="20"/>
          <w:lang w:eastAsia="en-GB"/>
        </w:rPr>
        <w:lastRenderedPageBreak/>
        <w:drawing>
          <wp:anchor distT="0" distB="0" distL="114300" distR="114300" simplePos="0" relativeHeight="251658242" behindDoc="1" locked="0" layoutInCell="1" allowOverlap="1" wp14:anchorId="22739095" wp14:editId="728A46F9">
            <wp:simplePos x="0" y="0"/>
            <wp:positionH relativeFrom="page">
              <wp:align>left</wp:align>
            </wp:positionH>
            <wp:positionV relativeFrom="paragraph">
              <wp:posOffset>-724535</wp:posOffset>
            </wp:positionV>
            <wp:extent cx="10755630" cy="8343900"/>
            <wp:effectExtent l="0" t="0" r="7620" b="0"/>
            <wp:wrapNone/>
            <wp:docPr id="877309190" name="Graphic 877309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755630" cy="8343900"/>
                    </a:xfrm>
                    <a:prstGeom prst="rect">
                      <a:avLst/>
                    </a:prstGeom>
                  </pic:spPr>
                </pic:pic>
              </a:graphicData>
            </a:graphic>
            <wp14:sizeRelH relativeFrom="margin">
              <wp14:pctWidth>0</wp14:pctWidth>
            </wp14:sizeRelH>
            <wp14:sizeRelV relativeFrom="margin">
              <wp14:pctHeight>0</wp14:pctHeight>
            </wp14:sizeRelV>
          </wp:anchor>
        </w:drawing>
      </w:r>
    </w:p>
    <w:p w14:paraId="04490B47" w14:textId="77777777" w:rsidR="00D923D9" w:rsidRDefault="00D923D9" w:rsidP="001D710D">
      <w:pPr>
        <w:rPr>
          <w:i/>
          <w:color w:val="091E33" w:themeColor="text1"/>
          <w:sz w:val="20"/>
        </w:rPr>
      </w:pPr>
    </w:p>
    <w:p w14:paraId="014251A1" w14:textId="77777777" w:rsidR="00D923D9" w:rsidRDefault="00D923D9" w:rsidP="001D710D">
      <w:pPr>
        <w:rPr>
          <w:i/>
          <w:color w:val="091E33" w:themeColor="text1"/>
          <w:sz w:val="20"/>
        </w:rPr>
      </w:pPr>
    </w:p>
    <w:p w14:paraId="68422EC1" w14:textId="77777777" w:rsidR="00D923D9" w:rsidRDefault="00D923D9" w:rsidP="001D710D">
      <w:pPr>
        <w:rPr>
          <w:i/>
          <w:color w:val="091E33" w:themeColor="text1"/>
          <w:sz w:val="20"/>
        </w:rPr>
      </w:pPr>
    </w:p>
    <w:p w14:paraId="4E0894D4" w14:textId="77777777" w:rsidR="00A5655A" w:rsidRDefault="00A5655A" w:rsidP="001D710D">
      <w:pPr>
        <w:rPr>
          <w:i/>
          <w:color w:val="091E33" w:themeColor="text1"/>
          <w:sz w:val="20"/>
        </w:rPr>
      </w:pPr>
    </w:p>
    <w:p w14:paraId="3A4271D7" w14:textId="77777777" w:rsidR="00A5655A" w:rsidRDefault="00A5655A" w:rsidP="001D710D">
      <w:pPr>
        <w:rPr>
          <w:i/>
          <w:color w:val="091E33" w:themeColor="text1"/>
          <w:sz w:val="20"/>
        </w:rPr>
      </w:pPr>
    </w:p>
    <w:p w14:paraId="2216235E" w14:textId="77777777" w:rsidR="00D923D9" w:rsidRDefault="00D923D9" w:rsidP="00341971">
      <w:pPr>
        <w:pStyle w:val="Heading1"/>
      </w:pPr>
      <w:bookmarkStart w:id="4" w:name="_Toc149569271"/>
    </w:p>
    <w:p w14:paraId="465793F5" w14:textId="77777777" w:rsidR="00D923D9" w:rsidRDefault="00D923D9" w:rsidP="00341971">
      <w:pPr>
        <w:pStyle w:val="Heading1"/>
      </w:pPr>
    </w:p>
    <w:p w14:paraId="28D3EA6F" w14:textId="77777777" w:rsidR="00D923D9" w:rsidRDefault="00D923D9" w:rsidP="00341971">
      <w:pPr>
        <w:pStyle w:val="Heading1"/>
      </w:pPr>
    </w:p>
    <w:p w14:paraId="64D5624A" w14:textId="77777777" w:rsidR="00D923D9" w:rsidRPr="00341971" w:rsidRDefault="00D923D9" w:rsidP="00341971">
      <w:pPr>
        <w:pStyle w:val="Heading1"/>
      </w:pPr>
      <w:bookmarkStart w:id="5" w:name="_Toc230683177"/>
      <w:r w:rsidRPr="00341971">
        <w:rPr>
          <w:vanish w:val="0"/>
          <w:color w:val="FFFFFF"/>
        </w:rPr>
        <w:t>About Metricell</w:t>
      </w:r>
      <w:bookmarkEnd w:id="4"/>
      <w:bookmarkEnd w:id="5"/>
    </w:p>
    <w:p w14:paraId="69289309" w14:textId="77777777" w:rsidR="00D923D9" w:rsidRPr="00A57B34" w:rsidRDefault="00D923D9" w:rsidP="00D923D9">
      <w:pPr>
        <w:rPr>
          <w:color w:val="FFFFFF" w:themeColor="background1"/>
        </w:rPr>
      </w:pPr>
    </w:p>
    <w:p w14:paraId="549DBE86" w14:textId="77777777" w:rsidR="00D923D9" w:rsidRPr="00A57B34" w:rsidRDefault="00D923D9" w:rsidP="00D923D9">
      <w:pPr>
        <w:rPr>
          <w:color w:val="FFFFFF" w:themeColor="background1"/>
        </w:rPr>
      </w:pPr>
      <w:r w:rsidRPr="00A57B34">
        <w:rPr>
          <w:color w:val="FFFFFF" w:themeColor="background1"/>
        </w:rPr>
        <w:t>Metricell is on a mission to deliver connectivity. We work with our customers to design, deliver and manage wireless communication networks – with a shared ambition of achieving flawless network experience. We’ve been responsible for many first-to-market products, and our technology is characterised by the relentless pursuit of automation and digitalisation.</w:t>
      </w:r>
    </w:p>
    <w:p w14:paraId="42A2F6FE" w14:textId="77777777" w:rsidR="00D923D9" w:rsidRPr="00A57B34" w:rsidRDefault="00D923D9" w:rsidP="00D923D9">
      <w:pPr>
        <w:rPr>
          <w:color w:val="FFFFFF" w:themeColor="background1"/>
        </w:rPr>
      </w:pPr>
    </w:p>
    <w:p w14:paraId="00EA3FBA" w14:textId="77777777" w:rsidR="00D923D9" w:rsidRDefault="00D923D9" w:rsidP="00D923D9">
      <w:pPr>
        <w:rPr>
          <w:color w:val="FFFFFF" w:themeColor="background1"/>
        </w:rPr>
      </w:pPr>
      <w:r w:rsidRPr="00A57B34">
        <w:rPr>
          <w:color w:val="FFFFFF" w:themeColor="background1"/>
        </w:rPr>
        <w:t>Our geospatial intelligence tools traverse a wide variety of business processes – from Test &amp; Measurement to Customer Experience Management – and we’re pioneers in Crowdsourcing and Digital Self Care. Our technology is today in use by a range of customers; thousands of their personnel; and millions of subscribers worldwide.</w:t>
      </w:r>
    </w:p>
    <w:p w14:paraId="359B60B1" w14:textId="77777777" w:rsidR="00D923D9" w:rsidRDefault="00D923D9" w:rsidP="00D923D9">
      <w:pPr>
        <w:rPr>
          <w:color w:val="FFFFFF" w:themeColor="background1"/>
        </w:rPr>
      </w:pPr>
    </w:p>
    <w:p w14:paraId="24D940E4" w14:textId="77777777" w:rsidR="00CE5763" w:rsidRDefault="00D923D9" w:rsidP="00D923D9">
      <w:pPr>
        <w:rPr>
          <w:color w:val="FFFFFF" w:themeColor="background1"/>
          <w:u w:val="single"/>
        </w:rPr>
      </w:pPr>
      <w:r>
        <w:rPr>
          <w:color w:val="FFFFFF" w:themeColor="background1"/>
        </w:rPr>
        <w:t xml:space="preserve">Find out more at </w:t>
      </w:r>
      <w:r w:rsidRPr="00A57B34">
        <w:rPr>
          <w:color w:val="FFFFFF" w:themeColor="background1"/>
          <w:u w:val="single"/>
        </w:rPr>
        <w:t>www.metricell.com</w:t>
      </w:r>
    </w:p>
    <w:p w14:paraId="3D9B40EC" w14:textId="77777777" w:rsidR="00CE5763" w:rsidRDefault="00CE5763" w:rsidP="00D923D9">
      <w:pPr>
        <w:rPr>
          <w:color w:val="FFFFFF" w:themeColor="background1"/>
        </w:rPr>
      </w:pPr>
    </w:p>
    <w:p w14:paraId="08166C43" w14:textId="77777777" w:rsidR="00CE5763" w:rsidRPr="00A57B34" w:rsidRDefault="00CE5763" w:rsidP="00D923D9">
      <w:pPr>
        <w:rPr>
          <w:color w:val="FFFFFF" w:themeColor="background1"/>
        </w:rPr>
      </w:pPr>
    </w:p>
    <w:p w14:paraId="5F44079A" w14:textId="77777777" w:rsidR="00A631A5" w:rsidRPr="00C1758D" w:rsidRDefault="00CE5763" w:rsidP="00CE5763">
      <w:pPr>
        <w:rPr>
          <w:i/>
          <w:color w:val="091E33" w:themeColor="text1"/>
          <w:sz w:val="20"/>
        </w:rPr>
      </w:pPr>
      <w:r>
        <w:rPr>
          <w:rFonts w:asciiTheme="minorHAnsi" w:hAnsiTheme="minorHAnsi" w:cstheme="minorHAnsi"/>
          <w:noProof/>
          <w:sz w:val="24"/>
          <w:szCs w:val="24"/>
          <w:lang w:eastAsia="en-GB"/>
        </w:rPr>
        <mc:AlternateContent>
          <mc:Choice Requires="wpg">
            <w:drawing>
              <wp:anchor distT="0" distB="0" distL="114300" distR="114300" simplePos="0" relativeHeight="251658245" behindDoc="0" locked="0" layoutInCell="1" allowOverlap="1" wp14:anchorId="4CEA908F" wp14:editId="7F439F03">
                <wp:simplePos x="0" y="0"/>
                <wp:positionH relativeFrom="margin">
                  <wp:align>left</wp:align>
                </wp:positionH>
                <wp:positionV relativeFrom="paragraph">
                  <wp:posOffset>-78105</wp:posOffset>
                </wp:positionV>
                <wp:extent cx="4191000" cy="821055"/>
                <wp:effectExtent l="0" t="0" r="0" b="0"/>
                <wp:wrapSquare wrapText="bothSides"/>
                <wp:docPr id="584316558" name="Group 584316558"/>
                <wp:cNvGraphicFramePr/>
                <a:graphic xmlns:a="http://schemas.openxmlformats.org/drawingml/2006/main">
                  <a:graphicData uri="http://schemas.microsoft.com/office/word/2010/wordprocessingGroup">
                    <wpg:wgp>
                      <wpg:cNvGrpSpPr/>
                      <wpg:grpSpPr>
                        <a:xfrm>
                          <a:off x="0" y="0"/>
                          <a:ext cx="4191000" cy="821055"/>
                          <a:chOff x="0" y="0"/>
                          <a:chExt cx="4203065" cy="824865"/>
                        </a:xfrm>
                      </wpg:grpSpPr>
                      <pic:pic xmlns:pic="http://schemas.openxmlformats.org/drawingml/2006/picture">
                        <pic:nvPicPr>
                          <pic:cNvPr id="559964228" name="Picture 559964228"/>
                          <pic:cNvPicPr>
                            <a:picLocks noChangeAspect="1"/>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pic:pic xmlns:pic="http://schemas.openxmlformats.org/drawingml/2006/picture">
                        <pic:nvPicPr>
                          <pic:cNvPr id="259119424" name="Picture 259119424" descr="Logo, company name&#10;&#10;Description automatically generated"/>
                          <pic:cNvPicPr>
                            <a:picLocks noChangeAspect="1"/>
                          </pic:cNvPicPr>
                        </pic:nvPicPr>
                        <pic:blipFill>
                          <a:blip r:embed="rId18" cstate="hqprint">
                            <a:extLst>
                              <a:ext uri="{28A0092B-C50C-407E-A947-70E740481C1C}">
                                <a14:useLocalDpi xmlns:a14="http://schemas.microsoft.com/office/drawing/2010/main"/>
                              </a:ext>
                            </a:extLst>
                          </a:blip>
                          <a:stretch>
                            <a:fillRect/>
                          </a:stretch>
                        </pic:blipFill>
                        <pic:spPr>
                          <a:xfrm>
                            <a:off x="3619500" y="0"/>
                            <a:ext cx="583565" cy="699135"/>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584316558" style="position:absolute;margin-left:0;margin-top:-6.15pt;width:330pt;height:64.65pt;z-index:251658245;mso-position-horizontal:left;mso-position-horizontal-relative:margin;mso-width-relative:margin;mso-height-relative:margin" coordsize="42030,8248" o:spid="_x0000_s1026" w14:anchorId="312A4B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">
                <v:shape id="Picture 559964228" style="position:absolute;width:35083;height:82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">
                  <v:imagedata o:title="" r:id="rId71"/>
                </v:shape>
                <v:shape id="Picture 259119424" style="position:absolute;left:36195;width:5835;height:6991;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">
                  <v:imagedata o:title="Logo, company name&#10;&#10;Description automatically generated" r:id="rId72"/>
                </v:shape>
                <w10:wrap type="square" anchorx="margin"/>
              </v:group>
            </w:pict>
          </mc:Fallback>
        </mc:AlternateContent>
      </w:r>
      <w:r w:rsidR="00D923D9">
        <w:rPr>
          <w:rFonts w:asciiTheme="minorHAnsi" w:hAnsiTheme="minorHAnsi" w:cstheme="minorHAnsi"/>
          <w:noProof/>
          <w:lang w:eastAsia="en-GB"/>
        </w:rPr>
        <w:drawing>
          <wp:anchor distT="0" distB="0" distL="114300" distR="114300" simplePos="0" relativeHeight="251658244" behindDoc="0" locked="0" layoutInCell="1" allowOverlap="1" wp14:anchorId="450BCFE9" wp14:editId="20491886">
            <wp:simplePos x="0" y="0"/>
            <wp:positionH relativeFrom="margin">
              <wp:posOffset>3700145</wp:posOffset>
            </wp:positionH>
            <wp:positionV relativeFrom="margin">
              <wp:posOffset>8858885</wp:posOffset>
            </wp:positionV>
            <wp:extent cx="583565" cy="699135"/>
            <wp:effectExtent l="0" t="0" r="6985" b="5715"/>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18" cstate="hqprint">
                      <a:extLst>
                        <a:ext uri="{28A0092B-C50C-407E-A947-70E740481C1C}">
                          <a14:useLocalDpi xmlns:a14="http://schemas.microsoft.com/office/drawing/2010/main"/>
                        </a:ext>
                      </a:extLst>
                    </a:blip>
                    <a:stretch>
                      <a:fillRect/>
                    </a:stretch>
                  </pic:blipFill>
                  <pic:spPr>
                    <a:xfrm>
                      <a:off x="0" y="0"/>
                      <a:ext cx="583565" cy="699135"/>
                    </a:xfrm>
                    <a:prstGeom prst="rect">
                      <a:avLst/>
                    </a:prstGeom>
                  </pic:spPr>
                </pic:pic>
              </a:graphicData>
            </a:graphic>
            <wp14:sizeRelH relativeFrom="margin">
              <wp14:pctWidth>0</wp14:pctWidth>
            </wp14:sizeRelH>
            <wp14:sizeRelV relativeFrom="margin">
              <wp14:pctHeight>0</wp14:pctHeight>
            </wp14:sizeRelV>
          </wp:anchor>
        </w:drawing>
      </w:r>
      <w:r w:rsidR="00D923D9">
        <w:rPr>
          <w:rFonts w:asciiTheme="minorHAnsi" w:hAnsiTheme="minorHAnsi" w:cstheme="minorHAnsi"/>
          <w:noProof/>
          <w:lang w:eastAsia="en-GB"/>
        </w:rPr>
        <w:drawing>
          <wp:anchor distT="0" distB="0" distL="114300" distR="114300" simplePos="0" relativeHeight="251658243" behindDoc="0" locked="0" layoutInCell="1" allowOverlap="1" wp14:anchorId="73480F18" wp14:editId="5E224410">
            <wp:simplePos x="0" y="0"/>
            <wp:positionH relativeFrom="margin">
              <wp:posOffset>82262</wp:posOffset>
            </wp:positionH>
            <wp:positionV relativeFrom="margin">
              <wp:posOffset>8852678</wp:posOffset>
            </wp:positionV>
            <wp:extent cx="3508375" cy="824865"/>
            <wp:effectExtent l="0" t="0" r="0" b="0"/>
            <wp:wrapSquare wrapText="bothSides"/>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a:graphicData>
            </a:graphic>
            <wp14:sizeRelH relativeFrom="margin">
              <wp14:pctWidth>0</wp14:pctWidth>
            </wp14:sizeRelH>
            <wp14:sizeRelV relativeFrom="margin">
              <wp14:pctHeight>0</wp14:pctHeight>
            </wp14:sizeRelV>
          </wp:anchor>
        </w:drawing>
      </w:r>
    </w:p>
    <w:sectPr w:rsidR="00A631A5" w:rsidRPr="00C1758D" w:rsidSect="004E031A">
      <w:footerReference w:type="default" r:id="rId73"/>
      <w:pgSz w:w="16838" w:h="11906" w:orient="landscape"/>
      <w:pgMar w:top="1134" w:right="851" w:bottom="1134" w:left="1418" w:header="70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AA7A4" w14:textId="77777777" w:rsidR="00655017" w:rsidRDefault="00655017" w:rsidP="00DB20FF">
      <w:r>
        <w:separator/>
      </w:r>
    </w:p>
  </w:endnote>
  <w:endnote w:type="continuationSeparator" w:id="0">
    <w:p w14:paraId="6F4D6F40" w14:textId="77777777" w:rsidR="00655017" w:rsidRDefault="00655017" w:rsidP="00DB2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Rod">
    <w:charset w:val="B1"/>
    <w:family w:val="modern"/>
    <w:pitch w:val="fixed"/>
    <w:sig w:usb0="00000803" w:usb1="00000000" w:usb2="00000000" w:usb3="00000000" w:csb0="0000002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3A9A4" w14:textId="77777777" w:rsidR="003674B3" w:rsidRDefault="003674B3" w:rsidP="00160AC9">
    <w:pPr>
      <w:pStyle w:val="Footer"/>
      <w:tabs>
        <w:tab w:val="clear" w:pos="4513"/>
        <w:tab w:val="clear" w:pos="9026"/>
        <w:tab w:val="left" w:pos="7974"/>
        <w:tab w:val="right" w:pos="9638"/>
        <w:tab w:val="left" w:pos="13245"/>
      </w:tabs>
      <w:ind w:left="-330"/>
    </w:pPr>
  </w:p>
  <w:p w14:paraId="0D6FF0FE" w14:textId="77777777" w:rsidR="005D3E43" w:rsidRDefault="005D3E43" w:rsidP="00160AC9">
    <w:pPr>
      <w:pStyle w:val="Footer"/>
      <w:tabs>
        <w:tab w:val="clear" w:pos="4513"/>
        <w:tab w:val="clear" w:pos="9026"/>
        <w:tab w:val="left" w:pos="7974"/>
        <w:tab w:val="right" w:pos="9638"/>
        <w:tab w:val="left" w:pos="13245"/>
      </w:tabs>
      <w:ind w:left="-330"/>
    </w:pPr>
  </w:p>
  <w:p w14:paraId="1A7CEFC8" w14:textId="77777777" w:rsidR="00A54667" w:rsidRPr="003C7A87" w:rsidRDefault="00160AC9" w:rsidP="00160AC9">
    <w:pPr>
      <w:pStyle w:val="Footer"/>
      <w:tabs>
        <w:tab w:val="clear" w:pos="4513"/>
        <w:tab w:val="clear" w:pos="9026"/>
        <w:tab w:val="left" w:pos="7974"/>
        <w:tab w:val="right" w:pos="9638"/>
        <w:tab w:val="left" w:pos="13245"/>
      </w:tabs>
      <w:ind w:left="-330"/>
    </w:pPr>
    <w:r>
      <w:rPr>
        <w:noProof/>
        <w:lang w:eastAsia="en-GB"/>
      </w:rPr>
      <mc:AlternateContent>
        <mc:Choice Requires="wps">
          <w:drawing>
            <wp:anchor distT="0" distB="0" distL="114300" distR="114300" simplePos="0" relativeHeight="251658241" behindDoc="0" locked="0" layoutInCell="1" allowOverlap="1" wp14:anchorId="2118C2DD" wp14:editId="4DF8574D">
              <wp:simplePos x="0" y="0"/>
              <wp:positionH relativeFrom="page">
                <wp:align>right</wp:align>
              </wp:positionH>
              <wp:positionV relativeFrom="paragraph">
                <wp:posOffset>338455</wp:posOffset>
              </wp:positionV>
              <wp:extent cx="10677525" cy="365760"/>
              <wp:effectExtent l="0" t="0" r="0" b="0"/>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752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18C2DD" id="_x0000_t202" coordsize="21600,21600" o:spt="202" path="m,l,21600r21600,l21600,xe">
              <v:stroke joinstyle="miter"/>
              <v:path gradientshapeok="t" o:connecttype="rect"/>
            </v:shapetype>
            <v:shape id="Text Box 4" o:spid="_x0000_s1026" type="#_x0000_t202" style="position:absolute;left:0;text-align:left;margin-left:789.55pt;margin-top:26.65pt;width:840.75pt;height:28.8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" filled="f" stroked="f">
              <v:textbo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v:textbox>
              <w10:wrap anchorx="page"/>
            </v:shape>
          </w:pict>
        </mc:Fallback>
      </mc:AlternateContent>
    </w:r>
    <w:r>
      <w:rPr>
        <w:noProof/>
        <w:lang w:eastAsia="en-GB"/>
      </w:rPr>
      <mc:AlternateContent>
        <mc:Choice Requires="wps">
          <w:drawing>
            <wp:anchor distT="0" distB="0" distL="114300" distR="114300" simplePos="0" relativeHeight="251658242" behindDoc="0" locked="0" layoutInCell="1" allowOverlap="1" wp14:anchorId="4B39F598" wp14:editId="098FB325">
              <wp:simplePos x="0" y="0"/>
              <wp:positionH relativeFrom="column">
                <wp:posOffset>8253095</wp:posOffset>
              </wp:positionH>
              <wp:positionV relativeFrom="paragraph">
                <wp:posOffset>327660</wp:posOffset>
              </wp:positionV>
              <wp:extent cx="1321435" cy="365760"/>
              <wp:effectExtent l="0" t="0" r="0" b="0"/>
              <wp:wrapNone/>
              <wp:docPr id="3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9F598" id="Text Box 5" o:spid="_x0000_s1027" type="#_x0000_t202" style="position:absolute;left:0;text-align:left;margin-left:649.85pt;margin-top:25.8pt;width:104.05pt;height:2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" filled="f" stroked="f">
              <v:textbo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v:textbox>
            </v:shape>
          </w:pict>
        </mc:Fallback>
      </mc:AlternateContent>
    </w:r>
    <w:r w:rsidR="003C7A87">
      <w:rPr>
        <w:noProof/>
        <w:lang w:eastAsia="en-GB"/>
      </w:rPr>
      <w:drawing>
        <wp:anchor distT="0" distB="0" distL="114300" distR="114300" simplePos="0" relativeHeight="251658240" behindDoc="1" locked="0" layoutInCell="1" allowOverlap="1" wp14:anchorId="68D84DA2" wp14:editId="4D272CB9">
          <wp:simplePos x="0" y="0"/>
          <wp:positionH relativeFrom="page">
            <wp:align>left</wp:align>
          </wp:positionH>
          <wp:positionV relativeFrom="paragraph">
            <wp:posOffset>-337820</wp:posOffset>
          </wp:positionV>
          <wp:extent cx="10725150" cy="1444625"/>
          <wp:effectExtent l="0" t="0" r="0" b="3175"/>
          <wp:wrapNone/>
          <wp:docPr id="12" name="Picture 12" descr="Report Template covers 20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rt Template covers 2021-0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25150" cy="1444625"/>
                  </a:xfrm>
                  <a:prstGeom prst="rect">
                    <a:avLst/>
                  </a:prstGeom>
                  <a:noFill/>
                </pic:spPr>
              </pic:pic>
            </a:graphicData>
          </a:graphic>
          <wp14:sizeRelH relativeFrom="page">
            <wp14:pctWidth>0</wp14:pctWidth>
          </wp14:sizeRelH>
          <wp14:sizeRelV relativeFrom="page">
            <wp14:pctHeight>0</wp14:pctHeight>
          </wp14:sizeRelV>
        </wp:anchor>
      </w:drawing>
    </w:r>
    <w:r w:rsidR="003C7A87">
      <w:rPr>
        <w:noProof/>
        <w:lang w:eastAsia="en-GB"/>
      </w:rPr>
      <w:drawing>
        <wp:inline distT="0" distB="0" distL="0" distR="0" wp14:anchorId="72EB8C1F" wp14:editId="516B7613">
          <wp:extent cx="1091879" cy="600075"/>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ell Logo W 100px.png"/>
                  <pic:cNvPicPr/>
                </pic:nvPicPr>
                <pic:blipFill>
                  <a:blip r:embed="rId2">
                    <a:extLst>
                      <a:ext uri="{28A0092B-C50C-407E-A947-70E740481C1C}">
                        <a14:useLocalDpi xmlns:a14="http://schemas.microsoft.com/office/drawing/2010/main" val="0"/>
                      </a:ext>
                    </a:extLst>
                  </a:blip>
                  <a:stretch>
                    <a:fillRect/>
                  </a:stretch>
                </pic:blipFill>
                <pic:spPr>
                  <a:xfrm>
                    <a:off x="0" y="0"/>
                    <a:ext cx="1091879" cy="600075"/>
                  </a:xfrm>
                  <a:prstGeom prst="rect">
                    <a:avLst/>
                  </a:prstGeom>
                </pic:spPr>
              </pic:pic>
            </a:graphicData>
          </a:graphic>
        </wp:inline>
      </w:drawing>
    </w:r>
    <w:r w:rsidR="003C7A87">
      <w:tab/>
    </w:r>
    <w:r w:rsidR="003C7A87">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B89C3" w14:textId="77777777" w:rsidR="00655017" w:rsidRDefault="00655017" w:rsidP="00DB20FF">
      <w:r>
        <w:separator/>
      </w:r>
    </w:p>
  </w:footnote>
  <w:footnote w:type="continuationSeparator" w:id="0">
    <w:p w14:paraId="2F5950B2" w14:textId="77777777" w:rsidR="00655017" w:rsidRDefault="00655017" w:rsidP="00DB2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8F4"/>
    <w:multiLevelType w:val="hybridMultilevel"/>
    <w:tmpl w:val="46C20A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6A3FDB"/>
    <w:multiLevelType w:val="hybridMultilevel"/>
    <w:tmpl w:val="FFFFFFFF"/>
    <w:lvl w:ilvl="0" w:tplc="A2147B50">
      <w:start w:val="1"/>
      <w:numFmt w:val="bullet"/>
      <w:lvlText w:val=""/>
      <w:lvlJc w:val="left"/>
      <w:pPr>
        <w:ind w:left="720" w:hanging="360"/>
      </w:pPr>
      <w:rPr>
        <w:rFonts w:ascii="Symbol" w:hAnsi="Symbol" w:hint="default"/>
      </w:rPr>
    </w:lvl>
    <w:lvl w:ilvl="1" w:tplc="29621250">
      <w:start w:val="1"/>
      <w:numFmt w:val="bullet"/>
      <w:lvlText w:val="o"/>
      <w:lvlJc w:val="left"/>
      <w:pPr>
        <w:ind w:left="1440" w:hanging="360"/>
      </w:pPr>
      <w:rPr>
        <w:rFonts w:ascii="Courier New" w:hAnsi="Courier New" w:hint="default"/>
      </w:rPr>
    </w:lvl>
    <w:lvl w:ilvl="2" w:tplc="DFF66B64">
      <w:start w:val="1"/>
      <w:numFmt w:val="bullet"/>
      <w:lvlText w:val=""/>
      <w:lvlJc w:val="left"/>
      <w:pPr>
        <w:ind w:left="2160" w:hanging="360"/>
      </w:pPr>
      <w:rPr>
        <w:rFonts w:ascii="Wingdings" w:hAnsi="Wingdings" w:hint="default"/>
      </w:rPr>
    </w:lvl>
    <w:lvl w:ilvl="3" w:tplc="375AE2CC">
      <w:start w:val="1"/>
      <w:numFmt w:val="bullet"/>
      <w:lvlText w:val=""/>
      <w:lvlJc w:val="left"/>
      <w:pPr>
        <w:ind w:left="2880" w:hanging="360"/>
      </w:pPr>
      <w:rPr>
        <w:rFonts w:ascii="Symbol" w:hAnsi="Symbol" w:hint="default"/>
      </w:rPr>
    </w:lvl>
    <w:lvl w:ilvl="4" w:tplc="50A06E64">
      <w:start w:val="1"/>
      <w:numFmt w:val="bullet"/>
      <w:lvlText w:val="o"/>
      <w:lvlJc w:val="left"/>
      <w:pPr>
        <w:ind w:left="3600" w:hanging="360"/>
      </w:pPr>
      <w:rPr>
        <w:rFonts w:ascii="Courier New" w:hAnsi="Courier New" w:hint="default"/>
      </w:rPr>
    </w:lvl>
    <w:lvl w:ilvl="5" w:tplc="68526FB8">
      <w:start w:val="1"/>
      <w:numFmt w:val="bullet"/>
      <w:lvlText w:val=""/>
      <w:lvlJc w:val="left"/>
      <w:pPr>
        <w:ind w:left="4320" w:hanging="360"/>
      </w:pPr>
      <w:rPr>
        <w:rFonts w:ascii="Wingdings" w:hAnsi="Wingdings" w:hint="default"/>
      </w:rPr>
    </w:lvl>
    <w:lvl w:ilvl="6" w:tplc="87820E56">
      <w:start w:val="1"/>
      <w:numFmt w:val="bullet"/>
      <w:lvlText w:val=""/>
      <w:lvlJc w:val="left"/>
      <w:pPr>
        <w:ind w:left="5040" w:hanging="360"/>
      </w:pPr>
      <w:rPr>
        <w:rFonts w:ascii="Symbol" w:hAnsi="Symbol" w:hint="default"/>
      </w:rPr>
    </w:lvl>
    <w:lvl w:ilvl="7" w:tplc="73947BCC">
      <w:start w:val="1"/>
      <w:numFmt w:val="bullet"/>
      <w:lvlText w:val="o"/>
      <w:lvlJc w:val="left"/>
      <w:pPr>
        <w:ind w:left="5760" w:hanging="360"/>
      </w:pPr>
      <w:rPr>
        <w:rFonts w:ascii="Courier New" w:hAnsi="Courier New" w:hint="default"/>
      </w:rPr>
    </w:lvl>
    <w:lvl w:ilvl="8" w:tplc="DCCAC6C8">
      <w:start w:val="1"/>
      <w:numFmt w:val="bullet"/>
      <w:lvlText w:val=""/>
      <w:lvlJc w:val="left"/>
      <w:pPr>
        <w:ind w:left="6480" w:hanging="360"/>
      </w:pPr>
      <w:rPr>
        <w:rFonts w:ascii="Wingdings" w:hAnsi="Wingdings" w:hint="default"/>
      </w:rPr>
    </w:lvl>
  </w:abstractNum>
  <w:abstractNum w:abstractNumId="2" w15:restartNumberingAfterBreak="0">
    <w:nsid w:val="084AC3EB"/>
    <w:multiLevelType w:val="hybridMultilevel"/>
    <w:tmpl w:val="FFFFFFFF"/>
    <w:lvl w:ilvl="0" w:tplc="93BC2F88">
      <w:start w:val="1"/>
      <w:numFmt w:val="decimal"/>
      <w:lvlText w:val="%1."/>
      <w:lvlJc w:val="left"/>
      <w:pPr>
        <w:ind w:left="720" w:hanging="360"/>
      </w:pPr>
    </w:lvl>
    <w:lvl w:ilvl="1" w:tplc="BFCC73DE">
      <w:start w:val="1"/>
      <w:numFmt w:val="lowerLetter"/>
      <w:lvlText w:val="%2."/>
      <w:lvlJc w:val="left"/>
      <w:pPr>
        <w:ind w:left="1440" w:hanging="360"/>
      </w:pPr>
    </w:lvl>
    <w:lvl w:ilvl="2" w:tplc="8FB450BC">
      <w:start w:val="1"/>
      <w:numFmt w:val="lowerRoman"/>
      <w:lvlText w:val="%3."/>
      <w:lvlJc w:val="right"/>
      <w:pPr>
        <w:ind w:left="2160" w:hanging="180"/>
      </w:pPr>
    </w:lvl>
    <w:lvl w:ilvl="3" w:tplc="A9583B1C">
      <w:start w:val="1"/>
      <w:numFmt w:val="decimal"/>
      <w:lvlText w:val="%4."/>
      <w:lvlJc w:val="left"/>
      <w:pPr>
        <w:ind w:left="2880" w:hanging="360"/>
      </w:pPr>
    </w:lvl>
    <w:lvl w:ilvl="4" w:tplc="273EC3CA">
      <w:start w:val="1"/>
      <w:numFmt w:val="lowerLetter"/>
      <w:lvlText w:val="%5."/>
      <w:lvlJc w:val="left"/>
      <w:pPr>
        <w:ind w:left="3600" w:hanging="360"/>
      </w:pPr>
    </w:lvl>
    <w:lvl w:ilvl="5" w:tplc="BE5A26B6">
      <w:start w:val="1"/>
      <w:numFmt w:val="lowerRoman"/>
      <w:lvlText w:val="%6."/>
      <w:lvlJc w:val="right"/>
      <w:pPr>
        <w:ind w:left="4320" w:hanging="180"/>
      </w:pPr>
    </w:lvl>
    <w:lvl w:ilvl="6" w:tplc="7FC2AF1C">
      <w:start w:val="1"/>
      <w:numFmt w:val="decimal"/>
      <w:lvlText w:val="%7."/>
      <w:lvlJc w:val="left"/>
      <w:pPr>
        <w:ind w:left="5040" w:hanging="360"/>
      </w:pPr>
    </w:lvl>
    <w:lvl w:ilvl="7" w:tplc="45E6F2DC">
      <w:start w:val="1"/>
      <w:numFmt w:val="lowerLetter"/>
      <w:lvlText w:val="%8."/>
      <w:lvlJc w:val="left"/>
      <w:pPr>
        <w:ind w:left="5760" w:hanging="360"/>
      </w:pPr>
    </w:lvl>
    <w:lvl w:ilvl="8" w:tplc="933E206A">
      <w:start w:val="1"/>
      <w:numFmt w:val="lowerRoman"/>
      <w:lvlText w:val="%9."/>
      <w:lvlJc w:val="right"/>
      <w:pPr>
        <w:ind w:left="6480" w:hanging="180"/>
      </w:pPr>
    </w:lvl>
  </w:abstractNum>
  <w:abstractNum w:abstractNumId="3" w15:restartNumberingAfterBreak="0">
    <w:nsid w:val="093DC4FE"/>
    <w:multiLevelType w:val="hybridMultilevel"/>
    <w:tmpl w:val="FFFFFFFF"/>
    <w:lvl w:ilvl="0" w:tplc="E034D288">
      <w:start w:val="1"/>
      <w:numFmt w:val="decimal"/>
      <w:lvlText w:val="%1."/>
      <w:lvlJc w:val="left"/>
      <w:pPr>
        <w:ind w:left="720" w:hanging="360"/>
      </w:pPr>
    </w:lvl>
    <w:lvl w:ilvl="1" w:tplc="68388DFA">
      <w:start w:val="1"/>
      <w:numFmt w:val="lowerLetter"/>
      <w:lvlText w:val="%2."/>
      <w:lvlJc w:val="left"/>
      <w:pPr>
        <w:ind w:left="1440" w:hanging="360"/>
      </w:pPr>
    </w:lvl>
    <w:lvl w:ilvl="2" w:tplc="495E0B28">
      <w:start w:val="1"/>
      <w:numFmt w:val="lowerRoman"/>
      <w:lvlText w:val="%3."/>
      <w:lvlJc w:val="right"/>
      <w:pPr>
        <w:ind w:left="2160" w:hanging="180"/>
      </w:pPr>
    </w:lvl>
    <w:lvl w:ilvl="3" w:tplc="760C4D20">
      <w:start w:val="1"/>
      <w:numFmt w:val="decimal"/>
      <w:lvlText w:val="%4."/>
      <w:lvlJc w:val="left"/>
      <w:pPr>
        <w:ind w:left="2880" w:hanging="360"/>
      </w:pPr>
    </w:lvl>
    <w:lvl w:ilvl="4" w:tplc="4612B0B4">
      <w:start w:val="1"/>
      <w:numFmt w:val="lowerLetter"/>
      <w:lvlText w:val="%5."/>
      <w:lvlJc w:val="left"/>
      <w:pPr>
        <w:ind w:left="3600" w:hanging="360"/>
      </w:pPr>
    </w:lvl>
    <w:lvl w:ilvl="5" w:tplc="862241DE">
      <w:start w:val="1"/>
      <w:numFmt w:val="lowerRoman"/>
      <w:lvlText w:val="%6."/>
      <w:lvlJc w:val="right"/>
      <w:pPr>
        <w:ind w:left="4320" w:hanging="180"/>
      </w:pPr>
    </w:lvl>
    <w:lvl w:ilvl="6" w:tplc="5EB262CA">
      <w:start w:val="1"/>
      <w:numFmt w:val="decimal"/>
      <w:lvlText w:val="%7."/>
      <w:lvlJc w:val="left"/>
      <w:pPr>
        <w:ind w:left="5040" w:hanging="360"/>
      </w:pPr>
    </w:lvl>
    <w:lvl w:ilvl="7" w:tplc="418A9C4C">
      <w:start w:val="1"/>
      <w:numFmt w:val="lowerLetter"/>
      <w:lvlText w:val="%8."/>
      <w:lvlJc w:val="left"/>
      <w:pPr>
        <w:ind w:left="5760" w:hanging="360"/>
      </w:pPr>
    </w:lvl>
    <w:lvl w:ilvl="8" w:tplc="7500F67C">
      <w:start w:val="1"/>
      <w:numFmt w:val="lowerRoman"/>
      <w:lvlText w:val="%9."/>
      <w:lvlJc w:val="right"/>
      <w:pPr>
        <w:ind w:left="6480" w:hanging="180"/>
      </w:pPr>
    </w:lvl>
  </w:abstractNum>
  <w:abstractNum w:abstractNumId="4" w15:restartNumberingAfterBreak="0">
    <w:nsid w:val="0B57793A"/>
    <w:multiLevelType w:val="hybridMultilevel"/>
    <w:tmpl w:val="FFFFFFFF"/>
    <w:lvl w:ilvl="0" w:tplc="D2129CBA">
      <w:start w:val="1"/>
      <w:numFmt w:val="decimal"/>
      <w:lvlText w:val="%1."/>
      <w:lvlJc w:val="left"/>
      <w:pPr>
        <w:ind w:left="720" w:hanging="360"/>
      </w:pPr>
    </w:lvl>
    <w:lvl w:ilvl="1" w:tplc="27BE3272">
      <w:start w:val="1"/>
      <w:numFmt w:val="lowerLetter"/>
      <w:lvlText w:val="%2."/>
      <w:lvlJc w:val="left"/>
      <w:pPr>
        <w:ind w:left="1440" w:hanging="360"/>
      </w:pPr>
    </w:lvl>
    <w:lvl w:ilvl="2" w:tplc="AED6BCD8">
      <w:start w:val="1"/>
      <w:numFmt w:val="lowerRoman"/>
      <w:lvlText w:val="%3."/>
      <w:lvlJc w:val="right"/>
      <w:pPr>
        <w:ind w:left="2160" w:hanging="180"/>
      </w:pPr>
    </w:lvl>
    <w:lvl w:ilvl="3" w:tplc="58DA2E20">
      <w:start w:val="1"/>
      <w:numFmt w:val="decimal"/>
      <w:lvlText w:val="%4."/>
      <w:lvlJc w:val="left"/>
      <w:pPr>
        <w:ind w:left="2880" w:hanging="360"/>
      </w:pPr>
    </w:lvl>
    <w:lvl w:ilvl="4" w:tplc="06CC1136">
      <w:start w:val="1"/>
      <w:numFmt w:val="lowerLetter"/>
      <w:lvlText w:val="%5."/>
      <w:lvlJc w:val="left"/>
      <w:pPr>
        <w:ind w:left="3600" w:hanging="360"/>
      </w:pPr>
    </w:lvl>
    <w:lvl w:ilvl="5" w:tplc="B0F08EB2">
      <w:start w:val="1"/>
      <w:numFmt w:val="lowerRoman"/>
      <w:lvlText w:val="%6."/>
      <w:lvlJc w:val="right"/>
      <w:pPr>
        <w:ind w:left="4320" w:hanging="180"/>
      </w:pPr>
    </w:lvl>
    <w:lvl w:ilvl="6" w:tplc="BE20718E">
      <w:start w:val="1"/>
      <w:numFmt w:val="decimal"/>
      <w:lvlText w:val="%7."/>
      <w:lvlJc w:val="left"/>
      <w:pPr>
        <w:ind w:left="5040" w:hanging="360"/>
      </w:pPr>
    </w:lvl>
    <w:lvl w:ilvl="7" w:tplc="CB90F854">
      <w:start w:val="1"/>
      <w:numFmt w:val="lowerLetter"/>
      <w:lvlText w:val="%8."/>
      <w:lvlJc w:val="left"/>
      <w:pPr>
        <w:ind w:left="5760" w:hanging="360"/>
      </w:pPr>
    </w:lvl>
    <w:lvl w:ilvl="8" w:tplc="40E050E2">
      <w:start w:val="1"/>
      <w:numFmt w:val="lowerRoman"/>
      <w:lvlText w:val="%9."/>
      <w:lvlJc w:val="right"/>
      <w:pPr>
        <w:ind w:left="6480" w:hanging="180"/>
      </w:pPr>
    </w:lvl>
  </w:abstractNum>
  <w:abstractNum w:abstractNumId="5" w15:restartNumberingAfterBreak="0">
    <w:nsid w:val="0D454FFC"/>
    <w:multiLevelType w:val="hybridMultilevel"/>
    <w:tmpl w:val="B3D0E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E489F7"/>
    <w:multiLevelType w:val="hybridMultilevel"/>
    <w:tmpl w:val="FFFFFFFF"/>
    <w:lvl w:ilvl="0" w:tplc="BF34AC14">
      <w:start w:val="1"/>
      <w:numFmt w:val="decimal"/>
      <w:lvlText w:val="%1."/>
      <w:lvlJc w:val="left"/>
      <w:pPr>
        <w:ind w:left="720" w:hanging="360"/>
      </w:pPr>
    </w:lvl>
    <w:lvl w:ilvl="1" w:tplc="2772B5A2">
      <w:start w:val="1"/>
      <w:numFmt w:val="lowerLetter"/>
      <w:lvlText w:val="%2."/>
      <w:lvlJc w:val="left"/>
      <w:pPr>
        <w:ind w:left="1440" w:hanging="360"/>
      </w:pPr>
    </w:lvl>
    <w:lvl w:ilvl="2" w:tplc="9DD22B9E">
      <w:start w:val="1"/>
      <w:numFmt w:val="lowerRoman"/>
      <w:lvlText w:val="%3."/>
      <w:lvlJc w:val="right"/>
      <w:pPr>
        <w:ind w:left="2160" w:hanging="180"/>
      </w:pPr>
    </w:lvl>
    <w:lvl w:ilvl="3" w:tplc="C09CD9D2">
      <w:start w:val="1"/>
      <w:numFmt w:val="decimal"/>
      <w:lvlText w:val="%4."/>
      <w:lvlJc w:val="left"/>
      <w:pPr>
        <w:ind w:left="2880" w:hanging="360"/>
      </w:pPr>
    </w:lvl>
    <w:lvl w:ilvl="4" w:tplc="E370E774">
      <w:start w:val="1"/>
      <w:numFmt w:val="lowerLetter"/>
      <w:lvlText w:val="%5."/>
      <w:lvlJc w:val="left"/>
      <w:pPr>
        <w:ind w:left="3600" w:hanging="360"/>
      </w:pPr>
    </w:lvl>
    <w:lvl w:ilvl="5" w:tplc="03566804">
      <w:start w:val="1"/>
      <w:numFmt w:val="lowerRoman"/>
      <w:lvlText w:val="%6."/>
      <w:lvlJc w:val="right"/>
      <w:pPr>
        <w:ind w:left="4320" w:hanging="180"/>
      </w:pPr>
    </w:lvl>
    <w:lvl w:ilvl="6" w:tplc="DFC881F4">
      <w:start w:val="1"/>
      <w:numFmt w:val="decimal"/>
      <w:lvlText w:val="%7."/>
      <w:lvlJc w:val="left"/>
      <w:pPr>
        <w:ind w:left="5040" w:hanging="360"/>
      </w:pPr>
    </w:lvl>
    <w:lvl w:ilvl="7" w:tplc="FF90C04A">
      <w:start w:val="1"/>
      <w:numFmt w:val="lowerLetter"/>
      <w:lvlText w:val="%8."/>
      <w:lvlJc w:val="left"/>
      <w:pPr>
        <w:ind w:left="5760" w:hanging="360"/>
      </w:pPr>
    </w:lvl>
    <w:lvl w:ilvl="8" w:tplc="63540B8E">
      <w:start w:val="1"/>
      <w:numFmt w:val="lowerRoman"/>
      <w:lvlText w:val="%9."/>
      <w:lvlJc w:val="right"/>
      <w:pPr>
        <w:ind w:left="6480" w:hanging="180"/>
      </w:pPr>
    </w:lvl>
  </w:abstractNum>
  <w:abstractNum w:abstractNumId="7" w15:restartNumberingAfterBreak="0">
    <w:nsid w:val="11122D2F"/>
    <w:multiLevelType w:val="hybridMultilevel"/>
    <w:tmpl w:val="FFFFFFFF"/>
    <w:lvl w:ilvl="0" w:tplc="6708F382">
      <w:start w:val="1"/>
      <w:numFmt w:val="decimal"/>
      <w:lvlText w:val="%1."/>
      <w:lvlJc w:val="left"/>
      <w:pPr>
        <w:ind w:left="720" w:hanging="360"/>
      </w:pPr>
    </w:lvl>
    <w:lvl w:ilvl="1" w:tplc="4B428BA4">
      <w:start w:val="1"/>
      <w:numFmt w:val="lowerLetter"/>
      <w:lvlText w:val="%2."/>
      <w:lvlJc w:val="left"/>
      <w:pPr>
        <w:ind w:left="1440" w:hanging="360"/>
      </w:pPr>
    </w:lvl>
    <w:lvl w:ilvl="2" w:tplc="AB489290">
      <w:start w:val="1"/>
      <w:numFmt w:val="lowerRoman"/>
      <w:lvlText w:val="%3."/>
      <w:lvlJc w:val="right"/>
      <w:pPr>
        <w:ind w:left="2160" w:hanging="180"/>
      </w:pPr>
    </w:lvl>
    <w:lvl w:ilvl="3" w:tplc="02FE0810">
      <w:start w:val="1"/>
      <w:numFmt w:val="decimal"/>
      <w:lvlText w:val="%4."/>
      <w:lvlJc w:val="left"/>
      <w:pPr>
        <w:ind w:left="2880" w:hanging="360"/>
      </w:pPr>
    </w:lvl>
    <w:lvl w:ilvl="4" w:tplc="91C835A0">
      <w:start w:val="1"/>
      <w:numFmt w:val="lowerLetter"/>
      <w:lvlText w:val="%5."/>
      <w:lvlJc w:val="left"/>
      <w:pPr>
        <w:ind w:left="3600" w:hanging="360"/>
      </w:pPr>
    </w:lvl>
    <w:lvl w:ilvl="5" w:tplc="B3ECF0D8">
      <w:start w:val="1"/>
      <w:numFmt w:val="lowerRoman"/>
      <w:lvlText w:val="%6."/>
      <w:lvlJc w:val="right"/>
      <w:pPr>
        <w:ind w:left="4320" w:hanging="180"/>
      </w:pPr>
    </w:lvl>
    <w:lvl w:ilvl="6" w:tplc="495CDC38">
      <w:start w:val="1"/>
      <w:numFmt w:val="decimal"/>
      <w:lvlText w:val="%7."/>
      <w:lvlJc w:val="left"/>
      <w:pPr>
        <w:ind w:left="5040" w:hanging="360"/>
      </w:pPr>
    </w:lvl>
    <w:lvl w:ilvl="7" w:tplc="FB4C23C0">
      <w:start w:val="1"/>
      <w:numFmt w:val="lowerLetter"/>
      <w:lvlText w:val="%8."/>
      <w:lvlJc w:val="left"/>
      <w:pPr>
        <w:ind w:left="5760" w:hanging="360"/>
      </w:pPr>
    </w:lvl>
    <w:lvl w:ilvl="8" w:tplc="FDE8753C">
      <w:start w:val="1"/>
      <w:numFmt w:val="lowerRoman"/>
      <w:lvlText w:val="%9."/>
      <w:lvlJc w:val="right"/>
      <w:pPr>
        <w:ind w:left="6480" w:hanging="180"/>
      </w:pPr>
    </w:lvl>
  </w:abstractNum>
  <w:abstractNum w:abstractNumId="8" w15:restartNumberingAfterBreak="0">
    <w:nsid w:val="172DDF69"/>
    <w:multiLevelType w:val="hybridMultilevel"/>
    <w:tmpl w:val="FFFFFFFF"/>
    <w:lvl w:ilvl="0" w:tplc="FFBC9B20">
      <w:start w:val="1"/>
      <w:numFmt w:val="decimal"/>
      <w:lvlText w:val="%1."/>
      <w:lvlJc w:val="left"/>
      <w:pPr>
        <w:ind w:left="720" w:hanging="360"/>
      </w:pPr>
    </w:lvl>
    <w:lvl w:ilvl="1" w:tplc="A17E0F50">
      <w:start w:val="1"/>
      <w:numFmt w:val="lowerLetter"/>
      <w:lvlText w:val="%2."/>
      <w:lvlJc w:val="left"/>
      <w:pPr>
        <w:ind w:left="1440" w:hanging="360"/>
      </w:pPr>
    </w:lvl>
    <w:lvl w:ilvl="2" w:tplc="CDF84FA0">
      <w:start w:val="1"/>
      <w:numFmt w:val="lowerRoman"/>
      <w:lvlText w:val="%3."/>
      <w:lvlJc w:val="right"/>
      <w:pPr>
        <w:ind w:left="2160" w:hanging="180"/>
      </w:pPr>
    </w:lvl>
    <w:lvl w:ilvl="3" w:tplc="1CF6587C">
      <w:start w:val="1"/>
      <w:numFmt w:val="decimal"/>
      <w:lvlText w:val="%4."/>
      <w:lvlJc w:val="left"/>
      <w:pPr>
        <w:ind w:left="2880" w:hanging="360"/>
      </w:pPr>
    </w:lvl>
    <w:lvl w:ilvl="4" w:tplc="E542B160">
      <w:start w:val="1"/>
      <w:numFmt w:val="lowerLetter"/>
      <w:lvlText w:val="%5."/>
      <w:lvlJc w:val="left"/>
      <w:pPr>
        <w:ind w:left="3600" w:hanging="360"/>
      </w:pPr>
    </w:lvl>
    <w:lvl w:ilvl="5" w:tplc="286ADECA">
      <w:start w:val="1"/>
      <w:numFmt w:val="lowerRoman"/>
      <w:lvlText w:val="%6."/>
      <w:lvlJc w:val="right"/>
      <w:pPr>
        <w:ind w:left="4320" w:hanging="180"/>
      </w:pPr>
    </w:lvl>
    <w:lvl w:ilvl="6" w:tplc="890AB152">
      <w:start w:val="1"/>
      <w:numFmt w:val="decimal"/>
      <w:lvlText w:val="%7."/>
      <w:lvlJc w:val="left"/>
      <w:pPr>
        <w:ind w:left="5040" w:hanging="360"/>
      </w:pPr>
    </w:lvl>
    <w:lvl w:ilvl="7" w:tplc="1EC4A106">
      <w:start w:val="1"/>
      <w:numFmt w:val="lowerLetter"/>
      <w:lvlText w:val="%8."/>
      <w:lvlJc w:val="left"/>
      <w:pPr>
        <w:ind w:left="5760" w:hanging="360"/>
      </w:pPr>
    </w:lvl>
    <w:lvl w:ilvl="8" w:tplc="F5FA1B06">
      <w:start w:val="1"/>
      <w:numFmt w:val="lowerRoman"/>
      <w:lvlText w:val="%9."/>
      <w:lvlJc w:val="right"/>
      <w:pPr>
        <w:ind w:left="6480" w:hanging="180"/>
      </w:pPr>
    </w:lvl>
  </w:abstractNum>
  <w:abstractNum w:abstractNumId="9" w15:restartNumberingAfterBreak="0">
    <w:nsid w:val="192C6F22"/>
    <w:multiLevelType w:val="hybridMultilevel"/>
    <w:tmpl w:val="99109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717C09"/>
    <w:multiLevelType w:val="hybridMultilevel"/>
    <w:tmpl w:val="4DB47B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A7709E"/>
    <w:multiLevelType w:val="multilevel"/>
    <w:tmpl w:val="7B54E8FC"/>
    <w:lvl w:ilvl="0">
      <w:start w:val="1"/>
      <w:numFmt w:val="decimal"/>
      <w:lvlText w:val="%1"/>
      <w:lvlJc w:val="left"/>
      <w:pPr>
        <w:ind w:left="720" w:hanging="720"/>
      </w:pPr>
      <w:rPr>
        <w:rFonts w:hint="default"/>
      </w:rPr>
    </w:lvl>
    <w:lvl w:ilvl="1">
      <w:start w:val="1"/>
      <w:numFmt w:val="decimal"/>
      <w:pStyle w:val="Heading2"/>
      <w:isLgl/>
      <w:lvlText w:val="%1.%2"/>
      <w:lvlJc w:val="left"/>
      <w:pPr>
        <w:ind w:left="720" w:hanging="720"/>
      </w:pPr>
      <w:rPr>
        <w:rFonts w:hint="default"/>
      </w:rPr>
    </w:lvl>
    <w:lvl w:ilvl="2">
      <w:start w:val="1"/>
      <w:numFmt w:val="decimal"/>
      <w:isLgl/>
      <w:lvlText w:val="%1.%2.%3"/>
      <w:lvlJc w:val="left"/>
      <w:pPr>
        <w:ind w:left="720" w:hanging="153"/>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2" w15:restartNumberingAfterBreak="0">
    <w:nsid w:val="2BE1CCCE"/>
    <w:multiLevelType w:val="hybridMultilevel"/>
    <w:tmpl w:val="FFFFFFFF"/>
    <w:lvl w:ilvl="0" w:tplc="A00A1312">
      <w:start w:val="1"/>
      <w:numFmt w:val="decimal"/>
      <w:lvlText w:val="%1."/>
      <w:lvlJc w:val="left"/>
      <w:pPr>
        <w:ind w:left="720" w:hanging="360"/>
      </w:pPr>
    </w:lvl>
    <w:lvl w:ilvl="1" w:tplc="EDA44464">
      <w:start w:val="1"/>
      <w:numFmt w:val="lowerLetter"/>
      <w:lvlText w:val="%2."/>
      <w:lvlJc w:val="left"/>
      <w:pPr>
        <w:ind w:left="1440" w:hanging="360"/>
      </w:pPr>
    </w:lvl>
    <w:lvl w:ilvl="2" w:tplc="2714ADDA">
      <w:start w:val="1"/>
      <w:numFmt w:val="lowerRoman"/>
      <w:lvlText w:val="%3."/>
      <w:lvlJc w:val="right"/>
      <w:pPr>
        <w:ind w:left="2160" w:hanging="180"/>
      </w:pPr>
    </w:lvl>
    <w:lvl w:ilvl="3" w:tplc="1AD83802">
      <w:start w:val="1"/>
      <w:numFmt w:val="decimal"/>
      <w:lvlText w:val="%4."/>
      <w:lvlJc w:val="left"/>
      <w:pPr>
        <w:ind w:left="2880" w:hanging="360"/>
      </w:pPr>
    </w:lvl>
    <w:lvl w:ilvl="4" w:tplc="F98E4E9C">
      <w:start w:val="1"/>
      <w:numFmt w:val="lowerLetter"/>
      <w:lvlText w:val="%5."/>
      <w:lvlJc w:val="left"/>
      <w:pPr>
        <w:ind w:left="3600" w:hanging="360"/>
      </w:pPr>
    </w:lvl>
    <w:lvl w:ilvl="5" w:tplc="22E4DE38">
      <w:start w:val="1"/>
      <w:numFmt w:val="lowerRoman"/>
      <w:lvlText w:val="%6."/>
      <w:lvlJc w:val="right"/>
      <w:pPr>
        <w:ind w:left="4320" w:hanging="180"/>
      </w:pPr>
    </w:lvl>
    <w:lvl w:ilvl="6" w:tplc="CE508D8A">
      <w:start w:val="1"/>
      <w:numFmt w:val="decimal"/>
      <w:lvlText w:val="%7."/>
      <w:lvlJc w:val="left"/>
      <w:pPr>
        <w:ind w:left="5040" w:hanging="360"/>
      </w:pPr>
    </w:lvl>
    <w:lvl w:ilvl="7" w:tplc="6CBCDC84">
      <w:start w:val="1"/>
      <w:numFmt w:val="lowerLetter"/>
      <w:lvlText w:val="%8."/>
      <w:lvlJc w:val="left"/>
      <w:pPr>
        <w:ind w:left="5760" w:hanging="360"/>
      </w:pPr>
    </w:lvl>
    <w:lvl w:ilvl="8" w:tplc="528C3DF8">
      <w:start w:val="1"/>
      <w:numFmt w:val="lowerRoman"/>
      <w:lvlText w:val="%9."/>
      <w:lvlJc w:val="right"/>
      <w:pPr>
        <w:ind w:left="6480" w:hanging="180"/>
      </w:pPr>
    </w:lvl>
  </w:abstractNum>
  <w:abstractNum w:abstractNumId="13" w15:restartNumberingAfterBreak="0">
    <w:nsid w:val="31CCBAB0"/>
    <w:multiLevelType w:val="hybridMultilevel"/>
    <w:tmpl w:val="FFFFFFFF"/>
    <w:lvl w:ilvl="0" w:tplc="48764CDC">
      <w:start w:val="1"/>
      <w:numFmt w:val="decimal"/>
      <w:lvlText w:val="%1."/>
      <w:lvlJc w:val="left"/>
      <w:pPr>
        <w:ind w:left="720" w:hanging="360"/>
      </w:pPr>
    </w:lvl>
    <w:lvl w:ilvl="1" w:tplc="00D0A03A">
      <w:start w:val="1"/>
      <w:numFmt w:val="lowerLetter"/>
      <w:lvlText w:val="%2."/>
      <w:lvlJc w:val="left"/>
      <w:pPr>
        <w:ind w:left="1440" w:hanging="360"/>
      </w:pPr>
    </w:lvl>
    <w:lvl w:ilvl="2" w:tplc="7E1A0B20">
      <w:start w:val="1"/>
      <w:numFmt w:val="lowerRoman"/>
      <w:lvlText w:val="%3."/>
      <w:lvlJc w:val="right"/>
      <w:pPr>
        <w:ind w:left="2160" w:hanging="180"/>
      </w:pPr>
    </w:lvl>
    <w:lvl w:ilvl="3" w:tplc="1FF41FDC">
      <w:start w:val="1"/>
      <w:numFmt w:val="decimal"/>
      <w:lvlText w:val="%4."/>
      <w:lvlJc w:val="left"/>
      <w:pPr>
        <w:ind w:left="2880" w:hanging="360"/>
      </w:pPr>
    </w:lvl>
    <w:lvl w:ilvl="4" w:tplc="9C225874">
      <w:start w:val="1"/>
      <w:numFmt w:val="lowerLetter"/>
      <w:lvlText w:val="%5."/>
      <w:lvlJc w:val="left"/>
      <w:pPr>
        <w:ind w:left="3600" w:hanging="360"/>
      </w:pPr>
    </w:lvl>
    <w:lvl w:ilvl="5" w:tplc="B33A4FFE">
      <w:start w:val="1"/>
      <w:numFmt w:val="lowerRoman"/>
      <w:lvlText w:val="%6."/>
      <w:lvlJc w:val="right"/>
      <w:pPr>
        <w:ind w:left="4320" w:hanging="180"/>
      </w:pPr>
    </w:lvl>
    <w:lvl w:ilvl="6" w:tplc="52003DFE">
      <w:start w:val="1"/>
      <w:numFmt w:val="decimal"/>
      <w:lvlText w:val="%7."/>
      <w:lvlJc w:val="left"/>
      <w:pPr>
        <w:ind w:left="5040" w:hanging="360"/>
      </w:pPr>
    </w:lvl>
    <w:lvl w:ilvl="7" w:tplc="BE5C8244">
      <w:start w:val="1"/>
      <w:numFmt w:val="lowerLetter"/>
      <w:lvlText w:val="%8."/>
      <w:lvlJc w:val="left"/>
      <w:pPr>
        <w:ind w:left="5760" w:hanging="360"/>
      </w:pPr>
    </w:lvl>
    <w:lvl w:ilvl="8" w:tplc="003E9D4A">
      <w:start w:val="1"/>
      <w:numFmt w:val="lowerRoman"/>
      <w:lvlText w:val="%9."/>
      <w:lvlJc w:val="right"/>
      <w:pPr>
        <w:ind w:left="6480" w:hanging="180"/>
      </w:pPr>
    </w:lvl>
  </w:abstractNum>
  <w:abstractNum w:abstractNumId="14" w15:restartNumberingAfterBreak="0">
    <w:nsid w:val="376C18C2"/>
    <w:multiLevelType w:val="hybridMultilevel"/>
    <w:tmpl w:val="FFFFFFFF"/>
    <w:lvl w:ilvl="0" w:tplc="ED58D6C0">
      <w:start w:val="1"/>
      <w:numFmt w:val="decimal"/>
      <w:lvlText w:val="%1."/>
      <w:lvlJc w:val="left"/>
      <w:pPr>
        <w:ind w:left="720" w:hanging="360"/>
      </w:pPr>
    </w:lvl>
    <w:lvl w:ilvl="1" w:tplc="049C115E">
      <w:start w:val="1"/>
      <w:numFmt w:val="lowerLetter"/>
      <w:lvlText w:val="%2."/>
      <w:lvlJc w:val="left"/>
      <w:pPr>
        <w:ind w:left="1440" w:hanging="360"/>
      </w:pPr>
    </w:lvl>
    <w:lvl w:ilvl="2" w:tplc="BF7C9152">
      <w:start w:val="1"/>
      <w:numFmt w:val="lowerRoman"/>
      <w:lvlText w:val="%3."/>
      <w:lvlJc w:val="right"/>
      <w:pPr>
        <w:ind w:left="2160" w:hanging="180"/>
      </w:pPr>
    </w:lvl>
    <w:lvl w:ilvl="3" w:tplc="983259F6">
      <w:start w:val="1"/>
      <w:numFmt w:val="decimal"/>
      <w:lvlText w:val="%4."/>
      <w:lvlJc w:val="left"/>
      <w:pPr>
        <w:ind w:left="2880" w:hanging="360"/>
      </w:pPr>
    </w:lvl>
    <w:lvl w:ilvl="4" w:tplc="9674898E">
      <w:start w:val="1"/>
      <w:numFmt w:val="lowerLetter"/>
      <w:lvlText w:val="%5."/>
      <w:lvlJc w:val="left"/>
      <w:pPr>
        <w:ind w:left="3600" w:hanging="360"/>
      </w:pPr>
    </w:lvl>
    <w:lvl w:ilvl="5" w:tplc="6DACFB9C">
      <w:start w:val="1"/>
      <w:numFmt w:val="lowerRoman"/>
      <w:lvlText w:val="%6."/>
      <w:lvlJc w:val="right"/>
      <w:pPr>
        <w:ind w:left="4320" w:hanging="180"/>
      </w:pPr>
    </w:lvl>
    <w:lvl w:ilvl="6" w:tplc="3086E602">
      <w:start w:val="1"/>
      <w:numFmt w:val="decimal"/>
      <w:lvlText w:val="%7."/>
      <w:lvlJc w:val="left"/>
      <w:pPr>
        <w:ind w:left="5040" w:hanging="360"/>
      </w:pPr>
    </w:lvl>
    <w:lvl w:ilvl="7" w:tplc="A1DE515A">
      <w:start w:val="1"/>
      <w:numFmt w:val="lowerLetter"/>
      <w:lvlText w:val="%8."/>
      <w:lvlJc w:val="left"/>
      <w:pPr>
        <w:ind w:left="5760" w:hanging="360"/>
      </w:pPr>
    </w:lvl>
    <w:lvl w:ilvl="8" w:tplc="627825A8">
      <w:start w:val="1"/>
      <w:numFmt w:val="lowerRoman"/>
      <w:lvlText w:val="%9."/>
      <w:lvlJc w:val="right"/>
      <w:pPr>
        <w:ind w:left="6480" w:hanging="180"/>
      </w:pPr>
    </w:lvl>
  </w:abstractNum>
  <w:abstractNum w:abstractNumId="15" w15:restartNumberingAfterBreak="0">
    <w:nsid w:val="3C1F2F01"/>
    <w:multiLevelType w:val="hybridMultilevel"/>
    <w:tmpl w:val="42F2A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1D88EB"/>
    <w:multiLevelType w:val="hybridMultilevel"/>
    <w:tmpl w:val="FFFFFFFF"/>
    <w:lvl w:ilvl="0" w:tplc="2B76A74A">
      <w:start w:val="1"/>
      <w:numFmt w:val="decimal"/>
      <w:lvlText w:val="%1."/>
      <w:lvlJc w:val="left"/>
      <w:pPr>
        <w:ind w:left="720" w:hanging="360"/>
      </w:pPr>
    </w:lvl>
    <w:lvl w:ilvl="1" w:tplc="2B3641EC">
      <w:start w:val="1"/>
      <w:numFmt w:val="lowerLetter"/>
      <w:lvlText w:val="%2."/>
      <w:lvlJc w:val="left"/>
      <w:pPr>
        <w:ind w:left="1440" w:hanging="360"/>
      </w:pPr>
    </w:lvl>
    <w:lvl w:ilvl="2" w:tplc="4B4AD3EC">
      <w:start w:val="1"/>
      <w:numFmt w:val="lowerRoman"/>
      <w:lvlText w:val="%3."/>
      <w:lvlJc w:val="right"/>
      <w:pPr>
        <w:ind w:left="2160" w:hanging="180"/>
      </w:pPr>
    </w:lvl>
    <w:lvl w:ilvl="3" w:tplc="AFC6DFD8">
      <w:start w:val="1"/>
      <w:numFmt w:val="decimal"/>
      <w:lvlText w:val="%4."/>
      <w:lvlJc w:val="left"/>
      <w:pPr>
        <w:ind w:left="2880" w:hanging="360"/>
      </w:pPr>
    </w:lvl>
    <w:lvl w:ilvl="4" w:tplc="E536D97E">
      <w:start w:val="1"/>
      <w:numFmt w:val="lowerLetter"/>
      <w:lvlText w:val="%5."/>
      <w:lvlJc w:val="left"/>
      <w:pPr>
        <w:ind w:left="3600" w:hanging="360"/>
      </w:pPr>
    </w:lvl>
    <w:lvl w:ilvl="5" w:tplc="305C964C">
      <w:start w:val="1"/>
      <w:numFmt w:val="lowerRoman"/>
      <w:lvlText w:val="%6."/>
      <w:lvlJc w:val="right"/>
      <w:pPr>
        <w:ind w:left="4320" w:hanging="180"/>
      </w:pPr>
    </w:lvl>
    <w:lvl w:ilvl="6" w:tplc="586800B2">
      <w:start w:val="1"/>
      <w:numFmt w:val="decimal"/>
      <w:lvlText w:val="%7."/>
      <w:lvlJc w:val="left"/>
      <w:pPr>
        <w:ind w:left="5040" w:hanging="360"/>
      </w:pPr>
    </w:lvl>
    <w:lvl w:ilvl="7" w:tplc="14D47F7C">
      <w:start w:val="1"/>
      <w:numFmt w:val="lowerLetter"/>
      <w:lvlText w:val="%8."/>
      <w:lvlJc w:val="left"/>
      <w:pPr>
        <w:ind w:left="5760" w:hanging="360"/>
      </w:pPr>
    </w:lvl>
    <w:lvl w:ilvl="8" w:tplc="4372CAC6">
      <w:start w:val="1"/>
      <w:numFmt w:val="lowerRoman"/>
      <w:lvlText w:val="%9."/>
      <w:lvlJc w:val="right"/>
      <w:pPr>
        <w:ind w:left="6480" w:hanging="180"/>
      </w:pPr>
    </w:lvl>
  </w:abstractNum>
  <w:abstractNum w:abstractNumId="17" w15:restartNumberingAfterBreak="0">
    <w:nsid w:val="3F929755"/>
    <w:multiLevelType w:val="hybridMultilevel"/>
    <w:tmpl w:val="FFFFFFFF"/>
    <w:lvl w:ilvl="0" w:tplc="F30E13B6">
      <w:start w:val="1"/>
      <w:numFmt w:val="decimal"/>
      <w:lvlText w:val="%1."/>
      <w:lvlJc w:val="left"/>
      <w:pPr>
        <w:ind w:left="720" w:hanging="360"/>
      </w:pPr>
    </w:lvl>
    <w:lvl w:ilvl="1" w:tplc="AE265FF0">
      <w:start w:val="1"/>
      <w:numFmt w:val="lowerLetter"/>
      <w:lvlText w:val="%2."/>
      <w:lvlJc w:val="left"/>
      <w:pPr>
        <w:ind w:left="1440" w:hanging="360"/>
      </w:pPr>
    </w:lvl>
    <w:lvl w:ilvl="2" w:tplc="052A62F0">
      <w:start w:val="1"/>
      <w:numFmt w:val="lowerRoman"/>
      <w:lvlText w:val="%3."/>
      <w:lvlJc w:val="right"/>
      <w:pPr>
        <w:ind w:left="2160" w:hanging="180"/>
      </w:pPr>
    </w:lvl>
    <w:lvl w:ilvl="3" w:tplc="02E2D4BC">
      <w:start w:val="1"/>
      <w:numFmt w:val="decimal"/>
      <w:lvlText w:val="%4."/>
      <w:lvlJc w:val="left"/>
      <w:pPr>
        <w:ind w:left="2880" w:hanging="360"/>
      </w:pPr>
    </w:lvl>
    <w:lvl w:ilvl="4" w:tplc="BFA6E690">
      <w:start w:val="1"/>
      <w:numFmt w:val="lowerLetter"/>
      <w:lvlText w:val="%5."/>
      <w:lvlJc w:val="left"/>
      <w:pPr>
        <w:ind w:left="3600" w:hanging="360"/>
      </w:pPr>
    </w:lvl>
    <w:lvl w:ilvl="5" w:tplc="E3000E0C">
      <w:start w:val="1"/>
      <w:numFmt w:val="lowerRoman"/>
      <w:lvlText w:val="%6."/>
      <w:lvlJc w:val="right"/>
      <w:pPr>
        <w:ind w:left="4320" w:hanging="180"/>
      </w:pPr>
    </w:lvl>
    <w:lvl w:ilvl="6" w:tplc="3EEC5CBC">
      <w:start w:val="1"/>
      <w:numFmt w:val="decimal"/>
      <w:lvlText w:val="%7."/>
      <w:lvlJc w:val="left"/>
      <w:pPr>
        <w:ind w:left="5040" w:hanging="360"/>
      </w:pPr>
    </w:lvl>
    <w:lvl w:ilvl="7" w:tplc="F7481132">
      <w:start w:val="1"/>
      <w:numFmt w:val="lowerLetter"/>
      <w:lvlText w:val="%8."/>
      <w:lvlJc w:val="left"/>
      <w:pPr>
        <w:ind w:left="5760" w:hanging="360"/>
      </w:pPr>
    </w:lvl>
    <w:lvl w:ilvl="8" w:tplc="1E5858C2">
      <w:start w:val="1"/>
      <w:numFmt w:val="lowerRoman"/>
      <w:lvlText w:val="%9."/>
      <w:lvlJc w:val="right"/>
      <w:pPr>
        <w:ind w:left="6480" w:hanging="180"/>
      </w:pPr>
    </w:lvl>
  </w:abstractNum>
  <w:abstractNum w:abstractNumId="18" w15:restartNumberingAfterBreak="0">
    <w:nsid w:val="4722337E"/>
    <w:multiLevelType w:val="hybridMultilevel"/>
    <w:tmpl w:val="7CDEDC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17AAB0"/>
    <w:multiLevelType w:val="hybridMultilevel"/>
    <w:tmpl w:val="FFFFFFFF"/>
    <w:lvl w:ilvl="0" w:tplc="9386271A">
      <w:start w:val="1"/>
      <w:numFmt w:val="decimal"/>
      <w:lvlText w:val="%1."/>
      <w:lvlJc w:val="left"/>
      <w:pPr>
        <w:ind w:left="720" w:hanging="360"/>
      </w:pPr>
    </w:lvl>
    <w:lvl w:ilvl="1" w:tplc="96608D86">
      <w:start w:val="1"/>
      <w:numFmt w:val="lowerLetter"/>
      <w:lvlText w:val="%2."/>
      <w:lvlJc w:val="left"/>
      <w:pPr>
        <w:ind w:left="1440" w:hanging="360"/>
      </w:pPr>
    </w:lvl>
    <w:lvl w:ilvl="2" w:tplc="EB68B356">
      <w:start w:val="1"/>
      <w:numFmt w:val="lowerRoman"/>
      <w:lvlText w:val="%3."/>
      <w:lvlJc w:val="right"/>
      <w:pPr>
        <w:ind w:left="2160" w:hanging="180"/>
      </w:pPr>
    </w:lvl>
    <w:lvl w:ilvl="3" w:tplc="85544C34">
      <w:start w:val="1"/>
      <w:numFmt w:val="decimal"/>
      <w:lvlText w:val="%4."/>
      <w:lvlJc w:val="left"/>
      <w:pPr>
        <w:ind w:left="2880" w:hanging="360"/>
      </w:pPr>
    </w:lvl>
    <w:lvl w:ilvl="4" w:tplc="B7CA6B78">
      <w:start w:val="1"/>
      <w:numFmt w:val="lowerLetter"/>
      <w:lvlText w:val="%5."/>
      <w:lvlJc w:val="left"/>
      <w:pPr>
        <w:ind w:left="3600" w:hanging="360"/>
      </w:pPr>
    </w:lvl>
    <w:lvl w:ilvl="5" w:tplc="3C3662FC">
      <w:start w:val="1"/>
      <w:numFmt w:val="lowerRoman"/>
      <w:lvlText w:val="%6."/>
      <w:lvlJc w:val="right"/>
      <w:pPr>
        <w:ind w:left="4320" w:hanging="180"/>
      </w:pPr>
    </w:lvl>
    <w:lvl w:ilvl="6" w:tplc="C71AC250">
      <w:start w:val="1"/>
      <w:numFmt w:val="decimal"/>
      <w:lvlText w:val="%7."/>
      <w:lvlJc w:val="left"/>
      <w:pPr>
        <w:ind w:left="5040" w:hanging="360"/>
      </w:pPr>
    </w:lvl>
    <w:lvl w:ilvl="7" w:tplc="180E30CA">
      <w:start w:val="1"/>
      <w:numFmt w:val="lowerLetter"/>
      <w:lvlText w:val="%8."/>
      <w:lvlJc w:val="left"/>
      <w:pPr>
        <w:ind w:left="5760" w:hanging="360"/>
      </w:pPr>
    </w:lvl>
    <w:lvl w:ilvl="8" w:tplc="1A36D3C8">
      <w:start w:val="1"/>
      <w:numFmt w:val="lowerRoman"/>
      <w:lvlText w:val="%9."/>
      <w:lvlJc w:val="right"/>
      <w:pPr>
        <w:ind w:left="6480" w:hanging="180"/>
      </w:pPr>
    </w:lvl>
  </w:abstractNum>
  <w:abstractNum w:abstractNumId="20" w15:restartNumberingAfterBreak="0">
    <w:nsid w:val="4C3837C1"/>
    <w:multiLevelType w:val="hybridMultilevel"/>
    <w:tmpl w:val="9918B4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D81673"/>
    <w:multiLevelType w:val="hybridMultilevel"/>
    <w:tmpl w:val="0A42E3B4"/>
    <w:lvl w:ilvl="0" w:tplc="0409000F">
      <w:start w:val="1"/>
      <w:numFmt w:val="decimal"/>
      <w:pStyle w:val="Heading3"/>
      <w:lvlText w:val="%1."/>
      <w:lvlJc w:val="left"/>
      <w:pPr>
        <w:ind w:left="720" w:hanging="360"/>
      </w:pPr>
    </w:lvl>
    <w:lvl w:ilvl="1" w:tplc="04090019" w:tentative="1">
      <w:start w:val="1"/>
      <w:numFmt w:val="lowerLetter"/>
      <w:pStyle w:val="Heading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55375A"/>
    <w:multiLevelType w:val="hybridMultilevel"/>
    <w:tmpl w:val="FFFFFFFF"/>
    <w:lvl w:ilvl="0" w:tplc="81C4CC60">
      <w:start w:val="1"/>
      <w:numFmt w:val="decimal"/>
      <w:lvlText w:val="%1."/>
      <w:lvlJc w:val="left"/>
      <w:pPr>
        <w:ind w:left="720" w:hanging="360"/>
      </w:pPr>
    </w:lvl>
    <w:lvl w:ilvl="1" w:tplc="2DCC4918">
      <w:start w:val="1"/>
      <w:numFmt w:val="lowerLetter"/>
      <w:lvlText w:val="%2."/>
      <w:lvlJc w:val="left"/>
      <w:pPr>
        <w:ind w:left="1440" w:hanging="360"/>
      </w:pPr>
    </w:lvl>
    <w:lvl w:ilvl="2" w:tplc="9C8C34DA">
      <w:start w:val="1"/>
      <w:numFmt w:val="lowerRoman"/>
      <w:lvlText w:val="%3."/>
      <w:lvlJc w:val="right"/>
      <w:pPr>
        <w:ind w:left="2160" w:hanging="180"/>
      </w:pPr>
    </w:lvl>
    <w:lvl w:ilvl="3" w:tplc="062408FE">
      <w:start w:val="1"/>
      <w:numFmt w:val="decimal"/>
      <w:lvlText w:val="%4."/>
      <w:lvlJc w:val="left"/>
      <w:pPr>
        <w:ind w:left="2880" w:hanging="360"/>
      </w:pPr>
    </w:lvl>
    <w:lvl w:ilvl="4" w:tplc="617C277A">
      <w:start w:val="1"/>
      <w:numFmt w:val="lowerLetter"/>
      <w:lvlText w:val="%5."/>
      <w:lvlJc w:val="left"/>
      <w:pPr>
        <w:ind w:left="3600" w:hanging="360"/>
      </w:pPr>
    </w:lvl>
    <w:lvl w:ilvl="5" w:tplc="D2941464">
      <w:start w:val="1"/>
      <w:numFmt w:val="lowerRoman"/>
      <w:lvlText w:val="%6."/>
      <w:lvlJc w:val="right"/>
      <w:pPr>
        <w:ind w:left="4320" w:hanging="180"/>
      </w:pPr>
    </w:lvl>
    <w:lvl w:ilvl="6" w:tplc="A2960310">
      <w:start w:val="1"/>
      <w:numFmt w:val="decimal"/>
      <w:lvlText w:val="%7."/>
      <w:lvlJc w:val="left"/>
      <w:pPr>
        <w:ind w:left="5040" w:hanging="360"/>
      </w:pPr>
    </w:lvl>
    <w:lvl w:ilvl="7" w:tplc="C26E8582">
      <w:start w:val="1"/>
      <w:numFmt w:val="lowerLetter"/>
      <w:lvlText w:val="%8."/>
      <w:lvlJc w:val="left"/>
      <w:pPr>
        <w:ind w:left="5760" w:hanging="360"/>
      </w:pPr>
    </w:lvl>
    <w:lvl w:ilvl="8" w:tplc="5A7843EE">
      <w:start w:val="1"/>
      <w:numFmt w:val="lowerRoman"/>
      <w:lvlText w:val="%9."/>
      <w:lvlJc w:val="right"/>
      <w:pPr>
        <w:ind w:left="6480" w:hanging="180"/>
      </w:pPr>
    </w:lvl>
  </w:abstractNum>
  <w:abstractNum w:abstractNumId="23" w15:restartNumberingAfterBreak="0">
    <w:nsid w:val="53B34547"/>
    <w:multiLevelType w:val="hybridMultilevel"/>
    <w:tmpl w:val="E0780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4B220EC"/>
    <w:multiLevelType w:val="hybridMultilevel"/>
    <w:tmpl w:val="FFFFFFFF"/>
    <w:lvl w:ilvl="0" w:tplc="0ADAAFBE">
      <w:start w:val="1"/>
      <w:numFmt w:val="decimal"/>
      <w:lvlText w:val="%1."/>
      <w:lvlJc w:val="left"/>
      <w:pPr>
        <w:ind w:left="720" w:hanging="360"/>
      </w:pPr>
    </w:lvl>
    <w:lvl w:ilvl="1" w:tplc="A69E8ADC">
      <w:start w:val="1"/>
      <w:numFmt w:val="lowerLetter"/>
      <w:lvlText w:val="%2."/>
      <w:lvlJc w:val="left"/>
      <w:pPr>
        <w:ind w:left="1440" w:hanging="360"/>
      </w:pPr>
    </w:lvl>
    <w:lvl w:ilvl="2" w:tplc="898C4CFC">
      <w:start w:val="1"/>
      <w:numFmt w:val="lowerRoman"/>
      <w:lvlText w:val="%3."/>
      <w:lvlJc w:val="right"/>
      <w:pPr>
        <w:ind w:left="2160" w:hanging="180"/>
      </w:pPr>
    </w:lvl>
    <w:lvl w:ilvl="3" w:tplc="BE0C6F6C">
      <w:start w:val="1"/>
      <w:numFmt w:val="decimal"/>
      <w:lvlText w:val="%4."/>
      <w:lvlJc w:val="left"/>
      <w:pPr>
        <w:ind w:left="2880" w:hanging="360"/>
      </w:pPr>
    </w:lvl>
    <w:lvl w:ilvl="4" w:tplc="1C0EB2FA">
      <w:start w:val="1"/>
      <w:numFmt w:val="lowerLetter"/>
      <w:lvlText w:val="%5."/>
      <w:lvlJc w:val="left"/>
      <w:pPr>
        <w:ind w:left="3600" w:hanging="360"/>
      </w:pPr>
    </w:lvl>
    <w:lvl w:ilvl="5" w:tplc="D3DAF90E">
      <w:start w:val="1"/>
      <w:numFmt w:val="lowerRoman"/>
      <w:lvlText w:val="%6."/>
      <w:lvlJc w:val="right"/>
      <w:pPr>
        <w:ind w:left="4320" w:hanging="180"/>
      </w:pPr>
    </w:lvl>
    <w:lvl w:ilvl="6" w:tplc="28B2A902">
      <w:start w:val="1"/>
      <w:numFmt w:val="decimal"/>
      <w:lvlText w:val="%7."/>
      <w:lvlJc w:val="left"/>
      <w:pPr>
        <w:ind w:left="5040" w:hanging="360"/>
      </w:pPr>
    </w:lvl>
    <w:lvl w:ilvl="7" w:tplc="67024D80">
      <w:start w:val="1"/>
      <w:numFmt w:val="lowerLetter"/>
      <w:lvlText w:val="%8."/>
      <w:lvlJc w:val="left"/>
      <w:pPr>
        <w:ind w:left="5760" w:hanging="360"/>
      </w:pPr>
    </w:lvl>
    <w:lvl w:ilvl="8" w:tplc="B296C6F0">
      <w:start w:val="1"/>
      <w:numFmt w:val="lowerRoman"/>
      <w:lvlText w:val="%9."/>
      <w:lvlJc w:val="right"/>
      <w:pPr>
        <w:ind w:left="6480" w:hanging="180"/>
      </w:pPr>
    </w:lvl>
  </w:abstractNum>
  <w:abstractNum w:abstractNumId="25" w15:restartNumberingAfterBreak="0">
    <w:nsid w:val="55363EB8"/>
    <w:multiLevelType w:val="hybridMultilevel"/>
    <w:tmpl w:val="158614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6B21BF"/>
    <w:multiLevelType w:val="hybridMultilevel"/>
    <w:tmpl w:val="5A76E9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89009F"/>
    <w:multiLevelType w:val="hybridMultilevel"/>
    <w:tmpl w:val="FFFFFFFF"/>
    <w:lvl w:ilvl="0" w:tplc="CB9CC3DC">
      <w:start w:val="1"/>
      <w:numFmt w:val="decimal"/>
      <w:lvlText w:val="%1."/>
      <w:lvlJc w:val="left"/>
      <w:pPr>
        <w:ind w:left="720" w:hanging="360"/>
      </w:pPr>
    </w:lvl>
    <w:lvl w:ilvl="1" w:tplc="61C42AA4">
      <w:start w:val="1"/>
      <w:numFmt w:val="lowerLetter"/>
      <w:lvlText w:val="%2."/>
      <w:lvlJc w:val="left"/>
      <w:pPr>
        <w:ind w:left="1440" w:hanging="360"/>
      </w:pPr>
    </w:lvl>
    <w:lvl w:ilvl="2" w:tplc="5EEE6938">
      <w:start w:val="1"/>
      <w:numFmt w:val="lowerRoman"/>
      <w:lvlText w:val="%3."/>
      <w:lvlJc w:val="right"/>
      <w:pPr>
        <w:ind w:left="2160" w:hanging="180"/>
      </w:pPr>
    </w:lvl>
    <w:lvl w:ilvl="3" w:tplc="F42CF32E">
      <w:start w:val="1"/>
      <w:numFmt w:val="decimal"/>
      <w:lvlText w:val="%4."/>
      <w:lvlJc w:val="left"/>
      <w:pPr>
        <w:ind w:left="2880" w:hanging="360"/>
      </w:pPr>
    </w:lvl>
    <w:lvl w:ilvl="4" w:tplc="BF20B4AA">
      <w:start w:val="1"/>
      <w:numFmt w:val="lowerLetter"/>
      <w:lvlText w:val="%5."/>
      <w:lvlJc w:val="left"/>
      <w:pPr>
        <w:ind w:left="3600" w:hanging="360"/>
      </w:pPr>
    </w:lvl>
    <w:lvl w:ilvl="5" w:tplc="88FCB592">
      <w:start w:val="1"/>
      <w:numFmt w:val="lowerRoman"/>
      <w:lvlText w:val="%6."/>
      <w:lvlJc w:val="right"/>
      <w:pPr>
        <w:ind w:left="4320" w:hanging="180"/>
      </w:pPr>
    </w:lvl>
    <w:lvl w:ilvl="6" w:tplc="10005018">
      <w:start w:val="1"/>
      <w:numFmt w:val="decimal"/>
      <w:lvlText w:val="%7."/>
      <w:lvlJc w:val="left"/>
      <w:pPr>
        <w:ind w:left="5040" w:hanging="360"/>
      </w:pPr>
    </w:lvl>
    <w:lvl w:ilvl="7" w:tplc="283873C4">
      <w:start w:val="1"/>
      <w:numFmt w:val="lowerLetter"/>
      <w:lvlText w:val="%8."/>
      <w:lvlJc w:val="left"/>
      <w:pPr>
        <w:ind w:left="5760" w:hanging="360"/>
      </w:pPr>
    </w:lvl>
    <w:lvl w:ilvl="8" w:tplc="90A816DA">
      <w:start w:val="1"/>
      <w:numFmt w:val="lowerRoman"/>
      <w:lvlText w:val="%9."/>
      <w:lvlJc w:val="right"/>
      <w:pPr>
        <w:ind w:left="6480" w:hanging="180"/>
      </w:pPr>
    </w:lvl>
  </w:abstractNum>
  <w:abstractNum w:abstractNumId="28" w15:restartNumberingAfterBreak="0">
    <w:nsid w:val="5D2BB54B"/>
    <w:multiLevelType w:val="hybridMultilevel"/>
    <w:tmpl w:val="FFFFFFFF"/>
    <w:lvl w:ilvl="0" w:tplc="DBA6EA4A">
      <w:start w:val="1"/>
      <w:numFmt w:val="decimal"/>
      <w:lvlText w:val="%1."/>
      <w:lvlJc w:val="left"/>
      <w:pPr>
        <w:ind w:left="720" w:hanging="360"/>
      </w:pPr>
    </w:lvl>
    <w:lvl w:ilvl="1" w:tplc="B88EACF4">
      <w:start w:val="1"/>
      <w:numFmt w:val="lowerLetter"/>
      <w:lvlText w:val="%2."/>
      <w:lvlJc w:val="left"/>
      <w:pPr>
        <w:ind w:left="1440" w:hanging="360"/>
      </w:pPr>
    </w:lvl>
    <w:lvl w:ilvl="2" w:tplc="7E38A60A">
      <w:start w:val="1"/>
      <w:numFmt w:val="lowerRoman"/>
      <w:lvlText w:val="%3."/>
      <w:lvlJc w:val="right"/>
      <w:pPr>
        <w:ind w:left="2160" w:hanging="180"/>
      </w:pPr>
    </w:lvl>
    <w:lvl w:ilvl="3" w:tplc="37204C8C">
      <w:start w:val="1"/>
      <w:numFmt w:val="decimal"/>
      <w:lvlText w:val="%4."/>
      <w:lvlJc w:val="left"/>
      <w:pPr>
        <w:ind w:left="2880" w:hanging="360"/>
      </w:pPr>
    </w:lvl>
    <w:lvl w:ilvl="4" w:tplc="FA9A962C">
      <w:start w:val="1"/>
      <w:numFmt w:val="lowerLetter"/>
      <w:lvlText w:val="%5."/>
      <w:lvlJc w:val="left"/>
      <w:pPr>
        <w:ind w:left="3600" w:hanging="360"/>
      </w:pPr>
    </w:lvl>
    <w:lvl w:ilvl="5" w:tplc="83C6BA5C">
      <w:start w:val="1"/>
      <w:numFmt w:val="lowerRoman"/>
      <w:lvlText w:val="%6."/>
      <w:lvlJc w:val="right"/>
      <w:pPr>
        <w:ind w:left="4320" w:hanging="180"/>
      </w:pPr>
    </w:lvl>
    <w:lvl w:ilvl="6" w:tplc="DE201A2C">
      <w:start w:val="1"/>
      <w:numFmt w:val="decimal"/>
      <w:lvlText w:val="%7."/>
      <w:lvlJc w:val="left"/>
      <w:pPr>
        <w:ind w:left="5040" w:hanging="360"/>
      </w:pPr>
    </w:lvl>
    <w:lvl w:ilvl="7" w:tplc="4BECEEF8">
      <w:start w:val="1"/>
      <w:numFmt w:val="lowerLetter"/>
      <w:lvlText w:val="%8."/>
      <w:lvlJc w:val="left"/>
      <w:pPr>
        <w:ind w:left="5760" w:hanging="360"/>
      </w:pPr>
    </w:lvl>
    <w:lvl w:ilvl="8" w:tplc="2A5A443C">
      <w:start w:val="1"/>
      <w:numFmt w:val="lowerRoman"/>
      <w:lvlText w:val="%9."/>
      <w:lvlJc w:val="right"/>
      <w:pPr>
        <w:ind w:left="6480" w:hanging="180"/>
      </w:pPr>
    </w:lvl>
  </w:abstractNum>
  <w:abstractNum w:abstractNumId="29" w15:restartNumberingAfterBreak="0">
    <w:nsid w:val="5EC86800"/>
    <w:multiLevelType w:val="multilevel"/>
    <w:tmpl w:val="20607310"/>
    <w:lvl w:ilvl="0">
      <w:start w:val="1"/>
      <w:numFmt w:val="decimal"/>
      <w:pStyle w:val="ScheduleOne"/>
      <w:isLgl/>
      <w:lvlText w:val="%1."/>
      <w:lvlJc w:val="left"/>
      <w:pPr>
        <w:tabs>
          <w:tab w:val="num" w:pos="720"/>
        </w:tabs>
        <w:ind w:left="720" w:hanging="720"/>
      </w:pPr>
      <w:rPr>
        <w:rFonts w:hint="default"/>
        <w:b w:val="0"/>
        <w:bCs w:val="0"/>
        <w:i w:val="0"/>
        <w:iCs w:val="0"/>
        <w:u w:val="none"/>
      </w:rPr>
    </w:lvl>
    <w:lvl w:ilvl="1">
      <w:start w:val="1"/>
      <w:numFmt w:val="decimal"/>
      <w:pStyle w:val="ScheduleTwo"/>
      <w:lvlText w:val="%1.%2"/>
      <w:lvlJc w:val="left"/>
      <w:pPr>
        <w:tabs>
          <w:tab w:val="num" w:pos="720"/>
        </w:tabs>
        <w:ind w:left="720" w:hanging="720"/>
      </w:pPr>
      <w:rPr>
        <w:rFonts w:hint="default"/>
        <w:u w:val="none"/>
      </w:rPr>
    </w:lvl>
    <w:lvl w:ilvl="2">
      <w:start w:val="1"/>
      <w:numFmt w:val="decimal"/>
      <w:pStyle w:val="ScheduleThree"/>
      <w:isLgl/>
      <w:lvlText w:val="%1.%2.%3"/>
      <w:lvlJc w:val="left"/>
      <w:pPr>
        <w:tabs>
          <w:tab w:val="num" w:pos="1440"/>
        </w:tabs>
        <w:ind w:left="1440" w:hanging="1440"/>
      </w:pPr>
      <w:rPr>
        <w:rFonts w:hint="default"/>
      </w:rPr>
    </w:lvl>
    <w:lvl w:ilvl="3">
      <w:start w:val="1"/>
      <w:numFmt w:val="decimal"/>
      <w:pStyle w:val="ScheduleFour"/>
      <w:isLgl/>
      <w:lvlText w:val="%1.%2.%3.%4"/>
      <w:lvlJc w:val="left"/>
      <w:pPr>
        <w:tabs>
          <w:tab w:val="num" w:pos="2160"/>
        </w:tabs>
        <w:ind w:left="2160" w:hanging="2160"/>
      </w:pPr>
      <w:rPr>
        <w:rFonts w:hint="default"/>
      </w:rPr>
    </w:lvl>
    <w:lvl w:ilvl="4">
      <w:start w:val="1"/>
      <w:numFmt w:val="lowerLetter"/>
      <w:pStyle w:val="ScheduleFive"/>
      <w:lvlText w:val="(%5)"/>
      <w:lvlJc w:val="left"/>
      <w:pPr>
        <w:tabs>
          <w:tab w:val="num" w:pos="2880"/>
        </w:tabs>
        <w:ind w:left="2880" w:hanging="720"/>
      </w:pPr>
      <w:rPr>
        <w:rFonts w:ascii="Arial" w:hAnsi="Arial" w:cs="Arial" w:hint="default"/>
        <w:b w:val="0"/>
        <w:bCs w:val="0"/>
        <w:i w:val="0"/>
        <w:iCs w:val="0"/>
        <w:sz w:val="20"/>
        <w:szCs w:val="20"/>
      </w:rPr>
    </w:lvl>
    <w:lvl w:ilvl="5">
      <w:start w:val="1"/>
      <w:numFmt w:val="lowerRoman"/>
      <w:lvlText w:val="(%6)"/>
      <w:lvlJc w:val="left"/>
      <w:pPr>
        <w:tabs>
          <w:tab w:val="num" w:pos="4320"/>
        </w:tabs>
        <w:ind w:left="4320" w:hanging="1440"/>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6EC44BFE"/>
    <w:multiLevelType w:val="hybridMultilevel"/>
    <w:tmpl w:val="FFFFFFFF"/>
    <w:lvl w:ilvl="0" w:tplc="B1DE0A16">
      <w:start w:val="1"/>
      <w:numFmt w:val="decimal"/>
      <w:lvlText w:val="%1."/>
      <w:lvlJc w:val="left"/>
      <w:pPr>
        <w:ind w:left="720" w:hanging="360"/>
      </w:pPr>
    </w:lvl>
    <w:lvl w:ilvl="1" w:tplc="6FA808BA">
      <w:start w:val="1"/>
      <w:numFmt w:val="lowerLetter"/>
      <w:lvlText w:val="%2."/>
      <w:lvlJc w:val="left"/>
      <w:pPr>
        <w:ind w:left="1440" w:hanging="360"/>
      </w:pPr>
    </w:lvl>
    <w:lvl w:ilvl="2" w:tplc="31B2DD68">
      <w:start w:val="1"/>
      <w:numFmt w:val="lowerRoman"/>
      <w:lvlText w:val="%3."/>
      <w:lvlJc w:val="right"/>
      <w:pPr>
        <w:ind w:left="2160" w:hanging="180"/>
      </w:pPr>
    </w:lvl>
    <w:lvl w:ilvl="3" w:tplc="96027926">
      <w:start w:val="1"/>
      <w:numFmt w:val="decimal"/>
      <w:lvlText w:val="%4."/>
      <w:lvlJc w:val="left"/>
      <w:pPr>
        <w:ind w:left="2880" w:hanging="360"/>
      </w:pPr>
    </w:lvl>
    <w:lvl w:ilvl="4" w:tplc="2266125C">
      <w:start w:val="1"/>
      <w:numFmt w:val="lowerLetter"/>
      <w:lvlText w:val="%5."/>
      <w:lvlJc w:val="left"/>
      <w:pPr>
        <w:ind w:left="3600" w:hanging="360"/>
      </w:pPr>
    </w:lvl>
    <w:lvl w:ilvl="5" w:tplc="D422D49C">
      <w:start w:val="1"/>
      <w:numFmt w:val="lowerRoman"/>
      <w:lvlText w:val="%6."/>
      <w:lvlJc w:val="right"/>
      <w:pPr>
        <w:ind w:left="4320" w:hanging="180"/>
      </w:pPr>
    </w:lvl>
    <w:lvl w:ilvl="6" w:tplc="120A473E">
      <w:start w:val="1"/>
      <w:numFmt w:val="decimal"/>
      <w:lvlText w:val="%7."/>
      <w:lvlJc w:val="left"/>
      <w:pPr>
        <w:ind w:left="5040" w:hanging="360"/>
      </w:pPr>
    </w:lvl>
    <w:lvl w:ilvl="7" w:tplc="AD644396">
      <w:start w:val="1"/>
      <w:numFmt w:val="lowerLetter"/>
      <w:lvlText w:val="%8."/>
      <w:lvlJc w:val="left"/>
      <w:pPr>
        <w:ind w:left="5760" w:hanging="360"/>
      </w:pPr>
    </w:lvl>
    <w:lvl w:ilvl="8" w:tplc="4A46B4DE">
      <w:start w:val="1"/>
      <w:numFmt w:val="lowerRoman"/>
      <w:lvlText w:val="%9."/>
      <w:lvlJc w:val="right"/>
      <w:pPr>
        <w:ind w:left="6480" w:hanging="180"/>
      </w:pPr>
    </w:lvl>
  </w:abstractNum>
  <w:abstractNum w:abstractNumId="31" w15:restartNumberingAfterBreak="0">
    <w:nsid w:val="748A3242"/>
    <w:multiLevelType w:val="hybridMultilevel"/>
    <w:tmpl w:val="56182C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49A7D6F"/>
    <w:multiLevelType w:val="hybridMultilevel"/>
    <w:tmpl w:val="8AF413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6A37FA"/>
    <w:multiLevelType w:val="hybridMultilevel"/>
    <w:tmpl w:val="F66ACB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B42303"/>
    <w:multiLevelType w:val="hybridMultilevel"/>
    <w:tmpl w:val="FFFFFFFF"/>
    <w:lvl w:ilvl="0" w:tplc="3E12C570">
      <w:start w:val="1"/>
      <w:numFmt w:val="decimal"/>
      <w:lvlText w:val="%1."/>
      <w:lvlJc w:val="left"/>
      <w:pPr>
        <w:ind w:left="720" w:hanging="360"/>
      </w:pPr>
    </w:lvl>
    <w:lvl w:ilvl="1" w:tplc="D67279EE">
      <w:start w:val="1"/>
      <w:numFmt w:val="lowerLetter"/>
      <w:lvlText w:val="%2."/>
      <w:lvlJc w:val="left"/>
      <w:pPr>
        <w:ind w:left="1440" w:hanging="360"/>
      </w:pPr>
    </w:lvl>
    <w:lvl w:ilvl="2" w:tplc="26AE3934">
      <w:start w:val="1"/>
      <w:numFmt w:val="lowerRoman"/>
      <w:lvlText w:val="%3."/>
      <w:lvlJc w:val="right"/>
      <w:pPr>
        <w:ind w:left="2160" w:hanging="180"/>
      </w:pPr>
    </w:lvl>
    <w:lvl w:ilvl="3" w:tplc="D0260098">
      <w:start w:val="1"/>
      <w:numFmt w:val="decimal"/>
      <w:lvlText w:val="%4."/>
      <w:lvlJc w:val="left"/>
      <w:pPr>
        <w:ind w:left="2880" w:hanging="360"/>
      </w:pPr>
    </w:lvl>
    <w:lvl w:ilvl="4" w:tplc="0944BB88">
      <w:start w:val="1"/>
      <w:numFmt w:val="lowerLetter"/>
      <w:lvlText w:val="%5."/>
      <w:lvlJc w:val="left"/>
      <w:pPr>
        <w:ind w:left="3600" w:hanging="360"/>
      </w:pPr>
    </w:lvl>
    <w:lvl w:ilvl="5" w:tplc="E37E16F0">
      <w:start w:val="1"/>
      <w:numFmt w:val="lowerRoman"/>
      <w:lvlText w:val="%6."/>
      <w:lvlJc w:val="right"/>
      <w:pPr>
        <w:ind w:left="4320" w:hanging="180"/>
      </w:pPr>
    </w:lvl>
    <w:lvl w:ilvl="6" w:tplc="75768D1A">
      <w:start w:val="1"/>
      <w:numFmt w:val="decimal"/>
      <w:lvlText w:val="%7."/>
      <w:lvlJc w:val="left"/>
      <w:pPr>
        <w:ind w:left="5040" w:hanging="360"/>
      </w:pPr>
    </w:lvl>
    <w:lvl w:ilvl="7" w:tplc="AB763F34">
      <w:start w:val="1"/>
      <w:numFmt w:val="lowerLetter"/>
      <w:lvlText w:val="%8."/>
      <w:lvlJc w:val="left"/>
      <w:pPr>
        <w:ind w:left="5760" w:hanging="360"/>
      </w:pPr>
    </w:lvl>
    <w:lvl w:ilvl="8" w:tplc="FD7C4746">
      <w:start w:val="1"/>
      <w:numFmt w:val="lowerRoman"/>
      <w:lvlText w:val="%9."/>
      <w:lvlJc w:val="right"/>
      <w:pPr>
        <w:ind w:left="6480" w:hanging="180"/>
      </w:pPr>
    </w:lvl>
  </w:abstractNum>
  <w:abstractNum w:abstractNumId="35" w15:restartNumberingAfterBreak="0">
    <w:nsid w:val="7BECFF0A"/>
    <w:multiLevelType w:val="hybridMultilevel"/>
    <w:tmpl w:val="FFFFFFFF"/>
    <w:lvl w:ilvl="0" w:tplc="69FC7010">
      <w:start w:val="1"/>
      <w:numFmt w:val="decimal"/>
      <w:lvlText w:val="%1."/>
      <w:lvlJc w:val="left"/>
      <w:pPr>
        <w:ind w:left="720" w:hanging="360"/>
      </w:pPr>
    </w:lvl>
    <w:lvl w:ilvl="1" w:tplc="A59CD452">
      <w:start w:val="1"/>
      <w:numFmt w:val="lowerLetter"/>
      <w:lvlText w:val="%2."/>
      <w:lvlJc w:val="left"/>
      <w:pPr>
        <w:ind w:left="1440" w:hanging="360"/>
      </w:pPr>
    </w:lvl>
    <w:lvl w:ilvl="2" w:tplc="EC7E56E0">
      <w:start w:val="1"/>
      <w:numFmt w:val="lowerRoman"/>
      <w:lvlText w:val="%3."/>
      <w:lvlJc w:val="right"/>
      <w:pPr>
        <w:ind w:left="2160" w:hanging="180"/>
      </w:pPr>
    </w:lvl>
    <w:lvl w:ilvl="3" w:tplc="3A6218F6">
      <w:start w:val="1"/>
      <w:numFmt w:val="decimal"/>
      <w:lvlText w:val="%4."/>
      <w:lvlJc w:val="left"/>
      <w:pPr>
        <w:ind w:left="2880" w:hanging="360"/>
      </w:pPr>
    </w:lvl>
    <w:lvl w:ilvl="4" w:tplc="EC0620A8">
      <w:start w:val="1"/>
      <w:numFmt w:val="lowerLetter"/>
      <w:lvlText w:val="%5."/>
      <w:lvlJc w:val="left"/>
      <w:pPr>
        <w:ind w:left="3600" w:hanging="360"/>
      </w:pPr>
    </w:lvl>
    <w:lvl w:ilvl="5" w:tplc="2A6E1922">
      <w:start w:val="1"/>
      <w:numFmt w:val="lowerRoman"/>
      <w:lvlText w:val="%6."/>
      <w:lvlJc w:val="right"/>
      <w:pPr>
        <w:ind w:left="4320" w:hanging="180"/>
      </w:pPr>
    </w:lvl>
    <w:lvl w:ilvl="6" w:tplc="8B886256">
      <w:start w:val="1"/>
      <w:numFmt w:val="decimal"/>
      <w:lvlText w:val="%7."/>
      <w:lvlJc w:val="left"/>
      <w:pPr>
        <w:ind w:left="5040" w:hanging="360"/>
      </w:pPr>
    </w:lvl>
    <w:lvl w:ilvl="7" w:tplc="F0CA25D8">
      <w:start w:val="1"/>
      <w:numFmt w:val="lowerLetter"/>
      <w:lvlText w:val="%8."/>
      <w:lvlJc w:val="left"/>
      <w:pPr>
        <w:ind w:left="5760" w:hanging="360"/>
      </w:pPr>
    </w:lvl>
    <w:lvl w:ilvl="8" w:tplc="4B28CAA6">
      <w:start w:val="1"/>
      <w:numFmt w:val="lowerRoman"/>
      <w:lvlText w:val="%9."/>
      <w:lvlJc w:val="right"/>
      <w:pPr>
        <w:ind w:left="6480" w:hanging="180"/>
      </w:pPr>
    </w:lvl>
  </w:abstractNum>
  <w:num w:numId="1" w16cid:durableId="174924130">
    <w:abstractNumId w:val="4"/>
  </w:num>
  <w:num w:numId="2" w16cid:durableId="2021543542">
    <w:abstractNumId w:val="8"/>
  </w:num>
  <w:num w:numId="3" w16cid:durableId="460154804">
    <w:abstractNumId w:val="6"/>
  </w:num>
  <w:num w:numId="4" w16cid:durableId="1115519827">
    <w:abstractNumId w:val="13"/>
  </w:num>
  <w:num w:numId="5" w16cid:durableId="931474785">
    <w:abstractNumId w:val="12"/>
  </w:num>
  <w:num w:numId="6" w16cid:durableId="487135792">
    <w:abstractNumId w:val="14"/>
  </w:num>
  <w:num w:numId="7" w16cid:durableId="133564442">
    <w:abstractNumId w:val="2"/>
  </w:num>
  <w:num w:numId="8" w16cid:durableId="1155028103">
    <w:abstractNumId w:val="35"/>
  </w:num>
  <w:num w:numId="9" w16cid:durableId="1202284975">
    <w:abstractNumId w:val="22"/>
  </w:num>
  <w:num w:numId="10" w16cid:durableId="78916124">
    <w:abstractNumId w:val="30"/>
  </w:num>
  <w:num w:numId="11" w16cid:durableId="1070351113">
    <w:abstractNumId w:val="1"/>
  </w:num>
  <w:num w:numId="12" w16cid:durableId="1805077028">
    <w:abstractNumId w:val="28"/>
  </w:num>
  <w:num w:numId="13" w16cid:durableId="210196603">
    <w:abstractNumId w:val="27"/>
  </w:num>
  <w:num w:numId="14" w16cid:durableId="316038039">
    <w:abstractNumId w:val="24"/>
  </w:num>
  <w:num w:numId="15" w16cid:durableId="710225492">
    <w:abstractNumId w:val="17"/>
  </w:num>
  <w:num w:numId="16" w16cid:durableId="91515960">
    <w:abstractNumId w:val="7"/>
  </w:num>
  <w:num w:numId="17" w16cid:durableId="2015568818">
    <w:abstractNumId w:val="16"/>
  </w:num>
  <w:num w:numId="18" w16cid:durableId="505444867">
    <w:abstractNumId w:val="19"/>
  </w:num>
  <w:num w:numId="19" w16cid:durableId="359209945">
    <w:abstractNumId w:val="3"/>
  </w:num>
  <w:num w:numId="20" w16cid:durableId="186988894">
    <w:abstractNumId w:val="34"/>
  </w:num>
  <w:num w:numId="21" w16cid:durableId="1503545917">
    <w:abstractNumId w:val="29"/>
  </w:num>
  <w:num w:numId="22" w16cid:durableId="1624919662">
    <w:abstractNumId w:val="21"/>
  </w:num>
  <w:num w:numId="23" w16cid:durableId="644434087">
    <w:abstractNumId w:val="11"/>
  </w:num>
  <w:num w:numId="24" w16cid:durableId="1792700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810598">
    <w:abstractNumId w:val="31"/>
  </w:num>
  <w:num w:numId="26" w16cid:durableId="1960329561">
    <w:abstractNumId w:val="0"/>
  </w:num>
  <w:num w:numId="27" w16cid:durableId="2006736971">
    <w:abstractNumId w:val="5"/>
  </w:num>
  <w:num w:numId="28" w16cid:durableId="1428695522">
    <w:abstractNumId w:val="25"/>
  </w:num>
  <w:num w:numId="29" w16cid:durableId="1149634828">
    <w:abstractNumId w:val="18"/>
  </w:num>
  <w:num w:numId="30" w16cid:durableId="1576402996">
    <w:abstractNumId w:val="33"/>
  </w:num>
  <w:num w:numId="31" w16cid:durableId="1762527684">
    <w:abstractNumId w:val="9"/>
  </w:num>
  <w:num w:numId="32" w16cid:durableId="1888376875">
    <w:abstractNumId w:val="26"/>
  </w:num>
  <w:num w:numId="33" w16cid:durableId="337463735">
    <w:abstractNumId w:val="10"/>
  </w:num>
  <w:num w:numId="34" w16cid:durableId="71858539">
    <w:abstractNumId w:val="32"/>
  </w:num>
  <w:num w:numId="35" w16cid:durableId="952518452">
    <w:abstractNumId w:val="20"/>
  </w:num>
  <w:num w:numId="36" w16cid:durableId="1816947763">
    <w:abstractNumId w:val="15"/>
  </w:num>
  <w:num w:numId="37" w16cid:durableId="569002241">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drawingGridHorizontalSpacing w:val="110"/>
  <w:displayHorizontalDrawingGridEvery w:val="2"/>
  <w:characterSpacingControl w:val="doNotCompress"/>
  <w:doNotValidateAgainstSchema/>
  <w:doNotDemarcateInvalidXml/>
  <w:hdrShapeDefaults>
    <o:shapedefaults v:ext="edit" spidmax="2050">
      <o:colormru v:ext="edit" colors="#1d73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0E0"/>
    <w:rsid w:val="00000079"/>
    <w:rsid w:val="000000E4"/>
    <w:rsid w:val="000005D6"/>
    <w:rsid w:val="00001181"/>
    <w:rsid w:val="000014F3"/>
    <w:rsid w:val="00001B17"/>
    <w:rsid w:val="00002B7E"/>
    <w:rsid w:val="00003607"/>
    <w:rsid w:val="00004F3F"/>
    <w:rsid w:val="000058C1"/>
    <w:rsid w:val="00005913"/>
    <w:rsid w:val="000060E8"/>
    <w:rsid w:val="0000708C"/>
    <w:rsid w:val="00007760"/>
    <w:rsid w:val="0000797E"/>
    <w:rsid w:val="0001083F"/>
    <w:rsid w:val="00010F28"/>
    <w:rsid w:val="00011E08"/>
    <w:rsid w:val="00011F1D"/>
    <w:rsid w:val="000127E2"/>
    <w:rsid w:val="000128C6"/>
    <w:rsid w:val="00012BF0"/>
    <w:rsid w:val="00013214"/>
    <w:rsid w:val="00014385"/>
    <w:rsid w:val="00014ABD"/>
    <w:rsid w:val="00016C46"/>
    <w:rsid w:val="00016CCF"/>
    <w:rsid w:val="000177A8"/>
    <w:rsid w:val="00017B70"/>
    <w:rsid w:val="0002132E"/>
    <w:rsid w:val="00021587"/>
    <w:rsid w:val="0002236E"/>
    <w:rsid w:val="00022BE5"/>
    <w:rsid w:val="000257CD"/>
    <w:rsid w:val="00026AF2"/>
    <w:rsid w:val="0002723F"/>
    <w:rsid w:val="0002784A"/>
    <w:rsid w:val="00027C8A"/>
    <w:rsid w:val="0003042A"/>
    <w:rsid w:val="00031648"/>
    <w:rsid w:val="00031D86"/>
    <w:rsid w:val="000322E9"/>
    <w:rsid w:val="00032ED6"/>
    <w:rsid w:val="0003392D"/>
    <w:rsid w:val="000339CB"/>
    <w:rsid w:val="00033B82"/>
    <w:rsid w:val="00034E07"/>
    <w:rsid w:val="00035836"/>
    <w:rsid w:val="00035A42"/>
    <w:rsid w:val="0003610E"/>
    <w:rsid w:val="00036693"/>
    <w:rsid w:val="000368A0"/>
    <w:rsid w:val="00037184"/>
    <w:rsid w:val="00040EE0"/>
    <w:rsid w:val="00040F91"/>
    <w:rsid w:val="00041804"/>
    <w:rsid w:val="00041C84"/>
    <w:rsid w:val="00042286"/>
    <w:rsid w:val="000440EA"/>
    <w:rsid w:val="000452DE"/>
    <w:rsid w:val="00046D27"/>
    <w:rsid w:val="00047354"/>
    <w:rsid w:val="00047B87"/>
    <w:rsid w:val="00047D91"/>
    <w:rsid w:val="00047E68"/>
    <w:rsid w:val="00050F30"/>
    <w:rsid w:val="00051ECC"/>
    <w:rsid w:val="00052FF4"/>
    <w:rsid w:val="00053F2F"/>
    <w:rsid w:val="00054E2B"/>
    <w:rsid w:val="00055EE1"/>
    <w:rsid w:val="0005783B"/>
    <w:rsid w:val="00060F19"/>
    <w:rsid w:val="00061AAB"/>
    <w:rsid w:val="00061CBC"/>
    <w:rsid w:val="00063E80"/>
    <w:rsid w:val="00063EB0"/>
    <w:rsid w:val="00064BDB"/>
    <w:rsid w:val="00064CB7"/>
    <w:rsid w:val="00065021"/>
    <w:rsid w:val="000651A4"/>
    <w:rsid w:val="00066613"/>
    <w:rsid w:val="00066709"/>
    <w:rsid w:val="00066DD5"/>
    <w:rsid w:val="00067577"/>
    <w:rsid w:val="000678DB"/>
    <w:rsid w:val="00067DCD"/>
    <w:rsid w:val="00071161"/>
    <w:rsid w:val="00071AD2"/>
    <w:rsid w:val="000739AD"/>
    <w:rsid w:val="00075A8A"/>
    <w:rsid w:val="00075B9D"/>
    <w:rsid w:val="00075D97"/>
    <w:rsid w:val="00077759"/>
    <w:rsid w:val="00077AF7"/>
    <w:rsid w:val="00077F2A"/>
    <w:rsid w:val="00080F34"/>
    <w:rsid w:val="000853C4"/>
    <w:rsid w:val="000858F7"/>
    <w:rsid w:val="00086020"/>
    <w:rsid w:val="00086D63"/>
    <w:rsid w:val="0009011F"/>
    <w:rsid w:val="00090E43"/>
    <w:rsid w:val="00091855"/>
    <w:rsid w:val="00091ADE"/>
    <w:rsid w:val="00092456"/>
    <w:rsid w:val="0009254F"/>
    <w:rsid w:val="00092B7B"/>
    <w:rsid w:val="00092E53"/>
    <w:rsid w:val="000931EC"/>
    <w:rsid w:val="00093DCA"/>
    <w:rsid w:val="00094B1E"/>
    <w:rsid w:val="0009720A"/>
    <w:rsid w:val="000A0F92"/>
    <w:rsid w:val="000A1DD8"/>
    <w:rsid w:val="000A3E24"/>
    <w:rsid w:val="000A4538"/>
    <w:rsid w:val="000A55CF"/>
    <w:rsid w:val="000A57E2"/>
    <w:rsid w:val="000A5AF9"/>
    <w:rsid w:val="000A5D60"/>
    <w:rsid w:val="000A6D08"/>
    <w:rsid w:val="000B1415"/>
    <w:rsid w:val="000B23A8"/>
    <w:rsid w:val="000B6838"/>
    <w:rsid w:val="000B7133"/>
    <w:rsid w:val="000B7489"/>
    <w:rsid w:val="000B7BE5"/>
    <w:rsid w:val="000C0320"/>
    <w:rsid w:val="000C1884"/>
    <w:rsid w:val="000C291F"/>
    <w:rsid w:val="000C304B"/>
    <w:rsid w:val="000C38C3"/>
    <w:rsid w:val="000C3BBD"/>
    <w:rsid w:val="000C3E1D"/>
    <w:rsid w:val="000C498A"/>
    <w:rsid w:val="000C686C"/>
    <w:rsid w:val="000C780B"/>
    <w:rsid w:val="000C7BAE"/>
    <w:rsid w:val="000D1D83"/>
    <w:rsid w:val="000D1E1A"/>
    <w:rsid w:val="000D2337"/>
    <w:rsid w:val="000D43F1"/>
    <w:rsid w:val="000D4545"/>
    <w:rsid w:val="000D7C7D"/>
    <w:rsid w:val="000E0F12"/>
    <w:rsid w:val="000E1535"/>
    <w:rsid w:val="000E449A"/>
    <w:rsid w:val="000E47FC"/>
    <w:rsid w:val="000E4B0A"/>
    <w:rsid w:val="000E54ED"/>
    <w:rsid w:val="000E6C21"/>
    <w:rsid w:val="000F05B4"/>
    <w:rsid w:val="000F0912"/>
    <w:rsid w:val="000F15FE"/>
    <w:rsid w:val="000F32A9"/>
    <w:rsid w:val="000F3939"/>
    <w:rsid w:val="000F439E"/>
    <w:rsid w:val="000F47D6"/>
    <w:rsid w:val="000F5045"/>
    <w:rsid w:val="000F504D"/>
    <w:rsid w:val="000F519F"/>
    <w:rsid w:val="000F64D9"/>
    <w:rsid w:val="000F69ED"/>
    <w:rsid w:val="000F7666"/>
    <w:rsid w:val="000F7BD3"/>
    <w:rsid w:val="000F7ECF"/>
    <w:rsid w:val="00100BCD"/>
    <w:rsid w:val="00101DE6"/>
    <w:rsid w:val="001020AF"/>
    <w:rsid w:val="00103015"/>
    <w:rsid w:val="001042FA"/>
    <w:rsid w:val="00104389"/>
    <w:rsid w:val="00104A30"/>
    <w:rsid w:val="0010612E"/>
    <w:rsid w:val="00106146"/>
    <w:rsid w:val="00106ABC"/>
    <w:rsid w:val="00107548"/>
    <w:rsid w:val="00110EA2"/>
    <w:rsid w:val="00111E9B"/>
    <w:rsid w:val="001126F2"/>
    <w:rsid w:val="001133DD"/>
    <w:rsid w:val="00113B8E"/>
    <w:rsid w:val="00115D69"/>
    <w:rsid w:val="00116286"/>
    <w:rsid w:val="00116C74"/>
    <w:rsid w:val="001202DA"/>
    <w:rsid w:val="001206AD"/>
    <w:rsid w:val="00121E05"/>
    <w:rsid w:val="00121EA9"/>
    <w:rsid w:val="001223BE"/>
    <w:rsid w:val="0012356A"/>
    <w:rsid w:val="00123F20"/>
    <w:rsid w:val="00125C44"/>
    <w:rsid w:val="00127195"/>
    <w:rsid w:val="00130516"/>
    <w:rsid w:val="001305A4"/>
    <w:rsid w:val="00130AB3"/>
    <w:rsid w:val="00135E6D"/>
    <w:rsid w:val="0013775C"/>
    <w:rsid w:val="0014007A"/>
    <w:rsid w:val="00140518"/>
    <w:rsid w:val="001409E6"/>
    <w:rsid w:val="00140C22"/>
    <w:rsid w:val="00141B46"/>
    <w:rsid w:val="00142A78"/>
    <w:rsid w:val="00144D27"/>
    <w:rsid w:val="00145F3A"/>
    <w:rsid w:val="00146027"/>
    <w:rsid w:val="001478E4"/>
    <w:rsid w:val="00147B29"/>
    <w:rsid w:val="00147D5E"/>
    <w:rsid w:val="00150485"/>
    <w:rsid w:val="00150B7C"/>
    <w:rsid w:val="00150E03"/>
    <w:rsid w:val="00151045"/>
    <w:rsid w:val="0015184F"/>
    <w:rsid w:val="00152095"/>
    <w:rsid w:val="00152100"/>
    <w:rsid w:val="00152783"/>
    <w:rsid w:val="00154CAE"/>
    <w:rsid w:val="0015642B"/>
    <w:rsid w:val="001565EC"/>
    <w:rsid w:val="00157610"/>
    <w:rsid w:val="00160AC9"/>
    <w:rsid w:val="0016248C"/>
    <w:rsid w:val="00162FD7"/>
    <w:rsid w:val="00164B9D"/>
    <w:rsid w:val="00166A13"/>
    <w:rsid w:val="00166A8C"/>
    <w:rsid w:val="00166FD1"/>
    <w:rsid w:val="001727AB"/>
    <w:rsid w:val="001728A6"/>
    <w:rsid w:val="00173AE5"/>
    <w:rsid w:val="00173CEC"/>
    <w:rsid w:val="0017446F"/>
    <w:rsid w:val="00176183"/>
    <w:rsid w:val="0017728F"/>
    <w:rsid w:val="0017737A"/>
    <w:rsid w:val="001775ED"/>
    <w:rsid w:val="00180555"/>
    <w:rsid w:val="00185303"/>
    <w:rsid w:val="00186F47"/>
    <w:rsid w:val="001872FC"/>
    <w:rsid w:val="00191091"/>
    <w:rsid w:val="00191BCD"/>
    <w:rsid w:val="00192A40"/>
    <w:rsid w:val="001937DE"/>
    <w:rsid w:val="00193CF1"/>
    <w:rsid w:val="001945C0"/>
    <w:rsid w:val="00197120"/>
    <w:rsid w:val="0019732A"/>
    <w:rsid w:val="001A22F9"/>
    <w:rsid w:val="001A29CA"/>
    <w:rsid w:val="001A77AB"/>
    <w:rsid w:val="001B0E44"/>
    <w:rsid w:val="001B17A3"/>
    <w:rsid w:val="001B2044"/>
    <w:rsid w:val="001B231E"/>
    <w:rsid w:val="001B3C91"/>
    <w:rsid w:val="001B4C62"/>
    <w:rsid w:val="001B52C4"/>
    <w:rsid w:val="001B5769"/>
    <w:rsid w:val="001B586F"/>
    <w:rsid w:val="001B5DCB"/>
    <w:rsid w:val="001B610D"/>
    <w:rsid w:val="001B6221"/>
    <w:rsid w:val="001B7E86"/>
    <w:rsid w:val="001C06A1"/>
    <w:rsid w:val="001C0D66"/>
    <w:rsid w:val="001C189A"/>
    <w:rsid w:val="001C2AB1"/>
    <w:rsid w:val="001C5291"/>
    <w:rsid w:val="001C52E1"/>
    <w:rsid w:val="001C533F"/>
    <w:rsid w:val="001C5351"/>
    <w:rsid w:val="001C56DC"/>
    <w:rsid w:val="001C5B76"/>
    <w:rsid w:val="001C7BDD"/>
    <w:rsid w:val="001D0726"/>
    <w:rsid w:val="001D0A4E"/>
    <w:rsid w:val="001D1365"/>
    <w:rsid w:val="001D3C5C"/>
    <w:rsid w:val="001D406B"/>
    <w:rsid w:val="001D50B0"/>
    <w:rsid w:val="001D5628"/>
    <w:rsid w:val="001D5C25"/>
    <w:rsid w:val="001D5D6D"/>
    <w:rsid w:val="001D5EC1"/>
    <w:rsid w:val="001D710D"/>
    <w:rsid w:val="001D76B7"/>
    <w:rsid w:val="001D7C09"/>
    <w:rsid w:val="001E08A5"/>
    <w:rsid w:val="001E08E2"/>
    <w:rsid w:val="001E0CB6"/>
    <w:rsid w:val="001E1523"/>
    <w:rsid w:val="001E43DB"/>
    <w:rsid w:val="001E4B82"/>
    <w:rsid w:val="001E4C8E"/>
    <w:rsid w:val="001E506B"/>
    <w:rsid w:val="001E5698"/>
    <w:rsid w:val="001E70BB"/>
    <w:rsid w:val="001E7A57"/>
    <w:rsid w:val="001F0E04"/>
    <w:rsid w:val="001F1EBC"/>
    <w:rsid w:val="001F2020"/>
    <w:rsid w:val="001F2228"/>
    <w:rsid w:val="001F32A8"/>
    <w:rsid w:val="001F39FE"/>
    <w:rsid w:val="001F48B5"/>
    <w:rsid w:val="001F4E71"/>
    <w:rsid w:val="001F4E83"/>
    <w:rsid w:val="001F58E1"/>
    <w:rsid w:val="001F66EF"/>
    <w:rsid w:val="001F698A"/>
    <w:rsid w:val="001F6F39"/>
    <w:rsid w:val="001F790E"/>
    <w:rsid w:val="001F7E0D"/>
    <w:rsid w:val="002008B5"/>
    <w:rsid w:val="002010EB"/>
    <w:rsid w:val="00201A2F"/>
    <w:rsid w:val="00201DF4"/>
    <w:rsid w:val="00202191"/>
    <w:rsid w:val="002021C7"/>
    <w:rsid w:val="002022BC"/>
    <w:rsid w:val="0020234C"/>
    <w:rsid w:val="00202D1A"/>
    <w:rsid w:val="00204AD3"/>
    <w:rsid w:val="0020572F"/>
    <w:rsid w:val="00205935"/>
    <w:rsid w:val="00206174"/>
    <w:rsid w:val="0020621E"/>
    <w:rsid w:val="00206473"/>
    <w:rsid w:val="00207112"/>
    <w:rsid w:val="00207142"/>
    <w:rsid w:val="00207A3A"/>
    <w:rsid w:val="002106D3"/>
    <w:rsid w:val="00210932"/>
    <w:rsid w:val="0021161A"/>
    <w:rsid w:val="0021303E"/>
    <w:rsid w:val="002140C4"/>
    <w:rsid w:val="00214927"/>
    <w:rsid w:val="002149F2"/>
    <w:rsid w:val="00214C3A"/>
    <w:rsid w:val="00215B80"/>
    <w:rsid w:val="00215BD9"/>
    <w:rsid w:val="0021647B"/>
    <w:rsid w:val="00217039"/>
    <w:rsid w:val="00221A36"/>
    <w:rsid w:val="00221D9F"/>
    <w:rsid w:val="00221F45"/>
    <w:rsid w:val="002222AB"/>
    <w:rsid w:val="00224165"/>
    <w:rsid w:val="002264FB"/>
    <w:rsid w:val="00227F3C"/>
    <w:rsid w:val="00230914"/>
    <w:rsid w:val="00231FCC"/>
    <w:rsid w:val="002328D4"/>
    <w:rsid w:val="002331A6"/>
    <w:rsid w:val="00235E23"/>
    <w:rsid w:val="00237A81"/>
    <w:rsid w:val="002405A2"/>
    <w:rsid w:val="00242535"/>
    <w:rsid w:val="00242780"/>
    <w:rsid w:val="00242A1C"/>
    <w:rsid w:val="002437D4"/>
    <w:rsid w:val="0024443B"/>
    <w:rsid w:val="00244707"/>
    <w:rsid w:val="00244825"/>
    <w:rsid w:val="002467AE"/>
    <w:rsid w:val="002469E9"/>
    <w:rsid w:val="00247B25"/>
    <w:rsid w:val="002500DF"/>
    <w:rsid w:val="00250115"/>
    <w:rsid w:val="002507C5"/>
    <w:rsid w:val="00250EB6"/>
    <w:rsid w:val="0025161E"/>
    <w:rsid w:val="00253885"/>
    <w:rsid w:val="00253965"/>
    <w:rsid w:val="002540F7"/>
    <w:rsid w:val="002550DA"/>
    <w:rsid w:val="00255AD6"/>
    <w:rsid w:val="00256B0C"/>
    <w:rsid w:val="00257AE8"/>
    <w:rsid w:val="00260998"/>
    <w:rsid w:val="00261132"/>
    <w:rsid w:val="00261FAD"/>
    <w:rsid w:val="00262734"/>
    <w:rsid w:val="00262B03"/>
    <w:rsid w:val="0026308C"/>
    <w:rsid w:val="002630DE"/>
    <w:rsid w:val="002633BC"/>
    <w:rsid w:val="00264A79"/>
    <w:rsid w:val="00264C78"/>
    <w:rsid w:val="00264F9C"/>
    <w:rsid w:val="0026508C"/>
    <w:rsid w:val="0026510D"/>
    <w:rsid w:val="00265AB3"/>
    <w:rsid w:val="0026678E"/>
    <w:rsid w:val="00266A57"/>
    <w:rsid w:val="00270D91"/>
    <w:rsid w:val="00270EF9"/>
    <w:rsid w:val="002755E6"/>
    <w:rsid w:val="00275C6B"/>
    <w:rsid w:val="002766D8"/>
    <w:rsid w:val="00276904"/>
    <w:rsid w:val="00276B09"/>
    <w:rsid w:val="00276FA8"/>
    <w:rsid w:val="002771DF"/>
    <w:rsid w:val="0027775D"/>
    <w:rsid w:val="00277886"/>
    <w:rsid w:val="00277A54"/>
    <w:rsid w:val="00277E15"/>
    <w:rsid w:val="00281114"/>
    <w:rsid w:val="002819CE"/>
    <w:rsid w:val="00281D64"/>
    <w:rsid w:val="0028303A"/>
    <w:rsid w:val="002830EC"/>
    <w:rsid w:val="00283615"/>
    <w:rsid w:val="0028372E"/>
    <w:rsid w:val="0028495F"/>
    <w:rsid w:val="00284B78"/>
    <w:rsid w:val="00286838"/>
    <w:rsid w:val="002868E0"/>
    <w:rsid w:val="00286C4D"/>
    <w:rsid w:val="002871F9"/>
    <w:rsid w:val="00287F08"/>
    <w:rsid w:val="002904EA"/>
    <w:rsid w:val="00291487"/>
    <w:rsid w:val="0029204C"/>
    <w:rsid w:val="00293EAD"/>
    <w:rsid w:val="00294C51"/>
    <w:rsid w:val="0029553E"/>
    <w:rsid w:val="002958B2"/>
    <w:rsid w:val="002A0EEC"/>
    <w:rsid w:val="002A0F25"/>
    <w:rsid w:val="002A1032"/>
    <w:rsid w:val="002A12FE"/>
    <w:rsid w:val="002A143D"/>
    <w:rsid w:val="002A1F33"/>
    <w:rsid w:val="002A2A5D"/>
    <w:rsid w:val="002A2E29"/>
    <w:rsid w:val="002A55BE"/>
    <w:rsid w:val="002A561D"/>
    <w:rsid w:val="002A684A"/>
    <w:rsid w:val="002B09FD"/>
    <w:rsid w:val="002B0AF5"/>
    <w:rsid w:val="002B1132"/>
    <w:rsid w:val="002B2137"/>
    <w:rsid w:val="002B3594"/>
    <w:rsid w:val="002B35E1"/>
    <w:rsid w:val="002B3B81"/>
    <w:rsid w:val="002B43BC"/>
    <w:rsid w:val="002B451F"/>
    <w:rsid w:val="002B4DCD"/>
    <w:rsid w:val="002B5456"/>
    <w:rsid w:val="002B5513"/>
    <w:rsid w:val="002B55BB"/>
    <w:rsid w:val="002B58AC"/>
    <w:rsid w:val="002B5A53"/>
    <w:rsid w:val="002C10DD"/>
    <w:rsid w:val="002C1BE2"/>
    <w:rsid w:val="002C227B"/>
    <w:rsid w:val="002C24C7"/>
    <w:rsid w:val="002C2608"/>
    <w:rsid w:val="002C3961"/>
    <w:rsid w:val="002C39D3"/>
    <w:rsid w:val="002C5EC1"/>
    <w:rsid w:val="002C605D"/>
    <w:rsid w:val="002C65AA"/>
    <w:rsid w:val="002C7D3E"/>
    <w:rsid w:val="002D0F9C"/>
    <w:rsid w:val="002D1B58"/>
    <w:rsid w:val="002D1C3C"/>
    <w:rsid w:val="002D2A62"/>
    <w:rsid w:val="002D2CB0"/>
    <w:rsid w:val="002D2F0F"/>
    <w:rsid w:val="002D49BE"/>
    <w:rsid w:val="002D588D"/>
    <w:rsid w:val="002D5944"/>
    <w:rsid w:val="002D67D5"/>
    <w:rsid w:val="002D74FE"/>
    <w:rsid w:val="002D7ED2"/>
    <w:rsid w:val="002D7F3F"/>
    <w:rsid w:val="002E0223"/>
    <w:rsid w:val="002E101D"/>
    <w:rsid w:val="002E21CB"/>
    <w:rsid w:val="002E3A07"/>
    <w:rsid w:val="002E3B2F"/>
    <w:rsid w:val="002E51FB"/>
    <w:rsid w:val="002E5792"/>
    <w:rsid w:val="002E5794"/>
    <w:rsid w:val="002E58E8"/>
    <w:rsid w:val="002E6BFE"/>
    <w:rsid w:val="002E704D"/>
    <w:rsid w:val="002E7189"/>
    <w:rsid w:val="002E788D"/>
    <w:rsid w:val="002E7BAC"/>
    <w:rsid w:val="002F028D"/>
    <w:rsid w:val="002F12B3"/>
    <w:rsid w:val="002F144E"/>
    <w:rsid w:val="002F2371"/>
    <w:rsid w:val="002F2953"/>
    <w:rsid w:val="002F6A9B"/>
    <w:rsid w:val="002F77EC"/>
    <w:rsid w:val="00300133"/>
    <w:rsid w:val="00300570"/>
    <w:rsid w:val="0030071E"/>
    <w:rsid w:val="00300E94"/>
    <w:rsid w:val="003013F9"/>
    <w:rsid w:val="00301D26"/>
    <w:rsid w:val="00301EA5"/>
    <w:rsid w:val="00301F4E"/>
    <w:rsid w:val="0030353A"/>
    <w:rsid w:val="0030355E"/>
    <w:rsid w:val="00304A03"/>
    <w:rsid w:val="00306906"/>
    <w:rsid w:val="0030782E"/>
    <w:rsid w:val="003079F4"/>
    <w:rsid w:val="00310A7D"/>
    <w:rsid w:val="00310BB8"/>
    <w:rsid w:val="003127B7"/>
    <w:rsid w:val="00312C68"/>
    <w:rsid w:val="00313A11"/>
    <w:rsid w:val="0031402A"/>
    <w:rsid w:val="003141D9"/>
    <w:rsid w:val="00314767"/>
    <w:rsid w:val="00314CE2"/>
    <w:rsid w:val="00314E02"/>
    <w:rsid w:val="00315D1B"/>
    <w:rsid w:val="003165E0"/>
    <w:rsid w:val="00317C98"/>
    <w:rsid w:val="003219FE"/>
    <w:rsid w:val="00321CAC"/>
    <w:rsid w:val="00321F4D"/>
    <w:rsid w:val="0032261E"/>
    <w:rsid w:val="00322B8C"/>
    <w:rsid w:val="0032340F"/>
    <w:rsid w:val="00323532"/>
    <w:rsid w:val="003250A5"/>
    <w:rsid w:val="00326260"/>
    <w:rsid w:val="003268F0"/>
    <w:rsid w:val="00327828"/>
    <w:rsid w:val="00327B89"/>
    <w:rsid w:val="00327BE8"/>
    <w:rsid w:val="00327DAE"/>
    <w:rsid w:val="003330A5"/>
    <w:rsid w:val="003330A6"/>
    <w:rsid w:val="00333339"/>
    <w:rsid w:val="00333FB5"/>
    <w:rsid w:val="00336179"/>
    <w:rsid w:val="003403FF"/>
    <w:rsid w:val="00341550"/>
    <w:rsid w:val="003416DD"/>
    <w:rsid w:val="00341971"/>
    <w:rsid w:val="00341EA7"/>
    <w:rsid w:val="003423B7"/>
    <w:rsid w:val="00343734"/>
    <w:rsid w:val="003442F6"/>
    <w:rsid w:val="00346E91"/>
    <w:rsid w:val="00350506"/>
    <w:rsid w:val="00350692"/>
    <w:rsid w:val="00350D77"/>
    <w:rsid w:val="003511FE"/>
    <w:rsid w:val="0035176B"/>
    <w:rsid w:val="00351917"/>
    <w:rsid w:val="0035196A"/>
    <w:rsid w:val="00351C93"/>
    <w:rsid w:val="003524A3"/>
    <w:rsid w:val="00352B66"/>
    <w:rsid w:val="00352B7F"/>
    <w:rsid w:val="00352F96"/>
    <w:rsid w:val="00353A9E"/>
    <w:rsid w:val="00354056"/>
    <w:rsid w:val="003556C9"/>
    <w:rsid w:val="00356611"/>
    <w:rsid w:val="003577E9"/>
    <w:rsid w:val="00357832"/>
    <w:rsid w:val="00360670"/>
    <w:rsid w:val="003606AE"/>
    <w:rsid w:val="00360E10"/>
    <w:rsid w:val="00362866"/>
    <w:rsid w:val="00363198"/>
    <w:rsid w:val="003638D6"/>
    <w:rsid w:val="0036467B"/>
    <w:rsid w:val="003646B2"/>
    <w:rsid w:val="00364C3E"/>
    <w:rsid w:val="00366121"/>
    <w:rsid w:val="003663DC"/>
    <w:rsid w:val="00366E94"/>
    <w:rsid w:val="003670FD"/>
    <w:rsid w:val="003674B3"/>
    <w:rsid w:val="0037083B"/>
    <w:rsid w:val="00370BB2"/>
    <w:rsid w:val="00372552"/>
    <w:rsid w:val="003737F9"/>
    <w:rsid w:val="0037489E"/>
    <w:rsid w:val="00377DC9"/>
    <w:rsid w:val="00380D71"/>
    <w:rsid w:val="003826EE"/>
    <w:rsid w:val="00382700"/>
    <w:rsid w:val="00383900"/>
    <w:rsid w:val="00383A59"/>
    <w:rsid w:val="00385991"/>
    <w:rsid w:val="00386699"/>
    <w:rsid w:val="00386C0F"/>
    <w:rsid w:val="0038743D"/>
    <w:rsid w:val="00387873"/>
    <w:rsid w:val="0038794A"/>
    <w:rsid w:val="00390B60"/>
    <w:rsid w:val="00392C04"/>
    <w:rsid w:val="003931A4"/>
    <w:rsid w:val="0039608B"/>
    <w:rsid w:val="003968F7"/>
    <w:rsid w:val="00397D72"/>
    <w:rsid w:val="003A0921"/>
    <w:rsid w:val="003A1984"/>
    <w:rsid w:val="003A3335"/>
    <w:rsid w:val="003A3A18"/>
    <w:rsid w:val="003A48B1"/>
    <w:rsid w:val="003A6917"/>
    <w:rsid w:val="003B04C1"/>
    <w:rsid w:val="003B0DFF"/>
    <w:rsid w:val="003B3423"/>
    <w:rsid w:val="003B3BC0"/>
    <w:rsid w:val="003B7435"/>
    <w:rsid w:val="003B784F"/>
    <w:rsid w:val="003C0D92"/>
    <w:rsid w:val="003C1DB3"/>
    <w:rsid w:val="003C237C"/>
    <w:rsid w:val="003C24C3"/>
    <w:rsid w:val="003C3A58"/>
    <w:rsid w:val="003C3DC8"/>
    <w:rsid w:val="003C666F"/>
    <w:rsid w:val="003C68EF"/>
    <w:rsid w:val="003C69A7"/>
    <w:rsid w:val="003C71D4"/>
    <w:rsid w:val="003C74A7"/>
    <w:rsid w:val="003C75C1"/>
    <w:rsid w:val="003C7A87"/>
    <w:rsid w:val="003D017A"/>
    <w:rsid w:val="003D106C"/>
    <w:rsid w:val="003D1D2A"/>
    <w:rsid w:val="003D34A0"/>
    <w:rsid w:val="003D3693"/>
    <w:rsid w:val="003D5FF6"/>
    <w:rsid w:val="003D62EC"/>
    <w:rsid w:val="003D6C53"/>
    <w:rsid w:val="003D77DE"/>
    <w:rsid w:val="003E0B06"/>
    <w:rsid w:val="003E0FFF"/>
    <w:rsid w:val="003E2933"/>
    <w:rsid w:val="003E3BBE"/>
    <w:rsid w:val="003E4F05"/>
    <w:rsid w:val="003E535E"/>
    <w:rsid w:val="003E5504"/>
    <w:rsid w:val="003E5B37"/>
    <w:rsid w:val="003E65A1"/>
    <w:rsid w:val="003E70E0"/>
    <w:rsid w:val="003E7C6B"/>
    <w:rsid w:val="003F04ED"/>
    <w:rsid w:val="003F072C"/>
    <w:rsid w:val="003F0AAC"/>
    <w:rsid w:val="003F0E06"/>
    <w:rsid w:val="003F1FD3"/>
    <w:rsid w:val="003F2322"/>
    <w:rsid w:val="003F32A7"/>
    <w:rsid w:val="003F3361"/>
    <w:rsid w:val="003F33D5"/>
    <w:rsid w:val="003F3695"/>
    <w:rsid w:val="003F3C7D"/>
    <w:rsid w:val="003F47E0"/>
    <w:rsid w:val="003F4C15"/>
    <w:rsid w:val="003F502B"/>
    <w:rsid w:val="003F51F2"/>
    <w:rsid w:val="003F5AFC"/>
    <w:rsid w:val="003F5E03"/>
    <w:rsid w:val="003F5E59"/>
    <w:rsid w:val="003F75CF"/>
    <w:rsid w:val="003F7C21"/>
    <w:rsid w:val="003F7DC0"/>
    <w:rsid w:val="00401345"/>
    <w:rsid w:val="004025EC"/>
    <w:rsid w:val="00402C67"/>
    <w:rsid w:val="004030CF"/>
    <w:rsid w:val="00405894"/>
    <w:rsid w:val="00406224"/>
    <w:rsid w:val="00406C2C"/>
    <w:rsid w:val="00406FB5"/>
    <w:rsid w:val="00410A73"/>
    <w:rsid w:val="00410F5A"/>
    <w:rsid w:val="00412083"/>
    <w:rsid w:val="00412509"/>
    <w:rsid w:val="00412F40"/>
    <w:rsid w:val="004148E9"/>
    <w:rsid w:val="0041632B"/>
    <w:rsid w:val="004171F7"/>
    <w:rsid w:val="004200F8"/>
    <w:rsid w:val="00420DCC"/>
    <w:rsid w:val="004211E8"/>
    <w:rsid w:val="00421517"/>
    <w:rsid w:val="004218D2"/>
    <w:rsid w:val="00421FC0"/>
    <w:rsid w:val="004231C6"/>
    <w:rsid w:val="00423421"/>
    <w:rsid w:val="0042345B"/>
    <w:rsid w:val="00423DFC"/>
    <w:rsid w:val="00423E5B"/>
    <w:rsid w:val="00423EF0"/>
    <w:rsid w:val="004243AE"/>
    <w:rsid w:val="0042442F"/>
    <w:rsid w:val="004245A9"/>
    <w:rsid w:val="004245C5"/>
    <w:rsid w:val="00425552"/>
    <w:rsid w:val="0042673E"/>
    <w:rsid w:val="00426E84"/>
    <w:rsid w:val="00426FA9"/>
    <w:rsid w:val="004301AA"/>
    <w:rsid w:val="004314AE"/>
    <w:rsid w:val="00433BD2"/>
    <w:rsid w:val="00434E15"/>
    <w:rsid w:val="00435B22"/>
    <w:rsid w:val="00436496"/>
    <w:rsid w:val="004367CD"/>
    <w:rsid w:val="00436822"/>
    <w:rsid w:val="00437AB6"/>
    <w:rsid w:val="00441DE1"/>
    <w:rsid w:val="00442C20"/>
    <w:rsid w:val="004441E5"/>
    <w:rsid w:val="00444364"/>
    <w:rsid w:val="00444AC9"/>
    <w:rsid w:val="00444FE7"/>
    <w:rsid w:val="00445629"/>
    <w:rsid w:val="00445910"/>
    <w:rsid w:val="00445DF1"/>
    <w:rsid w:val="00446790"/>
    <w:rsid w:val="00447B32"/>
    <w:rsid w:val="0045038B"/>
    <w:rsid w:val="004518F5"/>
    <w:rsid w:val="004521A7"/>
    <w:rsid w:val="00454037"/>
    <w:rsid w:val="0045466A"/>
    <w:rsid w:val="00455645"/>
    <w:rsid w:val="004562D8"/>
    <w:rsid w:val="004578E8"/>
    <w:rsid w:val="00460C3C"/>
    <w:rsid w:val="00462A18"/>
    <w:rsid w:val="0046314C"/>
    <w:rsid w:val="00463931"/>
    <w:rsid w:val="0046486C"/>
    <w:rsid w:val="00464AB8"/>
    <w:rsid w:val="00465283"/>
    <w:rsid w:val="00465C99"/>
    <w:rsid w:val="00466007"/>
    <w:rsid w:val="004671B9"/>
    <w:rsid w:val="00470620"/>
    <w:rsid w:val="004711AF"/>
    <w:rsid w:val="0047145E"/>
    <w:rsid w:val="00472F62"/>
    <w:rsid w:val="00474A48"/>
    <w:rsid w:val="0047550E"/>
    <w:rsid w:val="00475BA7"/>
    <w:rsid w:val="00476443"/>
    <w:rsid w:val="00477369"/>
    <w:rsid w:val="00477C68"/>
    <w:rsid w:val="00482165"/>
    <w:rsid w:val="0048260F"/>
    <w:rsid w:val="00483833"/>
    <w:rsid w:val="00483839"/>
    <w:rsid w:val="00483A78"/>
    <w:rsid w:val="00483A89"/>
    <w:rsid w:val="004848E6"/>
    <w:rsid w:val="00485F0D"/>
    <w:rsid w:val="00486306"/>
    <w:rsid w:val="00486359"/>
    <w:rsid w:val="00487309"/>
    <w:rsid w:val="0048745D"/>
    <w:rsid w:val="004900E9"/>
    <w:rsid w:val="00490593"/>
    <w:rsid w:val="004906DA"/>
    <w:rsid w:val="00491642"/>
    <w:rsid w:val="00491EE4"/>
    <w:rsid w:val="0049202F"/>
    <w:rsid w:val="0049225C"/>
    <w:rsid w:val="00492E94"/>
    <w:rsid w:val="0049348C"/>
    <w:rsid w:val="00494D93"/>
    <w:rsid w:val="0049504A"/>
    <w:rsid w:val="00495AA2"/>
    <w:rsid w:val="00495ED7"/>
    <w:rsid w:val="00495F7C"/>
    <w:rsid w:val="00496A74"/>
    <w:rsid w:val="00496BDD"/>
    <w:rsid w:val="004A00F5"/>
    <w:rsid w:val="004A1C01"/>
    <w:rsid w:val="004A24EF"/>
    <w:rsid w:val="004A32B3"/>
    <w:rsid w:val="004A3AF3"/>
    <w:rsid w:val="004A3E6F"/>
    <w:rsid w:val="004A58A1"/>
    <w:rsid w:val="004A5C45"/>
    <w:rsid w:val="004A5EF9"/>
    <w:rsid w:val="004A609D"/>
    <w:rsid w:val="004A6866"/>
    <w:rsid w:val="004A7AAE"/>
    <w:rsid w:val="004B0487"/>
    <w:rsid w:val="004B15A7"/>
    <w:rsid w:val="004B165B"/>
    <w:rsid w:val="004B2758"/>
    <w:rsid w:val="004B35A6"/>
    <w:rsid w:val="004B4338"/>
    <w:rsid w:val="004B5B10"/>
    <w:rsid w:val="004B5CFA"/>
    <w:rsid w:val="004B6490"/>
    <w:rsid w:val="004B685A"/>
    <w:rsid w:val="004B6C9A"/>
    <w:rsid w:val="004B704F"/>
    <w:rsid w:val="004B70A2"/>
    <w:rsid w:val="004C0561"/>
    <w:rsid w:val="004C06DD"/>
    <w:rsid w:val="004C1055"/>
    <w:rsid w:val="004C12E1"/>
    <w:rsid w:val="004C18C0"/>
    <w:rsid w:val="004C30AA"/>
    <w:rsid w:val="004C3FC2"/>
    <w:rsid w:val="004C42F8"/>
    <w:rsid w:val="004C518E"/>
    <w:rsid w:val="004C5D8E"/>
    <w:rsid w:val="004C613E"/>
    <w:rsid w:val="004C61F4"/>
    <w:rsid w:val="004C6638"/>
    <w:rsid w:val="004C6646"/>
    <w:rsid w:val="004C723E"/>
    <w:rsid w:val="004C736B"/>
    <w:rsid w:val="004D03DC"/>
    <w:rsid w:val="004D1656"/>
    <w:rsid w:val="004D1DAF"/>
    <w:rsid w:val="004D28AD"/>
    <w:rsid w:val="004D2CE4"/>
    <w:rsid w:val="004D312D"/>
    <w:rsid w:val="004D3B31"/>
    <w:rsid w:val="004D56F9"/>
    <w:rsid w:val="004D599B"/>
    <w:rsid w:val="004D6434"/>
    <w:rsid w:val="004E031A"/>
    <w:rsid w:val="004E6850"/>
    <w:rsid w:val="004E6A1D"/>
    <w:rsid w:val="004F09C2"/>
    <w:rsid w:val="004F1899"/>
    <w:rsid w:val="004F297D"/>
    <w:rsid w:val="004F3091"/>
    <w:rsid w:val="004F32A4"/>
    <w:rsid w:val="004F3DB3"/>
    <w:rsid w:val="004F413B"/>
    <w:rsid w:val="004F4FDE"/>
    <w:rsid w:val="004F6168"/>
    <w:rsid w:val="004F6614"/>
    <w:rsid w:val="004F667D"/>
    <w:rsid w:val="004F6CB8"/>
    <w:rsid w:val="00500B3F"/>
    <w:rsid w:val="00501116"/>
    <w:rsid w:val="00501491"/>
    <w:rsid w:val="00504473"/>
    <w:rsid w:val="00504A49"/>
    <w:rsid w:val="00505CC2"/>
    <w:rsid w:val="00507338"/>
    <w:rsid w:val="005078BF"/>
    <w:rsid w:val="005106C6"/>
    <w:rsid w:val="0051210D"/>
    <w:rsid w:val="005126EC"/>
    <w:rsid w:val="00512DC2"/>
    <w:rsid w:val="00512E5B"/>
    <w:rsid w:val="00513B01"/>
    <w:rsid w:val="00516FCE"/>
    <w:rsid w:val="00517BD0"/>
    <w:rsid w:val="00517DAA"/>
    <w:rsid w:val="005216D6"/>
    <w:rsid w:val="005226D8"/>
    <w:rsid w:val="00522A65"/>
    <w:rsid w:val="00522C83"/>
    <w:rsid w:val="00522DB2"/>
    <w:rsid w:val="005233E7"/>
    <w:rsid w:val="005235B5"/>
    <w:rsid w:val="00524421"/>
    <w:rsid w:val="00524648"/>
    <w:rsid w:val="00525946"/>
    <w:rsid w:val="00526357"/>
    <w:rsid w:val="0052783F"/>
    <w:rsid w:val="00527C3A"/>
    <w:rsid w:val="00527DE3"/>
    <w:rsid w:val="00527F02"/>
    <w:rsid w:val="005302AB"/>
    <w:rsid w:val="005306C3"/>
    <w:rsid w:val="00530817"/>
    <w:rsid w:val="00535029"/>
    <w:rsid w:val="00535AFD"/>
    <w:rsid w:val="00535FAB"/>
    <w:rsid w:val="00536936"/>
    <w:rsid w:val="00537907"/>
    <w:rsid w:val="00540070"/>
    <w:rsid w:val="0054050B"/>
    <w:rsid w:val="00540563"/>
    <w:rsid w:val="00541255"/>
    <w:rsid w:val="00543361"/>
    <w:rsid w:val="005434E8"/>
    <w:rsid w:val="00543582"/>
    <w:rsid w:val="00543C3E"/>
    <w:rsid w:val="005445F7"/>
    <w:rsid w:val="00545AB5"/>
    <w:rsid w:val="005467F7"/>
    <w:rsid w:val="00546B88"/>
    <w:rsid w:val="0054710C"/>
    <w:rsid w:val="00550232"/>
    <w:rsid w:val="00550DBC"/>
    <w:rsid w:val="0055113F"/>
    <w:rsid w:val="00553452"/>
    <w:rsid w:val="005547AF"/>
    <w:rsid w:val="00554DC9"/>
    <w:rsid w:val="00555BFA"/>
    <w:rsid w:val="00555F17"/>
    <w:rsid w:val="005560CF"/>
    <w:rsid w:val="00556751"/>
    <w:rsid w:val="00557199"/>
    <w:rsid w:val="00557999"/>
    <w:rsid w:val="005602AE"/>
    <w:rsid w:val="00560924"/>
    <w:rsid w:val="00560D5E"/>
    <w:rsid w:val="00560E37"/>
    <w:rsid w:val="00560ECB"/>
    <w:rsid w:val="0056171A"/>
    <w:rsid w:val="00561836"/>
    <w:rsid w:val="00562075"/>
    <w:rsid w:val="00562B82"/>
    <w:rsid w:val="00562D4C"/>
    <w:rsid w:val="005637FC"/>
    <w:rsid w:val="00564461"/>
    <w:rsid w:val="00564E02"/>
    <w:rsid w:val="0056573E"/>
    <w:rsid w:val="005660FE"/>
    <w:rsid w:val="00566918"/>
    <w:rsid w:val="00566FE2"/>
    <w:rsid w:val="0057076F"/>
    <w:rsid w:val="005717A7"/>
    <w:rsid w:val="00571A6A"/>
    <w:rsid w:val="0057270D"/>
    <w:rsid w:val="00572CEB"/>
    <w:rsid w:val="005738DC"/>
    <w:rsid w:val="0057391A"/>
    <w:rsid w:val="00574323"/>
    <w:rsid w:val="005773EC"/>
    <w:rsid w:val="005774E2"/>
    <w:rsid w:val="005777EC"/>
    <w:rsid w:val="00577AC9"/>
    <w:rsid w:val="00577D07"/>
    <w:rsid w:val="00577FD1"/>
    <w:rsid w:val="00580262"/>
    <w:rsid w:val="00580555"/>
    <w:rsid w:val="00580B88"/>
    <w:rsid w:val="00582DF9"/>
    <w:rsid w:val="00584745"/>
    <w:rsid w:val="00584876"/>
    <w:rsid w:val="0058511E"/>
    <w:rsid w:val="00590766"/>
    <w:rsid w:val="00590ACA"/>
    <w:rsid w:val="005916AF"/>
    <w:rsid w:val="00592F2E"/>
    <w:rsid w:val="005937E3"/>
    <w:rsid w:val="00593A1B"/>
    <w:rsid w:val="00594557"/>
    <w:rsid w:val="00594CB2"/>
    <w:rsid w:val="005953D0"/>
    <w:rsid w:val="00595C02"/>
    <w:rsid w:val="00596A9F"/>
    <w:rsid w:val="005977EE"/>
    <w:rsid w:val="00597E48"/>
    <w:rsid w:val="005A1727"/>
    <w:rsid w:val="005A2022"/>
    <w:rsid w:val="005A2A20"/>
    <w:rsid w:val="005A5860"/>
    <w:rsid w:val="005A5A37"/>
    <w:rsid w:val="005A6552"/>
    <w:rsid w:val="005A75CA"/>
    <w:rsid w:val="005B11A3"/>
    <w:rsid w:val="005B12EE"/>
    <w:rsid w:val="005B233A"/>
    <w:rsid w:val="005B2B5D"/>
    <w:rsid w:val="005B2ED4"/>
    <w:rsid w:val="005B366C"/>
    <w:rsid w:val="005B38BB"/>
    <w:rsid w:val="005B464A"/>
    <w:rsid w:val="005B565B"/>
    <w:rsid w:val="005B59CB"/>
    <w:rsid w:val="005B6D31"/>
    <w:rsid w:val="005B73E6"/>
    <w:rsid w:val="005B7FA0"/>
    <w:rsid w:val="005C0A15"/>
    <w:rsid w:val="005C0CB2"/>
    <w:rsid w:val="005C1FAF"/>
    <w:rsid w:val="005C20E4"/>
    <w:rsid w:val="005C220E"/>
    <w:rsid w:val="005C2714"/>
    <w:rsid w:val="005C3142"/>
    <w:rsid w:val="005C3A87"/>
    <w:rsid w:val="005C426C"/>
    <w:rsid w:val="005C6A45"/>
    <w:rsid w:val="005C7708"/>
    <w:rsid w:val="005C7E0F"/>
    <w:rsid w:val="005D0A9B"/>
    <w:rsid w:val="005D1560"/>
    <w:rsid w:val="005D184B"/>
    <w:rsid w:val="005D1DDF"/>
    <w:rsid w:val="005D2A39"/>
    <w:rsid w:val="005D34EA"/>
    <w:rsid w:val="005D37DD"/>
    <w:rsid w:val="005D3E08"/>
    <w:rsid w:val="005D3E43"/>
    <w:rsid w:val="005D4337"/>
    <w:rsid w:val="005D4347"/>
    <w:rsid w:val="005D594B"/>
    <w:rsid w:val="005D61B7"/>
    <w:rsid w:val="005D6D84"/>
    <w:rsid w:val="005E0561"/>
    <w:rsid w:val="005E1B63"/>
    <w:rsid w:val="005E1EED"/>
    <w:rsid w:val="005E24E4"/>
    <w:rsid w:val="005E3810"/>
    <w:rsid w:val="005E41ED"/>
    <w:rsid w:val="005E5C36"/>
    <w:rsid w:val="005E7DEA"/>
    <w:rsid w:val="005F02E8"/>
    <w:rsid w:val="005F108A"/>
    <w:rsid w:val="005F1E15"/>
    <w:rsid w:val="005F2B51"/>
    <w:rsid w:val="005F3C37"/>
    <w:rsid w:val="005F3D1D"/>
    <w:rsid w:val="005F47F1"/>
    <w:rsid w:val="005F5F82"/>
    <w:rsid w:val="005F6359"/>
    <w:rsid w:val="005F6D2D"/>
    <w:rsid w:val="005F718D"/>
    <w:rsid w:val="005F7215"/>
    <w:rsid w:val="005F7806"/>
    <w:rsid w:val="006017AE"/>
    <w:rsid w:val="00602C6B"/>
    <w:rsid w:val="00602ED0"/>
    <w:rsid w:val="00603697"/>
    <w:rsid w:val="00603FE6"/>
    <w:rsid w:val="00605FBA"/>
    <w:rsid w:val="00606182"/>
    <w:rsid w:val="00606BD4"/>
    <w:rsid w:val="00607147"/>
    <w:rsid w:val="00607711"/>
    <w:rsid w:val="006078F8"/>
    <w:rsid w:val="0060790C"/>
    <w:rsid w:val="006100D4"/>
    <w:rsid w:val="006104C0"/>
    <w:rsid w:val="0061067C"/>
    <w:rsid w:val="006114C3"/>
    <w:rsid w:val="006118BA"/>
    <w:rsid w:val="00611A9D"/>
    <w:rsid w:val="0061252E"/>
    <w:rsid w:val="00613453"/>
    <w:rsid w:val="00614E9B"/>
    <w:rsid w:val="00615C63"/>
    <w:rsid w:val="006165EE"/>
    <w:rsid w:val="00617E29"/>
    <w:rsid w:val="00620560"/>
    <w:rsid w:val="00620591"/>
    <w:rsid w:val="00621075"/>
    <w:rsid w:val="00621153"/>
    <w:rsid w:val="00621501"/>
    <w:rsid w:val="00621521"/>
    <w:rsid w:val="00622979"/>
    <w:rsid w:val="00622B82"/>
    <w:rsid w:val="006233C8"/>
    <w:rsid w:val="0062379E"/>
    <w:rsid w:val="006256BC"/>
    <w:rsid w:val="0062779E"/>
    <w:rsid w:val="00632E91"/>
    <w:rsid w:val="00633515"/>
    <w:rsid w:val="00633ACE"/>
    <w:rsid w:val="00633FA6"/>
    <w:rsid w:val="00634608"/>
    <w:rsid w:val="00634CC5"/>
    <w:rsid w:val="00634EDC"/>
    <w:rsid w:val="00634FB8"/>
    <w:rsid w:val="00634FD2"/>
    <w:rsid w:val="0063523D"/>
    <w:rsid w:val="00635608"/>
    <w:rsid w:val="00635B72"/>
    <w:rsid w:val="006363BB"/>
    <w:rsid w:val="00637340"/>
    <w:rsid w:val="0064060D"/>
    <w:rsid w:val="00643502"/>
    <w:rsid w:val="006443BE"/>
    <w:rsid w:val="00644631"/>
    <w:rsid w:val="00645275"/>
    <w:rsid w:val="00645450"/>
    <w:rsid w:val="0064568D"/>
    <w:rsid w:val="0064667E"/>
    <w:rsid w:val="0064784C"/>
    <w:rsid w:val="00650A99"/>
    <w:rsid w:val="00650EC8"/>
    <w:rsid w:val="00651575"/>
    <w:rsid w:val="006515FE"/>
    <w:rsid w:val="00652281"/>
    <w:rsid w:val="006523FE"/>
    <w:rsid w:val="006528B7"/>
    <w:rsid w:val="00652C2B"/>
    <w:rsid w:val="0065484A"/>
    <w:rsid w:val="00654F34"/>
    <w:rsid w:val="00655017"/>
    <w:rsid w:val="00655879"/>
    <w:rsid w:val="00656113"/>
    <w:rsid w:val="00656B8D"/>
    <w:rsid w:val="00657008"/>
    <w:rsid w:val="006578C2"/>
    <w:rsid w:val="006606C8"/>
    <w:rsid w:val="00661553"/>
    <w:rsid w:val="006621D9"/>
    <w:rsid w:val="00662786"/>
    <w:rsid w:val="00663122"/>
    <w:rsid w:val="00663710"/>
    <w:rsid w:val="00665077"/>
    <w:rsid w:val="0066566C"/>
    <w:rsid w:val="00666D18"/>
    <w:rsid w:val="00666D40"/>
    <w:rsid w:val="00666FE0"/>
    <w:rsid w:val="00667CCF"/>
    <w:rsid w:val="006709B1"/>
    <w:rsid w:val="00670A44"/>
    <w:rsid w:val="00670CFB"/>
    <w:rsid w:val="00671954"/>
    <w:rsid w:val="00671970"/>
    <w:rsid w:val="00671A97"/>
    <w:rsid w:val="0067209C"/>
    <w:rsid w:val="00672AD4"/>
    <w:rsid w:val="00674954"/>
    <w:rsid w:val="00675B16"/>
    <w:rsid w:val="00677A3F"/>
    <w:rsid w:val="00677D58"/>
    <w:rsid w:val="00680579"/>
    <w:rsid w:val="00680762"/>
    <w:rsid w:val="006812B6"/>
    <w:rsid w:val="00681CC3"/>
    <w:rsid w:val="0068364C"/>
    <w:rsid w:val="00683CB0"/>
    <w:rsid w:val="00684824"/>
    <w:rsid w:val="006931E1"/>
    <w:rsid w:val="00693943"/>
    <w:rsid w:val="00695372"/>
    <w:rsid w:val="00695506"/>
    <w:rsid w:val="00697071"/>
    <w:rsid w:val="006970D4"/>
    <w:rsid w:val="00697136"/>
    <w:rsid w:val="00697941"/>
    <w:rsid w:val="00697A1A"/>
    <w:rsid w:val="006A3D1C"/>
    <w:rsid w:val="006A5654"/>
    <w:rsid w:val="006A6B9D"/>
    <w:rsid w:val="006A6CBD"/>
    <w:rsid w:val="006A7345"/>
    <w:rsid w:val="006B0503"/>
    <w:rsid w:val="006B0B8B"/>
    <w:rsid w:val="006B0DE2"/>
    <w:rsid w:val="006B13E7"/>
    <w:rsid w:val="006B1605"/>
    <w:rsid w:val="006B1739"/>
    <w:rsid w:val="006B187D"/>
    <w:rsid w:val="006B2088"/>
    <w:rsid w:val="006B225F"/>
    <w:rsid w:val="006B2472"/>
    <w:rsid w:val="006B3B1E"/>
    <w:rsid w:val="006B4BFF"/>
    <w:rsid w:val="006B5387"/>
    <w:rsid w:val="006B5D65"/>
    <w:rsid w:val="006B7750"/>
    <w:rsid w:val="006C10F3"/>
    <w:rsid w:val="006C2A46"/>
    <w:rsid w:val="006C37DA"/>
    <w:rsid w:val="006C5FC9"/>
    <w:rsid w:val="006C7D31"/>
    <w:rsid w:val="006D06AC"/>
    <w:rsid w:val="006D3E77"/>
    <w:rsid w:val="006D57D0"/>
    <w:rsid w:val="006D5E75"/>
    <w:rsid w:val="006D600D"/>
    <w:rsid w:val="006D7274"/>
    <w:rsid w:val="006D78A1"/>
    <w:rsid w:val="006D78FF"/>
    <w:rsid w:val="006D7BC5"/>
    <w:rsid w:val="006E4C2A"/>
    <w:rsid w:val="006E4C92"/>
    <w:rsid w:val="006E5D31"/>
    <w:rsid w:val="006E6CBD"/>
    <w:rsid w:val="006F2DBC"/>
    <w:rsid w:val="006F3C42"/>
    <w:rsid w:val="006F4D8D"/>
    <w:rsid w:val="006F5D6C"/>
    <w:rsid w:val="006F6108"/>
    <w:rsid w:val="006F69D1"/>
    <w:rsid w:val="006F6A86"/>
    <w:rsid w:val="006F7B2B"/>
    <w:rsid w:val="007014B7"/>
    <w:rsid w:val="00701ADE"/>
    <w:rsid w:val="00702B0A"/>
    <w:rsid w:val="00702B70"/>
    <w:rsid w:val="00702FF5"/>
    <w:rsid w:val="007038F2"/>
    <w:rsid w:val="00704F8A"/>
    <w:rsid w:val="00705614"/>
    <w:rsid w:val="0070586B"/>
    <w:rsid w:val="007058AE"/>
    <w:rsid w:val="00707D46"/>
    <w:rsid w:val="007107EB"/>
    <w:rsid w:val="00710CF2"/>
    <w:rsid w:val="007116CE"/>
    <w:rsid w:val="007119D6"/>
    <w:rsid w:val="0071313F"/>
    <w:rsid w:val="007131A7"/>
    <w:rsid w:val="00713DF9"/>
    <w:rsid w:val="0071486B"/>
    <w:rsid w:val="00715087"/>
    <w:rsid w:val="007155F0"/>
    <w:rsid w:val="00715D93"/>
    <w:rsid w:val="0071606B"/>
    <w:rsid w:val="00716286"/>
    <w:rsid w:val="0071691F"/>
    <w:rsid w:val="007169B1"/>
    <w:rsid w:val="007170B6"/>
    <w:rsid w:val="00717B00"/>
    <w:rsid w:val="00720CA2"/>
    <w:rsid w:val="00721510"/>
    <w:rsid w:val="0072199C"/>
    <w:rsid w:val="0072219B"/>
    <w:rsid w:val="00724CB7"/>
    <w:rsid w:val="00724EE9"/>
    <w:rsid w:val="0072563B"/>
    <w:rsid w:val="00725B76"/>
    <w:rsid w:val="00726165"/>
    <w:rsid w:val="00727062"/>
    <w:rsid w:val="00732552"/>
    <w:rsid w:val="00732CB5"/>
    <w:rsid w:val="00733793"/>
    <w:rsid w:val="007359C1"/>
    <w:rsid w:val="00737780"/>
    <w:rsid w:val="00737EF8"/>
    <w:rsid w:val="00740CF6"/>
    <w:rsid w:val="00741B73"/>
    <w:rsid w:val="007421F6"/>
    <w:rsid w:val="00743454"/>
    <w:rsid w:val="00744AAF"/>
    <w:rsid w:val="007459F3"/>
    <w:rsid w:val="0074619A"/>
    <w:rsid w:val="0074797F"/>
    <w:rsid w:val="007507DD"/>
    <w:rsid w:val="00750A8D"/>
    <w:rsid w:val="00750EC5"/>
    <w:rsid w:val="0075204D"/>
    <w:rsid w:val="00752A98"/>
    <w:rsid w:val="007559DF"/>
    <w:rsid w:val="0075692D"/>
    <w:rsid w:val="00756D0D"/>
    <w:rsid w:val="00757FD3"/>
    <w:rsid w:val="00761A18"/>
    <w:rsid w:val="00763370"/>
    <w:rsid w:val="007635FC"/>
    <w:rsid w:val="00763CFF"/>
    <w:rsid w:val="0076496F"/>
    <w:rsid w:val="00765376"/>
    <w:rsid w:val="007653E5"/>
    <w:rsid w:val="007657DB"/>
    <w:rsid w:val="0077046A"/>
    <w:rsid w:val="00772434"/>
    <w:rsid w:val="00772B9B"/>
    <w:rsid w:val="0077430F"/>
    <w:rsid w:val="0077448C"/>
    <w:rsid w:val="0077547F"/>
    <w:rsid w:val="007764E6"/>
    <w:rsid w:val="007765D6"/>
    <w:rsid w:val="00776661"/>
    <w:rsid w:val="007767EC"/>
    <w:rsid w:val="00776F71"/>
    <w:rsid w:val="00776FAA"/>
    <w:rsid w:val="0077701F"/>
    <w:rsid w:val="00777052"/>
    <w:rsid w:val="007773DA"/>
    <w:rsid w:val="0078096B"/>
    <w:rsid w:val="00780A7A"/>
    <w:rsid w:val="00780E4F"/>
    <w:rsid w:val="00781CBA"/>
    <w:rsid w:val="00783372"/>
    <w:rsid w:val="007833E9"/>
    <w:rsid w:val="007847D0"/>
    <w:rsid w:val="00785215"/>
    <w:rsid w:val="00785749"/>
    <w:rsid w:val="00785B56"/>
    <w:rsid w:val="00787BA0"/>
    <w:rsid w:val="00790557"/>
    <w:rsid w:val="00790E6E"/>
    <w:rsid w:val="007924BC"/>
    <w:rsid w:val="00794575"/>
    <w:rsid w:val="00795B8F"/>
    <w:rsid w:val="00796035"/>
    <w:rsid w:val="00797CB0"/>
    <w:rsid w:val="007A1BA4"/>
    <w:rsid w:val="007A1EEB"/>
    <w:rsid w:val="007A264D"/>
    <w:rsid w:val="007A2E84"/>
    <w:rsid w:val="007A2E8A"/>
    <w:rsid w:val="007A3029"/>
    <w:rsid w:val="007A31EC"/>
    <w:rsid w:val="007A3AB1"/>
    <w:rsid w:val="007A5306"/>
    <w:rsid w:val="007A6004"/>
    <w:rsid w:val="007A6F99"/>
    <w:rsid w:val="007A721F"/>
    <w:rsid w:val="007A7EF8"/>
    <w:rsid w:val="007B09E3"/>
    <w:rsid w:val="007B209C"/>
    <w:rsid w:val="007B288C"/>
    <w:rsid w:val="007B3F84"/>
    <w:rsid w:val="007B4C85"/>
    <w:rsid w:val="007B5D4F"/>
    <w:rsid w:val="007B6403"/>
    <w:rsid w:val="007B7292"/>
    <w:rsid w:val="007B7BC2"/>
    <w:rsid w:val="007C064E"/>
    <w:rsid w:val="007C0AB8"/>
    <w:rsid w:val="007C1D41"/>
    <w:rsid w:val="007C21F6"/>
    <w:rsid w:val="007C314B"/>
    <w:rsid w:val="007C34B7"/>
    <w:rsid w:val="007C4D86"/>
    <w:rsid w:val="007C52DE"/>
    <w:rsid w:val="007C57E3"/>
    <w:rsid w:val="007C60C2"/>
    <w:rsid w:val="007C6B62"/>
    <w:rsid w:val="007C7799"/>
    <w:rsid w:val="007C7FE0"/>
    <w:rsid w:val="007D04CA"/>
    <w:rsid w:val="007D1EA1"/>
    <w:rsid w:val="007D2173"/>
    <w:rsid w:val="007D25C3"/>
    <w:rsid w:val="007D29F6"/>
    <w:rsid w:val="007D3373"/>
    <w:rsid w:val="007D3985"/>
    <w:rsid w:val="007D4570"/>
    <w:rsid w:val="007D4CD8"/>
    <w:rsid w:val="007D6B1A"/>
    <w:rsid w:val="007D6B3A"/>
    <w:rsid w:val="007E0A1F"/>
    <w:rsid w:val="007E0D70"/>
    <w:rsid w:val="007E1D80"/>
    <w:rsid w:val="007E2C3F"/>
    <w:rsid w:val="007E2E4E"/>
    <w:rsid w:val="007E4343"/>
    <w:rsid w:val="007E5332"/>
    <w:rsid w:val="007E6A8C"/>
    <w:rsid w:val="007E6E60"/>
    <w:rsid w:val="007E6E6F"/>
    <w:rsid w:val="007E7BC7"/>
    <w:rsid w:val="007F0F19"/>
    <w:rsid w:val="007F10A5"/>
    <w:rsid w:val="007F1AC2"/>
    <w:rsid w:val="007F2B72"/>
    <w:rsid w:val="007F36A6"/>
    <w:rsid w:val="007F46A2"/>
    <w:rsid w:val="007F479B"/>
    <w:rsid w:val="007F4B28"/>
    <w:rsid w:val="007F4D6B"/>
    <w:rsid w:val="007F4EE3"/>
    <w:rsid w:val="007F54BA"/>
    <w:rsid w:val="00801AD7"/>
    <w:rsid w:val="00802283"/>
    <w:rsid w:val="008022F5"/>
    <w:rsid w:val="00803EE9"/>
    <w:rsid w:val="0080429A"/>
    <w:rsid w:val="00804917"/>
    <w:rsid w:val="00805388"/>
    <w:rsid w:val="00806477"/>
    <w:rsid w:val="00806B76"/>
    <w:rsid w:val="0080724B"/>
    <w:rsid w:val="008114E8"/>
    <w:rsid w:val="008126AD"/>
    <w:rsid w:val="008127B5"/>
    <w:rsid w:val="0081299E"/>
    <w:rsid w:val="00812B02"/>
    <w:rsid w:val="00812D06"/>
    <w:rsid w:val="00813849"/>
    <w:rsid w:val="00813A4E"/>
    <w:rsid w:val="008162DD"/>
    <w:rsid w:val="008164B7"/>
    <w:rsid w:val="0081757D"/>
    <w:rsid w:val="008210A6"/>
    <w:rsid w:val="00821593"/>
    <w:rsid w:val="008243B3"/>
    <w:rsid w:val="00824D01"/>
    <w:rsid w:val="00824E79"/>
    <w:rsid w:val="0082517D"/>
    <w:rsid w:val="00825228"/>
    <w:rsid w:val="0082754D"/>
    <w:rsid w:val="00831894"/>
    <w:rsid w:val="00831C16"/>
    <w:rsid w:val="00832A36"/>
    <w:rsid w:val="00832A41"/>
    <w:rsid w:val="008338EC"/>
    <w:rsid w:val="00833F69"/>
    <w:rsid w:val="00834168"/>
    <w:rsid w:val="008342D2"/>
    <w:rsid w:val="00835639"/>
    <w:rsid w:val="00837BD4"/>
    <w:rsid w:val="00837C7A"/>
    <w:rsid w:val="00841824"/>
    <w:rsid w:val="00841870"/>
    <w:rsid w:val="00841F80"/>
    <w:rsid w:val="00842252"/>
    <w:rsid w:val="00845DE2"/>
    <w:rsid w:val="00847AC6"/>
    <w:rsid w:val="008501EA"/>
    <w:rsid w:val="00850EA1"/>
    <w:rsid w:val="00852268"/>
    <w:rsid w:val="0085323A"/>
    <w:rsid w:val="008534AD"/>
    <w:rsid w:val="00854ECB"/>
    <w:rsid w:val="00855FB9"/>
    <w:rsid w:val="00856BC7"/>
    <w:rsid w:val="0085775A"/>
    <w:rsid w:val="00857BAC"/>
    <w:rsid w:val="00857D4A"/>
    <w:rsid w:val="00857F43"/>
    <w:rsid w:val="00860882"/>
    <w:rsid w:val="008612D0"/>
    <w:rsid w:val="008612FC"/>
    <w:rsid w:val="008613DA"/>
    <w:rsid w:val="00862CFE"/>
    <w:rsid w:val="00865085"/>
    <w:rsid w:val="00865610"/>
    <w:rsid w:val="008662F7"/>
    <w:rsid w:val="00866949"/>
    <w:rsid w:val="0087072B"/>
    <w:rsid w:val="00870EC9"/>
    <w:rsid w:val="008711D1"/>
    <w:rsid w:val="00871DFD"/>
    <w:rsid w:val="008720C5"/>
    <w:rsid w:val="00872837"/>
    <w:rsid w:val="008729EF"/>
    <w:rsid w:val="00872AE0"/>
    <w:rsid w:val="00873226"/>
    <w:rsid w:val="00873669"/>
    <w:rsid w:val="008738C5"/>
    <w:rsid w:val="00873BC9"/>
    <w:rsid w:val="00874089"/>
    <w:rsid w:val="0087481A"/>
    <w:rsid w:val="008754F9"/>
    <w:rsid w:val="0087607D"/>
    <w:rsid w:val="00876A19"/>
    <w:rsid w:val="008772AA"/>
    <w:rsid w:val="00877EAF"/>
    <w:rsid w:val="008811F8"/>
    <w:rsid w:val="00881931"/>
    <w:rsid w:val="00882197"/>
    <w:rsid w:val="00882215"/>
    <w:rsid w:val="00882589"/>
    <w:rsid w:val="00883200"/>
    <w:rsid w:val="008843E3"/>
    <w:rsid w:val="008849BC"/>
    <w:rsid w:val="008856D6"/>
    <w:rsid w:val="0088754B"/>
    <w:rsid w:val="00890E90"/>
    <w:rsid w:val="00890FD0"/>
    <w:rsid w:val="00891218"/>
    <w:rsid w:val="00893306"/>
    <w:rsid w:val="00893A8E"/>
    <w:rsid w:val="00893DD6"/>
    <w:rsid w:val="00893F71"/>
    <w:rsid w:val="0089400C"/>
    <w:rsid w:val="00894559"/>
    <w:rsid w:val="0089478E"/>
    <w:rsid w:val="00894799"/>
    <w:rsid w:val="00894FD0"/>
    <w:rsid w:val="00895714"/>
    <w:rsid w:val="00896B30"/>
    <w:rsid w:val="00896C34"/>
    <w:rsid w:val="00897926"/>
    <w:rsid w:val="008A2974"/>
    <w:rsid w:val="008A2E30"/>
    <w:rsid w:val="008A337E"/>
    <w:rsid w:val="008A4072"/>
    <w:rsid w:val="008A53F7"/>
    <w:rsid w:val="008A645A"/>
    <w:rsid w:val="008A6798"/>
    <w:rsid w:val="008A684A"/>
    <w:rsid w:val="008A689C"/>
    <w:rsid w:val="008A7122"/>
    <w:rsid w:val="008B051A"/>
    <w:rsid w:val="008B1257"/>
    <w:rsid w:val="008B1342"/>
    <w:rsid w:val="008B2085"/>
    <w:rsid w:val="008B2772"/>
    <w:rsid w:val="008B4A82"/>
    <w:rsid w:val="008B5813"/>
    <w:rsid w:val="008B621A"/>
    <w:rsid w:val="008B6264"/>
    <w:rsid w:val="008B6F91"/>
    <w:rsid w:val="008C0A09"/>
    <w:rsid w:val="008C1249"/>
    <w:rsid w:val="008C2317"/>
    <w:rsid w:val="008C253D"/>
    <w:rsid w:val="008C26CC"/>
    <w:rsid w:val="008C4B3B"/>
    <w:rsid w:val="008C57E5"/>
    <w:rsid w:val="008C78C0"/>
    <w:rsid w:val="008D0AC3"/>
    <w:rsid w:val="008D186C"/>
    <w:rsid w:val="008D23CE"/>
    <w:rsid w:val="008D3B40"/>
    <w:rsid w:val="008D4FAB"/>
    <w:rsid w:val="008D5C79"/>
    <w:rsid w:val="008E0BD5"/>
    <w:rsid w:val="008E1218"/>
    <w:rsid w:val="008E327B"/>
    <w:rsid w:val="008E4BE9"/>
    <w:rsid w:val="008E4E40"/>
    <w:rsid w:val="008E688C"/>
    <w:rsid w:val="008E6E7B"/>
    <w:rsid w:val="008E79BE"/>
    <w:rsid w:val="008E7B6E"/>
    <w:rsid w:val="008F1601"/>
    <w:rsid w:val="008F3257"/>
    <w:rsid w:val="008F3603"/>
    <w:rsid w:val="008F3BD7"/>
    <w:rsid w:val="008F3C42"/>
    <w:rsid w:val="008F4909"/>
    <w:rsid w:val="008F5446"/>
    <w:rsid w:val="008F6ADB"/>
    <w:rsid w:val="008F6EA0"/>
    <w:rsid w:val="008F756E"/>
    <w:rsid w:val="008F7972"/>
    <w:rsid w:val="009000EE"/>
    <w:rsid w:val="00901D9D"/>
    <w:rsid w:val="0090204A"/>
    <w:rsid w:val="00902076"/>
    <w:rsid w:val="00902335"/>
    <w:rsid w:val="00902DC0"/>
    <w:rsid w:val="0090356D"/>
    <w:rsid w:val="00903CC3"/>
    <w:rsid w:val="00905471"/>
    <w:rsid w:val="00905CC5"/>
    <w:rsid w:val="0090648E"/>
    <w:rsid w:val="00906644"/>
    <w:rsid w:val="009106D2"/>
    <w:rsid w:val="00910CF5"/>
    <w:rsid w:val="00911392"/>
    <w:rsid w:val="009116AB"/>
    <w:rsid w:val="009163B9"/>
    <w:rsid w:val="009165DA"/>
    <w:rsid w:val="0092012E"/>
    <w:rsid w:val="00920EE9"/>
    <w:rsid w:val="009214BE"/>
    <w:rsid w:val="00921637"/>
    <w:rsid w:val="00923270"/>
    <w:rsid w:val="009233BD"/>
    <w:rsid w:val="00923BEB"/>
    <w:rsid w:val="00923E87"/>
    <w:rsid w:val="00924570"/>
    <w:rsid w:val="009245E8"/>
    <w:rsid w:val="00924AC5"/>
    <w:rsid w:val="009253D0"/>
    <w:rsid w:val="009265D2"/>
    <w:rsid w:val="009305DF"/>
    <w:rsid w:val="009307B3"/>
    <w:rsid w:val="00930888"/>
    <w:rsid w:val="00930E24"/>
    <w:rsid w:val="009310C5"/>
    <w:rsid w:val="0093151B"/>
    <w:rsid w:val="00931EC6"/>
    <w:rsid w:val="0093242D"/>
    <w:rsid w:val="00933BE9"/>
    <w:rsid w:val="00933DAD"/>
    <w:rsid w:val="009341C2"/>
    <w:rsid w:val="00934D35"/>
    <w:rsid w:val="00935D91"/>
    <w:rsid w:val="009362ED"/>
    <w:rsid w:val="00941ABE"/>
    <w:rsid w:val="009465AB"/>
    <w:rsid w:val="009502A9"/>
    <w:rsid w:val="0095034B"/>
    <w:rsid w:val="00951A1D"/>
    <w:rsid w:val="00951D97"/>
    <w:rsid w:val="00952DF1"/>
    <w:rsid w:val="009540B7"/>
    <w:rsid w:val="00955A60"/>
    <w:rsid w:val="00955AC8"/>
    <w:rsid w:val="00956F13"/>
    <w:rsid w:val="009615BA"/>
    <w:rsid w:val="00962A9D"/>
    <w:rsid w:val="00963BFE"/>
    <w:rsid w:val="009645D5"/>
    <w:rsid w:val="0096462A"/>
    <w:rsid w:val="009647EC"/>
    <w:rsid w:val="009648D7"/>
    <w:rsid w:val="00964A25"/>
    <w:rsid w:val="009655BD"/>
    <w:rsid w:val="009657C5"/>
    <w:rsid w:val="00965AF8"/>
    <w:rsid w:val="009676F0"/>
    <w:rsid w:val="00970144"/>
    <w:rsid w:val="009704F1"/>
    <w:rsid w:val="00970C4E"/>
    <w:rsid w:val="00971787"/>
    <w:rsid w:val="009728A7"/>
    <w:rsid w:val="0097310C"/>
    <w:rsid w:val="00973A59"/>
    <w:rsid w:val="00973AAD"/>
    <w:rsid w:val="00973C81"/>
    <w:rsid w:val="00974FCC"/>
    <w:rsid w:val="00975916"/>
    <w:rsid w:val="00975946"/>
    <w:rsid w:val="00976A2D"/>
    <w:rsid w:val="009773C0"/>
    <w:rsid w:val="00977740"/>
    <w:rsid w:val="009778BC"/>
    <w:rsid w:val="00980BBB"/>
    <w:rsid w:val="0098174E"/>
    <w:rsid w:val="00981E98"/>
    <w:rsid w:val="00983C56"/>
    <w:rsid w:val="00984226"/>
    <w:rsid w:val="009848ED"/>
    <w:rsid w:val="00985135"/>
    <w:rsid w:val="00986D63"/>
    <w:rsid w:val="00987115"/>
    <w:rsid w:val="00987256"/>
    <w:rsid w:val="00987826"/>
    <w:rsid w:val="0099219B"/>
    <w:rsid w:val="009927EC"/>
    <w:rsid w:val="00993632"/>
    <w:rsid w:val="0099405D"/>
    <w:rsid w:val="009940BB"/>
    <w:rsid w:val="0099480C"/>
    <w:rsid w:val="00996404"/>
    <w:rsid w:val="009A06CA"/>
    <w:rsid w:val="009A19DB"/>
    <w:rsid w:val="009A3122"/>
    <w:rsid w:val="009A3639"/>
    <w:rsid w:val="009A3DA3"/>
    <w:rsid w:val="009A552A"/>
    <w:rsid w:val="009A657F"/>
    <w:rsid w:val="009A6C92"/>
    <w:rsid w:val="009A7773"/>
    <w:rsid w:val="009A7DCE"/>
    <w:rsid w:val="009B1991"/>
    <w:rsid w:val="009B1D25"/>
    <w:rsid w:val="009B1E97"/>
    <w:rsid w:val="009B1EE4"/>
    <w:rsid w:val="009B4CD2"/>
    <w:rsid w:val="009B5502"/>
    <w:rsid w:val="009B60B8"/>
    <w:rsid w:val="009B64CD"/>
    <w:rsid w:val="009B7D21"/>
    <w:rsid w:val="009C047B"/>
    <w:rsid w:val="009C0C2C"/>
    <w:rsid w:val="009C0E0A"/>
    <w:rsid w:val="009C0F35"/>
    <w:rsid w:val="009C1168"/>
    <w:rsid w:val="009C166B"/>
    <w:rsid w:val="009C18A7"/>
    <w:rsid w:val="009C35A2"/>
    <w:rsid w:val="009C3CD0"/>
    <w:rsid w:val="009C4894"/>
    <w:rsid w:val="009C4A93"/>
    <w:rsid w:val="009C51CD"/>
    <w:rsid w:val="009C654F"/>
    <w:rsid w:val="009C769B"/>
    <w:rsid w:val="009D07E8"/>
    <w:rsid w:val="009D3476"/>
    <w:rsid w:val="009D3810"/>
    <w:rsid w:val="009D4A6E"/>
    <w:rsid w:val="009D514E"/>
    <w:rsid w:val="009D5B43"/>
    <w:rsid w:val="009D6453"/>
    <w:rsid w:val="009D793C"/>
    <w:rsid w:val="009E003A"/>
    <w:rsid w:val="009E13E6"/>
    <w:rsid w:val="009E18C5"/>
    <w:rsid w:val="009E223B"/>
    <w:rsid w:val="009E2355"/>
    <w:rsid w:val="009E30AC"/>
    <w:rsid w:val="009E34E4"/>
    <w:rsid w:val="009E5678"/>
    <w:rsid w:val="009E68E2"/>
    <w:rsid w:val="009E6E3F"/>
    <w:rsid w:val="009F11CD"/>
    <w:rsid w:val="009F1D82"/>
    <w:rsid w:val="009F22E0"/>
    <w:rsid w:val="009F34D6"/>
    <w:rsid w:val="009F3833"/>
    <w:rsid w:val="009F4C8C"/>
    <w:rsid w:val="009F4D27"/>
    <w:rsid w:val="009F52E3"/>
    <w:rsid w:val="00A001FA"/>
    <w:rsid w:val="00A00A3A"/>
    <w:rsid w:val="00A01B79"/>
    <w:rsid w:val="00A03EB0"/>
    <w:rsid w:val="00A03F73"/>
    <w:rsid w:val="00A06293"/>
    <w:rsid w:val="00A06409"/>
    <w:rsid w:val="00A06A8B"/>
    <w:rsid w:val="00A06E60"/>
    <w:rsid w:val="00A07F0B"/>
    <w:rsid w:val="00A1060E"/>
    <w:rsid w:val="00A11C20"/>
    <w:rsid w:val="00A150FF"/>
    <w:rsid w:val="00A157C2"/>
    <w:rsid w:val="00A167A6"/>
    <w:rsid w:val="00A176F2"/>
    <w:rsid w:val="00A211C5"/>
    <w:rsid w:val="00A22738"/>
    <w:rsid w:val="00A2294D"/>
    <w:rsid w:val="00A2380F"/>
    <w:rsid w:val="00A24543"/>
    <w:rsid w:val="00A251EF"/>
    <w:rsid w:val="00A2556E"/>
    <w:rsid w:val="00A25717"/>
    <w:rsid w:val="00A25A2B"/>
    <w:rsid w:val="00A262B8"/>
    <w:rsid w:val="00A26898"/>
    <w:rsid w:val="00A27DCD"/>
    <w:rsid w:val="00A27E00"/>
    <w:rsid w:val="00A307E4"/>
    <w:rsid w:val="00A30D4A"/>
    <w:rsid w:val="00A314D6"/>
    <w:rsid w:val="00A324C1"/>
    <w:rsid w:val="00A32EFC"/>
    <w:rsid w:val="00A33147"/>
    <w:rsid w:val="00A3390E"/>
    <w:rsid w:val="00A33D01"/>
    <w:rsid w:val="00A34043"/>
    <w:rsid w:val="00A34992"/>
    <w:rsid w:val="00A34B69"/>
    <w:rsid w:val="00A35F36"/>
    <w:rsid w:val="00A36294"/>
    <w:rsid w:val="00A373E1"/>
    <w:rsid w:val="00A374A4"/>
    <w:rsid w:val="00A37A59"/>
    <w:rsid w:val="00A404DC"/>
    <w:rsid w:val="00A41204"/>
    <w:rsid w:val="00A423DB"/>
    <w:rsid w:val="00A424CA"/>
    <w:rsid w:val="00A42ADD"/>
    <w:rsid w:val="00A42BCF"/>
    <w:rsid w:val="00A43912"/>
    <w:rsid w:val="00A44BB1"/>
    <w:rsid w:val="00A44E40"/>
    <w:rsid w:val="00A45644"/>
    <w:rsid w:val="00A457A6"/>
    <w:rsid w:val="00A47B6C"/>
    <w:rsid w:val="00A47EFD"/>
    <w:rsid w:val="00A5055F"/>
    <w:rsid w:val="00A511FB"/>
    <w:rsid w:val="00A5205A"/>
    <w:rsid w:val="00A52AA7"/>
    <w:rsid w:val="00A53271"/>
    <w:rsid w:val="00A53C72"/>
    <w:rsid w:val="00A53F33"/>
    <w:rsid w:val="00A543F0"/>
    <w:rsid w:val="00A54667"/>
    <w:rsid w:val="00A549F9"/>
    <w:rsid w:val="00A55127"/>
    <w:rsid w:val="00A55BD4"/>
    <w:rsid w:val="00A5655A"/>
    <w:rsid w:val="00A57EE4"/>
    <w:rsid w:val="00A57F17"/>
    <w:rsid w:val="00A604DC"/>
    <w:rsid w:val="00A607DF"/>
    <w:rsid w:val="00A61D75"/>
    <w:rsid w:val="00A61F80"/>
    <w:rsid w:val="00A62721"/>
    <w:rsid w:val="00A63151"/>
    <w:rsid w:val="00A631A5"/>
    <w:rsid w:val="00A63736"/>
    <w:rsid w:val="00A637CF"/>
    <w:rsid w:val="00A639ED"/>
    <w:rsid w:val="00A63ED2"/>
    <w:rsid w:val="00A64964"/>
    <w:rsid w:val="00A64992"/>
    <w:rsid w:val="00A65384"/>
    <w:rsid w:val="00A657F1"/>
    <w:rsid w:val="00A66391"/>
    <w:rsid w:val="00A671A5"/>
    <w:rsid w:val="00A702DB"/>
    <w:rsid w:val="00A73BE8"/>
    <w:rsid w:val="00A74461"/>
    <w:rsid w:val="00A74F9F"/>
    <w:rsid w:val="00A7530F"/>
    <w:rsid w:val="00A80064"/>
    <w:rsid w:val="00A81B44"/>
    <w:rsid w:val="00A81E2F"/>
    <w:rsid w:val="00A82176"/>
    <w:rsid w:val="00A823BE"/>
    <w:rsid w:val="00A82D15"/>
    <w:rsid w:val="00A83006"/>
    <w:rsid w:val="00A83136"/>
    <w:rsid w:val="00A845E6"/>
    <w:rsid w:val="00A85516"/>
    <w:rsid w:val="00A85805"/>
    <w:rsid w:val="00A85B01"/>
    <w:rsid w:val="00A8694A"/>
    <w:rsid w:val="00A86E2C"/>
    <w:rsid w:val="00A8762F"/>
    <w:rsid w:val="00A9020B"/>
    <w:rsid w:val="00A90BA8"/>
    <w:rsid w:val="00A91ABA"/>
    <w:rsid w:val="00A92CD6"/>
    <w:rsid w:val="00A94297"/>
    <w:rsid w:val="00A9589E"/>
    <w:rsid w:val="00A96991"/>
    <w:rsid w:val="00AA053C"/>
    <w:rsid w:val="00AA0723"/>
    <w:rsid w:val="00AA2ADA"/>
    <w:rsid w:val="00AA47C0"/>
    <w:rsid w:val="00AA6E2C"/>
    <w:rsid w:val="00AA7266"/>
    <w:rsid w:val="00AA74E8"/>
    <w:rsid w:val="00AA7596"/>
    <w:rsid w:val="00AA7B80"/>
    <w:rsid w:val="00AB0085"/>
    <w:rsid w:val="00AB02FA"/>
    <w:rsid w:val="00AB08FE"/>
    <w:rsid w:val="00AB17A8"/>
    <w:rsid w:val="00AB2415"/>
    <w:rsid w:val="00AB257F"/>
    <w:rsid w:val="00AB2F47"/>
    <w:rsid w:val="00AB2FAD"/>
    <w:rsid w:val="00AB3727"/>
    <w:rsid w:val="00AB3FFA"/>
    <w:rsid w:val="00AB424A"/>
    <w:rsid w:val="00AB4363"/>
    <w:rsid w:val="00AB57C5"/>
    <w:rsid w:val="00AB61B9"/>
    <w:rsid w:val="00AB7255"/>
    <w:rsid w:val="00AB7F03"/>
    <w:rsid w:val="00AC141A"/>
    <w:rsid w:val="00AC2B11"/>
    <w:rsid w:val="00AC2CBE"/>
    <w:rsid w:val="00AC4BF6"/>
    <w:rsid w:val="00AC6C32"/>
    <w:rsid w:val="00AC730D"/>
    <w:rsid w:val="00AD0A89"/>
    <w:rsid w:val="00AD1334"/>
    <w:rsid w:val="00AD29B1"/>
    <w:rsid w:val="00AD2F14"/>
    <w:rsid w:val="00AD3AC4"/>
    <w:rsid w:val="00AD6812"/>
    <w:rsid w:val="00AD6A76"/>
    <w:rsid w:val="00AD7765"/>
    <w:rsid w:val="00AE0789"/>
    <w:rsid w:val="00AE20C8"/>
    <w:rsid w:val="00AE2597"/>
    <w:rsid w:val="00AE2952"/>
    <w:rsid w:val="00AE2DC5"/>
    <w:rsid w:val="00AE3E93"/>
    <w:rsid w:val="00AE3F48"/>
    <w:rsid w:val="00AE4BF1"/>
    <w:rsid w:val="00AE6198"/>
    <w:rsid w:val="00AE74E0"/>
    <w:rsid w:val="00AF0484"/>
    <w:rsid w:val="00AF09AD"/>
    <w:rsid w:val="00AF3CA3"/>
    <w:rsid w:val="00AF3CE0"/>
    <w:rsid w:val="00AF46C6"/>
    <w:rsid w:val="00AF4CE3"/>
    <w:rsid w:val="00AF5AB7"/>
    <w:rsid w:val="00AF5BED"/>
    <w:rsid w:val="00AF5E98"/>
    <w:rsid w:val="00AF5F02"/>
    <w:rsid w:val="00AF61BC"/>
    <w:rsid w:val="00AF61EB"/>
    <w:rsid w:val="00AF6817"/>
    <w:rsid w:val="00AF7458"/>
    <w:rsid w:val="00AF74E5"/>
    <w:rsid w:val="00B00979"/>
    <w:rsid w:val="00B00CC8"/>
    <w:rsid w:val="00B01D7F"/>
    <w:rsid w:val="00B023BE"/>
    <w:rsid w:val="00B02E5B"/>
    <w:rsid w:val="00B06AD1"/>
    <w:rsid w:val="00B073CF"/>
    <w:rsid w:val="00B10C90"/>
    <w:rsid w:val="00B111C6"/>
    <w:rsid w:val="00B1246F"/>
    <w:rsid w:val="00B1346D"/>
    <w:rsid w:val="00B13887"/>
    <w:rsid w:val="00B14393"/>
    <w:rsid w:val="00B14F7E"/>
    <w:rsid w:val="00B1628D"/>
    <w:rsid w:val="00B16D4A"/>
    <w:rsid w:val="00B20015"/>
    <w:rsid w:val="00B22407"/>
    <w:rsid w:val="00B23626"/>
    <w:rsid w:val="00B23F84"/>
    <w:rsid w:val="00B243BE"/>
    <w:rsid w:val="00B24648"/>
    <w:rsid w:val="00B24734"/>
    <w:rsid w:val="00B25AB2"/>
    <w:rsid w:val="00B2642A"/>
    <w:rsid w:val="00B26434"/>
    <w:rsid w:val="00B26F1A"/>
    <w:rsid w:val="00B279CE"/>
    <w:rsid w:val="00B30892"/>
    <w:rsid w:val="00B30EF4"/>
    <w:rsid w:val="00B31140"/>
    <w:rsid w:val="00B32574"/>
    <w:rsid w:val="00B32DC9"/>
    <w:rsid w:val="00B340B3"/>
    <w:rsid w:val="00B34462"/>
    <w:rsid w:val="00B34953"/>
    <w:rsid w:val="00B35293"/>
    <w:rsid w:val="00B363AB"/>
    <w:rsid w:val="00B3663A"/>
    <w:rsid w:val="00B36F0D"/>
    <w:rsid w:val="00B37077"/>
    <w:rsid w:val="00B37253"/>
    <w:rsid w:val="00B40A8C"/>
    <w:rsid w:val="00B41582"/>
    <w:rsid w:val="00B43263"/>
    <w:rsid w:val="00B442B9"/>
    <w:rsid w:val="00B4498C"/>
    <w:rsid w:val="00B4512C"/>
    <w:rsid w:val="00B45374"/>
    <w:rsid w:val="00B455B9"/>
    <w:rsid w:val="00B46318"/>
    <w:rsid w:val="00B464F1"/>
    <w:rsid w:val="00B478C9"/>
    <w:rsid w:val="00B479D0"/>
    <w:rsid w:val="00B47D3D"/>
    <w:rsid w:val="00B50146"/>
    <w:rsid w:val="00B51EF4"/>
    <w:rsid w:val="00B51F38"/>
    <w:rsid w:val="00B52CBB"/>
    <w:rsid w:val="00B52FAE"/>
    <w:rsid w:val="00B53352"/>
    <w:rsid w:val="00B535CA"/>
    <w:rsid w:val="00B550BF"/>
    <w:rsid w:val="00B55D7F"/>
    <w:rsid w:val="00B55E2A"/>
    <w:rsid w:val="00B55EB2"/>
    <w:rsid w:val="00B56A8D"/>
    <w:rsid w:val="00B5793A"/>
    <w:rsid w:val="00B60CE4"/>
    <w:rsid w:val="00B61538"/>
    <w:rsid w:val="00B61545"/>
    <w:rsid w:val="00B62087"/>
    <w:rsid w:val="00B64BFD"/>
    <w:rsid w:val="00B65078"/>
    <w:rsid w:val="00B65456"/>
    <w:rsid w:val="00B66121"/>
    <w:rsid w:val="00B664BF"/>
    <w:rsid w:val="00B6798E"/>
    <w:rsid w:val="00B71700"/>
    <w:rsid w:val="00B717BE"/>
    <w:rsid w:val="00B71909"/>
    <w:rsid w:val="00B737A4"/>
    <w:rsid w:val="00B753E8"/>
    <w:rsid w:val="00B7664F"/>
    <w:rsid w:val="00B76A5C"/>
    <w:rsid w:val="00B76F1F"/>
    <w:rsid w:val="00B77879"/>
    <w:rsid w:val="00B77CB3"/>
    <w:rsid w:val="00B80151"/>
    <w:rsid w:val="00B80BCD"/>
    <w:rsid w:val="00B813B4"/>
    <w:rsid w:val="00B81859"/>
    <w:rsid w:val="00B83E70"/>
    <w:rsid w:val="00B84076"/>
    <w:rsid w:val="00B840B6"/>
    <w:rsid w:val="00B846F4"/>
    <w:rsid w:val="00B84C69"/>
    <w:rsid w:val="00B85044"/>
    <w:rsid w:val="00B85824"/>
    <w:rsid w:val="00B85DA4"/>
    <w:rsid w:val="00B8613D"/>
    <w:rsid w:val="00B861AA"/>
    <w:rsid w:val="00B86A9A"/>
    <w:rsid w:val="00B90106"/>
    <w:rsid w:val="00B91A6D"/>
    <w:rsid w:val="00B91F60"/>
    <w:rsid w:val="00B92131"/>
    <w:rsid w:val="00B92619"/>
    <w:rsid w:val="00B93BD1"/>
    <w:rsid w:val="00B93EA3"/>
    <w:rsid w:val="00B942D8"/>
    <w:rsid w:val="00B945DA"/>
    <w:rsid w:val="00B948D2"/>
    <w:rsid w:val="00B94FA0"/>
    <w:rsid w:val="00B9505F"/>
    <w:rsid w:val="00B95811"/>
    <w:rsid w:val="00B959BC"/>
    <w:rsid w:val="00B95D15"/>
    <w:rsid w:val="00B9656C"/>
    <w:rsid w:val="00B96C88"/>
    <w:rsid w:val="00B9733C"/>
    <w:rsid w:val="00BA0A6F"/>
    <w:rsid w:val="00BA0BC1"/>
    <w:rsid w:val="00BA1F78"/>
    <w:rsid w:val="00BA247A"/>
    <w:rsid w:val="00BA2542"/>
    <w:rsid w:val="00BA30C8"/>
    <w:rsid w:val="00BA3A24"/>
    <w:rsid w:val="00BA4F2A"/>
    <w:rsid w:val="00BA616E"/>
    <w:rsid w:val="00BA6382"/>
    <w:rsid w:val="00BA6AEE"/>
    <w:rsid w:val="00BA6F2B"/>
    <w:rsid w:val="00BB1143"/>
    <w:rsid w:val="00BB2494"/>
    <w:rsid w:val="00BB2598"/>
    <w:rsid w:val="00BB3F10"/>
    <w:rsid w:val="00BB5876"/>
    <w:rsid w:val="00BB5C5A"/>
    <w:rsid w:val="00BB714F"/>
    <w:rsid w:val="00BB7341"/>
    <w:rsid w:val="00BB7F1B"/>
    <w:rsid w:val="00BC0A4D"/>
    <w:rsid w:val="00BC0C3E"/>
    <w:rsid w:val="00BC23C2"/>
    <w:rsid w:val="00BC23C5"/>
    <w:rsid w:val="00BC40CF"/>
    <w:rsid w:val="00BC5018"/>
    <w:rsid w:val="00BC5346"/>
    <w:rsid w:val="00BC554D"/>
    <w:rsid w:val="00BC5CD8"/>
    <w:rsid w:val="00BC5E1C"/>
    <w:rsid w:val="00BC64C8"/>
    <w:rsid w:val="00BC667B"/>
    <w:rsid w:val="00BC696F"/>
    <w:rsid w:val="00BD1194"/>
    <w:rsid w:val="00BD1B87"/>
    <w:rsid w:val="00BD2D41"/>
    <w:rsid w:val="00BD3F68"/>
    <w:rsid w:val="00BD5B50"/>
    <w:rsid w:val="00BD6970"/>
    <w:rsid w:val="00BE00BD"/>
    <w:rsid w:val="00BE02A8"/>
    <w:rsid w:val="00BE40E5"/>
    <w:rsid w:val="00BE4F04"/>
    <w:rsid w:val="00BF0357"/>
    <w:rsid w:val="00BF07E5"/>
    <w:rsid w:val="00BF0B8B"/>
    <w:rsid w:val="00BF0BBD"/>
    <w:rsid w:val="00BF249E"/>
    <w:rsid w:val="00BF2CA6"/>
    <w:rsid w:val="00BF361A"/>
    <w:rsid w:val="00BF3A98"/>
    <w:rsid w:val="00BF4395"/>
    <w:rsid w:val="00BF48E2"/>
    <w:rsid w:val="00BF5014"/>
    <w:rsid w:val="00BF62AB"/>
    <w:rsid w:val="00BF6B44"/>
    <w:rsid w:val="00BF7105"/>
    <w:rsid w:val="00C00BEE"/>
    <w:rsid w:val="00C015AC"/>
    <w:rsid w:val="00C023B7"/>
    <w:rsid w:val="00C0294A"/>
    <w:rsid w:val="00C02EF6"/>
    <w:rsid w:val="00C03724"/>
    <w:rsid w:val="00C045DE"/>
    <w:rsid w:val="00C04721"/>
    <w:rsid w:val="00C05EC4"/>
    <w:rsid w:val="00C06499"/>
    <w:rsid w:val="00C065B6"/>
    <w:rsid w:val="00C06DF7"/>
    <w:rsid w:val="00C06EBA"/>
    <w:rsid w:val="00C11391"/>
    <w:rsid w:val="00C11BDA"/>
    <w:rsid w:val="00C11D0A"/>
    <w:rsid w:val="00C12100"/>
    <w:rsid w:val="00C122E4"/>
    <w:rsid w:val="00C137F0"/>
    <w:rsid w:val="00C147F7"/>
    <w:rsid w:val="00C1583C"/>
    <w:rsid w:val="00C15AC9"/>
    <w:rsid w:val="00C15F96"/>
    <w:rsid w:val="00C165D8"/>
    <w:rsid w:val="00C16BD2"/>
    <w:rsid w:val="00C1758D"/>
    <w:rsid w:val="00C17625"/>
    <w:rsid w:val="00C2030C"/>
    <w:rsid w:val="00C21C9C"/>
    <w:rsid w:val="00C222FD"/>
    <w:rsid w:val="00C2262A"/>
    <w:rsid w:val="00C2364A"/>
    <w:rsid w:val="00C23C7D"/>
    <w:rsid w:val="00C23F75"/>
    <w:rsid w:val="00C25A4F"/>
    <w:rsid w:val="00C262C6"/>
    <w:rsid w:val="00C27980"/>
    <w:rsid w:val="00C32678"/>
    <w:rsid w:val="00C34A5B"/>
    <w:rsid w:val="00C351F9"/>
    <w:rsid w:val="00C3598A"/>
    <w:rsid w:val="00C35A88"/>
    <w:rsid w:val="00C367CE"/>
    <w:rsid w:val="00C36CEB"/>
    <w:rsid w:val="00C36D17"/>
    <w:rsid w:val="00C3731C"/>
    <w:rsid w:val="00C37945"/>
    <w:rsid w:val="00C379AF"/>
    <w:rsid w:val="00C37EB4"/>
    <w:rsid w:val="00C40709"/>
    <w:rsid w:val="00C40F3A"/>
    <w:rsid w:val="00C42C4A"/>
    <w:rsid w:val="00C42DDE"/>
    <w:rsid w:val="00C436D3"/>
    <w:rsid w:val="00C46653"/>
    <w:rsid w:val="00C46A20"/>
    <w:rsid w:val="00C46BAC"/>
    <w:rsid w:val="00C46F4E"/>
    <w:rsid w:val="00C501F8"/>
    <w:rsid w:val="00C5032E"/>
    <w:rsid w:val="00C50972"/>
    <w:rsid w:val="00C50F30"/>
    <w:rsid w:val="00C510D7"/>
    <w:rsid w:val="00C516E8"/>
    <w:rsid w:val="00C51DE1"/>
    <w:rsid w:val="00C5255F"/>
    <w:rsid w:val="00C52CDC"/>
    <w:rsid w:val="00C52F06"/>
    <w:rsid w:val="00C5325D"/>
    <w:rsid w:val="00C534E3"/>
    <w:rsid w:val="00C5399B"/>
    <w:rsid w:val="00C544F8"/>
    <w:rsid w:val="00C54E45"/>
    <w:rsid w:val="00C558A7"/>
    <w:rsid w:val="00C570B6"/>
    <w:rsid w:val="00C60F92"/>
    <w:rsid w:val="00C61216"/>
    <w:rsid w:val="00C628B0"/>
    <w:rsid w:val="00C63135"/>
    <w:rsid w:val="00C645E0"/>
    <w:rsid w:val="00C64B04"/>
    <w:rsid w:val="00C65BE3"/>
    <w:rsid w:val="00C65BEB"/>
    <w:rsid w:val="00C66577"/>
    <w:rsid w:val="00C7073C"/>
    <w:rsid w:val="00C7158D"/>
    <w:rsid w:val="00C719A6"/>
    <w:rsid w:val="00C720C8"/>
    <w:rsid w:val="00C73A28"/>
    <w:rsid w:val="00C73AFB"/>
    <w:rsid w:val="00C73DC0"/>
    <w:rsid w:val="00C73E5D"/>
    <w:rsid w:val="00C745C8"/>
    <w:rsid w:val="00C74732"/>
    <w:rsid w:val="00C75303"/>
    <w:rsid w:val="00C75342"/>
    <w:rsid w:val="00C76B3A"/>
    <w:rsid w:val="00C77A0D"/>
    <w:rsid w:val="00C80AFC"/>
    <w:rsid w:val="00C82387"/>
    <w:rsid w:val="00C824A0"/>
    <w:rsid w:val="00C826C8"/>
    <w:rsid w:val="00C82829"/>
    <w:rsid w:val="00C832FF"/>
    <w:rsid w:val="00C83A3E"/>
    <w:rsid w:val="00C83D1B"/>
    <w:rsid w:val="00C83D88"/>
    <w:rsid w:val="00C842A0"/>
    <w:rsid w:val="00C8515C"/>
    <w:rsid w:val="00C86036"/>
    <w:rsid w:val="00C864DF"/>
    <w:rsid w:val="00C90617"/>
    <w:rsid w:val="00C90704"/>
    <w:rsid w:val="00C9077F"/>
    <w:rsid w:val="00C9108E"/>
    <w:rsid w:val="00C92D7C"/>
    <w:rsid w:val="00C92FEE"/>
    <w:rsid w:val="00C933BE"/>
    <w:rsid w:val="00C93BD6"/>
    <w:rsid w:val="00C95604"/>
    <w:rsid w:val="00C95F5E"/>
    <w:rsid w:val="00C964C8"/>
    <w:rsid w:val="00C967E2"/>
    <w:rsid w:val="00C968DC"/>
    <w:rsid w:val="00C97892"/>
    <w:rsid w:val="00C97C8F"/>
    <w:rsid w:val="00C97CF0"/>
    <w:rsid w:val="00CA0D21"/>
    <w:rsid w:val="00CA12DE"/>
    <w:rsid w:val="00CA1691"/>
    <w:rsid w:val="00CA1E91"/>
    <w:rsid w:val="00CA1F30"/>
    <w:rsid w:val="00CA2FC8"/>
    <w:rsid w:val="00CA3489"/>
    <w:rsid w:val="00CA41A6"/>
    <w:rsid w:val="00CA4261"/>
    <w:rsid w:val="00CA5DEB"/>
    <w:rsid w:val="00CA6253"/>
    <w:rsid w:val="00CA667F"/>
    <w:rsid w:val="00CA68A2"/>
    <w:rsid w:val="00CA71C8"/>
    <w:rsid w:val="00CB02C0"/>
    <w:rsid w:val="00CB1689"/>
    <w:rsid w:val="00CB1A70"/>
    <w:rsid w:val="00CB2C14"/>
    <w:rsid w:val="00CB33F1"/>
    <w:rsid w:val="00CB3B0E"/>
    <w:rsid w:val="00CB49FD"/>
    <w:rsid w:val="00CB4C79"/>
    <w:rsid w:val="00CB538A"/>
    <w:rsid w:val="00CB6014"/>
    <w:rsid w:val="00CB6362"/>
    <w:rsid w:val="00CB74C0"/>
    <w:rsid w:val="00CB76AF"/>
    <w:rsid w:val="00CB7B66"/>
    <w:rsid w:val="00CB7E24"/>
    <w:rsid w:val="00CC0A11"/>
    <w:rsid w:val="00CC12A2"/>
    <w:rsid w:val="00CC1E61"/>
    <w:rsid w:val="00CC2409"/>
    <w:rsid w:val="00CC33DA"/>
    <w:rsid w:val="00CC50A9"/>
    <w:rsid w:val="00CC523B"/>
    <w:rsid w:val="00CC63FF"/>
    <w:rsid w:val="00CC6E74"/>
    <w:rsid w:val="00CD175F"/>
    <w:rsid w:val="00CD23ED"/>
    <w:rsid w:val="00CD3A76"/>
    <w:rsid w:val="00CD4D38"/>
    <w:rsid w:val="00CD5480"/>
    <w:rsid w:val="00CE0C0F"/>
    <w:rsid w:val="00CE0CC1"/>
    <w:rsid w:val="00CE1706"/>
    <w:rsid w:val="00CE49BA"/>
    <w:rsid w:val="00CE4B30"/>
    <w:rsid w:val="00CE5212"/>
    <w:rsid w:val="00CE5763"/>
    <w:rsid w:val="00CE5957"/>
    <w:rsid w:val="00CE5AB1"/>
    <w:rsid w:val="00CE6C54"/>
    <w:rsid w:val="00CF0E6A"/>
    <w:rsid w:val="00CF13DB"/>
    <w:rsid w:val="00CF16EA"/>
    <w:rsid w:val="00CF23B7"/>
    <w:rsid w:val="00CF25CF"/>
    <w:rsid w:val="00CF42CE"/>
    <w:rsid w:val="00CF436D"/>
    <w:rsid w:val="00CF5274"/>
    <w:rsid w:val="00CF53E8"/>
    <w:rsid w:val="00CF5826"/>
    <w:rsid w:val="00CF5BA7"/>
    <w:rsid w:val="00CF5FC2"/>
    <w:rsid w:val="00CF62A7"/>
    <w:rsid w:val="00CF631C"/>
    <w:rsid w:val="00CF63F3"/>
    <w:rsid w:val="00CF6416"/>
    <w:rsid w:val="00CF7C71"/>
    <w:rsid w:val="00CF7FBB"/>
    <w:rsid w:val="00D008C4"/>
    <w:rsid w:val="00D02563"/>
    <w:rsid w:val="00D03AAE"/>
    <w:rsid w:val="00D04178"/>
    <w:rsid w:val="00D04929"/>
    <w:rsid w:val="00D056B8"/>
    <w:rsid w:val="00D06145"/>
    <w:rsid w:val="00D064D9"/>
    <w:rsid w:val="00D0664B"/>
    <w:rsid w:val="00D0728C"/>
    <w:rsid w:val="00D12E92"/>
    <w:rsid w:val="00D14441"/>
    <w:rsid w:val="00D14C78"/>
    <w:rsid w:val="00D1528B"/>
    <w:rsid w:val="00D16A74"/>
    <w:rsid w:val="00D16A84"/>
    <w:rsid w:val="00D16DC0"/>
    <w:rsid w:val="00D1770F"/>
    <w:rsid w:val="00D2017C"/>
    <w:rsid w:val="00D2036A"/>
    <w:rsid w:val="00D219BB"/>
    <w:rsid w:val="00D23498"/>
    <w:rsid w:val="00D240D1"/>
    <w:rsid w:val="00D2447A"/>
    <w:rsid w:val="00D24B19"/>
    <w:rsid w:val="00D250E4"/>
    <w:rsid w:val="00D25735"/>
    <w:rsid w:val="00D2638D"/>
    <w:rsid w:val="00D26688"/>
    <w:rsid w:val="00D26858"/>
    <w:rsid w:val="00D26B34"/>
    <w:rsid w:val="00D270A2"/>
    <w:rsid w:val="00D313EA"/>
    <w:rsid w:val="00D31CCA"/>
    <w:rsid w:val="00D324A4"/>
    <w:rsid w:val="00D32768"/>
    <w:rsid w:val="00D329B5"/>
    <w:rsid w:val="00D34785"/>
    <w:rsid w:val="00D3489C"/>
    <w:rsid w:val="00D34A15"/>
    <w:rsid w:val="00D36FDC"/>
    <w:rsid w:val="00D40D31"/>
    <w:rsid w:val="00D41314"/>
    <w:rsid w:val="00D41831"/>
    <w:rsid w:val="00D4292E"/>
    <w:rsid w:val="00D430A6"/>
    <w:rsid w:val="00D43537"/>
    <w:rsid w:val="00D4370E"/>
    <w:rsid w:val="00D43E4E"/>
    <w:rsid w:val="00D442C0"/>
    <w:rsid w:val="00D45998"/>
    <w:rsid w:val="00D45DB1"/>
    <w:rsid w:val="00D467DF"/>
    <w:rsid w:val="00D46F23"/>
    <w:rsid w:val="00D47C99"/>
    <w:rsid w:val="00D50233"/>
    <w:rsid w:val="00D5253C"/>
    <w:rsid w:val="00D53AAF"/>
    <w:rsid w:val="00D542A3"/>
    <w:rsid w:val="00D5567B"/>
    <w:rsid w:val="00D55FD5"/>
    <w:rsid w:val="00D560ED"/>
    <w:rsid w:val="00D56513"/>
    <w:rsid w:val="00D56B74"/>
    <w:rsid w:val="00D6092A"/>
    <w:rsid w:val="00D61301"/>
    <w:rsid w:val="00D61B30"/>
    <w:rsid w:val="00D623C7"/>
    <w:rsid w:val="00D6274F"/>
    <w:rsid w:val="00D643DC"/>
    <w:rsid w:val="00D651A4"/>
    <w:rsid w:val="00D651B7"/>
    <w:rsid w:val="00D66835"/>
    <w:rsid w:val="00D66961"/>
    <w:rsid w:val="00D66987"/>
    <w:rsid w:val="00D6737C"/>
    <w:rsid w:val="00D67876"/>
    <w:rsid w:val="00D67EB1"/>
    <w:rsid w:val="00D701EC"/>
    <w:rsid w:val="00D70FD5"/>
    <w:rsid w:val="00D71855"/>
    <w:rsid w:val="00D7193B"/>
    <w:rsid w:val="00D71EE1"/>
    <w:rsid w:val="00D71F6D"/>
    <w:rsid w:val="00D72772"/>
    <w:rsid w:val="00D73120"/>
    <w:rsid w:val="00D7316C"/>
    <w:rsid w:val="00D732AD"/>
    <w:rsid w:val="00D74392"/>
    <w:rsid w:val="00D766DA"/>
    <w:rsid w:val="00D80504"/>
    <w:rsid w:val="00D80B0C"/>
    <w:rsid w:val="00D811E6"/>
    <w:rsid w:val="00D81402"/>
    <w:rsid w:val="00D82083"/>
    <w:rsid w:val="00D821B2"/>
    <w:rsid w:val="00D8275C"/>
    <w:rsid w:val="00D83625"/>
    <w:rsid w:val="00D85352"/>
    <w:rsid w:val="00D87438"/>
    <w:rsid w:val="00D90FD2"/>
    <w:rsid w:val="00D923D9"/>
    <w:rsid w:val="00D929FA"/>
    <w:rsid w:val="00D9348A"/>
    <w:rsid w:val="00D9402E"/>
    <w:rsid w:val="00D94990"/>
    <w:rsid w:val="00D9514F"/>
    <w:rsid w:val="00D95896"/>
    <w:rsid w:val="00D96212"/>
    <w:rsid w:val="00D96243"/>
    <w:rsid w:val="00D97341"/>
    <w:rsid w:val="00D97D97"/>
    <w:rsid w:val="00DA036C"/>
    <w:rsid w:val="00DA0829"/>
    <w:rsid w:val="00DA0990"/>
    <w:rsid w:val="00DA0BC1"/>
    <w:rsid w:val="00DA0EC5"/>
    <w:rsid w:val="00DA2137"/>
    <w:rsid w:val="00DA5248"/>
    <w:rsid w:val="00DA5F73"/>
    <w:rsid w:val="00DA648A"/>
    <w:rsid w:val="00DA6FF6"/>
    <w:rsid w:val="00DB0179"/>
    <w:rsid w:val="00DB0347"/>
    <w:rsid w:val="00DB20FF"/>
    <w:rsid w:val="00DB3E5B"/>
    <w:rsid w:val="00DB7C28"/>
    <w:rsid w:val="00DC07E3"/>
    <w:rsid w:val="00DC3543"/>
    <w:rsid w:val="00DC3718"/>
    <w:rsid w:val="00DC37BF"/>
    <w:rsid w:val="00DC600C"/>
    <w:rsid w:val="00DC6CC9"/>
    <w:rsid w:val="00DC715B"/>
    <w:rsid w:val="00DC79F8"/>
    <w:rsid w:val="00DD1166"/>
    <w:rsid w:val="00DD118E"/>
    <w:rsid w:val="00DD1335"/>
    <w:rsid w:val="00DD360C"/>
    <w:rsid w:val="00DD4016"/>
    <w:rsid w:val="00DD57A5"/>
    <w:rsid w:val="00DD5E56"/>
    <w:rsid w:val="00DD5FA2"/>
    <w:rsid w:val="00DD7502"/>
    <w:rsid w:val="00DD7C5D"/>
    <w:rsid w:val="00DE0237"/>
    <w:rsid w:val="00DE1D15"/>
    <w:rsid w:val="00DE2361"/>
    <w:rsid w:val="00DE2FDD"/>
    <w:rsid w:val="00DE3B88"/>
    <w:rsid w:val="00DE456E"/>
    <w:rsid w:val="00DE465B"/>
    <w:rsid w:val="00DE4D33"/>
    <w:rsid w:val="00DE4FAB"/>
    <w:rsid w:val="00DE5181"/>
    <w:rsid w:val="00DE57AA"/>
    <w:rsid w:val="00DE6AB0"/>
    <w:rsid w:val="00DE74B0"/>
    <w:rsid w:val="00DE7B51"/>
    <w:rsid w:val="00DF045F"/>
    <w:rsid w:val="00DF1240"/>
    <w:rsid w:val="00DF16CD"/>
    <w:rsid w:val="00DF2884"/>
    <w:rsid w:val="00DF2D9E"/>
    <w:rsid w:val="00DF3873"/>
    <w:rsid w:val="00DF48BA"/>
    <w:rsid w:val="00DF6184"/>
    <w:rsid w:val="00DF63DA"/>
    <w:rsid w:val="00DF653E"/>
    <w:rsid w:val="00DF6889"/>
    <w:rsid w:val="00DF6C1C"/>
    <w:rsid w:val="00DF753F"/>
    <w:rsid w:val="00DF7B59"/>
    <w:rsid w:val="00E00536"/>
    <w:rsid w:val="00E0124E"/>
    <w:rsid w:val="00E0199C"/>
    <w:rsid w:val="00E03144"/>
    <w:rsid w:val="00E03E0E"/>
    <w:rsid w:val="00E048C9"/>
    <w:rsid w:val="00E0492C"/>
    <w:rsid w:val="00E0495A"/>
    <w:rsid w:val="00E077D5"/>
    <w:rsid w:val="00E07EF6"/>
    <w:rsid w:val="00E1083D"/>
    <w:rsid w:val="00E1097D"/>
    <w:rsid w:val="00E127EE"/>
    <w:rsid w:val="00E138FD"/>
    <w:rsid w:val="00E144B8"/>
    <w:rsid w:val="00E1470B"/>
    <w:rsid w:val="00E16200"/>
    <w:rsid w:val="00E17804"/>
    <w:rsid w:val="00E1797C"/>
    <w:rsid w:val="00E207E7"/>
    <w:rsid w:val="00E20C0C"/>
    <w:rsid w:val="00E211D5"/>
    <w:rsid w:val="00E216F2"/>
    <w:rsid w:val="00E224BE"/>
    <w:rsid w:val="00E22F77"/>
    <w:rsid w:val="00E23C44"/>
    <w:rsid w:val="00E24B4C"/>
    <w:rsid w:val="00E250DD"/>
    <w:rsid w:val="00E2524D"/>
    <w:rsid w:val="00E261F7"/>
    <w:rsid w:val="00E27354"/>
    <w:rsid w:val="00E276B5"/>
    <w:rsid w:val="00E27F6E"/>
    <w:rsid w:val="00E31304"/>
    <w:rsid w:val="00E31732"/>
    <w:rsid w:val="00E31A81"/>
    <w:rsid w:val="00E32775"/>
    <w:rsid w:val="00E32B91"/>
    <w:rsid w:val="00E34427"/>
    <w:rsid w:val="00E3447E"/>
    <w:rsid w:val="00E34511"/>
    <w:rsid w:val="00E34F97"/>
    <w:rsid w:val="00E36730"/>
    <w:rsid w:val="00E371DE"/>
    <w:rsid w:val="00E40350"/>
    <w:rsid w:val="00E404FE"/>
    <w:rsid w:val="00E40D21"/>
    <w:rsid w:val="00E41C5D"/>
    <w:rsid w:val="00E41E4B"/>
    <w:rsid w:val="00E44F15"/>
    <w:rsid w:val="00E450EA"/>
    <w:rsid w:val="00E4512E"/>
    <w:rsid w:val="00E4515D"/>
    <w:rsid w:val="00E45B5F"/>
    <w:rsid w:val="00E47A02"/>
    <w:rsid w:val="00E47A32"/>
    <w:rsid w:val="00E47F06"/>
    <w:rsid w:val="00E507BF"/>
    <w:rsid w:val="00E50842"/>
    <w:rsid w:val="00E50B4C"/>
    <w:rsid w:val="00E50DF0"/>
    <w:rsid w:val="00E5332A"/>
    <w:rsid w:val="00E537FC"/>
    <w:rsid w:val="00E549B1"/>
    <w:rsid w:val="00E55EC4"/>
    <w:rsid w:val="00E5626D"/>
    <w:rsid w:val="00E563D1"/>
    <w:rsid w:val="00E571A5"/>
    <w:rsid w:val="00E57B08"/>
    <w:rsid w:val="00E60BDC"/>
    <w:rsid w:val="00E60BEC"/>
    <w:rsid w:val="00E626E6"/>
    <w:rsid w:val="00E63D5E"/>
    <w:rsid w:val="00E63DCC"/>
    <w:rsid w:val="00E6471D"/>
    <w:rsid w:val="00E64B6D"/>
    <w:rsid w:val="00E653B8"/>
    <w:rsid w:val="00E65A75"/>
    <w:rsid w:val="00E66239"/>
    <w:rsid w:val="00E66812"/>
    <w:rsid w:val="00E6766C"/>
    <w:rsid w:val="00E70902"/>
    <w:rsid w:val="00E70CEA"/>
    <w:rsid w:val="00E71284"/>
    <w:rsid w:val="00E72123"/>
    <w:rsid w:val="00E7216C"/>
    <w:rsid w:val="00E72349"/>
    <w:rsid w:val="00E7257D"/>
    <w:rsid w:val="00E725F0"/>
    <w:rsid w:val="00E7373B"/>
    <w:rsid w:val="00E73F0A"/>
    <w:rsid w:val="00E73FD4"/>
    <w:rsid w:val="00E7605D"/>
    <w:rsid w:val="00E7610F"/>
    <w:rsid w:val="00E76159"/>
    <w:rsid w:val="00E76535"/>
    <w:rsid w:val="00E80437"/>
    <w:rsid w:val="00E80664"/>
    <w:rsid w:val="00E82515"/>
    <w:rsid w:val="00E83604"/>
    <w:rsid w:val="00E84598"/>
    <w:rsid w:val="00E85000"/>
    <w:rsid w:val="00E85B4D"/>
    <w:rsid w:val="00E90323"/>
    <w:rsid w:val="00E910C2"/>
    <w:rsid w:val="00E92461"/>
    <w:rsid w:val="00E92FD0"/>
    <w:rsid w:val="00E93CE9"/>
    <w:rsid w:val="00E9458C"/>
    <w:rsid w:val="00E964AF"/>
    <w:rsid w:val="00E96DE0"/>
    <w:rsid w:val="00E970A4"/>
    <w:rsid w:val="00E97652"/>
    <w:rsid w:val="00E97907"/>
    <w:rsid w:val="00EA06F0"/>
    <w:rsid w:val="00EA18BC"/>
    <w:rsid w:val="00EA199A"/>
    <w:rsid w:val="00EA3484"/>
    <w:rsid w:val="00EA34BC"/>
    <w:rsid w:val="00EA3707"/>
    <w:rsid w:val="00EA43C2"/>
    <w:rsid w:val="00EA4C9F"/>
    <w:rsid w:val="00EA523B"/>
    <w:rsid w:val="00EA52D2"/>
    <w:rsid w:val="00EA7F8A"/>
    <w:rsid w:val="00EB21A3"/>
    <w:rsid w:val="00EB25E8"/>
    <w:rsid w:val="00EB35B5"/>
    <w:rsid w:val="00EB4043"/>
    <w:rsid w:val="00EB405D"/>
    <w:rsid w:val="00EB504C"/>
    <w:rsid w:val="00EB7322"/>
    <w:rsid w:val="00EB756F"/>
    <w:rsid w:val="00EC0B7B"/>
    <w:rsid w:val="00EC0C72"/>
    <w:rsid w:val="00EC1DAE"/>
    <w:rsid w:val="00EC26A2"/>
    <w:rsid w:val="00EC35AF"/>
    <w:rsid w:val="00EC7901"/>
    <w:rsid w:val="00EC7DE4"/>
    <w:rsid w:val="00ED02B0"/>
    <w:rsid w:val="00ED0AF8"/>
    <w:rsid w:val="00ED1591"/>
    <w:rsid w:val="00ED1BD7"/>
    <w:rsid w:val="00ED1C3E"/>
    <w:rsid w:val="00ED1DE9"/>
    <w:rsid w:val="00ED2835"/>
    <w:rsid w:val="00ED7CB5"/>
    <w:rsid w:val="00EE0635"/>
    <w:rsid w:val="00EE136E"/>
    <w:rsid w:val="00EE1BEF"/>
    <w:rsid w:val="00EE1D60"/>
    <w:rsid w:val="00EE23D3"/>
    <w:rsid w:val="00EE2879"/>
    <w:rsid w:val="00EE356F"/>
    <w:rsid w:val="00EE357D"/>
    <w:rsid w:val="00EE424B"/>
    <w:rsid w:val="00EE5805"/>
    <w:rsid w:val="00EF2129"/>
    <w:rsid w:val="00EF27C4"/>
    <w:rsid w:val="00EF2F9D"/>
    <w:rsid w:val="00EF39D6"/>
    <w:rsid w:val="00EF3C44"/>
    <w:rsid w:val="00EF42FA"/>
    <w:rsid w:val="00EF5D96"/>
    <w:rsid w:val="00EF64C2"/>
    <w:rsid w:val="00EF6A7D"/>
    <w:rsid w:val="00EF74B5"/>
    <w:rsid w:val="00F00601"/>
    <w:rsid w:val="00F00F78"/>
    <w:rsid w:val="00F01739"/>
    <w:rsid w:val="00F02843"/>
    <w:rsid w:val="00F029C4"/>
    <w:rsid w:val="00F034F3"/>
    <w:rsid w:val="00F03CDB"/>
    <w:rsid w:val="00F04F4B"/>
    <w:rsid w:val="00F05F91"/>
    <w:rsid w:val="00F06703"/>
    <w:rsid w:val="00F074CD"/>
    <w:rsid w:val="00F07F84"/>
    <w:rsid w:val="00F10D1E"/>
    <w:rsid w:val="00F10E93"/>
    <w:rsid w:val="00F11024"/>
    <w:rsid w:val="00F11381"/>
    <w:rsid w:val="00F11694"/>
    <w:rsid w:val="00F11725"/>
    <w:rsid w:val="00F11856"/>
    <w:rsid w:val="00F130AB"/>
    <w:rsid w:val="00F13134"/>
    <w:rsid w:val="00F135AD"/>
    <w:rsid w:val="00F13EC1"/>
    <w:rsid w:val="00F1479A"/>
    <w:rsid w:val="00F16CC1"/>
    <w:rsid w:val="00F21C39"/>
    <w:rsid w:val="00F221BB"/>
    <w:rsid w:val="00F222C8"/>
    <w:rsid w:val="00F235CB"/>
    <w:rsid w:val="00F25EB8"/>
    <w:rsid w:val="00F2633B"/>
    <w:rsid w:val="00F2652C"/>
    <w:rsid w:val="00F273E7"/>
    <w:rsid w:val="00F304E3"/>
    <w:rsid w:val="00F31892"/>
    <w:rsid w:val="00F32D51"/>
    <w:rsid w:val="00F33569"/>
    <w:rsid w:val="00F33771"/>
    <w:rsid w:val="00F33E9E"/>
    <w:rsid w:val="00F34C1C"/>
    <w:rsid w:val="00F35E9D"/>
    <w:rsid w:val="00F3620B"/>
    <w:rsid w:val="00F36CD2"/>
    <w:rsid w:val="00F40183"/>
    <w:rsid w:val="00F40233"/>
    <w:rsid w:val="00F4071C"/>
    <w:rsid w:val="00F40768"/>
    <w:rsid w:val="00F40A4A"/>
    <w:rsid w:val="00F41077"/>
    <w:rsid w:val="00F418F2"/>
    <w:rsid w:val="00F4238A"/>
    <w:rsid w:val="00F4402F"/>
    <w:rsid w:val="00F4433A"/>
    <w:rsid w:val="00F44806"/>
    <w:rsid w:val="00F45E51"/>
    <w:rsid w:val="00F50B61"/>
    <w:rsid w:val="00F50EFF"/>
    <w:rsid w:val="00F51FAF"/>
    <w:rsid w:val="00F52AB7"/>
    <w:rsid w:val="00F53E24"/>
    <w:rsid w:val="00F5627F"/>
    <w:rsid w:val="00F566F7"/>
    <w:rsid w:val="00F56798"/>
    <w:rsid w:val="00F56EFC"/>
    <w:rsid w:val="00F56F38"/>
    <w:rsid w:val="00F61735"/>
    <w:rsid w:val="00F619F7"/>
    <w:rsid w:val="00F61B55"/>
    <w:rsid w:val="00F63076"/>
    <w:rsid w:val="00F633CB"/>
    <w:rsid w:val="00F6448C"/>
    <w:rsid w:val="00F64DC5"/>
    <w:rsid w:val="00F64ECE"/>
    <w:rsid w:val="00F65AE9"/>
    <w:rsid w:val="00F67121"/>
    <w:rsid w:val="00F677C1"/>
    <w:rsid w:val="00F70E81"/>
    <w:rsid w:val="00F70E9A"/>
    <w:rsid w:val="00F73038"/>
    <w:rsid w:val="00F741D4"/>
    <w:rsid w:val="00F742C8"/>
    <w:rsid w:val="00F754BF"/>
    <w:rsid w:val="00F7557F"/>
    <w:rsid w:val="00F75B97"/>
    <w:rsid w:val="00F76335"/>
    <w:rsid w:val="00F77B7F"/>
    <w:rsid w:val="00F77B82"/>
    <w:rsid w:val="00F8114D"/>
    <w:rsid w:val="00F817B3"/>
    <w:rsid w:val="00F82879"/>
    <w:rsid w:val="00F82D21"/>
    <w:rsid w:val="00F85246"/>
    <w:rsid w:val="00F86146"/>
    <w:rsid w:val="00F867C1"/>
    <w:rsid w:val="00F86BA0"/>
    <w:rsid w:val="00F924AC"/>
    <w:rsid w:val="00F93173"/>
    <w:rsid w:val="00F94076"/>
    <w:rsid w:val="00F94ED7"/>
    <w:rsid w:val="00F95790"/>
    <w:rsid w:val="00F958F9"/>
    <w:rsid w:val="00F95F8F"/>
    <w:rsid w:val="00F96161"/>
    <w:rsid w:val="00FA04E7"/>
    <w:rsid w:val="00FA06EB"/>
    <w:rsid w:val="00FA0E0D"/>
    <w:rsid w:val="00FA0FB5"/>
    <w:rsid w:val="00FA13AC"/>
    <w:rsid w:val="00FA1618"/>
    <w:rsid w:val="00FA318C"/>
    <w:rsid w:val="00FA4783"/>
    <w:rsid w:val="00FA55E5"/>
    <w:rsid w:val="00FA7853"/>
    <w:rsid w:val="00FA798C"/>
    <w:rsid w:val="00FA7DC9"/>
    <w:rsid w:val="00FB0B56"/>
    <w:rsid w:val="00FB0E7D"/>
    <w:rsid w:val="00FB1A4F"/>
    <w:rsid w:val="00FB226A"/>
    <w:rsid w:val="00FB275F"/>
    <w:rsid w:val="00FB36B8"/>
    <w:rsid w:val="00FB4142"/>
    <w:rsid w:val="00FB4466"/>
    <w:rsid w:val="00FB4A49"/>
    <w:rsid w:val="00FB52FE"/>
    <w:rsid w:val="00FB5547"/>
    <w:rsid w:val="00FB6873"/>
    <w:rsid w:val="00FB6D3B"/>
    <w:rsid w:val="00FC0993"/>
    <w:rsid w:val="00FC1DC6"/>
    <w:rsid w:val="00FC2050"/>
    <w:rsid w:val="00FC26E9"/>
    <w:rsid w:val="00FC2C55"/>
    <w:rsid w:val="00FC2F10"/>
    <w:rsid w:val="00FC392E"/>
    <w:rsid w:val="00FC55CD"/>
    <w:rsid w:val="00FC5A8B"/>
    <w:rsid w:val="00FC77B0"/>
    <w:rsid w:val="00FD00FC"/>
    <w:rsid w:val="00FD0DC3"/>
    <w:rsid w:val="00FD1314"/>
    <w:rsid w:val="00FD1409"/>
    <w:rsid w:val="00FD23A8"/>
    <w:rsid w:val="00FD2702"/>
    <w:rsid w:val="00FD2DE4"/>
    <w:rsid w:val="00FD4537"/>
    <w:rsid w:val="00FD531E"/>
    <w:rsid w:val="00FD5A7C"/>
    <w:rsid w:val="00FD5B9F"/>
    <w:rsid w:val="00FD610E"/>
    <w:rsid w:val="00FD6D95"/>
    <w:rsid w:val="00FD7D63"/>
    <w:rsid w:val="00FD7F47"/>
    <w:rsid w:val="00FE0037"/>
    <w:rsid w:val="00FE5EB5"/>
    <w:rsid w:val="00FE6007"/>
    <w:rsid w:val="00FE6864"/>
    <w:rsid w:val="00FE6C16"/>
    <w:rsid w:val="00FF1ADF"/>
    <w:rsid w:val="00FF1D2E"/>
    <w:rsid w:val="00FF33AF"/>
    <w:rsid w:val="00FF3400"/>
    <w:rsid w:val="00FF421B"/>
    <w:rsid w:val="00FF6AA1"/>
    <w:rsid w:val="00FF73B0"/>
    <w:rsid w:val="00FF7498"/>
    <w:rsid w:val="012D3D22"/>
    <w:rsid w:val="01586BC0"/>
    <w:rsid w:val="02177F37"/>
    <w:rsid w:val="0286420B"/>
    <w:rsid w:val="02CD4695"/>
    <w:rsid w:val="03F67642"/>
    <w:rsid w:val="040320A5"/>
    <w:rsid w:val="0437F2E4"/>
    <w:rsid w:val="04A0ECB6"/>
    <w:rsid w:val="04A7E67E"/>
    <w:rsid w:val="0573A873"/>
    <w:rsid w:val="059AB5FA"/>
    <w:rsid w:val="06335147"/>
    <w:rsid w:val="07370EE7"/>
    <w:rsid w:val="0742F94E"/>
    <w:rsid w:val="07A5F270"/>
    <w:rsid w:val="085DC090"/>
    <w:rsid w:val="09706B07"/>
    <w:rsid w:val="0AC7E9F4"/>
    <w:rsid w:val="0AC8B37E"/>
    <w:rsid w:val="0C13A7B1"/>
    <w:rsid w:val="0CA94106"/>
    <w:rsid w:val="0D37DD51"/>
    <w:rsid w:val="0D74B3F1"/>
    <w:rsid w:val="0D8E592A"/>
    <w:rsid w:val="0DEDA5D2"/>
    <w:rsid w:val="0E1CC65F"/>
    <w:rsid w:val="0EA6FC65"/>
    <w:rsid w:val="0EF73D71"/>
    <w:rsid w:val="0FB5E79D"/>
    <w:rsid w:val="107BF1AB"/>
    <w:rsid w:val="1161CD4F"/>
    <w:rsid w:val="11A8017C"/>
    <w:rsid w:val="1251142A"/>
    <w:rsid w:val="12B46A48"/>
    <w:rsid w:val="14B1CAE3"/>
    <w:rsid w:val="1579ED90"/>
    <w:rsid w:val="15AA2E0A"/>
    <w:rsid w:val="164C3CAD"/>
    <w:rsid w:val="16646FFF"/>
    <w:rsid w:val="1667B47E"/>
    <w:rsid w:val="169108EE"/>
    <w:rsid w:val="16C026A2"/>
    <w:rsid w:val="16EC79A7"/>
    <w:rsid w:val="17091647"/>
    <w:rsid w:val="17371D86"/>
    <w:rsid w:val="17C942D9"/>
    <w:rsid w:val="17E057BA"/>
    <w:rsid w:val="17FC1AC4"/>
    <w:rsid w:val="1934A839"/>
    <w:rsid w:val="1A13AE5B"/>
    <w:rsid w:val="1A4806E1"/>
    <w:rsid w:val="1AA3A160"/>
    <w:rsid w:val="1B39ABF6"/>
    <w:rsid w:val="1BA9FCDA"/>
    <w:rsid w:val="1BABC0B3"/>
    <w:rsid w:val="1C001D37"/>
    <w:rsid w:val="1CE130A7"/>
    <w:rsid w:val="1D276D3B"/>
    <w:rsid w:val="1F0A8E2A"/>
    <w:rsid w:val="1F2C4D8B"/>
    <w:rsid w:val="1F4C5B4C"/>
    <w:rsid w:val="1F8EF540"/>
    <w:rsid w:val="20A5689A"/>
    <w:rsid w:val="2196BCA1"/>
    <w:rsid w:val="21E094DA"/>
    <w:rsid w:val="24294C98"/>
    <w:rsid w:val="25DA8BA4"/>
    <w:rsid w:val="26282F7F"/>
    <w:rsid w:val="2663FC6F"/>
    <w:rsid w:val="273BA32E"/>
    <w:rsid w:val="275CCC23"/>
    <w:rsid w:val="27669467"/>
    <w:rsid w:val="2768CCA9"/>
    <w:rsid w:val="2845BA31"/>
    <w:rsid w:val="28571542"/>
    <w:rsid w:val="285F62D1"/>
    <w:rsid w:val="289157AD"/>
    <w:rsid w:val="290965C2"/>
    <w:rsid w:val="2A0BD389"/>
    <w:rsid w:val="2A1EED92"/>
    <w:rsid w:val="2AB88328"/>
    <w:rsid w:val="2ACB66FF"/>
    <w:rsid w:val="2B798AEF"/>
    <w:rsid w:val="2BE89FE9"/>
    <w:rsid w:val="2BF2C664"/>
    <w:rsid w:val="2BFE96BB"/>
    <w:rsid w:val="2C8DE987"/>
    <w:rsid w:val="2C9F01AD"/>
    <w:rsid w:val="2CA75E92"/>
    <w:rsid w:val="2CC3A3A3"/>
    <w:rsid w:val="2CE21DFC"/>
    <w:rsid w:val="2D827091"/>
    <w:rsid w:val="2E204DFE"/>
    <w:rsid w:val="2EA8C990"/>
    <w:rsid w:val="2EE1C36D"/>
    <w:rsid w:val="30319F75"/>
    <w:rsid w:val="30EA65F3"/>
    <w:rsid w:val="30FAE3E5"/>
    <w:rsid w:val="3192449C"/>
    <w:rsid w:val="31C15EAE"/>
    <w:rsid w:val="322BA7A5"/>
    <w:rsid w:val="323ECB74"/>
    <w:rsid w:val="3240A391"/>
    <w:rsid w:val="3354EB8B"/>
    <w:rsid w:val="3435E2C2"/>
    <w:rsid w:val="3445ACC4"/>
    <w:rsid w:val="34DD63AB"/>
    <w:rsid w:val="3560D9EE"/>
    <w:rsid w:val="35BCE30E"/>
    <w:rsid w:val="3743C66B"/>
    <w:rsid w:val="375C75B7"/>
    <w:rsid w:val="3940D9E5"/>
    <w:rsid w:val="39CEA921"/>
    <w:rsid w:val="3A060A2D"/>
    <w:rsid w:val="3A093A54"/>
    <w:rsid w:val="3A70E04F"/>
    <w:rsid w:val="3BE30735"/>
    <w:rsid w:val="3C1151FA"/>
    <w:rsid w:val="3CC942C1"/>
    <w:rsid w:val="3CD49ECD"/>
    <w:rsid w:val="3D73D435"/>
    <w:rsid w:val="3F0C85AB"/>
    <w:rsid w:val="3F7B578F"/>
    <w:rsid w:val="3F85F99E"/>
    <w:rsid w:val="3FD31E4A"/>
    <w:rsid w:val="4005BCCB"/>
    <w:rsid w:val="40D9C3FD"/>
    <w:rsid w:val="40DB360F"/>
    <w:rsid w:val="40F9FB1D"/>
    <w:rsid w:val="410CE9FF"/>
    <w:rsid w:val="416F1101"/>
    <w:rsid w:val="43B0DFF4"/>
    <w:rsid w:val="43F51BF6"/>
    <w:rsid w:val="43FBE668"/>
    <w:rsid w:val="447A19DF"/>
    <w:rsid w:val="45F017C2"/>
    <w:rsid w:val="46F09444"/>
    <w:rsid w:val="48BA310D"/>
    <w:rsid w:val="4997AFCC"/>
    <w:rsid w:val="49EB6C9D"/>
    <w:rsid w:val="49F06ED4"/>
    <w:rsid w:val="49FE32AF"/>
    <w:rsid w:val="4A0037AE"/>
    <w:rsid w:val="4A491F0E"/>
    <w:rsid w:val="4A5BEF2C"/>
    <w:rsid w:val="4A5EAE58"/>
    <w:rsid w:val="4AB5923D"/>
    <w:rsid w:val="4AB69F39"/>
    <w:rsid w:val="4AC2FCAE"/>
    <w:rsid w:val="4AE79350"/>
    <w:rsid w:val="4B0C976F"/>
    <w:rsid w:val="4B5D8CC3"/>
    <w:rsid w:val="4B624D4C"/>
    <w:rsid w:val="4D00013F"/>
    <w:rsid w:val="4D585C81"/>
    <w:rsid w:val="4E3583FD"/>
    <w:rsid w:val="4EE04810"/>
    <w:rsid w:val="4F718AAF"/>
    <w:rsid w:val="4FC80ABD"/>
    <w:rsid w:val="4FD3C415"/>
    <w:rsid w:val="502059B1"/>
    <w:rsid w:val="50867529"/>
    <w:rsid w:val="50DA7E34"/>
    <w:rsid w:val="521D123F"/>
    <w:rsid w:val="5294ACCA"/>
    <w:rsid w:val="529D61BC"/>
    <w:rsid w:val="52BC3817"/>
    <w:rsid w:val="5430623E"/>
    <w:rsid w:val="543FA85D"/>
    <w:rsid w:val="54AC8506"/>
    <w:rsid w:val="557EB742"/>
    <w:rsid w:val="559D5B38"/>
    <w:rsid w:val="55D8505F"/>
    <w:rsid w:val="55E588CF"/>
    <w:rsid w:val="55FA6F51"/>
    <w:rsid w:val="56488BF0"/>
    <w:rsid w:val="57731CC1"/>
    <w:rsid w:val="588AF280"/>
    <w:rsid w:val="58952FF4"/>
    <w:rsid w:val="594D1AC7"/>
    <w:rsid w:val="59E0D1EB"/>
    <w:rsid w:val="5A6F74B3"/>
    <w:rsid w:val="5B468D81"/>
    <w:rsid w:val="5B68528B"/>
    <w:rsid w:val="5BC1C3AB"/>
    <w:rsid w:val="5C6385BD"/>
    <w:rsid w:val="5CE63615"/>
    <w:rsid w:val="5DAA0ED6"/>
    <w:rsid w:val="5DD4830A"/>
    <w:rsid w:val="5E249209"/>
    <w:rsid w:val="5E601B54"/>
    <w:rsid w:val="5E7A0B54"/>
    <w:rsid w:val="5ECD822F"/>
    <w:rsid w:val="5EE68C91"/>
    <w:rsid w:val="5EFFB676"/>
    <w:rsid w:val="603C4819"/>
    <w:rsid w:val="60D1A8A4"/>
    <w:rsid w:val="60EC8E59"/>
    <w:rsid w:val="612E4D5A"/>
    <w:rsid w:val="619DE8B8"/>
    <w:rsid w:val="61DDE89B"/>
    <w:rsid w:val="626A358F"/>
    <w:rsid w:val="6292B958"/>
    <w:rsid w:val="62F8608E"/>
    <w:rsid w:val="633B9CE3"/>
    <w:rsid w:val="6351BE2A"/>
    <w:rsid w:val="64CC7B93"/>
    <w:rsid w:val="64F03C18"/>
    <w:rsid w:val="651BFC45"/>
    <w:rsid w:val="663B6E22"/>
    <w:rsid w:val="6689EB58"/>
    <w:rsid w:val="66C79EFE"/>
    <w:rsid w:val="66D2200B"/>
    <w:rsid w:val="67A1B649"/>
    <w:rsid w:val="680DC914"/>
    <w:rsid w:val="681D15A2"/>
    <w:rsid w:val="69400BE4"/>
    <w:rsid w:val="6BB47F28"/>
    <w:rsid w:val="6C055132"/>
    <w:rsid w:val="6DB1AE4A"/>
    <w:rsid w:val="6DD6B7A5"/>
    <w:rsid w:val="6E30B347"/>
    <w:rsid w:val="6E71EE75"/>
    <w:rsid w:val="6ECD959D"/>
    <w:rsid w:val="6EFB1B26"/>
    <w:rsid w:val="6F5D72C6"/>
    <w:rsid w:val="6F73AF2A"/>
    <w:rsid w:val="6FAEA1D8"/>
    <w:rsid w:val="70AEF320"/>
    <w:rsid w:val="70DEE215"/>
    <w:rsid w:val="70E9F87F"/>
    <w:rsid w:val="70FFC0D1"/>
    <w:rsid w:val="71D1CD0E"/>
    <w:rsid w:val="71D68FC6"/>
    <w:rsid w:val="72351624"/>
    <w:rsid w:val="7270647E"/>
    <w:rsid w:val="736712C1"/>
    <w:rsid w:val="73725F55"/>
    <w:rsid w:val="73F5E2CA"/>
    <w:rsid w:val="744C9A2C"/>
    <w:rsid w:val="74859147"/>
    <w:rsid w:val="74BBDCFF"/>
    <w:rsid w:val="750465F6"/>
    <w:rsid w:val="759222BE"/>
    <w:rsid w:val="77AFDD0B"/>
    <w:rsid w:val="789B6FE1"/>
    <w:rsid w:val="78F92C26"/>
    <w:rsid w:val="79E6A5A9"/>
    <w:rsid w:val="7A1695B4"/>
    <w:rsid w:val="7A427AF1"/>
    <w:rsid w:val="7A62B9ED"/>
    <w:rsid w:val="7C60168F"/>
    <w:rsid w:val="7C9E0C70"/>
    <w:rsid w:val="7CBC7AFC"/>
    <w:rsid w:val="7D06AD5C"/>
    <w:rsid w:val="7D5A0903"/>
    <w:rsid w:val="7D71CF98"/>
    <w:rsid w:val="7EA0DFC0"/>
    <w:rsid w:val="7EC880B3"/>
    <w:rsid w:val="7F9F7234"/>
    <w:rsid w:val="7FE24EA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1d73ff"/>
    </o:shapedefaults>
    <o:shapelayout v:ext="edit">
      <o:idmap v:ext="edit" data="2"/>
    </o:shapelayout>
  </w:shapeDefaults>
  <w:decimalSymbol w:val="."/>
  <w:listSeparator w:val=","/>
  <w14:docId w14:val="60C1C54E"/>
  <w15:docId w15:val="{3452E07A-5A32-4C51-8F29-B4621883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lsdException w:name="HTML Bottom of Form" w:semiHidden="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598"/>
    <w:rPr>
      <w:rFonts w:cs="Calibri"/>
      <w:color w:val="132A41" w:themeColor="accent2"/>
      <w:lang w:eastAsia="en-US"/>
    </w:rPr>
  </w:style>
  <w:style w:type="paragraph" w:styleId="Heading1">
    <w:name w:val="heading 1"/>
    <w:aliases w:val="Heading"/>
    <w:basedOn w:val="Normal"/>
    <w:next w:val="Normal"/>
    <w:link w:val="Heading1Char"/>
    <w:autoRedefine/>
    <w:uiPriority w:val="9"/>
    <w:qFormat/>
    <w:rsid w:val="00341971"/>
    <w:pPr>
      <w:keepNext/>
      <w:spacing w:before="240" w:after="60"/>
      <w:outlineLvl w:val="0"/>
    </w:pPr>
    <w:rPr>
      <w:b/>
      <w:bCs/>
      <w:color w:val="000000"/>
      <w:kern w:val="32"/>
      <w:sz w:val="40"/>
      <w:szCs w:val="40"/>
    </w:rPr>
  </w:style>
  <w:style w:type="paragraph" w:styleId="Heading2">
    <w:name w:val="heading 2"/>
    <w:aliases w:val="Sub Heading"/>
    <w:basedOn w:val="Normal"/>
    <w:next w:val="Normal"/>
    <w:link w:val="Heading2Char"/>
    <w:autoRedefine/>
    <w:uiPriority w:val="9"/>
    <w:qFormat/>
    <w:rsid w:val="00D16A84"/>
    <w:pPr>
      <w:keepNext/>
      <w:keepLines/>
      <w:numPr>
        <w:ilvl w:val="1"/>
        <w:numId w:val="23"/>
      </w:numPr>
      <w:spacing w:before="200"/>
      <w:outlineLvl w:val="1"/>
    </w:pPr>
    <w:rPr>
      <w:rFonts w:eastAsia="Times New Roman"/>
      <w:b/>
      <w:bCs/>
      <w:sz w:val="28"/>
      <w:szCs w:val="26"/>
    </w:rPr>
  </w:style>
  <w:style w:type="paragraph" w:styleId="Heading3">
    <w:name w:val="heading 3"/>
    <w:basedOn w:val="Heading2"/>
    <w:next w:val="Normal"/>
    <w:link w:val="Heading3Char"/>
    <w:uiPriority w:val="99"/>
    <w:rsid w:val="00FD0DC3"/>
    <w:pPr>
      <w:numPr>
        <w:numId w:val="22"/>
      </w:numPr>
      <w:outlineLvl w:val="2"/>
    </w:pPr>
    <w:rPr>
      <w:rFonts w:asciiTheme="minorHAnsi" w:hAnsiTheme="minorHAnsi" w:cs="Cambria"/>
      <w:color w:val="3210FC"/>
    </w:rPr>
  </w:style>
  <w:style w:type="paragraph" w:styleId="Heading4">
    <w:name w:val="heading 4"/>
    <w:basedOn w:val="Normal"/>
    <w:next w:val="Normal"/>
    <w:link w:val="Heading4Char"/>
    <w:uiPriority w:val="99"/>
    <w:rsid w:val="0067209C"/>
    <w:pPr>
      <w:keepNext/>
      <w:spacing w:before="240" w:after="60"/>
      <w:outlineLvl w:val="3"/>
    </w:pPr>
    <w:rPr>
      <w:b/>
      <w:bCs/>
      <w:sz w:val="28"/>
      <w:szCs w:val="28"/>
    </w:rPr>
  </w:style>
  <w:style w:type="paragraph" w:styleId="Heading5">
    <w:name w:val="heading 5"/>
    <w:basedOn w:val="Normal"/>
    <w:next w:val="Normal"/>
    <w:link w:val="Heading5Char"/>
    <w:uiPriority w:val="9"/>
    <w:unhideWhenUsed/>
    <w:rsid w:val="00D66835"/>
    <w:pPr>
      <w:keepNext/>
      <w:keepLines/>
      <w:spacing w:before="200"/>
      <w:outlineLvl w:val="4"/>
    </w:pPr>
    <w:rPr>
      <w:rFonts w:asciiTheme="majorHAnsi" w:eastAsiaTheme="majorEastAsia" w:hAnsiTheme="majorHAnsi" w:cstheme="majorBidi"/>
      <w:color w:val="0C4C8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41971"/>
    <w:rPr>
      <w:rFonts w:cs="Calibri"/>
      <w:b/>
      <w:bCs/>
      <w:color w:val="FFFFFF" w:themeColor="background1"/>
      <w:kern w:val="32"/>
      <w:sz w:val="40"/>
      <w:szCs w:val="40"/>
      <w:lang w:eastAsia="en-US"/>
    </w:rPr>
  </w:style>
  <w:style w:type="character" w:customStyle="1" w:styleId="Heading2Char">
    <w:name w:val="Heading 2 Char"/>
    <w:aliases w:val="Sub Heading Char"/>
    <w:basedOn w:val="DefaultParagraphFont"/>
    <w:link w:val="Heading2"/>
    <w:uiPriority w:val="9"/>
    <w:rsid w:val="00D16A84"/>
    <w:rPr>
      <w:rFonts w:eastAsia="Times New Roman" w:cs="Calibri"/>
      <w:b/>
      <w:bCs/>
      <w:color w:val="132A41" w:themeColor="accent2"/>
      <w:sz w:val="28"/>
      <w:szCs w:val="26"/>
      <w:lang w:eastAsia="en-US"/>
    </w:rPr>
  </w:style>
  <w:style w:type="character" w:customStyle="1" w:styleId="Heading3Char">
    <w:name w:val="Heading 3 Char"/>
    <w:basedOn w:val="DefaultParagraphFont"/>
    <w:link w:val="Heading3"/>
    <w:uiPriority w:val="99"/>
    <w:rsid w:val="00FD0DC3"/>
    <w:rPr>
      <w:rFonts w:asciiTheme="minorHAnsi" w:eastAsia="Times New Roman" w:hAnsiTheme="minorHAnsi" w:cs="Cambria"/>
      <w:b/>
      <w:bCs/>
      <w:color w:val="3210FC"/>
      <w:sz w:val="28"/>
      <w:szCs w:val="26"/>
      <w:lang w:eastAsia="en-US"/>
    </w:rPr>
  </w:style>
  <w:style w:type="character" w:customStyle="1" w:styleId="Heading4Char">
    <w:name w:val="Heading 4 Char"/>
    <w:basedOn w:val="DefaultParagraphFont"/>
    <w:link w:val="Heading4"/>
    <w:uiPriority w:val="99"/>
    <w:semiHidden/>
    <w:rsid w:val="003F04ED"/>
    <w:rPr>
      <w:rFonts w:ascii="Calibri" w:hAnsi="Calibri" w:cs="Calibri"/>
      <w:b/>
      <w:bCs/>
      <w:sz w:val="28"/>
      <w:szCs w:val="28"/>
      <w:lang w:eastAsia="en-US"/>
    </w:rPr>
  </w:style>
  <w:style w:type="paragraph" w:styleId="BalloonText">
    <w:name w:val="Balloon Text"/>
    <w:basedOn w:val="Normal"/>
    <w:link w:val="BalloonTextChar"/>
    <w:uiPriority w:val="99"/>
    <w:semiHidden/>
    <w:rsid w:val="00813A4E"/>
    <w:rPr>
      <w:rFonts w:ascii="Tahoma" w:hAnsi="Tahoma" w:cs="Tahoma"/>
      <w:sz w:val="16"/>
      <w:szCs w:val="16"/>
    </w:rPr>
  </w:style>
  <w:style w:type="character" w:customStyle="1" w:styleId="BalloonTextChar">
    <w:name w:val="Balloon Text Char"/>
    <w:basedOn w:val="DefaultParagraphFont"/>
    <w:link w:val="BalloonText"/>
    <w:uiPriority w:val="99"/>
    <w:semiHidden/>
    <w:rsid w:val="00813A4E"/>
    <w:rPr>
      <w:rFonts w:ascii="Tahoma" w:hAnsi="Tahoma" w:cs="Tahoma"/>
      <w:sz w:val="16"/>
      <w:szCs w:val="16"/>
    </w:rPr>
  </w:style>
  <w:style w:type="paragraph" w:styleId="Header">
    <w:name w:val="header"/>
    <w:basedOn w:val="Normal"/>
    <w:link w:val="HeaderChar"/>
    <w:uiPriority w:val="99"/>
    <w:semiHidden/>
    <w:rsid w:val="00DB20FF"/>
    <w:pPr>
      <w:tabs>
        <w:tab w:val="center" w:pos="4513"/>
        <w:tab w:val="right" w:pos="9026"/>
      </w:tabs>
    </w:pPr>
  </w:style>
  <w:style w:type="character" w:customStyle="1" w:styleId="HeaderChar">
    <w:name w:val="Header Char"/>
    <w:basedOn w:val="DefaultParagraphFont"/>
    <w:link w:val="Header"/>
    <w:uiPriority w:val="99"/>
    <w:semiHidden/>
    <w:rsid w:val="00DB20FF"/>
  </w:style>
  <w:style w:type="paragraph" w:styleId="Footer">
    <w:name w:val="footer"/>
    <w:basedOn w:val="Normal"/>
    <w:link w:val="FooterChar"/>
    <w:uiPriority w:val="99"/>
    <w:rsid w:val="00DB20FF"/>
    <w:pPr>
      <w:tabs>
        <w:tab w:val="center" w:pos="4513"/>
        <w:tab w:val="right" w:pos="9026"/>
      </w:tabs>
    </w:pPr>
  </w:style>
  <w:style w:type="character" w:customStyle="1" w:styleId="FooterChar">
    <w:name w:val="Footer Char"/>
    <w:basedOn w:val="DefaultParagraphFont"/>
    <w:link w:val="Footer"/>
    <w:uiPriority w:val="99"/>
    <w:rsid w:val="00DB20FF"/>
  </w:style>
  <w:style w:type="table" w:styleId="TableGrid">
    <w:name w:val="Table Grid"/>
    <w:aliases w:val="EE - Table - Grid,EE - Table Grid"/>
    <w:basedOn w:val="TableNormal"/>
    <w:uiPriority w:val="59"/>
    <w:rsid w:val="004518F5"/>
    <w:rPr>
      <w:rFonts w:cs="Calibri"/>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styleId="Hyperlink">
    <w:name w:val="Hyperlink"/>
    <w:basedOn w:val="DefaultParagraphFont"/>
    <w:uiPriority w:val="99"/>
    <w:rsid w:val="00061CBC"/>
    <w:rPr>
      <w:color w:val="0000FF"/>
      <w:u w:val="single"/>
    </w:rPr>
  </w:style>
  <w:style w:type="character" w:styleId="FollowedHyperlink">
    <w:name w:val="FollowedHyperlink"/>
    <w:basedOn w:val="DefaultParagraphFont"/>
    <w:uiPriority w:val="99"/>
    <w:semiHidden/>
    <w:rsid w:val="00562B82"/>
    <w:rPr>
      <w:color w:val="800080"/>
      <w:u w:val="single"/>
    </w:rPr>
  </w:style>
  <w:style w:type="paragraph" w:styleId="ListParagraph">
    <w:name w:val="List Paragraph"/>
    <w:basedOn w:val="Normal"/>
    <w:link w:val="ListParagraphChar"/>
    <w:uiPriority w:val="34"/>
    <w:rsid w:val="00C00BEE"/>
    <w:pPr>
      <w:ind w:left="720"/>
      <w:contextualSpacing/>
    </w:pPr>
  </w:style>
  <w:style w:type="table" w:customStyle="1" w:styleId="LightList-Accent11">
    <w:name w:val="Light List - Accent 11"/>
    <w:uiPriority w:val="99"/>
    <w:rsid w:val="003C3DC8"/>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rsid w:val="002C227B"/>
    <w:pPr>
      <w:pBdr>
        <w:bottom w:val="single" w:sz="6" w:space="1" w:color="auto"/>
      </w:pBdr>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2C227B"/>
    <w:rPr>
      <w:rFonts w:ascii="Arial" w:hAnsi="Arial" w:cs="Arial"/>
      <w:vanish/>
      <w:sz w:val="16"/>
      <w:szCs w:val="16"/>
      <w:lang w:eastAsia="en-GB"/>
    </w:rPr>
  </w:style>
  <w:style w:type="paragraph" w:styleId="z-BottomofForm">
    <w:name w:val="HTML Bottom of Form"/>
    <w:basedOn w:val="Normal"/>
    <w:next w:val="Normal"/>
    <w:link w:val="z-BottomofFormChar"/>
    <w:hidden/>
    <w:uiPriority w:val="99"/>
    <w:rsid w:val="002C227B"/>
    <w:pPr>
      <w:pBdr>
        <w:top w:val="single" w:sz="6" w:space="1" w:color="auto"/>
      </w:pBdr>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rsid w:val="002C227B"/>
    <w:rPr>
      <w:rFonts w:ascii="Arial" w:hAnsi="Arial" w:cs="Arial"/>
      <w:vanish/>
      <w:sz w:val="16"/>
      <w:szCs w:val="16"/>
      <w:lang w:eastAsia="en-GB"/>
    </w:rPr>
  </w:style>
  <w:style w:type="table" w:styleId="LightList-Accent6">
    <w:name w:val="Light List Accent 6"/>
    <w:basedOn w:val="TableNormal"/>
    <w:uiPriority w:val="99"/>
    <w:rsid w:val="00D701EC"/>
    <w:rPr>
      <w:rFonts w:cs="Calibri"/>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5">
    <w:name w:val="Light List Accent 5"/>
    <w:basedOn w:val="TableNormal"/>
    <w:uiPriority w:val="99"/>
    <w:rsid w:val="00BF2CA6"/>
    <w:rPr>
      <w:rFonts w:cs="Calibri"/>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2">
    <w:name w:val="Light List - Accent 12"/>
    <w:uiPriority w:val="99"/>
    <w:rsid w:val="00BF2CA6"/>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styleId="MediumGrid3-Accent1">
    <w:name w:val="Medium Grid 3 Accent 1"/>
    <w:basedOn w:val="TableNormal"/>
    <w:uiPriority w:val="99"/>
    <w:rsid w:val="00902076"/>
    <w:rPr>
      <w:rFonts w:cs="Calibri"/>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styleId="TOC1">
    <w:name w:val="toc 1"/>
    <w:basedOn w:val="Normal"/>
    <w:next w:val="Normal"/>
    <w:autoRedefine/>
    <w:uiPriority w:val="39"/>
    <w:rsid w:val="00060F19"/>
    <w:pPr>
      <w:tabs>
        <w:tab w:val="left" w:pos="440"/>
        <w:tab w:val="right" w:leader="dot" w:pos="9628"/>
      </w:tabs>
      <w:spacing w:after="100"/>
    </w:pPr>
  </w:style>
  <w:style w:type="paragraph" w:styleId="TOC2">
    <w:name w:val="toc 2"/>
    <w:basedOn w:val="Normal"/>
    <w:next w:val="Normal"/>
    <w:autoRedefine/>
    <w:uiPriority w:val="39"/>
    <w:rsid w:val="00483839"/>
    <w:pPr>
      <w:spacing w:after="100"/>
      <w:ind w:left="220"/>
    </w:pPr>
  </w:style>
  <w:style w:type="paragraph" w:styleId="TOC3">
    <w:name w:val="toc 3"/>
    <w:basedOn w:val="Normal"/>
    <w:next w:val="Normal"/>
    <w:autoRedefine/>
    <w:uiPriority w:val="39"/>
    <w:rsid w:val="00483839"/>
    <w:pPr>
      <w:spacing w:after="100"/>
      <w:ind w:left="440"/>
    </w:pPr>
  </w:style>
  <w:style w:type="paragraph" w:customStyle="1" w:styleId="ScheduleFive">
    <w:name w:val="Schedule Five"/>
    <w:basedOn w:val="Normal"/>
    <w:next w:val="BodyText"/>
    <w:uiPriority w:val="99"/>
    <w:rsid w:val="00123F20"/>
    <w:pPr>
      <w:numPr>
        <w:ilvl w:val="4"/>
        <w:numId w:val="21"/>
      </w:numPr>
      <w:spacing w:line="360" w:lineRule="auto"/>
    </w:pPr>
    <w:rPr>
      <w:rFonts w:ascii="Times New Roman" w:hAnsi="Times New Roman" w:cs="Times New Roman"/>
      <w:sz w:val="24"/>
      <w:szCs w:val="24"/>
      <w:lang w:val="en-US"/>
    </w:rPr>
  </w:style>
  <w:style w:type="paragraph" w:customStyle="1" w:styleId="ScheduleFour">
    <w:name w:val="Schedule Four"/>
    <w:basedOn w:val="Normal"/>
    <w:next w:val="BodyText"/>
    <w:uiPriority w:val="99"/>
    <w:rsid w:val="00123F20"/>
    <w:pPr>
      <w:numPr>
        <w:ilvl w:val="3"/>
        <w:numId w:val="21"/>
      </w:numPr>
      <w:spacing w:line="360" w:lineRule="auto"/>
    </w:pPr>
    <w:rPr>
      <w:rFonts w:ascii="Times New Roman" w:hAnsi="Times New Roman" w:cs="Times New Roman"/>
      <w:sz w:val="24"/>
      <w:szCs w:val="24"/>
      <w:lang w:val="en-US"/>
    </w:rPr>
  </w:style>
  <w:style w:type="paragraph" w:customStyle="1" w:styleId="ScheduleOne">
    <w:name w:val="Schedule One"/>
    <w:basedOn w:val="Normal"/>
    <w:next w:val="BodyText"/>
    <w:uiPriority w:val="99"/>
    <w:rsid w:val="00123F20"/>
    <w:pPr>
      <w:numPr>
        <w:numId w:val="21"/>
      </w:numPr>
      <w:spacing w:line="360" w:lineRule="auto"/>
    </w:pPr>
    <w:rPr>
      <w:rFonts w:ascii="Times New Roman" w:hAnsi="Times New Roman" w:cs="Times New Roman"/>
      <w:sz w:val="24"/>
      <w:szCs w:val="24"/>
      <w:lang w:val="en-US"/>
    </w:rPr>
  </w:style>
  <w:style w:type="paragraph" w:customStyle="1" w:styleId="ScheduleThree">
    <w:name w:val="Schedule Three"/>
    <w:basedOn w:val="Normal"/>
    <w:next w:val="BodyText"/>
    <w:uiPriority w:val="99"/>
    <w:rsid w:val="00123F20"/>
    <w:pPr>
      <w:numPr>
        <w:ilvl w:val="2"/>
        <w:numId w:val="21"/>
      </w:numPr>
      <w:spacing w:line="360" w:lineRule="auto"/>
    </w:pPr>
    <w:rPr>
      <w:rFonts w:ascii="Times New Roman" w:hAnsi="Times New Roman" w:cs="Times New Roman"/>
      <w:sz w:val="24"/>
      <w:szCs w:val="24"/>
      <w:lang w:val="en-US"/>
    </w:rPr>
  </w:style>
  <w:style w:type="paragraph" w:customStyle="1" w:styleId="ScheduleTwo">
    <w:name w:val="Schedule Two"/>
    <w:basedOn w:val="Normal"/>
    <w:next w:val="BodyText"/>
    <w:uiPriority w:val="99"/>
    <w:rsid w:val="00123F20"/>
    <w:pPr>
      <w:numPr>
        <w:ilvl w:val="1"/>
        <w:numId w:val="21"/>
      </w:numPr>
      <w:spacing w:line="360" w:lineRule="auto"/>
    </w:pPr>
    <w:rPr>
      <w:rFonts w:ascii="Times New Roman" w:hAnsi="Times New Roman" w:cs="Times New Roman"/>
      <w:sz w:val="24"/>
      <w:szCs w:val="24"/>
      <w:lang w:val="en-US"/>
    </w:rPr>
  </w:style>
  <w:style w:type="paragraph" w:customStyle="1" w:styleId="CharCharChar">
    <w:name w:val="Char Char Char"/>
    <w:basedOn w:val="Normal"/>
    <w:uiPriority w:val="99"/>
    <w:rsid w:val="00123F20"/>
    <w:pPr>
      <w:widowControl w:val="0"/>
    </w:pPr>
    <w:rPr>
      <w:rFonts w:ascii="Times New Roman" w:hAnsi="Times New Roman" w:cs="Times New Roman"/>
      <w:kern w:val="2"/>
      <w:sz w:val="21"/>
      <w:szCs w:val="21"/>
      <w:lang w:val="en-US" w:eastAsia="zh-CN"/>
    </w:rPr>
  </w:style>
  <w:style w:type="paragraph" w:styleId="BodyText">
    <w:name w:val="Body Text"/>
    <w:basedOn w:val="Normal"/>
    <w:link w:val="BodyTextChar"/>
    <w:uiPriority w:val="99"/>
    <w:rsid w:val="00123F20"/>
    <w:pPr>
      <w:spacing w:after="120"/>
    </w:pPr>
  </w:style>
  <w:style w:type="character" w:customStyle="1" w:styleId="BodyTextChar">
    <w:name w:val="Body Text Char"/>
    <w:basedOn w:val="DefaultParagraphFont"/>
    <w:link w:val="BodyText"/>
    <w:uiPriority w:val="99"/>
    <w:semiHidden/>
    <w:rsid w:val="00352205"/>
    <w:rPr>
      <w:rFonts w:cs="Calibri"/>
      <w:lang w:eastAsia="en-US"/>
    </w:rPr>
  </w:style>
  <w:style w:type="paragraph" w:customStyle="1" w:styleId="Heading2myown">
    <w:name w:val="Heading 2 my own"/>
    <w:basedOn w:val="Normal"/>
    <w:link w:val="Heading2myownChar"/>
    <w:rsid w:val="007507DD"/>
    <w:rPr>
      <w:b/>
      <w:bCs/>
      <w:smallCaps/>
      <w:color w:val="3898EC" w:themeColor="accent1"/>
      <w:sz w:val="36"/>
      <w:szCs w:val="40"/>
    </w:rPr>
  </w:style>
  <w:style w:type="character" w:customStyle="1" w:styleId="Heading2myownChar">
    <w:name w:val="Heading 2 my own Char"/>
    <w:basedOn w:val="DefaultParagraphFont"/>
    <w:link w:val="Heading2myown"/>
    <w:rsid w:val="007507DD"/>
    <w:rPr>
      <w:rFonts w:cs="Calibri"/>
      <w:b/>
      <w:bCs/>
      <w:smallCaps/>
      <w:color w:val="3898EC" w:themeColor="accent1"/>
      <w:sz w:val="36"/>
      <w:szCs w:val="40"/>
      <w:lang w:eastAsia="en-US"/>
    </w:rPr>
  </w:style>
  <w:style w:type="paragraph" w:styleId="PlainText">
    <w:name w:val="Plain Text"/>
    <w:basedOn w:val="Normal"/>
    <w:link w:val="PlainTextChar"/>
    <w:uiPriority w:val="99"/>
    <w:semiHidden/>
    <w:unhideWhenUsed/>
    <w:rsid w:val="001565EC"/>
    <w:rPr>
      <w:rFonts w:eastAsiaTheme="minorHAnsi" w:cs="Times New Roman"/>
      <w:lang w:eastAsia="en-GB"/>
    </w:rPr>
  </w:style>
  <w:style w:type="character" w:customStyle="1" w:styleId="PlainTextChar">
    <w:name w:val="Plain Text Char"/>
    <w:basedOn w:val="DefaultParagraphFont"/>
    <w:link w:val="PlainText"/>
    <w:uiPriority w:val="99"/>
    <w:semiHidden/>
    <w:rsid w:val="001565EC"/>
    <w:rPr>
      <w:rFonts w:eastAsiaTheme="minorHAnsi"/>
    </w:rPr>
  </w:style>
  <w:style w:type="paragraph" w:styleId="TOCHeading">
    <w:name w:val="TOC Heading"/>
    <w:basedOn w:val="Heading1"/>
    <w:next w:val="Normal"/>
    <w:uiPriority w:val="39"/>
    <w:unhideWhenUsed/>
    <w:qFormat/>
    <w:rsid w:val="00F70E9A"/>
    <w:pPr>
      <w:keepLines/>
      <w:spacing w:before="480" w:after="0" w:line="276" w:lineRule="auto"/>
      <w:outlineLvl w:val="9"/>
    </w:pPr>
    <w:rPr>
      <w:rFonts w:asciiTheme="majorHAnsi" w:eastAsiaTheme="majorEastAsia" w:hAnsiTheme="majorHAnsi" w:cstheme="majorBidi"/>
      <w:color w:val="1373C7" w:themeColor="accent1" w:themeShade="BF"/>
      <w:kern w:val="0"/>
      <w:sz w:val="28"/>
      <w:szCs w:val="28"/>
      <w:lang w:val="en-US"/>
    </w:rPr>
  </w:style>
  <w:style w:type="paragraph" w:styleId="NoSpacing">
    <w:name w:val="No Spacing"/>
    <w:link w:val="NoSpacingChar"/>
    <w:uiPriority w:val="1"/>
    <w:rsid w:val="007D29F6"/>
    <w:rPr>
      <w:rFonts w:cs="Calibri"/>
      <w:lang w:eastAsia="en-US"/>
    </w:rPr>
  </w:style>
  <w:style w:type="character" w:customStyle="1" w:styleId="Heading5Char">
    <w:name w:val="Heading 5 Char"/>
    <w:basedOn w:val="DefaultParagraphFont"/>
    <w:link w:val="Heading5"/>
    <w:uiPriority w:val="9"/>
    <w:rsid w:val="00D66835"/>
    <w:rPr>
      <w:rFonts w:asciiTheme="majorHAnsi" w:eastAsiaTheme="majorEastAsia" w:hAnsiTheme="majorHAnsi" w:cstheme="majorBidi"/>
      <w:color w:val="0C4C84" w:themeColor="accent1" w:themeShade="7F"/>
      <w:lang w:eastAsia="en-US"/>
    </w:rPr>
  </w:style>
  <w:style w:type="paragraph" w:customStyle="1" w:styleId="Default">
    <w:name w:val="Default"/>
    <w:link w:val="DefaultChar"/>
    <w:rsid w:val="0028495F"/>
    <w:pPr>
      <w:autoSpaceDE w:val="0"/>
      <w:autoSpaceDN w:val="0"/>
      <w:adjustRightInd w:val="0"/>
    </w:pPr>
    <w:rPr>
      <w:rFonts w:eastAsia="Times New Roman" w:cs="Calibri"/>
      <w:color w:val="000000"/>
      <w:sz w:val="24"/>
      <w:szCs w:val="24"/>
    </w:rPr>
  </w:style>
  <w:style w:type="character" w:customStyle="1" w:styleId="DefaultChar">
    <w:name w:val="Default Char"/>
    <w:basedOn w:val="DefaultParagraphFont"/>
    <w:link w:val="Default"/>
    <w:rsid w:val="0028495F"/>
    <w:rPr>
      <w:rFonts w:eastAsia="Times New Roman" w:cs="Calibri"/>
      <w:color w:val="000000"/>
      <w:sz w:val="24"/>
      <w:szCs w:val="24"/>
    </w:rPr>
  </w:style>
  <w:style w:type="paragraph" w:customStyle="1" w:styleId="NormalIndented">
    <w:name w:val="Normal Indented"/>
    <w:basedOn w:val="Normal"/>
    <w:rsid w:val="0030782E"/>
    <w:pPr>
      <w:spacing w:after="120"/>
      <w:ind w:left="907"/>
      <w:jc w:val="both"/>
    </w:pPr>
    <w:rPr>
      <w:rFonts w:cs="Rod"/>
      <w:noProof/>
      <w:lang w:val="en-US"/>
    </w:rPr>
  </w:style>
  <w:style w:type="character" w:customStyle="1" w:styleId="ListParagraphChar">
    <w:name w:val="List Paragraph Char"/>
    <w:basedOn w:val="DefaultParagraphFont"/>
    <w:link w:val="ListParagraph"/>
    <w:uiPriority w:val="34"/>
    <w:rsid w:val="00AA47C0"/>
    <w:rPr>
      <w:rFonts w:cs="Calibri"/>
      <w:lang w:eastAsia="en-US"/>
    </w:rPr>
  </w:style>
  <w:style w:type="paragraph" w:customStyle="1" w:styleId="NormalIndented2">
    <w:name w:val="Normal Indented 2"/>
    <w:basedOn w:val="Normal"/>
    <w:rsid w:val="00B71909"/>
    <w:pPr>
      <w:spacing w:after="120"/>
      <w:ind w:left="1627"/>
      <w:jc w:val="both"/>
    </w:pPr>
    <w:rPr>
      <w:rFonts w:cs="Rod"/>
      <w:noProof/>
      <w:lang w:val="en-US"/>
    </w:rPr>
  </w:style>
  <w:style w:type="paragraph" w:customStyle="1" w:styleId="header3">
    <w:name w:val="header3"/>
    <w:basedOn w:val="Heading2"/>
    <w:next w:val="Normal"/>
    <w:autoRedefine/>
    <w:rsid w:val="00B71909"/>
    <w:pPr>
      <w:keepNext w:val="0"/>
      <w:keepLines w:val="0"/>
      <w:numPr>
        <w:ilvl w:val="0"/>
        <w:numId w:val="0"/>
      </w:numPr>
      <w:spacing w:before="0" w:after="120"/>
      <w:ind w:left="1080" w:hanging="1080"/>
      <w:contextualSpacing/>
      <w:jc w:val="both"/>
    </w:pPr>
    <w:rPr>
      <w:rFonts w:asciiTheme="minorHAnsi" w:eastAsia="Calibri" w:hAnsiTheme="minorHAnsi" w:cs="Rod"/>
      <w:bCs w:val="0"/>
      <w:color w:val="3898EC" w:themeColor="accent1"/>
      <w:sz w:val="24"/>
      <w:szCs w:val="30"/>
    </w:rPr>
  </w:style>
  <w:style w:type="paragraph" w:customStyle="1" w:styleId="Head4">
    <w:name w:val="Head4"/>
    <w:basedOn w:val="Normal"/>
    <w:rsid w:val="00B71909"/>
    <w:pPr>
      <w:tabs>
        <w:tab w:val="left" w:pos="2430"/>
        <w:tab w:val="left" w:pos="2520"/>
      </w:tabs>
      <w:spacing w:after="120"/>
      <w:ind w:left="2430" w:hanging="810"/>
      <w:jc w:val="both"/>
    </w:pPr>
    <w:rPr>
      <w:rFonts w:cs="Rod"/>
      <w:b/>
      <w:noProof/>
      <w:color w:val="0070C0"/>
      <w:sz w:val="24"/>
      <w:lang w:val="en-US"/>
    </w:rPr>
  </w:style>
  <w:style w:type="paragraph" w:customStyle="1" w:styleId="NormalIndented3">
    <w:name w:val="Normal Indented 3"/>
    <w:basedOn w:val="Normal"/>
    <w:rsid w:val="00B71909"/>
    <w:pPr>
      <w:spacing w:after="120"/>
      <w:ind w:left="2430"/>
      <w:jc w:val="both"/>
    </w:pPr>
    <w:rPr>
      <w:rFonts w:cs="Rod"/>
      <w:noProof/>
      <w:lang w:val="en-US"/>
    </w:rPr>
  </w:style>
  <w:style w:type="paragraph" w:styleId="NormalWeb">
    <w:name w:val="Normal (Web)"/>
    <w:basedOn w:val="Normal"/>
    <w:uiPriority w:val="99"/>
    <w:unhideWhenUsed/>
    <w:rsid w:val="00B65078"/>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SpacingChar">
    <w:name w:val="No Spacing Char"/>
    <w:basedOn w:val="DefaultParagraphFont"/>
    <w:link w:val="NoSpacing"/>
    <w:uiPriority w:val="1"/>
    <w:rsid w:val="00CA6253"/>
    <w:rPr>
      <w:rFonts w:cs="Calibri"/>
      <w:lang w:eastAsia="en-US"/>
    </w:rPr>
  </w:style>
  <w:style w:type="character" w:styleId="PlaceholderText">
    <w:name w:val="Placeholder Text"/>
    <w:basedOn w:val="DefaultParagraphFont"/>
    <w:uiPriority w:val="99"/>
    <w:semiHidden/>
    <w:rsid w:val="00CA6253"/>
    <w:rPr>
      <w:color w:val="808080"/>
    </w:rPr>
  </w:style>
  <w:style w:type="paragraph" w:styleId="IntenseQuote">
    <w:name w:val="Intense Quote"/>
    <w:aliases w:val="Quote / Highlight"/>
    <w:basedOn w:val="Normal"/>
    <w:next w:val="Normal"/>
    <w:link w:val="IntenseQuoteChar"/>
    <w:uiPriority w:val="30"/>
    <w:qFormat/>
    <w:rsid w:val="00D16A84"/>
    <w:pPr>
      <w:pBdr>
        <w:top w:val="single" w:sz="4" w:space="10" w:color="3898EC" w:themeColor="accent1"/>
        <w:bottom w:val="single" w:sz="4" w:space="10" w:color="3898EC" w:themeColor="accent1"/>
      </w:pBdr>
      <w:spacing w:before="360" w:after="360"/>
      <w:ind w:left="864" w:right="864"/>
      <w:jc w:val="center"/>
    </w:pPr>
    <w:rPr>
      <w:i/>
      <w:iCs/>
      <w:color w:val="3898EC" w:themeColor="accent1"/>
    </w:rPr>
  </w:style>
  <w:style w:type="character" w:customStyle="1" w:styleId="IntenseQuoteChar">
    <w:name w:val="Intense Quote Char"/>
    <w:aliases w:val="Quote / Highlight Char"/>
    <w:basedOn w:val="DefaultParagraphFont"/>
    <w:link w:val="IntenseQuote"/>
    <w:uiPriority w:val="30"/>
    <w:rsid w:val="00D16A84"/>
    <w:rPr>
      <w:rFonts w:cs="Calibri"/>
      <w:i/>
      <w:iCs/>
      <w:color w:val="3898EC" w:themeColor="accent1"/>
      <w:lang w:eastAsia="en-US"/>
    </w:rPr>
  </w:style>
  <w:style w:type="paragraph" w:customStyle="1" w:styleId="paragraph">
    <w:name w:val="paragraph"/>
    <w:basedOn w:val="Normal"/>
    <w:rsid w:val="00D923D9"/>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eop">
    <w:name w:val="eop"/>
    <w:basedOn w:val="DefaultParagraphFont"/>
    <w:rsid w:val="00D923D9"/>
  </w:style>
  <w:style w:type="character" w:customStyle="1" w:styleId="UnresolvedMention1">
    <w:name w:val="Unresolved Mention1"/>
    <w:basedOn w:val="DefaultParagraphFont"/>
    <w:uiPriority w:val="99"/>
    <w:semiHidden/>
    <w:unhideWhenUsed/>
    <w:rsid w:val="00CE5763"/>
    <w:rPr>
      <w:color w:val="605E5C"/>
      <w:shd w:val="clear" w:color="auto" w:fill="E1DFDD"/>
    </w:rPr>
  </w:style>
  <w:style w:type="table" w:styleId="GridTable4-Accent1">
    <w:name w:val="Grid Table 4 Accent 1"/>
    <w:basedOn w:val="TableNormal"/>
    <w:uiPriority w:val="49"/>
    <w:rsid w:val="00E371DE"/>
    <w:tblPr>
      <w:tblStyleRowBandSize w:val="1"/>
      <w:tblStyleColBandSize w:val="1"/>
      <w:tblBorders>
        <w:top w:val="single" w:sz="4" w:space="0" w:color="87C1F3" w:themeColor="accent1" w:themeTint="99"/>
        <w:left w:val="single" w:sz="4" w:space="0" w:color="87C1F3" w:themeColor="accent1" w:themeTint="99"/>
        <w:bottom w:val="single" w:sz="4" w:space="0" w:color="87C1F3" w:themeColor="accent1" w:themeTint="99"/>
        <w:right w:val="single" w:sz="4" w:space="0" w:color="87C1F3" w:themeColor="accent1" w:themeTint="99"/>
        <w:insideH w:val="single" w:sz="4" w:space="0" w:color="87C1F3" w:themeColor="accent1" w:themeTint="99"/>
        <w:insideV w:val="single" w:sz="4" w:space="0" w:color="87C1F3" w:themeColor="accent1" w:themeTint="99"/>
      </w:tblBorders>
    </w:tblPr>
    <w:tblStylePr w:type="firstRow">
      <w:rPr>
        <w:b/>
        <w:bCs/>
        <w:color w:val="FFFFFF" w:themeColor="background1"/>
      </w:rPr>
      <w:tblPr/>
      <w:tcPr>
        <w:tcBorders>
          <w:top w:val="single" w:sz="4" w:space="0" w:color="3898EC" w:themeColor="accent1"/>
          <w:left w:val="single" w:sz="4" w:space="0" w:color="3898EC" w:themeColor="accent1"/>
          <w:bottom w:val="single" w:sz="4" w:space="0" w:color="3898EC" w:themeColor="accent1"/>
          <w:right w:val="single" w:sz="4" w:space="0" w:color="3898EC" w:themeColor="accent1"/>
          <w:insideH w:val="nil"/>
          <w:insideV w:val="nil"/>
        </w:tcBorders>
        <w:shd w:val="clear" w:color="auto" w:fill="3898EC" w:themeFill="accent1"/>
      </w:tcPr>
    </w:tblStylePr>
    <w:tblStylePr w:type="lastRow">
      <w:rPr>
        <w:b/>
        <w:bCs/>
      </w:rPr>
      <w:tblPr/>
      <w:tcPr>
        <w:tcBorders>
          <w:top w:val="double" w:sz="4" w:space="0" w:color="3898EC" w:themeColor="accent1"/>
        </w:tcBorders>
      </w:tcPr>
    </w:tblStylePr>
    <w:tblStylePr w:type="firstCol">
      <w:rPr>
        <w:b/>
        <w:bCs/>
      </w:rPr>
    </w:tblStylePr>
    <w:tblStylePr w:type="lastCol">
      <w:rPr>
        <w:b/>
        <w:bCs/>
      </w:rPr>
    </w:tblStylePr>
    <w:tblStylePr w:type="band1Vert">
      <w:tblPr/>
      <w:tcPr>
        <w:shd w:val="clear" w:color="auto" w:fill="D7EAFB" w:themeFill="accent1" w:themeFillTint="33"/>
      </w:tcPr>
    </w:tblStylePr>
    <w:tblStylePr w:type="band1Horz">
      <w:tblPr/>
      <w:tcPr>
        <w:shd w:val="clear" w:color="auto" w:fill="D7EAFB" w:themeFill="accent1" w:themeFillTint="33"/>
      </w:tcPr>
    </w:tblStylePr>
  </w:style>
  <w:style w:type="table" w:styleId="GridTable4-Accent3">
    <w:name w:val="Grid Table 4 Accent 3"/>
    <w:basedOn w:val="TableNormal"/>
    <w:uiPriority w:val="49"/>
    <w:rsid w:val="00E371DE"/>
    <w:tblPr>
      <w:tblStyleRowBandSize w:val="1"/>
      <w:tblStyleColBandSize w:val="1"/>
      <w:tblBorders>
        <w:top w:val="single" w:sz="4" w:space="0" w:color="52A5ED" w:themeColor="accent3" w:themeTint="99"/>
        <w:left w:val="single" w:sz="4" w:space="0" w:color="52A5ED" w:themeColor="accent3" w:themeTint="99"/>
        <w:bottom w:val="single" w:sz="4" w:space="0" w:color="52A5ED" w:themeColor="accent3" w:themeTint="99"/>
        <w:right w:val="single" w:sz="4" w:space="0" w:color="52A5ED" w:themeColor="accent3" w:themeTint="99"/>
        <w:insideH w:val="single" w:sz="4" w:space="0" w:color="52A5ED" w:themeColor="accent3" w:themeTint="99"/>
        <w:insideV w:val="single" w:sz="4" w:space="0" w:color="52A5ED" w:themeColor="accent3" w:themeTint="99"/>
      </w:tblBorders>
    </w:tblPr>
    <w:tblStylePr w:type="firstRow">
      <w:rPr>
        <w:b/>
        <w:bCs/>
        <w:color w:val="FFFFFF" w:themeColor="background1"/>
      </w:rPr>
      <w:tblPr/>
      <w:tcPr>
        <w:tcBorders>
          <w:top w:val="single" w:sz="4" w:space="0" w:color="1266AF" w:themeColor="accent3"/>
          <w:left w:val="single" w:sz="4" w:space="0" w:color="1266AF" w:themeColor="accent3"/>
          <w:bottom w:val="single" w:sz="4" w:space="0" w:color="1266AF" w:themeColor="accent3"/>
          <w:right w:val="single" w:sz="4" w:space="0" w:color="1266AF" w:themeColor="accent3"/>
          <w:insideH w:val="nil"/>
          <w:insideV w:val="nil"/>
        </w:tcBorders>
        <w:shd w:val="clear" w:color="auto" w:fill="1266AF" w:themeFill="accent3"/>
      </w:tcPr>
    </w:tblStylePr>
    <w:tblStylePr w:type="lastRow">
      <w:rPr>
        <w:b/>
        <w:bCs/>
      </w:rPr>
      <w:tblPr/>
      <w:tcPr>
        <w:tcBorders>
          <w:top w:val="double" w:sz="4" w:space="0" w:color="1266AF" w:themeColor="accent3"/>
        </w:tcBorders>
      </w:tcPr>
    </w:tblStylePr>
    <w:tblStylePr w:type="firstCol">
      <w:rPr>
        <w:b/>
        <w:bCs/>
      </w:rPr>
    </w:tblStylePr>
    <w:tblStylePr w:type="lastCol">
      <w:rPr>
        <w:b/>
        <w:bCs/>
      </w:rPr>
    </w:tblStylePr>
    <w:tblStylePr w:type="band1Vert">
      <w:tblPr/>
      <w:tcPr>
        <w:shd w:val="clear" w:color="auto" w:fill="C5E0F9" w:themeFill="accent3" w:themeFillTint="33"/>
      </w:tcPr>
    </w:tblStylePr>
    <w:tblStylePr w:type="band1Horz">
      <w:tblPr/>
      <w:tcPr>
        <w:shd w:val="clear" w:color="auto" w:fill="C5E0F9" w:themeFill="accent3" w:themeFillTint="33"/>
      </w:tcPr>
    </w:tblStylePr>
  </w:style>
  <w:style w:type="table" w:styleId="PlainTable1">
    <w:name w:val="Plain Table 1"/>
    <w:basedOn w:val="TableNormal"/>
    <w:uiPriority w:val="41"/>
    <w:rsid w:val="004D643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D643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B22407"/>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color w:val="FFFFFF" w:themeColor="background1"/>
      </w:rPr>
      <w:tblPr/>
      <w:tcPr>
        <w:tcBorders>
          <w:top w:val="single" w:sz="4" w:space="0" w:color="B1B1B1" w:themeColor="accent6"/>
          <w:left w:val="single" w:sz="4" w:space="0" w:color="B1B1B1" w:themeColor="accent6"/>
          <w:bottom w:val="single" w:sz="4" w:space="0" w:color="B1B1B1" w:themeColor="accent6"/>
          <w:right w:val="single" w:sz="4" w:space="0" w:color="B1B1B1" w:themeColor="accent6"/>
          <w:insideH w:val="nil"/>
          <w:insideV w:val="nil"/>
        </w:tcBorders>
        <w:shd w:val="clear" w:color="auto" w:fill="B1B1B1" w:themeFill="accent6"/>
      </w:tcPr>
    </w:tblStylePr>
    <w:tblStylePr w:type="lastRow">
      <w:rPr>
        <w:b/>
        <w:bCs/>
      </w:rPr>
      <w:tblPr/>
      <w:tcPr>
        <w:tcBorders>
          <w:top w:val="double" w:sz="4" w:space="0" w:color="B1B1B1" w:themeColor="accent6"/>
        </w:tcBorders>
      </w:tcPr>
    </w:tblStylePr>
    <w:tblStylePr w:type="firstCol">
      <w:rPr>
        <w:b/>
        <w:bCs/>
      </w:rPr>
    </w:tblStylePr>
    <w:tblStylePr w:type="lastCol">
      <w:rPr>
        <w:b/>
        <w:bCs/>
      </w:rPr>
    </w:tblStylePr>
    <w:tblStylePr w:type="band1Vert">
      <w:tblPr/>
      <w:tcPr>
        <w:shd w:val="clear" w:color="auto" w:fill="EFEFEF" w:themeFill="accent6" w:themeFillTint="33"/>
      </w:tcPr>
    </w:tblStylePr>
    <w:tblStylePr w:type="band1Horz">
      <w:tblPr/>
      <w:tcPr>
        <w:shd w:val="clear" w:color="auto" w:fill="EFEFEF" w:themeFill="accent6" w:themeFillTint="33"/>
      </w:tcPr>
    </w:tblStylePr>
  </w:style>
  <w:style w:type="table" w:styleId="GridTable3-Accent6">
    <w:name w:val="Grid Table 3 Accent 6"/>
    <w:basedOn w:val="TableNormal"/>
    <w:uiPriority w:val="48"/>
    <w:rsid w:val="0002723F"/>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6" w:themeFillTint="33"/>
      </w:tcPr>
    </w:tblStylePr>
    <w:tblStylePr w:type="band1Horz">
      <w:tblPr/>
      <w:tcPr>
        <w:shd w:val="clear" w:color="auto" w:fill="EFEFEF" w:themeFill="accent6" w:themeFillTint="33"/>
      </w:tcPr>
    </w:tblStylePr>
    <w:tblStylePr w:type="neCell">
      <w:tblPr/>
      <w:tcPr>
        <w:tcBorders>
          <w:bottom w:val="single" w:sz="4" w:space="0" w:color="D0D0D0" w:themeColor="accent6" w:themeTint="99"/>
        </w:tcBorders>
      </w:tcPr>
    </w:tblStylePr>
    <w:tblStylePr w:type="nwCell">
      <w:tblPr/>
      <w:tcPr>
        <w:tcBorders>
          <w:bottom w:val="single" w:sz="4" w:space="0" w:color="D0D0D0" w:themeColor="accent6" w:themeTint="99"/>
        </w:tcBorders>
      </w:tcPr>
    </w:tblStylePr>
    <w:tblStylePr w:type="seCell">
      <w:tblPr/>
      <w:tcPr>
        <w:tcBorders>
          <w:top w:val="single" w:sz="4" w:space="0" w:color="D0D0D0" w:themeColor="accent6" w:themeTint="99"/>
        </w:tcBorders>
      </w:tcPr>
    </w:tblStylePr>
    <w:tblStylePr w:type="swCell">
      <w:tblPr/>
      <w:tcPr>
        <w:tcBorders>
          <w:top w:val="single" w:sz="4" w:space="0" w:color="D0D0D0"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70841">
      <w:marLeft w:val="0"/>
      <w:marRight w:val="0"/>
      <w:marTop w:val="0"/>
      <w:marBottom w:val="0"/>
      <w:divBdr>
        <w:top w:val="none" w:sz="0" w:space="0" w:color="auto"/>
        <w:left w:val="none" w:sz="0" w:space="0" w:color="auto"/>
        <w:bottom w:val="none" w:sz="0" w:space="0" w:color="auto"/>
        <w:right w:val="none" w:sz="0" w:space="0" w:color="auto"/>
      </w:divBdr>
    </w:div>
    <w:div w:id="44065605">
      <w:bodyDiv w:val="1"/>
      <w:marLeft w:val="0"/>
      <w:marRight w:val="0"/>
      <w:marTop w:val="0"/>
      <w:marBottom w:val="0"/>
      <w:divBdr>
        <w:top w:val="none" w:sz="0" w:space="0" w:color="auto"/>
        <w:left w:val="none" w:sz="0" w:space="0" w:color="auto"/>
        <w:bottom w:val="none" w:sz="0" w:space="0" w:color="auto"/>
        <w:right w:val="none" w:sz="0" w:space="0" w:color="auto"/>
      </w:divBdr>
    </w:div>
    <w:div w:id="80299646">
      <w:bodyDiv w:val="1"/>
      <w:marLeft w:val="0"/>
      <w:marRight w:val="0"/>
      <w:marTop w:val="0"/>
      <w:marBottom w:val="0"/>
      <w:divBdr>
        <w:top w:val="none" w:sz="0" w:space="0" w:color="auto"/>
        <w:left w:val="none" w:sz="0" w:space="0" w:color="auto"/>
        <w:bottom w:val="none" w:sz="0" w:space="0" w:color="auto"/>
        <w:right w:val="none" w:sz="0" w:space="0" w:color="auto"/>
      </w:divBdr>
    </w:div>
    <w:div w:id="128596458">
      <w:bodyDiv w:val="1"/>
      <w:marLeft w:val="0"/>
      <w:marRight w:val="0"/>
      <w:marTop w:val="0"/>
      <w:marBottom w:val="0"/>
      <w:divBdr>
        <w:top w:val="none" w:sz="0" w:space="0" w:color="auto"/>
        <w:left w:val="none" w:sz="0" w:space="0" w:color="auto"/>
        <w:bottom w:val="none" w:sz="0" w:space="0" w:color="auto"/>
        <w:right w:val="none" w:sz="0" w:space="0" w:color="auto"/>
      </w:divBdr>
    </w:div>
    <w:div w:id="145779160">
      <w:bodyDiv w:val="1"/>
      <w:marLeft w:val="0"/>
      <w:marRight w:val="0"/>
      <w:marTop w:val="0"/>
      <w:marBottom w:val="0"/>
      <w:divBdr>
        <w:top w:val="none" w:sz="0" w:space="0" w:color="auto"/>
        <w:left w:val="none" w:sz="0" w:space="0" w:color="auto"/>
        <w:bottom w:val="none" w:sz="0" w:space="0" w:color="auto"/>
        <w:right w:val="none" w:sz="0" w:space="0" w:color="auto"/>
      </w:divBdr>
    </w:div>
    <w:div w:id="152070901">
      <w:bodyDiv w:val="1"/>
      <w:marLeft w:val="0"/>
      <w:marRight w:val="0"/>
      <w:marTop w:val="0"/>
      <w:marBottom w:val="0"/>
      <w:divBdr>
        <w:top w:val="none" w:sz="0" w:space="0" w:color="auto"/>
        <w:left w:val="none" w:sz="0" w:space="0" w:color="auto"/>
        <w:bottom w:val="none" w:sz="0" w:space="0" w:color="auto"/>
        <w:right w:val="none" w:sz="0" w:space="0" w:color="auto"/>
      </w:divBdr>
    </w:div>
    <w:div w:id="161821081">
      <w:bodyDiv w:val="1"/>
      <w:marLeft w:val="0"/>
      <w:marRight w:val="0"/>
      <w:marTop w:val="0"/>
      <w:marBottom w:val="0"/>
      <w:divBdr>
        <w:top w:val="none" w:sz="0" w:space="0" w:color="auto"/>
        <w:left w:val="none" w:sz="0" w:space="0" w:color="auto"/>
        <w:bottom w:val="none" w:sz="0" w:space="0" w:color="auto"/>
        <w:right w:val="none" w:sz="0" w:space="0" w:color="auto"/>
      </w:divBdr>
      <w:divsChild>
        <w:div w:id="113258903">
          <w:marLeft w:val="432"/>
          <w:marRight w:val="0"/>
          <w:marTop w:val="115"/>
          <w:marBottom w:val="0"/>
          <w:divBdr>
            <w:top w:val="none" w:sz="0" w:space="0" w:color="auto"/>
            <w:left w:val="none" w:sz="0" w:space="0" w:color="auto"/>
            <w:bottom w:val="none" w:sz="0" w:space="0" w:color="auto"/>
            <w:right w:val="none" w:sz="0" w:space="0" w:color="auto"/>
          </w:divBdr>
        </w:div>
        <w:div w:id="656346820">
          <w:marLeft w:val="936"/>
          <w:marRight w:val="0"/>
          <w:marTop w:val="115"/>
          <w:marBottom w:val="0"/>
          <w:divBdr>
            <w:top w:val="none" w:sz="0" w:space="0" w:color="auto"/>
            <w:left w:val="none" w:sz="0" w:space="0" w:color="auto"/>
            <w:bottom w:val="none" w:sz="0" w:space="0" w:color="auto"/>
            <w:right w:val="none" w:sz="0" w:space="0" w:color="auto"/>
          </w:divBdr>
        </w:div>
        <w:div w:id="749161255">
          <w:marLeft w:val="432"/>
          <w:marRight w:val="0"/>
          <w:marTop w:val="115"/>
          <w:marBottom w:val="0"/>
          <w:divBdr>
            <w:top w:val="none" w:sz="0" w:space="0" w:color="auto"/>
            <w:left w:val="none" w:sz="0" w:space="0" w:color="auto"/>
            <w:bottom w:val="none" w:sz="0" w:space="0" w:color="auto"/>
            <w:right w:val="none" w:sz="0" w:space="0" w:color="auto"/>
          </w:divBdr>
        </w:div>
        <w:div w:id="824974379">
          <w:marLeft w:val="432"/>
          <w:marRight w:val="0"/>
          <w:marTop w:val="115"/>
          <w:marBottom w:val="0"/>
          <w:divBdr>
            <w:top w:val="none" w:sz="0" w:space="0" w:color="auto"/>
            <w:left w:val="none" w:sz="0" w:space="0" w:color="auto"/>
            <w:bottom w:val="none" w:sz="0" w:space="0" w:color="auto"/>
            <w:right w:val="none" w:sz="0" w:space="0" w:color="auto"/>
          </w:divBdr>
        </w:div>
        <w:div w:id="931669721">
          <w:marLeft w:val="936"/>
          <w:marRight w:val="0"/>
          <w:marTop w:val="115"/>
          <w:marBottom w:val="0"/>
          <w:divBdr>
            <w:top w:val="none" w:sz="0" w:space="0" w:color="auto"/>
            <w:left w:val="none" w:sz="0" w:space="0" w:color="auto"/>
            <w:bottom w:val="none" w:sz="0" w:space="0" w:color="auto"/>
            <w:right w:val="none" w:sz="0" w:space="0" w:color="auto"/>
          </w:divBdr>
        </w:div>
        <w:div w:id="986318079">
          <w:marLeft w:val="432"/>
          <w:marRight w:val="0"/>
          <w:marTop w:val="115"/>
          <w:marBottom w:val="0"/>
          <w:divBdr>
            <w:top w:val="none" w:sz="0" w:space="0" w:color="auto"/>
            <w:left w:val="none" w:sz="0" w:space="0" w:color="auto"/>
            <w:bottom w:val="none" w:sz="0" w:space="0" w:color="auto"/>
            <w:right w:val="none" w:sz="0" w:space="0" w:color="auto"/>
          </w:divBdr>
        </w:div>
        <w:div w:id="1056272016">
          <w:marLeft w:val="936"/>
          <w:marRight w:val="0"/>
          <w:marTop w:val="115"/>
          <w:marBottom w:val="0"/>
          <w:divBdr>
            <w:top w:val="none" w:sz="0" w:space="0" w:color="auto"/>
            <w:left w:val="none" w:sz="0" w:space="0" w:color="auto"/>
            <w:bottom w:val="none" w:sz="0" w:space="0" w:color="auto"/>
            <w:right w:val="none" w:sz="0" w:space="0" w:color="auto"/>
          </w:divBdr>
        </w:div>
        <w:div w:id="1206723484">
          <w:marLeft w:val="432"/>
          <w:marRight w:val="0"/>
          <w:marTop w:val="115"/>
          <w:marBottom w:val="0"/>
          <w:divBdr>
            <w:top w:val="none" w:sz="0" w:space="0" w:color="auto"/>
            <w:left w:val="none" w:sz="0" w:space="0" w:color="auto"/>
            <w:bottom w:val="none" w:sz="0" w:space="0" w:color="auto"/>
            <w:right w:val="none" w:sz="0" w:space="0" w:color="auto"/>
          </w:divBdr>
        </w:div>
        <w:div w:id="1360164997">
          <w:marLeft w:val="936"/>
          <w:marRight w:val="0"/>
          <w:marTop w:val="115"/>
          <w:marBottom w:val="0"/>
          <w:divBdr>
            <w:top w:val="none" w:sz="0" w:space="0" w:color="auto"/>
            <w:left w:val="none" w:sz="0" w:space="0" w:color="auto"/>
            <w:bottom w:val="none" w:sz="0" w:space="0" w:color="auto"/>
            <w:right w:val="none" w:sz="0" w:space="0" w:color="auto"/>
          </w:divBdr>
        </w:div>
        <w:div w:id="1603302604">
          <w:marLeft w:val="936"/>
          <w:marRight w:val="0"/>
          <w:marTop w:val="115"/>
          <w:marBottom w:val="0"/>
          <w:divBdr>
            <w:top w:val="none" w:sz="0" w:space="0" w:color="auto"/>
            <w:left w:val="none" w:sz="0" w:space="0" w:color="auto"/>
            <w:bottom w:val="none" w:sz="0" w:space="0" w:color="auto"/>
            <w:right w:val="none" w:sz="0" w:space="0" w:color="auto"/>
          </w:divBdr>
        </w:div>
      </w:divsChild>
    </w:div>
    <w:div w:id="178007631">
      <w:marLeft w:val="0"/>
      <w:marRight w:val="0"/>
      <w:marTop w:val="0"/>
      <w:marBottom w:val="0"/>
      <w:divBdr>
        <w:top w:val="none" w:sz="0" w:space="0" w:color="auto"/>
        <w:left w:val="none" w:sz="0" w:space="0" w:color="auto"/>
        <w:bottom w:val="none" w:sz="0" w:space="0" w:color="auto"/>
        <w:right w:val="none" w:sz="0" w:space="0" w:color="auto"/>
      </w:divBdr>
    </w:div>
    <w:div w:id="190337745">
      <w:bodyDiv w:val="1"/>
      <w:marLeft w:val="0"/>
      <w:marRight w:val="0"/>
      <w:marTop w:val="0"/>
      <w:marBottom w:val="0"/>
      <w:divBdr>
        <w:top w:val="none" w:sz="0" w:space="0" w:color="auto"/>
        <w:left w:val="none" w:sz="0" w:space="0" w:color="auto"/>
        <w:bottom w:val="none" w:sz="0" w:space="0" w:color="auto"/>
        <w:right w:val="none" w:sz="0" w:space="0" w:color="auto"/>
      </w:divBdr>
    </w:div>
    <w:div w:id="190382188">
      <w:bodyDiv w:val="1"/>
      <w:marLeft w:val="0"/>
      <w:marRight w:val="0"/>
      <w:marTop w:val="0"/>
      <w:marBottom w:val="0"/>
      <w:divBdr>
        <w:top w:val="none" w:sz="0" w:space="0" w:color="auto"/>
        <w:left w:val="none" w:sz="0" w:space="0" w:color="auto"/>
        <w:bottom w:val="none" w:sz="0" w:space="0" w:color="auto"/>
        <w:right w:val="none" w:sz="0" w:space="0" w:color="auto"/>
      </w:divBdr>
    </w:div>
    <w:div w:id="194387397">
      <w:bodyDiv w:val="1"/>
      <w:marLeft w:val="0"/>
      <w:marRight w:val="0"/>
      <w:marTop w:val="0"/>
      <w:marBottom w:val="0"/>
      <w:divBdr>
        <w:top w:val="none" w:sz="0" w:space="0" w:color="auto"/>
        <w:left w:val="none" w:sz="0" w:space="0" w:color="auto"/>
        <w:bottom w:val="none" w:sz="0" w:space="0" w:color="auto"/>
        <w:right w:val="none" w:sz="0" w:space="0" w:color="auto"/>
      </w:divBdr>
    </w:div>
    <w:div w:id="201326675">
      <w:bodyDiv w:val="1"/>
      <w:marLeft w:val="0"/>
      <w:marRight w:val="0"/>
      <w:marTop w:val="0"/>
      <w:marBottom w:val="0"/>
      <w:divBdr>
        <w:top w:val="none" w:sz="0" w:space="0" w:color="auto"/>
        <w:left w:val="none" w:sz="0" w:space="0" w:color="auto"/>
        <w:bottom w:val="none" w:sz="0" w:space="0" w:color="auto"/>
        <w:right w:val="none" w:sz="0" w:space="0" w:color="auto"/>
      </w:divBdr>
    </w:div>
    <w:div w:id="232619116">
      <w:bodyDiv w:val="1"/>
      <w:marLeft w:val="0"/>
      <w:marRight w:val="0"/>
      <w:marTop w:val="0"/>
      <w:marBottom w:val="0"/>
      <w:divBdr>
        <w:top w:val="none" w:sz="0" w:space="0" w:color="auto"/>
        <w:left w:val="none" w:sz="0" w:space="0" w:color="auto"/>
        <w:bottom w:val="none" w:sz="0" w:space="0" w:color="auto"/>
        <w:right w:val="none" w:sz="0" w:space="0" w:color="auto"/>
      </w:divBdr>
    </w:div>
    <w:div w:id="293601775">
      <w:bodyDiv w:val="1"/>
      <w:marLeft w:val="0"/>
      <w:marRight w:val="0"/>
      <w:marTop w:val="0"/>
      <w:marBottom w:val="0"/>
      <w:divBdr>
        <w:top w:val="none" w:sz="0" w:space="0" w:color="auto"/>
        <w:left w:val="none" w:sz="0" w:space="0" w:color="auto"/>
        <w:bottom w:val="none" w:sz="0" w:space="0" w:color="auto"/>
        <w:right w:val="none" w:sz="0" w:space="0" w:color="auto"/>
      </w:divBdr>
    </w:div>
    <w:div w:id="296375487">
      <w:bodyDiv w:val="1"/>
      <w:marLeft w:val="0"/>
      <w:marRight w:val="0"/>
      <w:marTop w:val="0"/>
      <w:marBottom w:val="0"/>
      <w:divBdr>
        <w:top w:val="none" w:sz="0" w:space="0" w:color="auto"/>
        <w:left w:val="none" w:sz="0" w:space="0" w:color="auto"/>
        <w:bottom w:val="none" w:sz="0" w:space="0" w:color="auto"/>
        <w:right w:val="none" w:sz="0" w:space="0" w:color="auto"/>
      </w:divBdr>
    </w:div>
    <w:div w:id="343047799">
      <w:bodyDiv w:val="1"/>
      <w:marLeft w:val="0"/>
      <w:marRight w:val="0"/>
      <w:marTop w:val="0"/>
      <w:marBottom w:val="0"/>
      <w:divBdr>
        <w:top w:val="none" w:sz="0" w:space="0" w:color="auto"/>
        <w:left w:val="none" w:sz="0" w:space="0" w:color="auto"/>
        <w:bottom w:val="none" w:sz="0" w:space="0" w:color="auto"/>
        <w:right w:val="none" w:sz="0" w:space="0" w:color="auto"/>
      </w:divBdr>
    </w:div>
    <w:div w:id="391971642">
      <w:bodyDiv w:val="1"/>
      <w:marLeft w:val="0"/>
      <w:marRight w:val="0"/>
      <w:marTop w:val="0"/>
      <w:marBottom w:val="0"/>
      <w:divBdr>
        <w:top w:val="none" w:sz="0" w:space="0" w:color="auto"/>
        <w:left w:val="none" w:sz="0" w:space="0" w:color="auto"/>
        <w:bottom w:val="none" w:sz="0" w:space="0" w:color="auto"/>
        <w:right w:val="none" w:sz="0" w:space="0" w:color="auto"/>
      </w:divBdr>
      <w:divsChild>
        <w:div w:id="74397772">
          <w:marLeft w:val="547"/>
          <w:marRight w:val="0"/>
          <w:marTop w:val="0"/>
          <w:marBottom w:val="0"/>
          <w:divBdr>
            <w:top w:val="none" w:sz="0" w:space="0" w:color="auto"/>
            <w:left w:val="none" w:sz="0" w:space="0" w:color="auto"/>
            <w:bottom w:val="none" w:sz="0" w:space="0" w:color="auto"/>
            <w:right w:val="none" w:sz="0" w:space="0" w:color="auto"/>
          </w:divBdr>
        </w:div>
        <w:div w:id="1392998234">
          <w:marLeft w:val="547"/>
          <w:marRight w:val="0"/>
          <w:marTop w:val="0"/>
          <w:marBottom w:val="0"/>
          <w:divBdr>
            <w:top w:val="none" w:sz="0" w:space="0" w:color="auto"/>
            <w:left w:val="none" w:sz="0" w:space="0" w:color="auto"/>
            <w:bottom w:val="none" w:sz="0" w:space="0" w:color="auto"/>
            <w:right w:val="none" w:sz="0" w:space="0" w:color="auto"/>
          </w:divBdr>
        </w:div>
        <w:div w:id="1600410689">
          <w:marLeft w:val="547"/>
          <w:marRight w:val="0"/>
          <w:marTop w:val="0"/>
          <w:marBottom w:val="0"/>
          <w:divBdr>
            <w:top w:val="none" w:sz="0" w:space="0" w:color="auto"/>
            <w:left w:val="none" w:sz="0" w:space="0" w:color="auto"/>
            <w:bottom w:val="none" w:sz="0" w:space="0" w:color="auto"/>
            <w:right w:val="none" w:sz="0" w:space="0" w:color="auto"/>
          </w:divBdr>
        </w:div>
        <w:div w:id="1611084380">
          <w:marLeft w:val="547"/>
          <w:marRight w:val="0"/>
          <w:marTop w:val="0"/>
          <w:marBottom w:val="0"/>
          <w:divBdr>
            <w:top w:val="none" w:sz="0" w:space="0" w:color="auto"/>
            <w:left w:val="none" w:sz="0" w:space="0" w:color="auto"/>
            <w:bottom w:val="none" w:sz="0" w:space="0" w:color="auto"/>
            <w:right w:val="none" w:sz="0" w:space="0" w:color="auto"/>
          </w:divBdr>
        </w:div>
      </w:divsChild>
    </w:div>
    <w:div w:id="431979835">
      <w:bodyDiv w:val="1"/>
      <w:marLeft w:val="0"/>
      <w:marRight w:val="0"/>
      <w:marTop w:val="0"/>
      <w:marBottom w:val="0"/>
      <w:divBdr>
        <w:top w:val="none" w:sz="0" w:space="0" w:color="auto"/>
        <w:left w:val="none" w:sz="0" w:space="0" w:color="auto"/>
        <w:bottom w:val="none" w:sz="0" w:space="0" w:color="auto"/>
        <w:right w:val="none" w:sz="0" w:space="0" w:color="auto"/>
      </w:divBdr>
      <w:divsChild>
        <w:div w:id="149449209">
          <w:marLeft w:val="432"/>
          <w:marRight w:val="0"/>
          <w:marTop w:val="115"/>
          <w:marBottom w:val="0"/>
          <w:divBdr>
            <w:top w:val="none" w:sz="0" w:space="0" w:color="auto"/>
            <w:left w:val="none" w:sz="0" w:space="0" w:color="auto"/>
            <w:bottom w:val="none" w:sz="0" w:space="0" w:color="auto"/>
            <w:right w:val="none" w:sz="0" w:space="0" w:color="auto"/>
          </w:divBdr>
        </w:div>
        <w:div w:id="430274706">
          <w:marLeft w:val="432"/>
          <w:marRight w:val="0"/>
          <w:marTop w:val="115"/>
          <w:marBottom w:val="0"/>
          <w:divBdr>
            <w:top w:val="none" w:sz="0" w:space="0" w:color="auto"/>
            <w:left w:val="none" w:sz="0" w:space="0" w:color="auto"/>
            <w:bottom w:val="none" w:sz="0" w:space="0" w:color="auto"/>
            <w:right w:val="none" w:sz="0" w:space="0" w:color="auto"/>
          </w:divBdr>
        </w:div>
        <w:div w:id="701705224">
          <w:marLeft w:val="432"/>
          <w:marRight w:val="0"/>
          <w:marTop w:val="115"/>
          <w:marBottom w:val="0"/>
          <w:divBdr>
            <w:top w:val="none" w:sz="0" w:space="0" w:color="auto"/>
            <w:left w:val="none" w:sz="0" w:space="0" w:color="auto"/>
            <w:bottom w:val="none" w:sz="0" w:space="0" w:color="auto"/>
            <w:right w:val="none" w:sz="0" w:space="0" w:color="auto"/>
          </w:divBdr>
        </w:div>
        <w:div w:id="894899065">
          <w:marLeft w:val="432"/>
          <w:marRight w:val="0"/>
          <w:marTop w:val="115"/>
          <w:marBottom w:val="0"/>
          <w:divBdr>
            <w:top w:val="none" w:sz="0" w:space="0" w:color="auto"/>
            <w:left w:val="none" w:sz="0" w:space="0" w:color="auto"/>
            <w:bottom w:val="none" w:sz="0" w:space="0" w:color="auto"/>
            <w:right w:val="none" w:sz="0" w:space="0" w:color="auto"/>
          </w:divBdr>
        </w:div>
        <w:div w:id="921987360">
          <w:marLeft w:val="432"/>
          <w:marRight w:val="0"/>
          <w:marTop w:val="115"/>
          <w:marBottom w:val="0"/>
          <w:divBdr>
            <w:top w:val="none" w:sz="0" w:space="0" w:color="auto"/>
            <w:left w:val="none" w:sz="0" w:space="0" w:color="auto"/>
            <w:bottom w:val="none" w:sz="0" w:space="0" w:color="auto"/>
            <w:right w:val="none" w:sz="0" w:space="0" w:color="auto"/>
          </w:divBdr>
        </w:div>
        <w:div w:id="1375345577">
          <w:marLeft w:val="432"/>
          <w:marRight w:val="0"/>
          <w:marTop w:val="115"/>
          <w:marBottom w:val="0"/>
          <w:divBdr>
            <w:top w:val="none" w:sz="0" w:space="0" w:color="auto"/>
            <w:left w:val="none" w:sz="0" w:space="0" w:color="auto"/>
            <w:bottom w:val="none" w:sz="0" w:space="0" w:color="auto"/>
            <w:right w:val="none" w:sz="0" w:space="0" w:color="auto"/>
          </w:divBdr>
        </w:div>
        <w:div w:id="1985968078">
          <w:marLeft w:val="432"/>
          <w:marRight w:val="0"/>
          <w:marTop w:val="115"/>
          <w:marBottom w:val="0"/>
          <w:divBdr>
            <w:top w:val="none" w:sz="0" w:space="0" w:color="auto"/>
            <w:left w:val="none" w:sz="0" w:space="0" w:color="auto"/>
            <w:bottom w:val="none" w:sz="0" w:space="0" w:color="auto"/>
            <w:right w:val="none" w:sz="0" w:space="0" w:color="auto"/>
          </w:divBdr>
        </w:div>
      </w:divsChild>
    </w:div>
    <w:div w:id="465778987">
      <w:bodyDiv w:val="1"/>
      <w:marLeft w:val="0"/>
      <w:marRight w:val="0"/>
      <w:marTop w:val="0"/>
      <w:marBottom w:val="0"/>
      <w:divBdr>
        <w:top w:val="none" w:sz="0" w:space="0" w:color="auto"/>
        <w:left w:val="none" w:sz="0" w:space="0" w:color="auto"/>
        <w:bottom w:val="none" w:sz="0" w:space="0" w:color="auto"/>
        <w:right w:val="none" w:sz="0" w:space="0" w:color="auto"/>
      </w:divBdr>
    </w:div>
    <w:div w:id="467629297">
      <w:bodyDiv w:val="1"/>
      <w:marLeft w:val="0"/>
      <w:marRight w:val="0"/>
      <w:marTop w:val="0"/>
      <w:marBottom w:val="0"/>
      <w:divBdr>
        <w:top w:val="none" w:sz="0" w:space="0" w:color="auto"/>
        <w:left w:val="none" w:sz="0" w:space="0" w:color="auto"/>
        <w:bottom w:val="none" w:sz="0" w:space="0" w:color="auto"/>
        <w:right w:val="none" w:sz="0" w:space="0" w:color="auto"/>
      </w:divBdr>
    </w:div>
    <w:div w:id="501704297">
      <w:bodyDiv w:val="1"/>
      <w:marLeft w:val="0"/>
      <w:marRight w:val="0"/>
      <w:marTop w:val="0"/>
      <w:marBottom w:val="0"/>
      <w:divBdr>
        <w:top w:val="none" w:sz="0" w:space="0" w:color="auto"/>
        <w:left w:val="none" w:sz="0" w:space="0" w:color="auto"/>
        <w:bottom w:val="none" w:sz="0" w:space="0" w:color="auto"/>
        <w:right w:val="none" w:sz="0" w:space="0" w:color="auto"/>
      </w:divBdr>
      <w:divsChild>
        <w:div w:id="1505625161">
          <w:marLeft w:val="720"/>
          <w:marRight w:val="0"/>
          <w:marTop w:val="0"/>
          <w:marBottom w:val="0"/>
          <w:divBdr>
            <w:top w:val="none" w:sz="0" w:space="0" w:color="auto"/>
            <w:left w:val="none" w:sz="0" w:space="0" w:color="auto"/>
            <w:bottom w:val="none" w:sz="0" w:space="0" w:color="auto"/>
            <w:right w:val="none" w:sz="0" w:space="0" w:color="auto"/>
          </w:divBdr>
        </w:div>
        <w:div w:id="1562056178">
          <w:marLeft w:val="720"/>
          <w:marRight w:val="0"/>
          <w:marTop w:val="0"/>
          <w:marBottom w:val="0"/>
          <w:divBdr>
            <w:top w:val="none" w:sz="0" w:space="0" w:color="auto"/>
            <w:left w:val="none" w:sz="0" w:space="0" w:color="auto"/>
            <w:bottom w:val="none" w:sz="0" w:space="0" w:color="auto"/>
            <w:right w:val="none" w:sz="0" w:space="0" w:color="auto"/>
          </w:divBdr>
        </w:div>
        <w:div w:id="1681469317">
          <w:marLeft w:val="720"/>
          <w:marRight w:val="0"/>
          <w:marTop w:val="0"/>
          <w:marBottom w:val="0"/>
          <w:divBdr>
            <w:top w:val="none" w:sz="0" w:space="0" w:color="auto"/>
            <w:left w:val="none" w:sz="0" w:space="0" w:color="auto"/>
            <w:bottom w:val="none" w:sz="0" w:space="0" w:color="auto"/>
            <w:right w:val="none" w:sz="0" w:space="0" w:color="auto"/>
          </w:divBdr>
        </w:div>
        <w:div w:id="2025551539">
          <w:marLeft w:val="720"/>
          <w:marRight w:val="0"/>
          <w:marTop w:val="0"/>
          <w:marBottom w:val="0"/>
          <w:divBdr>
            <w:top w:val="none" w:sz="0" w:space="0" w:color="auto"/>
            <w:left w:val="none" w:sz="0" w:space="0" w:color="auto"/>
            <w:bottom w:val="none" w:sz="0" w:space="0" w:color="auto"/>
            <w:right w:val="none" w:sz="0" w:space="0" w:color="auto"/>
          </w:divBdr>
        </w:div>
        <w:div w:id="2081558666">
          <w:marLeft w:val="720"/>
          <w:marRight w:val="0"/>
          <w:marTop w:val="0"/>
          <w:marBottom w:val="0"/>
          <w:divBdr>
            <w:top w:val="none" w:sz="0" w:space="0" w:color="auto"/>
            <w:left w:val="none" w:sz="0" w:space="0" w:color="auto"/>
            <w:bottom w:val="none" w:sz="0" w:space="0" w:color="auto"/>
            <w:right w:val="none" w:sz="0" w:space="0" w:color="auto"/>
          </w:divBdr>
        </w:div>
        <w:div w:id="2090033619">
          <w:marLeft w:val="720"/>
          <w:marRight w:val="0"/>
          <w:marTop w:val="0"/>
          <w:marBottom w:val="0"/>
          <w:divBdr>
            <w:top w:val="none" w:sz="0" w:space="0" w:color="auto"/>
            <w:left w:val="none" w:sz="0" w:space="0" w:color="auto"/>
            <w:bottom w:val="none" w:sz="0" w:space="0" w:color="auto"/>
            <w:right w:val="none" w:sz="0" w:space="0" w:color="auto"/>
          </w:divBdr>
        </w:div>
      </w:divsChild>
    </w:div>
    <w:div w:id="515462282">
      <w:bodyDiv w:val="1"/>
      <w:marLeft w:val="0"/>
      <w:marRight w:val="0"/>
      <w:marTop w:val="0"/>
      <w:marBottom w:val="0"/>
      <w:divBdr>
        <w:top w:val="none" w:sz="0" w:space="0" w:color="auto"/>
        <w:left w:val="none" w:sz="0" w:space="0" w:color="auto"/>
        <w:bottom w:val="none" w:sz="0" w:space="0" w:color="auto"/>
        <w:right w:val="none" w:sz="0" w:space="0" w:color="auto"/>
      </w:divBdr>
    </w:div>
    <w:div w:id="525295178">
      <w:bodyDiv w:val="1"/>
      <w:marLeft w:val="0"/>
      <w:marRight w:val="0"/>
      <w:marTop w:val="0"/>
      <w:marBottom w:val="0"/>
      <w:divBdr>
        <w:top w:val="none" w:sz="0" w:space="0" w:color="auto"/>
        <w:left w:val="none" w:sz="0" w:space="0" w:color="auto"/>
        <w:bottom w:val="none" w:sz="0" w:space="0" w:color="auto"/>
        <w:right w:val="none" w:sz="0" w:space="0" w:color="auto"/>
      </w:divBdr>
    </w:div>
    <w:div w:id="536696658">
      <w:marLeft w:val="0"/>
      <w:marRight w:val="0"/>
      <w:marTop w:val="0"/>
      <w:marBottom w:val="0"/>
      <w:divBdr>
        <w:top w:val="none" w:sz="0" w:space="0" w:color="auto"/>
        <w:left w:val="none" w:sz="0" w:space="0" w:color="auto"/>
        <w:bottom w:val="none" w:sz="0" w:space="0" w:color="auto"/>
        <w:right w:val="none" w:sz="0" w:space="0" w:color="auto"/>
      </w:divBdr>
    </w:div>
    <w:div w:id="571082180">
      <w:bodyDiv w:val="1"/>
      <w:marLeft w:val="0"/>
      <w:marRight w:val="0"/>
      <w:marTop w:val="0"/>
      <w:marBottom w:val="0"/>
      <w:divBdr>
        <w:top w:val="none" w:sz="0" w:space="0" w:color="auto"/>
        <w:left w:val="none" w:sz="0" w:space="0" w:color="auto"/>
        <w:bottom w:val="none" w:sz="0" w:space="0" w:color="auto"/>
        <w:right w:val="none" w:sz="0" w:space="0" w:color="auto"/>
      </w:divBdr>
    </w:div>
    <w:div w:id="609816853">
      <w:bodyDiv w:val="1"/>
      <w:marLeft w:val="0"/>
      <w:marRight w:val="0"/>
      <w:marTop w:val="0"/>
      <w:marBottom w:val="0"/>
      <w:divBdr>
        <w:top w:val="none" w:sz="0" w:space="0" w:color="auto"/>
        <w:left w:val="none" w:sz="0" w:space="0" w:color="auto"/>
        <w:bottom w:val="none" w:sz="0" w:space="0" w:color="auto"/>
        <w:right w:val="none" w:sz="0" w:space="0" w:color="auto"/>
      </w:divBdr>
    </w:div>
    <w:div w:id="613559646">
      <w:bodyDiv w:val="1"/>
      <w:marLeft w:val="0"/>
      <w:marRight w:val="0"/>
      <w:marTop w:val="0"/>
      <w:marBottom w:val="0"/>
      <w:divBdr>
        <w:top w:val="none" w:sz="0" w:space="0" w:color="auto"/>
        <w:left w:val="none" w:sz="0" w:space="0" w:color="auto"/>
        <w:bottom w:val="none" w:sz="0" w:space="0" w:color="auto"/>
        <w:right w:val="none" w:sz="0" w:space="0" w:color="auto"/>
      </w:divBdr>
      <w:divsChild>
        <w:div w:id="543950914">
          <w:marLeft w:val="936"/>
          <w:marRight w:val="0"/>
          <w:marTop w:val="115"/>
          <w:marBottom w:val="0"/>
          <w:divBdr>
            <w:top w:val="none" w:sz="0" w:space="0" w:color="auto"/>
            <w:left w:val="none" w:sz="0" w:space="0" w:color="auto"/>
            <w:bottom w:val="none" w:sz="0" w:space="0" w:color="auto"/>
            <w:right w:val="none" w:sz="0" w:space="0" w:color="auto"/>
          </w:divBdr>
        </w:div>
        <w:div w:id="1360743207">
          <w:marLeft w:val="432"/>
          <w:marRight w:val="0"/>
          <w:marTop w:val="115"/>
          <w:marBottom w:val="0"/>
          <w:divBdr>
            <w:top w:val="none" w:sz="0" w:space="0" w:color="auto"/>
            <w:left w:val="none" w:sz="0" w:space="0" w:color="auto"/>
            <w:bottom w:val="none" w:sz="0" w:space="0" w:color="auto"/>
            <w:right w:val="none" w:sz="0" w:space="0" w:color="auto"/>
          </w:divBdr>
        </w:div>
        <w:div w:id="1464688112">
          <w:marLeft w:val="432"/>
          <w:marRight w:val="0"/>
          <w:marTop w:val="115"/>
          <w:marBottom w:val="0"/>
          <w:divBdr>
            <w:top w:val="none" w:sz="0" w:space="0" w:color="auto"/>
            <w:left w:val="none" w:sz="0" w:space="0" w:color="auto"/>
            <w:bottom w:val="none" w:sz="0" w:space="0" w:color="auto"/>
            <w:right w:val="none" w:sz="0" w:space="0" w:color="auto"/>
          </w:divBdr>
        </w:div>
        <w:div w:id="1667855143">
          <w:marLeft w:val="936"/>
          <w:marRight w:val="0"/>
          <w:marTop w:val="115"/>
          <w:marBottom w:val="0"/>
          <w:divBdr>
            <w:top w:val="none" w:sz="0" w:space="0" w:color="auto"/>
            <w:left w:val="none" w:sz="0" w:space="0" w:color="auto"/>
            <w:bottom w:val="none" w:sz="0" w:space="0" w:color="auto"/>
            <w:right w:val="none" w:sz="0" w:space="0" w:color="auto"/>
          </w:divBdr>
        </w:div>
        <w:div w:id="1676111936">
          <w:marLeft w:val="432"/>
          <w:marRight w:val="0"/>
          <w:marTop w:val="115"/>
          <w:marBottom w:val="0"/>
          <w:divBdr>
            <w:top w:val="none" w:sz="0" w:space="0" w:color="auto"/>
            <w:left w:val="none" w:sz="0" w:space="0" w:color="auto"/>
            <w:bottom w:val="none" w:sz="0" w:space="0" w:color="auto"/>
            <w:right w:val="none" w:sz="0" w:space="0" w:color="auto"/>
          </w:divBdr>
        </w:div>
        <w:div w:id="1732148550">
          <w:marLeft w:val="936"/>
          <w:marRight w:val="0"/>
          <w:marTop w:val="115"/>
          <w:marBottom w:val="0"/>
          <w:divBdr>
            <w:top w:val="none" w:sz="0" w:space="0" w:color="auto"/>
            <w:left w:val="none" w:sz="0" w:space="0" w:color="auto"/>
            <w:bottom w:val="none" w:sz="0" w:space="0" w:color="auto"/>
            <w:right w:val="none" w:sz="0" w:space="0" w:color="auto"/>
          </w:divBdr>
        </w:div>
        <w:div w:id="1863854272">
          <w:marLeft w:val="432"/>
          <w:marRight w:val="0"/>
          <w:marTop w:val="115"/>
          <w:marBottom w:val="0"/>
          <w:divBdr>
            <w:top w:val="none" w:sz="0" w:space="0" w:color="auto"/>
            <w:left w:val="none" w:sz="0" w:space="0" w:color="auto"/>
            <w:bottom w:val="none" w:sz="0" w:space="0" w:color="auto"/>
            <w:right w:val="none" w:sz="0" w:space="0" w:color="auto"/>
          </w:divBdr>
        </w:div>
        <w:div w:id="1974559780">
          <w:marLeft w:val="936"/>
          <w:marRight w:val="0"/>
          <w:marTop w:val="115"/>
          <w:marBottom w:val="0"/>
          <w:divBdr>
            <w:top w:val="none" w:sz="0" w:space="0" w:color="auto"/>
            <w:left w:val="none" w:sz="0" w:space="0" w:color="auto"/>
            <w:bottom w:val="none" w:sz="0" w:space="0" w:color="auto"/>
            <w:right w:val="none" w:sz="0" w:space="0" w:color="auto"/>
          </w:divBdr>
        </w:div>
        <w:div w:id="2108111809">
          <w:marLeft w:val="432"/>
          <w:marRight w:val="0"/>
          <w:marTop w:val="115"/>
          <w:marBottom w:val="0"/>
          <w:divBdr>
            <w:top w:val="none" w:sz="0" w:space="0" w:color="auto"/>
            <w:left w:val="none" w:sz="0" w:space="0" w:color="auto"/>
            <w:bottom w:val="none" w:sz="0" w:space="0" w:color="auto"/>
            <w:right w:val="none" w:sz="0" w:space="0" w:color="auto"/>
          </w:divBdr>
        </w:div>
      </w:divsChild>
    </w:div>
    <w:div w:id="703795966">
      <w:bodyDiv w:val="1"/>
      <w:marLeft w:val="0"/>
      <w:marRight w:val="0"/>
      <w:marTop w:val="0"/>
      <w:marBottom w:val="0"/>
      <w:divBdr>
        <w:top w:val="none" w:sz="0" w:space="0" w:color="auto"/>
        <w:left w:val="none" w:sz="0" w:space="0" w:color="auto"/>
        <w:bottom w:val="none" w:sz="0" w:space="0" w:color="auto"/>
        <w:right w:val="none" w:sz="0" w:space="0" w:color="auto"/>
      </w:divBdr>
    </w:div>
    <w:div w:id="775372121">
      <w:bodyDiv w:val="1"/>
      <w:marLeft w:val="0"/>
      <w:marRight w:val="0"/>
      <w:marTop w:val="0"/>
      <w:marBottom w:val="0"/>
      <w:divBdr>
        <w:top w:val="none" w:sz="0" w:space="0" w:color="auto"/>
        <w:left w:val="none" w:sz="0" w:space="0" w:color="auto"/>
        <w:bottom w:val="none" w:sz="0" w:space="0" w:color="auto"/>
        <w:right w:val="none" w:sz="0" w:space="0" w:color="auto"/>
      </w:divBdr>
    </w:div>
    <w:div w:id="793984374">
      <w:bodyDiv w:val="1"/>
      <w:marLeft w:val="0"/>
      <w:marRight w:val="0"/>
      <w:marTop w:val="0"/>
      <w:marBottom w:val="0"/>
      <w:divBdr>
        <w:top w:val="none" w:sz="0" w:space="0" w:color="auto"/>
        <w:left w:val="none" w:sz="0" w:space="0" w:color="auto"/>
        <w:bottom w:val="none" w:sz="0" w:space="0" w:color="auto"/>
        <w:right w:val="none" w:sz="0" w:space="0" w:color="auto"/>
      </w:divBdr>
    </w:div>
    <w:div w:id="811026669">
      <w:bodyDiv w:val="1"/>
      <w:marLeft w:val="0"/>
      <w:marRight w:val="0"/>
      <w:marTop w:val="0"/>
      <w:marBottom w:val="0"/>
      <w:divBdr>
        <w:top w:val="none" w:sz="0" w:space="0" w:color="auto"/>
        <w:left w:val="none" w:sz="0" w:space="0" w:color="auto"/>
        <w:bottom w:val="none" w:sz="0" w:space="0" w:color="auto"/>
        <w:right w:val="none" w:sz="0" w:space="0" w:color="auto"/>
      </w:divBdr>
    </w:div>
    <w:div w:id="832379546">
      <w:bodyDiv w:val="1"/>
      <w:marLeft w:val="0"/>
      <w:marRight w:val="0"/>
      <w:marTop w:val="0"/>
      <w:marBottom w:val="0"/>
      <w:divBdr>
        <w:top w:val="none" w:sz="0" w:space="0" w:color="auto"/>
        <w:left w:val="none" w:sz="0" w:space="0" w:color="auto"/>
        <w:bottom w:val="none" w:sz="0" w:space="0" w:color="auto"/>
        <w:right w:val="none" w:sz="0" w:space="0" w:color="auto"/>
      </w:divBdr>
    </w:div>
    <w:div w:id="845703984">
      <w:bodyDiv w:val="1"/>
      <w:marLeft w:val="0"/>
      <w:marRight w:val="0"/>
      <w:marTop w:val="0"/>
      <w:marBottom w:val="0"/>
      <w:divBdr>
        <w:top w:val="none" w:sz="0" w:space="0" w:color="auto"/>
        <w:left w:val="none" w:sz="0" w:space="0" w:color="auto"/>
        <w:bottom w:val="none" w:sz="0" w:space="0" w:color="auto"/>
        <w:right w:val="none" w:sz="0" w:space="0" w:color="auto"/>
      </w:divBdr>
    </w:div>
    <w:div w:id="866526939">
      <w:bodyDiv w:val="1"/>
      <w:marLeft w:val="0"/>
      <w:marRight w:val="0"/>
      <w:marTop w:val="0"/>
      <w:marBottom w:val="0"/>
      <w:divBdr>
        <w:top w:val="none" w:sz="0" w:space="0" w:color="auto"/>
        <w:left w:val="none" w:sz="0" w:space="0" w:color="auto"/>
        <w:bottom w:val="none" w:sz="0" w:space="0" w:color="auto"/>
        <w:right w:val="none" w:sz="0" w:space="0" w:color="auto"/>
      </w:divBdr>
    </w:div>
    <w:div w:id="873880589">
      <w:bodyDiv w:val="1"/>
      <w:marLeft w:val="0"/>
      <w:marRight w:val="0"/>
      <w:marTop w:val="0"/>
      <w:marBottom w:val="0"/>
      <w:divBdr>
        <w:top w:val="none" w:sz="0" w:space="0" w:color="auto"/>
        <w:left w:val="none" w:sz="0" w:space="0" w:color="auto"/>
        <w:bottom w:val="none" w:sz="0" w:space="0" w:color="auto"/>
        <w:right w:val="none" w:sz="0" w:space="0" w:color="auto"/>
      </w:divBdr>
    </w:div>
    <w:div w:id="888881894">
      <w:bodyDiv w:val="1"/>
      <w:marLeft w:val="0"/>
      <w:marRight w:val="0"/>
      <w:marTop w:val="0"/>
      <w:marBottom w:val="0"/>
      <w:divBdr>
        <w:top w:val="none" w:sz="0" w:space="0" w:color="auto"/>
        <w:left w:val="none" w:sz="0" w:space="0" w:color="auto"/>
        <w:bottom w:val="none" w:sz="0" w:space="0" w:color="auto"/>
        <w:right w:val="none" w:sz="0" w:space="0" w:color="auto"/>
      </w:divBdr>
    </w:div>
    <w:div w:id="912544673">
      <w:bodyDiv w:val="1"/>
      <w:marLeft w:val="0"/>
      <w:marRight w:val="0"/>
      <w:marTop w:val="0"/>
      <w:marBottom w:val="0"/>
      <w:divBdr>
        <w:top w:val="none" w:sz="0" w:space="0" w:color="auto"/>
        <w:left w:val="none" w:sz="0" w:space="0" w:color="auto"/>
        <w:bottom w:val="none" w:sz="0" w:space="0" w:color="auto"/>
        <w:right w:val="none" w:sz="0" w:space="0" w:color="auto"/>
      </w:divBdr>
    </w:div>
    <w:div w:id="916669022">
      <w:bodyDiv w:val="1"/>
      <w:marLeft w:val="0"/>
      <w:marRight w:val="0"/>
      <w:marTop w:val="0"/>
      <w:marBottom w:val="0"/>
      <w:divBdr>
        <w:top w:val="none" w:sz="0" w:space="0" w:color="auto"/>
        <w:left w:val="none" w:sz="0" w:space="0" w:color="auto"/>
        <w:bottom w:val="none" w:sz="0" w:space="0" w:color="auto"/>
        <w:right w:val="none" w:sz="0" w:space="0" w:color="auto"/>
      </w:divBdr>
    </w:div>
    <w:div w:id="932518898">
      <w:bodyDiv w:val="1"/>
      <w:marLeft w:val="0"/>
      <w:marRight w:val="0"/>
      <w:marTop w:val="0"/>
      <w:marBottom w:val="0"/>
      <w:divBdr>
        <w:top w:val="none" w:sz="0" w:space="0" w:color="auto"/>
        <w:left w:val="none" w:sz="0" w:space="0" w:color="auto"/>
        <w:bottom w:val="none" w:sz="0" w:space="0" w:color="auto"/>
        <w:right w:val="none" w:sz="0" w:space="0" w:color="auto"/>
      </w:divBdr>
    </w:div>
    <w:div w:id="946545725">
      <w:bodyDiv w:val="1"/>
      <w:marLeft w:val="0"/>
      <w:marRight w:val="0"/>
      <w:marTop w:val="0"/>
      <w:marBottom w:val="0"/>
      <w:divBdr>
        <w:top w:val="none" w:sz="0" w:space="0" w:color="auto"/>
        <w:left w:val="none" w:sz="0" w:space="0" w:color="auto"/>
        <w:bottom w:val="none" w:sz="0" w:space="0" w:color="auto"/>
        <w:right w:val="none" w:sz="0" w:space="0" w:color="auto"/>
      </w:divBdr>
      <w:divsChild>
        <w:div w:id="44068904">
          <w:marLeft w:val="230"/>
          <w:marRight w:val="0"/>
          <w:marTop w:val="0"/>
          <w:marBottom w:val="0"/>
          <w:divBdr>
            <w:top w:val="none" w:sz="0" w:space="0" w:color="auto"/>
            <w:left w:val="none" w:sz="0" w:space="0" w:color="auto"/>
            <w:bottom w:val="none" w:sz="0" w:space="0" w:color="auto"/>
            <w:right w:val="none" w:sz="0" w:space="0" w:color="auto"/>
          </w:divBdr>
        </w:div>
        <w:div w:id="1260673613">
          <w:marLeft w:val="230"/>
          <w:marRight w:val="0"/>
          <w:marTop w:val="0"/>
          <w:marBottom w:val="0"/>
          <w:divBdr>
            <w:top w:val="none" w:sz="0" w:space="0" w:color="auto"/>
            <w:left w:val="none" w:sz="0" w:space="0" w:color="auto"/>
            <w:bottom w:val="none" w:sz="0" w:space="0" w:color="auto"/>
            <w:right w:val="none" w:sz="0" w:space="0" w:color="auto"/>
          </w:divBdr>
        </w:div>
        <w:div w:id="1502504272">
          <w:marLeft w:val="230"/>
          <w:marRight w:val="0"/>
          <w:marTop w:val="0"/>
          <w:marBottom w:val="0"/>
          <w:divBdr>
            <w:top w:val="none" w:sz="0" w:space="0" w:color="auto"/>
            <w:left w:val="none" w:sz="0" w:space="0" w:color="auto"/>
            <w:bottom w:val="none" w:sz="0" w:space="0" w:color="auto"/>
            <w:right w:val="none" w:sz="0" w:space="0" w:color="auto"/>
          </w:divBdr>
        </w:div>
        <w:div w:id="1764842450">
          <w:marLeft w:val="230"/>
          <w:marRight w:val="0"/>
          <w:marTop w:val="0"/>
          <w:marBottom w:val="0"/>
          <w:divBdr>
            <w:top w:val="none" w:sz="0" w:space="0" w:color="auto"/>
            <w:left w:val="none" w:sz="0" w:space="0" w:color="auto"/>
            <w:bottom w:val="none" w:sz="0" w:space="0" w:color="auto"/>
            <w:right w:val="none" w:sz="0" w:space="0" w:color="auto"/>
          </w:divBdr>
        </w:div>
      </w:divsChild>
    </w:div>
    <w:div w:id="951739854">
      <w:bodyDiv w:val="1"/>
      <w:marLeft w:val="0"/>
      <w:marRight w:val="0"/>
      <w:marTop w:val="0"/>
      <w:marBottom w:val="0"/>
      <w:divBdr>
        <w:top w:val="none" w:sz="0" w:space="0" w:color="auto"/>
        <w:left w:val="none" w:sz="0" w:space="0" w:color="auto"/>
        <w:bottom w:val="none" w:sz="0" w:space="0" w:color="auto"/>
        <w:right w:val="none" w:sz="0" w:space="0" w:color="auto"/>
      </w:divBdr>
    </w:div>
    <w:div w:id="992681282">
      <w:bodyDiv w:val="1"/>
      <w:marLeft w:val="0"/>
      <w:marRight w:val="0"/>
      <w:marTop w:val="0"/>
      <w:marBottom w:val="0"/>
      <w:divBdr>
        <w:top w:val="none" w:sz="0" w:space="0" w:color="auto"/>
        <w:left w:val="none" w:sz="0" w:space="0" w:color="auto"/>
        <w:bottom w:val="none" w:sz="0" w:space="0" w:color="auto"/>
        <w:right w:val="none" w:sz="0" w:space="0" w:color="auto"/>
      </w:divBdr>
    </w:div>
    <w:div w:id="1011296882">
      <w:bodyDiv w:val="1"/>
      <w:marLeft w:val="0"/>
      <w:marRight w:val="0"/>
      <w:marTop w:val="0"/>
      <w:marBottom w:val="0"/>
      <w:divBdr>
        <w:top w:val="none" w:sz="0" w:space="0" w:color="auto"/>
        <w:left w:val="none" w:sz="0" w:space="0" w:color="auto"/>
        <w:bottom w:val="none" w:sz="0" w:space="0" w:color="auto"/>
        <w:right w:val="none" w:sz="0" w:space="0" w:color="auto"/>
      </w:divBdr>
    </w:div>
    <w:div w:id="1031688277">
      <w:bodyDiv w:val="1"/>
      <w:marLeft w:val="0"/>
      <w:marRight w:val="0"/>
      <w:marTop w:val="0"/>
      <w:marBottom w:val="0"/>
      <w:divBdr>
        <w:top w:val="none" w:sz="0" w:space="0" w:color="auto"/>
        <w:left w:val="none" w:sz="0" w:space="0" w:color="auto"/>
        <w:bottom w:val="none" w:sz="0" w:space="0" w:color="auto"/>
        <w:right w:val="none" w:sz="0" w:space="0" w:color="auto"/>
      </w:divBdr>
    </w:div>
    <w:div w:id="1040976950">
      <w:bodyDiv w:val="1"/>
      <w:marLeft w:val="0"/>
      <w:marRight w:val="0"/>
      <w:marTop w:val="0"/>
      <w:marBottom w:val="0"/>
      <w:divBdr>
        <w:top w:val="none" w:sz="0" w:space="0" w:color="auto"/>
        <w:left w:val="none" w:sz="0" w:space="0" w:color="auto"/>
        <w:bottom w:val="none" w:sz="0" w:space="0" w:color="auto"/>
        <w:right w:val="none" w:sz="0" w:space="0" w:color="auto"/>
      </w:divBdr>
    </w:div>
    <w:div w:id="1066798440">
      <w:bodyDiv w:val="1"/>
      <w:marLeft w:val="0"/>
      <w:marRight w:val="0"/>
      <w:marTop w:val="0"/>
      <w:marBottom w:val="0"/>
      <w:divBdr>
        <w:top w:val="none" w:sz="0" w:space="0" w:color="auto"/>
        <w:left w:val="none" w:sz="0" w:space="0" w:color="auto"/>
        <w:bottom w:val="none" w:sz="0" w:space="0" w:color="auto"/>
        <w:right w:val="none" w:sz="0" w:space="0" w:color="auto"/>
      </w:divBdr>
    </w:div>
    <w:div w:id="1120147660">
      <w:bodyDiv w:val="1"/>
      <w:marLeft w:val="0"/>
      <w:marRight w:val="0"/>
      <w:marTop w:val="0"/>
      <w:marBottom w:val="0"/>
      <w:divBdr>
        <w:top w:val="none" w:sz="0" w:space="0" w:color="auto"/>
        <w:left w:val="none" w:sz="0" w:space="0" w:color="auto"/>
        <w:bottom w:val="none" w:sz="0" w:space="0" w:color="auto"/>
        <w:right w:val="none" w:sz="0" w:space="0" w:color="auto"/>
      </w:divBdr>
    </w:div>
    <w:div w:id="1124467474">
      <w:bodyDiv w:val="1"/>
      <w:marLeft w:val="0"/>
      <w:marRight w:val="0"/>
      <w:marTop w:val="0"/>
      <w:marBottom w:val="0"/>
      <w:divBdr>
        <w:top w:val="none" w:sz="0" w:space="0" w:color="auto"/>
        <w:left w:val="none" w:sz="0" w:space="0" w:color="auto"/>
        <w:bottom w:val="none" w:sz="0" w:space="0" w:color="auto"/>
        <w:right w:val="none" w:sz="0" w:space="0" w:color="auto"/>
      </w:divBdr>
    </w:div>
    <w:div w:id="1139492740">
      <w:bodyDiv w:val="1"/>
      <w:marLeft w:val="0"/>
      <w:marRight w:val="0"/>
      <w:marTop w:val="0"/>
      <w:marBottom w:val="0"/>
      <w:divBdr>
        <w:top w:val="none" w:sz="0" w:space="0" w:color="auto"/>
        <w:left w:val="none" w:sz="0" w:space="0" w:color="auto"/>
        <w:bottom w:val="none" w:sz="0" w:space="0" w:color="auto"/>
        <w:right w:val="none" w:sz="0" w:space="0" w:color="auto"/>
      </w:divBdr>
    </w:div>
    <w:div w:id="1149515944">
      <w:marLeft w:val="0"/>
      <w:marRight w:val="0"/>
      <w:marTop w:val="0"/>
      <w:marBottom w:val="0"/>
      <w:divBdr>
        <w:top w:val="none" w:sz="0" w:space="0" w:color="auto"/>
        <w:left w:val="none" w:sz="0" w:space="0" w:color="auto"/>
        <w:bottom w:val="none" w:sz="0" w:space="0" w:color="auto"/>
        <w:right w:val="none" w:sz="0" w:space="0" w:color="auto"/>
      </w:divBdr>
    </w:div>
    <w:div w:id="1227255726">
      <w:bodyDiv w:val="1"/>
      <w:marLeft w:val="0"/>
      <w:marRight w:val="0"/>
      <w:marTop w:val="0"/>
      <w:marBottom w:val="0"/>
      <w:divBdr>
        <w:top w:val="none" w:sz="0" w:space="0" w:color="auto"/>
        <w:left w:val="none" w:sz="0" w:space="0" w:color="auto"/>
        <w:bottom w:val="none" w:sz="0" w:space="0" w:color="auto"/>
        <w:right w:val="none" w:sz="0" w:space="0" w:color="auto"/>
      </w:divBdr>
    </w:div>
    <w:div w:id="1260067074">
      <w:bodyDiv w:val="1"/>
      <w:marLeft w:val="0"/>
      <w:marRight w:val="0"/>
      <w:marTop w:val="0"/>
      <w:marBottom w:val="0"/>
      <w:divBdr>
        <w:top w:val="none" w:sz="0" w:space="0" w:color="auto"/>
        <w:left w:val="none" w:sz="0" w:space="0" w:color="auto"/>
        <w:bottom w:val="none" w:sz="0" w:space="0" w:color="auto"/>
        <w:right w:val="none" w:sz="0" w:space="0" w:color="auto"/>
      </w:divBdr>
    </w:div>
    <w:div w:id="1276135509">
      <w:bodyDiv w:val="1"/>
      <w:marLeft w:val="0"/>
      <w:marRight w:val="0"/>
      <w:marTop w:val="0"/>
      <w:marBottom w:val="0"/>
      <w:divBdr>
        <w:top w:val="none" w:sz="0" w:space="0" w:color="auto"/>
        <w:left w:val="none" w:sz="0" w:space="0" w:color="auto"/>
        <w:bottom w:val="none" w:sz="0" w:space="0" w:color="auto"/>
        <w:right w:val="none" w:sz="0" w:space="0" w:color="auto"/>
      </w:divBdr>
    </w:div>
    <w:div w:id="1323578904">
      <w:marLeft w:val="0"/>
      <w:marRight w:val="0"/>
      <w:marTop w:val="0"/>
      <w:marBottom w:val="0"/>
      <w:divBdr>
        <w:top w:val="none" w:sz="0" w:space="0" w:color="auto"/>
        <w:left w:val="none" w:sz="0" w:space="0" w:color="auto"/>
        <w:bottom w:val="none" w:sz="0" w:space="0" w:color="auto"/>
        <w:right w:val="none" w:sz="0" w:space="0" w:color="auto"/>
      </w:divBdr>
    </w:div>
    <w:div w:id="1323578905">
      <w:marLeft w:val="0"/>
      <w:marRight w:val="0"/>
      <w:marTop w:val="0"/>
      <w:marBottom w:val="0"/>
      <w:divBdr>
        <w:top w:val="none" w:sz="0" w:space="0" w:color="auto"/>
        <w:left w:val="none" w:sz="0" w:space="0" w:color="auto"/>
        <w:bottom w:val="none" w:sz="0" w:space="0" w:color="auto"/>
        <w:right w:val="none" w:sz="0" w:space="0" w:color="auto"/>
      </w:divBdr>
    </w:div>
    <w:div w:id="1323578906">
      <w:marLeft w:val="0"/>
      <w:marRight w:val="0"/>
      <w:marTop w:val="0"/>
      <w:marBottom w:val="0"/>
      <w:divBdr>
        <w:top w:val="none" w:sz="0" w:space="0" w:color="auto"/>
        <w:left w:val="none" w:sz="0" w:space="0" w:color="auto"/>
        <w:bottom w:val="none" w:sz="0" w:space="0" w:color="auto"/>
        <w:right w:val="none" w:sz="0" w:space="0" w:color="auto"/>
      </w:divBdr>
    </w:div>
    <w:div w:id="1323578907">
      <w:marLeft w:val="0"/>
      <w:marRight w:val="0"/>
      <w:marTop w:val="0"/>
      <w:marBottom w:val="0"/>
      <w:divBdr>
        <w:top w:val="none" w:sz="0" w:space="0" w:color="auto"/>
        <w:left w:val="none" w:sz="0" w:space="0" w:color="auto"/>
        <w:bottom w:val="none" w:sz="0" w:space="0" w:color="auto"/>
        <w:right w:val="none" w:sz="0" w:space="0" w:color="auto"/>
      </w:divBdr>
    </w:div>
    <w:div w:id="1323578908">
      <w:marLeft w:val="0"/>
      <w:marRight w:val="0"/>
      <w:marTop w:val="0"/>
      <w:marBottom w:val="0"/>
      <w:divBdr>
        <w:top w:val="none" w:sz="0" w:space="0" w:color="auto"/>
        <w:left w:val="none" w:sz="0" w:space="0" w:color="auto"/>
        <w:bottom w:val="none" w:sz="0" w:space="0" w:color="auto"/>
        <w:right w:val="none" w:sz="0" w:space="0" w:color="auto"/>
      </w:divBdr>
    </w:div>
    <w:div w:id="1323578910">
      <w:marLeft w:val="0"/>
      <w:marRight w:val="0"/>
      <w:marTop w:val="0"/>
      <w:marBottom w:val="0"/>
      <w:divBdr>
        <w:top w:val="none" w:sz="0" w:space="0" w:color="auto"/>
        <w:left w:val="none" w:sz="0" w:space="0" w:color="auto"/>
        <w:bottom w:val="none" w:sz="0" w:space="0" w:color="auto"/>
        <w:right w:val="none" w:sz="0" w:space="0" w:color="auto"/>
      </w:divBdr>
    </w:div>
    <w:div w:id="1323578911">
      <w:marLeft w:val="0"/>
      <w:marRight w:val="0"/>
      <w:marTop w:val="0"/>
      <w:marBottom w:val="0"/>
      <w:divBdr>
        <w:top w:val="none" w:sz="0" w:space="0" w:color="auto"/>
        <w:left w:val="none" w:sz="0" w:space="0" w:color="auto"/>
        <w:bottom w:val="none" w:sz="0" w:space="0" w:color="auto"/>
        <w:right w:val="none" w:sz="0" w:space="0" w:color="auto"/>
      </w:divBdr>
    </w:div>
    <w:div w:id="1323578912">
      <w:marLeft w:val="0"/>
      <w:marRight w:val="0"/>
      <w:marTop w:val="0"/>
      <w:marBottom w:val="0"/>
      <w:divBdr>
        <w:top w:val="none" w:sz="0" w:space="0" w:color="auto"/>
        <w:left w:val="none" w:sz="0" w:space="0" w:color="auto"/>
        <w:bottom w:val="none" w:sz="0" w:space="0" w:color="auto"/>
        <w:right w:val="none" w:sz="0" w:space="0" w:color="auto"/>
      </w:divBdr>
    </w:div>
    <w:div w:id="1323578913">
      <w:marLeft w:val="0"/>
      <w:marRight w:val="0"/>
      <w:marTop w:val="0"/>
      <w:marBottom w:val="0"/>
      <w:divBdr>
        <w:top w:val="none" w:sz="0" w:space="0" w:color="auto"/>
        <w:left w:val="none" w:sz="0" w:space="0" w:color="auto"/>
        <w:bottom w:val="none" w:sz="0" w:space="0" w:color="auto"/>
        <w:right w:val="none" w:sz="0" w:space="0" w:color="auto"/>
      </w:divBdr>
    </w:div>
    <w:div w:id="1323578914">
      <w:marLeft w:val="0"/>
      <w:marRight w:val="0"/>
      <w:marTop w:val="0"/>
      <w:marBottom w:val="0"/>
      <w:divBdr>
        <w:top w:val="none" w:sz="0" w:space="0" w:color="auto"/>
        <w:left w:val="none" w:sz="0" w:space="0" w:color="auto"/>
        <w:bottom w:val="none" w:sz="0" w:space="0" w:color="auto"/>
        <w:right w:val="none" w:sz="0" w:space="0" w:color="auto"/>
      </w:divBdr>
    </w:div>
    <w:div w:id="1323578915">
      <w:marLeft w:val="0"/>
      <w:marRight w:val="0"/>
      <w:marTop w:val="0"/>
      <w:marBottom w:val="0"/>
      <w:divBdr>
        <w:top w:val="none" w:sz="0" w:space="0" w:color="auto"/>
        <w:left w:val="none" w:sz="0" w:space="0" w:color="auto"/>
        <w:bottom w:val="none" w:sz="0" w:space="0" w:color="auto"/>
        <w:right w:val="none" w:sz="0" w:space="0" w:color="auto"/>
      </w:divBdr>
    </w:div>
    <w:div w:id="1323578916">
      <w:marLeft w:val="0"/>
      <w:marRight w:val="0"/>
      <w:marTop w:val="0"/>
      <w:marBottom w:val="0"/>
      <w:divBdr>
        <w:top w:val="none" w:sz="0" w:space="0" w:color="auto"/>
        <w:left w:val="none" w:sz="0" w:space="0" w:color="auto"/>
        <w:bottom w:val="none" w:sz="0" w:space="0" w:color="auto"/>
        <w:right w:val="none" w:sz="0" w:space="0" w:color="auto"/>
      </w:divBdr>
    </w:div>
    <w:div w:id="1323578917">
      <w:marLeft w:val="0"/>
      <w:marRight w:val="0"/>
      <w:marTop w:val="0"/>
      <w:marBottom w:val="0"/>
      <w:divBdr>
        <w:top w:val="none" w:sz="0" w:space="0" w:color="auto"/>
        <w:left w:val="none" w:sz="0" w:space="0" w:color="auto"/>
        <w:bottom w:val="none" w:sz="0" w:space="0" w:color="auto"/>
        <w:right w:val="none" w:sz="0" w:space="0" w:color="auto"/>
      </w:divBdr>
    </w:div>
    <w:div w:id="1323578918">
      <w:marLeft w:val="0"/>
      <w:marRight w:val="0"/>
      <w:marTop w:val="0"/>
      <w:marBottom w:val="0"/>
      <w:divBdr>
        <w:top w:val="none" w:sz="0" w:space="0" w:color="auto"/>
        <w:left w:val="none" w:sz="0" w:space="0" w:color="auto"/>
        <w:bottom w:val="none" w:sz="0" w:space="0" w:color="auto"/>
        <w:right w:val="none" w:sz="0" w:space="0" w:color="auto"/>
      </w:divBdr>
    </w:div>
    <w:div w:id="1323578919">
      <w:marLeft w:val="0"/>
      <w:marRight w:val="0"/>
      <w:marTop w:val="0"/>
      <w:marBottom w:val="0"/>
      <w:divBdr>
        <w:top w:val="none" w:sz="0" w:space="0" w:color="auto"/>
        <w:left w:val="none" w:sz="0" w:space="0" w:color="auto"/>
        <w:bottom w:val="none" w:sz="0" w:space="0" w:color="auto"/>
        <w:right w:val="none" w:sz="0" w:space="0" w:color="auto"/>
      </w:divBdr>
    </w:div>
    <w:div w:id="1323578920">
      <w:marLeft w:val="0"/>
      <w:marRight w:val="0"/>
      <w:marTop w:val="0"/>
      <w:marBottom w:val="0"/>
      <w:divBdr>
        <w:top w:val="none" w:sz="0" w:space="0" w:color="auto"/>
        <w:left w:val="none" w:sz="0" w:space="0" w:color="auto"/>
        <w:bottom w:val="none" w:sz="0" w:space="0" w:color="auto"/>
        <w:right w:val="none" w:sz="0" w:space="0" w:color="auto"/>
      </w:divBdr>
    </w:div>
    <w:div w:id="1323578922">
      <w:marLeft w:val="0"/>
      <w:marRight w:val="0"/>
      <w:marTop w:val="0"/>
      <w:marBottom w:val="0"/>
      <w:divBdr>
        <w:top w:val="none" w:sz="0" w:space="0" w:color="auto"/>
        <w:left w:val="none" w:sz="0" w:space="0" w:color="auto"/>
        <w:bottom w:val="none" w:sz="0" w:space="0" w:color="auto"/>
        <w:right w:val="none" w:sz="0" w:space="0" w:color="auto"/>
      </w:divBdr>
    </w:div>
    <w:div w:id="1323578923">
      <w:marLeft w:val="0"/>
      <w:marRight w:val="0"/>
      <w:marTop w:val="0"/>
      <w:marBottom w:val="0"/>
      <w:divBdr>
        <w:top w:val="none" w:sz="0" w:space="0" w:color="auto"/>
        <w:left w:val="none" w:sz="0" w:space="0" w:color="auto"/>
        <w:bottom w:val="none" w:sz="0" w:space="0" w:color="auto"/>
        <w:right w:val="none" w:sz="0" w:space="0" w:color="auto"/>
      </w:divBdr>
    </w:div>
    <w:div w:id="1323578924">
      <w:marLeft w:val="0"/>
      <w:marRight w:val="0"/>
      <w:marTop w:val="0"/>
      <w:marBottom w:val="0"/>
      <w:divBdr>
        <w:top w:val="none" w:sz="0" w:space="0" w:color="auto"/>
        <w:left w:val="none" w:sz="0" w:space="0" w:color="auto"/>
        <w:bottom w:val="none" w:sz="0" w:space="0" w:color="auto"/>
        <w:right w:val="none" w:sz="0" w:space="0" w:color="auto"/>
      </w:divBdr>
      <w:divsChild>
        <w:div w:id="1323578938">
          <w:marLeft w:val="0"/>
          <w:marRight w:val="0"/>
          <w:marTop w:val="0"/>
          <w:marBottom w:val="0"/>
          <w:divBdr>
            <w:top w:val="none" w:sz="0" w:space="0" w:color="auto"/>
            <w:left w:val="none" w:sz="0" w:space="0" w:color="auto"/>
            <w:bottom w:val="none" w:sz="0" w:space="0" w:color="auto"/>
            <w:right w:val="none" w:sz="0" w:space="0" w:color="auto"/>
          </w:divBdr>
          <w:divsChild>
            <w:div w:id="1323578931">
              <w:marLeft w:val="0"/>
              <w:marRight w:val="0"/>
              <w:marTop w:val="0"/>
              <w:marBottom w:val="0"/>
              <w:divBdr>
                <w:top w:val="none" w:sz="0" w:space="0" w:color="auto"/>
                <w:left w:val="none" w:sz="0" w:space="0" w:color="auto"/>
                <w:bottom w:val="none" w:sz="0" w:space="0" w:color="auto"/>
                <w:right w:val="none" w:sz="0" w:space="0" w:color="auto"/>
              </w:divBdr>
              <w:divsChild>
                <w:div w:id="1323578926">
                  <w:marLeft w:val="0"/>
                  <w:marRight w:val="0"/>
                  <w:marTop w:val="0"/>
                  <w:marBottom w:val="0"/>
                  <w:divBdr>
                    <w:top w:val="none" w:sz="0" w:space="0" w:color="auto"/>
                    <w:left w:val="none" w:sz="0" w:space="0" w:color="auto"/>
                    <w:bottom w:val="none" w:sz="0" w:space="0" w:color="auto"/>
                    <w:right w:val="none" w:sz="0" w:space="0" w:color="auto"/>
                  </w:divBdr>
                  <w:divsChild>
                    <w:div w:id="1323578921">
                      <w:marLeft w:val="0"/>
                      <w:marRight w:val="0"/>
                      <w:marTop w:val="0"/>
                      <w:marBottom w:val="0"/>
                      <w:divBdr>
                        <w:top w:val="none" w:sz="0" w:space="0" w:color="auto"/>
                        <w:left w:val="none" w:sz="0" w:space="0" w:color="auto"/>
                        <w:bottom w:val="none" w:sz="0" w:space="0" w:color="auto"/>
                        <w:right w:val="none" w:sz="0" w:space="0" w:color="auto"/>
                      </w:divBdr>
                      <w:divsChild>
                        <w:div w:id="1323578932">
                          <w:marLeft w:val="0"/>
                          <w:marRight w:val="0"/>
                          <w:marTop w:val="0"/>
                          <w:marBottom w:val="0"/>
                          <w:divBdr>
                            <w:top w:val="none" w:sz="0" w:space="0" w:color="auto"/>
                            <w:left w:val="none" w:sz="0" w:space="0" w:color="auto"/>
                            <w:bottom w:val="none" w:sz="0" w:space="0" w:color="auto"/>
                            <w:right w:val="none" w:sz="0" w:space="0" w:color="auto"/>
                          </w:divBdr>
                          <w:divsChild>
                            <w:div w:id="1323578909">
                              <w:marLeft w:val="0"/>
                              <w:marRight w:val="0"/>
                              <w:marTop w:val="0"/>
                              <w:marBottom w:val="0"/>
                              <w:divBdr>
                                <w:top w:val="none" w:sz="0" w:space="0" w:color="auto"/>
                                <w:left w:val="none" w:sz="0" w:space="0" w:color="auto"/>
                                <w:bottom w:val="none" w:sz="0" w:space="0" w:color="auto"/>
                                <w:right w:val="none" w:sz="0" w:space="0" w:color="auto"/>
                              </w:divBdr>
                              <w:divsChild>
                                <w:div w:id="13235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578925">
      <w:marLeft w:val="0"/>
      <w:marRight w:val="0"/>
      <w:marTop w:val="0"/>
      <w:marBottom w:val="0"/>
      <w:divBdr>
        <w:top w:val="none" w:sz="0" w:space="0" w:color="auto"/>
        <w:left w:val="none" w:sz="0" w:space="0" w:color="auto"/>
        <w:bottom w:val="none" w:sz="0" w:space="0" w:color="auto"/>
        <w:right w:val="none" w:sz="0" w:space="0" w:color="auto"/>
      </w:divBdr>
    </w:div>
    <w:div w:id="1323578927">
      <w:marLeft w:val="0"/>
      <w:marRight w:val="0"/>
      <w:marTop w:val="0"/>
      <w:marBottom w:val="0"/>
      <w:divBdr>
        <w:top w:val="none" w:sz="0" w:space="0" w:color="auto"/>
        <w:left w:val="none" w:sz="0" w:space="0" w:color="auto"/>
        <w:bottom w:val="none" w:sz="0" w:space="0" w:color="auto"/>
        <w:right w:val="none" w:sz="0" w:space="0" w:color="auto"/>
      </w:divBdr>
    </w:div>
    <w:div w:id="1323578928">
      <w:marLeft w:val="0"/>
      <w:marRight w:val="0"/>
      <w:marTop w:val="0"/>
      <w:marBottom w:val="0"/>
      <w:divBdr>
        <w:top w:val="none" w:sz="0" w:space="0" w:color="auto"/>
        <w:left w:val="none" w:sz="0" w:space="0" w:color="auto"/>
        <w:bottom w:val="none" w:sz="0" w:space="0" w:color="auto"/>
        <w:right w:val="none" w:sz="0" w:space="0" w:color="auto"/>
      </w:divBdr>
    </w:div>
    <w:div w:id="1323578929">
      <w:marLeft w:val="0"/>
      <w:marRight w:val="0"/>
      <w:marTop w:val="0"/>
      <w:marBottom w:val="0"/>
      <w:divBdr>
        <w:top w:val="none" w:sz="0" w:space="0" w:color="auto"/>
        <w:left w:val="none" w:sz="0" w:space="0" w:color="auto"/>
        <w:bottom w:val="none" w:sz="0" w:space="0" w:color="auto"/>
        <w:right w:val="none" w:sz="0" w:space="0" w:color="auto"/>
      </w:divBdr>
    </w:div>
    <w:div w:id="1323578930">
      <w:marLeft w:val="0"/>
      <w:marRight w:val="0"/>
      <w:marTop w:val="0"/>
      <w:marBottom w:val="0"/>
      <w:divBdr>
        <w:top w:val="none" w:sz="0" w:space="0" w:color="auto"/>
        <w:left w:val="none" w:sz="0" w:space="0" w:color="auto"/>
        <w:bottom w:val="none" w:sz="0" w:space="0" w:color="auto"/>
        <w:right w:val="none" w:sz="0" w:space="0" w:color="auto"/>
      </w:divBdr>
    </w:div>
    <w:div w:id="1323578934">
      <w:marLeft w:val="0"/>
      <w:marRight w:val="0"/>
      <w:marTop w:val="0"/>
      <w:marBottom w:val="0"/>
      <w:divBdr>
        <w:top w:val="none" w:sz="0" w:space="0" w:color="auto"/>
        <w:left w:val="none" w:sz="0" w:space="0" w:color="auto"/>
        <w:bottom w:val="none" w:sz="0" w:space="0" w:color="auto"/>
        <w:right w:val="none" w:sz="0" w:space="0" w:color="auto"/>
      </w:divBdr>
    </w:div>
    <w:div w:id="1323578935">
      <w:marLeft w:val="0"/>
      <w:marRight w:val="0"/>
      <w:marTop w:val="0"/>
      <w:marBottom w:val="0"/>
      <w:divBdr>
        <w:top w:val="none" w:sz="0" w:space="0" w:color="auto"/>
        <w:left w:val="none" w:sz="0" w:space="0" w:color="auto"/>
        <w:bottom w:val="none" w:sz="0" w:space="0" w:color="auto"/>
        <w:right w:val="none" w:sz="0" w:space="0" w:color="auto"/>
      </w:divBdr>
    </w:div>
    <w:div w:id="1323578936">
      <w:marLeft w:val="0"/>
      <w:marRight w:val="0"/>
      <w:marTop w:val="0"/>
      <w:marBottom w:val="0"/>
      <w:divBdr>
        <w:top w:val="none" w:sz="0" w:space="0" w:color="auto"/>
        <w:left w:val="none" w:sz="0" w:space="0" w:color="auto"/>
        <w:bottom w:val="none" w:sz="0" w:space="0" w:color="auto"/>
        <w:right w:val="none" w:sz="0" w:space="0" w:color="auto"/>
      </w:divBdr>
    </w:div>
    <w:div w:id="1323578937">
      <w:marLeft w:val="0"/>
      <w:marRight w:val="0"/>
      <w:marTop w:val="0"/>
      <w:marBottom w:val="0"/>
      <w:divBdr>
        <w:top w:val="none" w:sz="0" w:space="0" w:color="auto"/>
        <w:left w:val="none" w:sz="0" w:space="0" w:color="auto"/>
        <w:bottom w:val="none" w:sz="0" w:space="0" w:color="auto"/>
        <w:right w:val="none" w:sz="0" w:space="0" w:color="auto"/>
      </w:divBdr>
    </w:div>
    <w:div w:id="1323578940">
      <w:marLeft w:val="0"/>
      <w:marRight w:val="0"/>
      <w:marTop w:val="0"/>
      <w:marBottom w:val="0"/>
      <w:divBdr>
        <w:top w:val="none" w:sz="0" w:space="0" w:color="auto"/>
        <w:left w:val="none" w:sz="0" w:space="0" w:color="auto"/>
        <w:bottom w:val="none" w:sz="0" w:space="0" w:color="auto"/>
        <w:right w:val="none" w:sz="0" w:space="0" w:color="auto"/>
      </w:divBdr>
      <w:divsChild>
        <w:div w:id="1323578944">
          <w:marLeft w:val="0"/>
          <w:marRight w:val="0"/>
          <w:marTop w:val="0"/>
          <w:marBottom w:val="0"/>
          <w:divBdr>
            <w:top w:val="none" w:sz="0" w:space="0" w:color="auto"/>
            <w:left w:val="none" w:sz="0" w:space="0" w:color="auto"/>
            <w:bottom w:val="none" w:sz="0" w:space="0" w:color="auto"/>
            <w:right w:val="none" w:sz="0" w:space="0" w:color="auto"/>
          </w:divBdr>
        </w:div>
      </w:divsChild>
    </w:div>
    <w:div w:id="1323578942">
      <w:marLeft w:val="0"/>
      <w:marRight w:val="0"/>
      <w:marTop w:val="0"/>
      <w:marBottom w:val="0"/>
      <w:divBdr>
        <w:top w:val="none" w:sz="0" w:space="0" w:color="auto"/>
        <w:left w:val="none" w:sz="0" w:space="0" w:color="auto"/>
        <w:bottom w:val="none" w:sz="0" w:space="0" w:color="auto"/>
        <w:right w:val="none" w:sz="0" w:space="0" w:color="auto"/>
      </w:divBdr>
    </w:div>
    <w:div w:id="1323578945">
      <w:marLeft w:val="0"/>
      <w:marRight w:val="0"/>
      <w:marTop w:val="0"/>
      <w:marBottom w:val="0"/>
      <w:divBdr>
        <w:top w:val="none" w:sz="0" w:space="0" w:color="auto"/>
        <w:left w:val="none" w:sz="0" w:space="0" w:color="auto"/>
        <w:bottom w:val="none" w:sz="0" w:space="0" w:color="auto"/>
        <w:right w:val="none" w:sz="0" w:space="0" w:color="auto"/>
      </w:divBdr>
      <w:divsChild>
        <w:div w:id="1323578947">
          <w:marLeft w:val="0"/>
          <w:marRight w:val="0"/>
          <w:marTop w:val="0"/>
          <w:marBottom w:val="0"/>
          <w:divBdr>
            <w:top w:val="none" w:sz="0" w:space="0" w:color="auto"/>
            <w:left w:val="none" w:sz="0" w:space="0" w:color="auto"/>
            <w:bottom w:val="none" w:sz="0" w:space="0" w:color="auto"/>
            <w:right w:val="none" w:sz="0" w:space="0" w:color="auto"/>
          </w:divBdr>
        </w:div>
      </w:divsChild>
    </w:div>
    <w:div w:id="1323578946">
      <w:marLeft w:val="0"/>
      <w:marRight w:val="0"/>
      <w:marTop w:val="0"/>
      <w:marBottom w:val="0"/>
      <w:divBdr>
        <w:top w:val="none" w:sz="0" w:space="0" w:color="auto"/>
        <w:left w:val="none" w:sz="0" w:space="0" w:color="auto"/>
        <w:bottom w:val="none" w:sz="0" w:space="0" w:color="auto"/>
        <w:right w:val="none" w:sz="0" w:space="0" w:color="auto"/>
      </w:divBdr>
      <w:divsChild>
        <w:div w:id="1323578952">
          <w:marLeft w:val="0"/>
          <w:marRight w:val="0"/>
          <w:marTop w:val="0"/>
          <w:marBottom w:val="0"/>
          <w:divBdr>
            <w:top w:val="none" w:sz="0" w:space="0" w:color="auto"/>
            <w:left w:val="none" w:sz="0" w:space="0" w:color="auto"/>
            <w:bottom w:val="none" w:sz="0" w:space="0" w:color="auto"/>
            <w:right w:val="none" w:sz="0" w:space="0" w:color="auto"/>
          </w:divBdr>
        </w:div>
      </w:divsChild>
    </w:div>
    <w:div w:id="1323578948">
      <w:marLeft w:val="0"/>
      <w:marRight w:val="0"/>
      <w:marTop w:val="0"/>
      <w:marBottom w:val="0"/>
      <w:divBdr>
        <w:top w:val="none" w:sz="0" w:space="0" w:color="auto"/>
        <w:left w:val="none" w:sz="0" w:space="0" w:color="auto"/>
        <w:bottom w:val="none" w:sz="0" w:space="0" w:color="auto"/>
        <w:right w:val="none" w:sz="0" w:space="0" w:color="auto"/>
      </w:divBdr>
      <w:divsChild>
        <w:div w:id="1323578951">
          <w:marLeft w:val="0"/>
          <w:marRight w:val="0"/>
          <w:marTop w:val="0"/>
          <w:marBottom w:val="0"/>
          <w:divBdr>
            <w:top w:val="none" w:sz="0" w:space="0" w:color="auto"/>
            <w:left w:val="none" w:sz="0" w:space="0" w:color="auto"/>
            <w:bottom w:val="none" w:sz="0" w:space="0" w:color="auto"/>
            <w:right w:val="none" w:sz="0" w:space="0" w:color="auto"/>
          </w:divBdr>
        </w:div>
      </w:divsChild>
    </w:div>
    <w:div w:id="1323578950">
      <w:marLeft w:val="0"/>
      <w:marRight w:val="0"/>
      <w:marTop w:val="0"/>
      <w:marBottom w:val="0"/>
      <w:divBdr>
        <w:top w:val="none" w:sz="0" w:space="0" w:color="auto"/>
        <w:left w:val="none" w:sz="0" w:space="0" w:color="auto"/>
        <w:bottom w:val="none" w:sz="0" w:space="0" w:color="auto"/>
        <w:right w:val="none" w:sz="0" w:space="0" w:color="auto"/>
      </w:divBdr>
      <w:divsChild>
        <w:div w:id="1323578949">
          <w:marLeft w:val="0"/>
          <w:marRight w:val="0"/>
          <w:marTop w:val="0"/>
          <w:marBottom w:val="0"/>
          <w:divBdr>
            <w:top w:val="none" w:sz="0" w:space="0" w:color="auto"/>
            <w:left w:val="none" w:sz="0" w:space="0" w:color="auto"/>
            <w:bottom w:val="none" w:sz="0" w:space="0" w:color="auto"/>
            <w:right w:val="none" w:sz="0" w:space="0" w:color="auto"/>
          </w:divBdr>
          <w:divsChild>
            <w:div w:id="1323578939">
              <w:marLeft w:val="0"/>
              <w:marRight w:val="0"/>
              <w:marTop w:val="0"/>
              <w:marBottom w:val="0"/>
              <w:divBdr>
                <w:top w:val="none" w:sz="0" w:space="0" w:color="auto"/>
                <w:left w:val="none" w:sz="0" w:space="0" w:color="auto"/>
                <w:bottom w:val="none" w:sz="0" w:space="0" w:color="auto"/>
                <w:right w:val="none" w:sz="0" w:space="0" w:color="auto"/>
              </w:divBdr>
            </w:div>
            <w:div w:id="1323578941">
              <w:marLeft w:val="0"/>
              <w:marRight w:val="0"/>
              <w:marTop w:val="0"/>
              <w:marBottom w:val="0"/>
              <w:divBdr>
                <w:top w:val="none" w:sz="0" w:space="0" w:color="auto"/>
                <w:left w:val="none" w:sz="0" w:space="0" w:color="auto"/>
                <w:bottom w:val="none" w:sz="0" w:space="0" w:color="auto"/>
                <w:right w:val="none" w:sz="0" w:space="0" w:color="auto"/>
              </w:divBdr>
            </w:div>
            <w:div w:id="1323578943">
              <w:marLeft w:val="0"/>
              <w:marRight w:val="0"/>
              <w:marTop w:val="0"/>
              <w:marBottom w:val="0"/>
              <w:divBdr>
                <w:top w:val="none" w:sz="0" w:space="0" w:color="auto"/>
                <w:left w:val="none" w:sz="0" w:space="0" w:color="auto"/>
                <w:bottom w:val="none" w:sz="0" w:space="0" w:color="auto"/>
                <w:right w:val="none" w:sz="0" w:space="0" w:color="auto"/>
              </w:divBdr>
            </w:div>
            <w:div w:id="13235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6504">
      <w:bodyDiv w:val="1"/>
      <w:marLeft w:val="0"/>
      <w:marRight w:val="0"/>
      <w:marTop w:val="0"/>
      <w:marBottom w:val="0"/>
      <w:divBdr>
        <w:top w:val="none" w:sz="0" w:space="0" w:color="auto"/>
        <w:left w:val="none" w:sz="0" w:space="0" w:color="auto"/>
        <w:bottom w:val="none" w:sz="0" w:space="0" w:color="auto"/>
        <w:right w:val="none" w:sz="0" w:space="0" w:color="auto"/>
      </w:divBdr>
    </w:div>
    <w:div w:id="1362515322">
      <w:bodyDiv w:val="1"/>
      <w:marLeft w:val="0"/>
      <w:marRight w:val="0"/>
      <w:marTop w:val="0"/>
      <w:marBottom w:val="0"/>
      <w:divBdr>
        <w:top w:val="none" w:sz="0" w:space="0" w:color="auto"/>
        <w:left w:val="none" w:sz="0" w:space="0" w:color="auto"/>
        <w:bottom w:val="none" w:sz="0" w:space="0" w:color="auto"/>
        <w:right w:val="none" w:sz="0" w:space="0" w:color="auto"/>
      </w:divBdr>
    </w:div>
    <w:div w:id="1374383767">
      <w:bodyDiv w:val="1"/>
      <w:marLeft w:val="0"/>
      <w:marRight w:val="0"/>
      <w:marTop w:val="0"/>
      <w:marBottom w:val="0"/>
      <w:divBdr>
        <w:top w:val="none" w:sz="0" w:space="0" w:color="auto"/>
        <w:left w:val="none" w:sz="0" w:space="0" w:color="auto"/>
        <w:bottom w:val="none" w:sz="0" w:space="0" w:color="auto"/>
        <w:right w:val="none" w:sz="0" w:space="0" w:color="auto"/>
      </w:divBdr>
    </w:div>
    <w:div w:id="1422798405">
      <w:bodyDiv w:val="1"/>
      <w:marLeft w:val="0"/>
      <w:marRight w:val="0"/>
      <w:marTop w:val="0"/>
      <w:marBottom w:val="0"/>
      <w:divBdr>
        <w:top w:val="none" w:sz="0" w:space="0" w:color="auto"/>
        <w:left w:val="none" w:sz="0" w:space="0" w:color="auto"/>
        <w:bottom w:val="none" w:sz="0" w:space="0" w:color="auto"/>
        <w:right w:val="none" w:sz="0" w:space="0" w:color="auto"/>
      </w:divBdr>
    </w:div>
    <w:div w:id="1450586748">
      <w:bodyDiv w:val="1"/>
      <w:marLeft w:val="0"/>
      <w:marRight w:val="0"/>
      <w:marTop w:val="0"/>
      <w:marBottom w:val="0"/>
      <w:divBdr>
        <w:top w:val="none" w:sz="0" w:space="0" w:color="auto"/>
        <w:left w:val="none" w:sz="0" w:space="0" w:color="auto"/>
        <w:bottom w:val="none" w:sz="0" w:space="0" w:color="auto"/>
        <w:right w:val="none" w:sz="0" w:space="0" w:color="auto"/>
      </w:divBdr>
    </w:div>
    <w:div w:id="1453130971">
      <w:bodyDiv w:val="1"/>
      <w:marLeft w:val="0"/>
      <w:marRight w:val="0"/>
      <w:marTop w:val="0"/>
      <w:marBottom w:val="0"/>
      <w:divBdr>
        <w:top w:val="none" w:sz="0" w:space="0" w:color="auto"/>
        <w:left w:val="none" w:sz="0" w:space="0" w:color="auto"/>
        <w:bottom w:val="none" w:sz="0" w:space="0" w:color="auto"/>
        <w:right w:val="none" w:sz="0" w:space="0" w:color="auto"/>
      </w:divBdr>
    </w:div>
    <w:div w:id="1469203366">
      <w:bodyDiv w:val="1"/>
      <w:marLeft w:val="0"/>
      <w:marRight w:val="0"/>
      <w:marTop w:val="0"/>
      <w:marBottom w:val="0"/>
      <w:divBdr>
        <w:top w:val="none" w:sz="0" w:space="0" w:color="auto"/>
        <w:left w:val="none" w:sz="0" w:space="0" w:color="auto"/>
        <w:bottom w:val="none" w:sz="0" w:space="0" w:color="auto"/>
        <w:right w:val="none" w:sz="0" w:space="0" w:color="auto"/>
      </w:divBdr>
    </w:div>
    <w:div w:id="1494878027">
      <w:bodyDiv w:val="1"/>
      <w:marLeft w:val="0"/>
      <w:marRight w:val="0"/>
      <w:marTop w:val="0"/>
      <w:marBottom w:val="0"/>
      <w:divBdr>
        <w:top w:val="none" w:sz="0" w:space="0" w:color="auto"/>
        <w:left w:val="none" w:sz="0" w:space="0" w:color="auto"/>
        <w:bottom w:val="none" w:sz="0" w:space="0" w:color="auto"/>
        <w:right w:val="none" w:sz="0" w:space="0" w:color="auto"/>
      </w:divBdr>
    </w:div>
    <w:div w:id="1529753129">
      <w:bodyDiv w:val="1"/>
      <w:marLeft w:val="0"/>
      <w:marRight w:val="0"/>
      <w:marTop w:val="0"/>
      <w:marBottom w:val="0"/>
      <w:divBdr>
        <w:top w:val="none" w:sz="0" w:space="0" w:color="auto"/>
        <w:left w:val="none" w:sz="0" w:space="0" w:color="auto"/>
        <w:bottom w:val="none" w:sz="0" w:space="0" w:color="auto"/>
        <w:right w:val="none" w:sz="0" w:space="0" w:color="auto"/>
      </w:divBdr>
    </w:div>
    <w:div w:id="1571109465">
      <w:bodyDiv w:val="1"/>
      <w:marLeft w:val="0"/>
      <w:marRight w:val="0"/>
      <w:marTop w:val="0"/>
      <w:marBottom w:val="0"/>
      <w:divBdr>
        <w:top w:val="none" w:sz="0" w:space="0" w:color="auto"/>
        <w:left w:val="none" w:sz="0" w:space="0" w:color="auto"/>
        <w:bottom w:val="none" w:sz="0" w:space="0" w:color="auto"/>
        <w:right w:val="none" w:sz="0" w:space="0" w:color="auto"/>
      </w:divBdr>
    </w:div>
    <w:div w:id="1588879972">
      <w:bodyDiv w:val="1"/>
      <w:marLeft w:val="0"/>
      <w:marRight w:val="0"/>
      <w:marTop w:val="0"/>
      <w:marBottom w:val="0"/>
      <w:divBdr>
        <w:top w:val="none" w:sz="0" w:space="0" w:color="auto"/>
        <w:left w:val="none" w:sz="0" w:space="0" w:color="auto"/>
        <w:bottom w:val="none" w:sz="0" w:space="0" w:color="auto"/>
        <w:right w:val="none" w:sz="0" w:space="0" w:color="auto"/>
      </w:divBdr>
    </w:div>
    <w:div w:id="1609191292">
      <w:bodyDiv w:val="1"/>
      <w:marLeft w:val="0"/>
      <w:marRight w:val="0"/>
      <w:marTop w:val="0"/>
      <w:marBottom w:val="0"/>
      <w:divBdr>
        <w:top w:val="none" w:sz="0" w:space="0" w:color="auto"/>
        <w:left w:val="none" w:sz="0" w:space="0" w:color="auto"/>
        <w:bottom w:val="none" w:sz="0" w:space="0" w:color="auto"/>
        <w:right w:val="none" w:sz="0" w:space="0" w:color="auto"/>
      </w:divBdr>
    </w:div>
    <w:div w:id="1699041253">
      <w:bodyDiv w:val="1"/>
      <w:marLeft w:val="0"/>
      <w:marRight w:val="0"/>
      <w:marTop w:val="0"/>
      <w:marBottom w:val="0"/>
      <w:divBdr>
        <w:top w:val="none" w:sz="0" w:space="0" w:color="auto"/>
        <w:left w:val="none" w:sz="0" w:space="0" w:color="auto"/>
        <w:bottom w:val="none" w:sz="0" w:space="0" w:color="auto"/>
        <w:right w:val="none" w:sz="0" w:space="0" w:color="auto"/>
      </w:divBdr>
    </w:div>
    <w:div w:id="1700624832">
      <w:bodyDiv w:val="1"/>
      <w:marLeft w:val="0"/>
      <w:marRight w:val="0"/>
      <w:marTop w:val="0"/>
      <w:marBottom w:val="0"/>
      <w:divBdr>
        <w:top w:val="none" w:sz="0" w:space="0" w:color="auto"/>
        <w:left w:val="none" w:sz="0" w:space="0" w:color="auto"/>
        <w:bottom w:val="none" w:sz="0" w:space="0" w:color="auto"/>
        <w:right w:val="none" w:sz="0" w:space="0" w:color="auto"/>
      </w:divBdr>
      <w:divsChild>
        <w:div w:id="134033382">
          <w:marLeft w:val="432"/>
          <w:marRight w:val="0"/>
          <w:marTop w:val="115"/>
          <w:marBottom w:val="0"/>
          <w:divBdr>
            <w:top w:val="none" w:sz="0" w:space="0" w:color="auto"/>
            <w:left w:val="none" w:sz="0" w:space="0" w:color="auto"/>
            <w:bottom w:val="none" w:sz="0" w:space="0" w:color="auto"/>
            <w:right w:val="none" w:sz="0" w:space="0" w:color="auto"/>
          </w:divBdr>
        </w:div>
        <w:div w:id="823087538">
          <w:marLeft w:val="432"/>
          <w:marRight w:val="0"/>
          <w:marTop w:val="106"/>
          <w:marBottom w:val="0"/>
          <w:divBdr>
            <w:top w:val="none" w:sz="0" w:space="0" w:color="auto"/>
            <w:left w:val="none" w:sz="0" w:space="0" w:color="auto"/>
            <w:bottom w:val="none" w:sz="0" w:space="0" w:color="auto"/>
            <w:right w:val="none" w:sz="0" w:space="0" w:color="auto"/>
          </w:divBdr>
        </w:div>
        <w:div w:id="1256553183">
          <w:marLeft w:val="432"/>
          <w:marRight w:val="0"/>
          <w:marTop w:val="106"/>
          <w:marBottom w:val="0"/>
          <w:divBdr>
            <w:top w:val="none" w:sz="0" w:space="0" w:color="auto"/>
            <w:left w:val="none" w:sz="0" w:space="0" w:color="auto"/>
            <w:bottom w:val="none" w:sz="0" w:space="0" w:color="auto"/>
            <w:right w:val="none" w:sz="0" w:space="0" w:color="auto"/>
          </w:divBdr>
        </w:div>
        <w:div w:id="1978411677">
          <w:marLeft w:val="432"/>
          <w:marRight w:val="0"/>
          <w:marTop w:val="106"/>
          <w:marBottom w:val="0"/>
          <w:divBdr>
            <w:top w:val="none" w:sz="0" w:space="0" w:color="auto"/>
            <w:left w:val="none" w:sz="0" w:space="0" w:color="auto"/>
            <w:bottom w:val="none" w:sz="0" w:space="0" w:color="auto"/>
            <w:right w:val="none" w:sz="0" w:space="0" w:color="auto"/>
          </w:divBdr>
        </w:div>
      </w:divsChild>
    </w:div>
    <w:div w:id="1769693389">
      <w:bodyDiv w:val="1"/>
      <w:marLeft w:val="0"/>
      <w:marRight w:val="0"/>
      <w:marTop w:val="0"/>
      <w:marBottom w:val="0"/>
      <w:divBdr>
        <w:top w:val="none" w:sz="0" w:space="0" w:color="auto"/>
        <w:left w:val="none" w:sz="0" w:space="0" w:color="auto"/>
        <w:bottom w:val="none" w:sz="0" w:space="0" w:color="auto"/>
        <w:right w:val="none" w:sz="0" w:space="0" w:color="auto"/>
      </w:divBdr>
    </w:div>
    <w:div w:id="1849831100">
      <w:bodyDiv w:val="1"/>
      <w:marLeft w:val="0"/>
      <w:marRight w:val="0"/>
      <w:marTop w:val="0"/>
      <w:marBottom w:val="0"/>
      <w:divBdr>
        <w:top w:val="none" w:sz="0" w:space="0" w:color="auto"/>
        <w:left w:val="none" w:sz="0" w:space="0" w:color="auto"/>
        <w:bottom w:val="none" w:sz="0" w:space="0" w:color="auto"/>
        <w:right w:val="none" w:sz="0" w:space="0" w:color="auto"/>
      </w:divBdr>
    </w:div>
    <w:div w:id="1883322717">
      <w:bodyDiv w:val="1"/>
      <w:marLeft w:val="0"/>
      <w:marRight w:val="0"/>
      <w:marTop w:val="0"/>
      <w:marBottom w:val="0"/>
      <w:divBdr>
        <w:top w:val="none" w:sz="0" w:space="0" w:color="auto"/>
        <w:left w:val="none" w:sz="0" w:space="0" w:color="auto"/>
        <w:bottom w:val="none" w:sz="0" w:space="0" w:color="auto"/>
        <w:right w:val="none" w:sz="0" w:space="0" w:color="auto"/>
      </w:divBdr>
    </w:div>
    <w:div w:id="1926957428">
      <w:bodyDiv w:val="1"/>
      <w:marLeft w:val="0"/>
      <w:marRight w:val="0"/>
      <w:marTop w:val="0"/>
      <w:marBottom w:val="0"/>
      <w:divBdr>
        <w:top w:val="none" w:sz="0" w:space="0" w:color="auto"/>
        <w:left w:val="none" w:sz="0" w:space="0" w:color="auto"/>
        <w:bottom w:val="none" w:sz="0" w:space="0" w:color="auto"/>
        <w:right w:val="none" w:sz="0" w:space="0" w:color="auto"/>
      </w:divBdr>
    </w:div>
    <w:div w:id="1937665957">
      <w:bodyDiv w:val="1"/>
      <w:marLeft w:val="0"/>
      <w:marRight w:val="0"/>
      <w:marTop w:val="0"/>
      <w:marBottom w:val="0"/>
      <w:divBdr>
        <w:top w:val="none" w:sz="0" w:space="0" w:color="auto"/>
        <w:left w:val="none" w:sz="0" w:space="0" w:color="auto"/>
        <w:bottom w:val="none" w:sz="0" w:space="0" w:color="auto"/>
        <w:right w:val="none" w:sz="0" w:space="0" w:color="auto"/>
      </w:divBdr>
    </w:div>
    <w:div w:id="1971133103">
      <w:bodyDiv w:val="1"/>
      <w:marLeft w:val="0"/>
      <w:marRight w:val="0"/>
      <w:marTop w:val="0"/>
      <w:marBottom w:val="0"/>
      <w:divBdr>
        <w:top w:val="none" w:sz="0" w:space="0" w:color="auto"/>
        <w:left w:val="none" w:sz="0" w:space="0" w:color="auto"/>
        <w:bottom w:val="none" w:sz="0" w:space="0" w:color="auto"/>
        <w:right w:val="none" w:sz="0" w:space="0" w:color="auto"/>
      </w:divBdr>
    </w:div>
    <w:div w:id="2014531424">
      <w:bodyDiv w:val="1"/>
      <w:marLeft w:val="0"/>
      <w:marRight w:val="0"/>
      <w:marTop w:val="0"/>
      <w:marBottom w:val="0"/>
      <w:divBdr>
        <w:top w:val="none" w:sz="0" w:space="0" w:color="auto"/>
        <w:left w:val="none" w:sz="0" w:space="0" w:color="auto"/>
        <w:bottom w:val="none" w:sz="0" w:space="0" w:color="auto"/>
        <w:right w:val="none" w:sz="0" w:space="0" w:color="auto"/>
      </w:divBdr>
    </w:div>
    <w:div w:id="2019652701">
      <w:bodyDiv w:val="1"/>
      <w:marLeft w:val="0"/>
      <w:marRight w:val="0"/>
      <w:marTop w:val="0"/>
      <w:marBottom w:val="0"/>
      <w:divBdr>
        <w:top w:val="none" w:sz="0" w:space="0" w:color="auto"/>
        <w:left w:val="none" w:sz="0" w:space="0" w:color="auto"/>
        <w:bottom w:val="none" w:sz="0" w:space="0" w:color="auto"/>
        <w:right w:val="none" w:sz="0" w:space="0" w:color="auto"/>
      </w:divBdr>
    </w:div>
    <w:div w:id="203472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72" Type="http://schemas.openxmlformats.org/officeDocument/2006/relationships/image" Target="media/image100.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png"/><Relationship Id="rId71" Type="http://schemas.openxmlformats.org/officeDocument/2006/relationships/image" Target="media/image90.png"/><Relationship Id="rId2" Type="http://schemas.openxmlformats.org/officeDocument/2006/relationships/customXml" Target="../customXml/item2.xml"/><Relationship Id="rId16" Type="http://schemas.openxmlformats.org/officeDocument/2006/relationships/image" Target="media/image6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7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0.png"/><Relationship Id="rId10" Type="http://schemas.openxmlformats.org/officeDocument/2006/relationships/endnotes" Target="endnotes.xm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cwhi\Downloads\Metricell%20Document%20Word%20Template%20Landscape%20(2022%20v7.0).dotx" TargetMode="External"/></Relationships>
</file>

<file path=word/theme/theme1.xml><?xml version="1.0" encoding="utf-8"?>
<a:theme xmlns:a="http://schemas.openxmlformats.org/drawingml/2006/main" name="Office Theme">
  <a:themeElements>
    <a:clrScheme name="Metri Colours">
      <a:dk1>
        <a:srgbClr val="091E33"/>
      </a:dk1>
      <a:lt1>
        <a:srgbClr val="FFFFFF"/>
      </a:lt1>
      <a:dk2>
        <a:srgbClr val="132A41"/>
      </a:dk2>
      <a:lt2>
        <a:srgbClr val="F5F5F5"/>
      </a:lt2>
      <a:accent1>
        <a:srgbClr val="3898EC"/>
      </a:accent1>
      <a:accent2>
        <a:srgbClr val="132A41"/>
      </a:accent2>
      <a:accent3>
        <a:srgbClr val="1266AF"/>
      </a:accent3>
      <a:accent4>
        <a:srgbClr val="F9B233"/>
      </a:accent4>
      <a:accent5>
        <a:srgbClr val="EC3898"/>
      </a:accent5>
      <a:accent6>
        <a:srgbClr val="B1B1B1"/>
      </a:accent6>
      <a:hlink>
        <a:srgbClr val="3898EC"/>
      </a:hlink>
      <a:folHlink>
        <a:srgbClr val="3898E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32DF27BAEAEF48A813F0FA1823CBED" ma:contentTypeVersion="7" ma:contentTypeDescription="Create a new document." ma:contentTypeScope="" ma:versionID="54ce68ce55b3ea29b3a0cad29e212c47">
  <xsd:schema xmlns:xsd="http://www.w3.org/2001/XMLSchema" xmlns:xs="http://www.w3.org/2001/XMLSchema" xmlns:p="http://schemas.microsoft.com/office/2006/metadata/properties" xmlns:ns2="6fdaaefc-22d3-4fbe-b9cf-b16b6117c99f" targetNamespace="http://schemas.microsoft.com/office/2006/metadata/properties" ma:root="true" ma:fieldsID="1535063cefd143be1afddb25af8d4d9d" ns2:_="">
    <xsd:import namespace="6fdaaefc-22d3-4fbe-b9cf-b16b6117c9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daaefc-22d3-4fbe-b9cf-b16b6117c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7D7AC3A-8039-41A1-ABD2-0D39A124AB6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52AAB3-BDA0-46C0-B801-8EF3B22FA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daaefc-22d3-4fbe-b9cf-b16b6117c9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C38EDE-E789-40D4-BDE0-843666AD860A}">
  <ds:schemaRefs>
    <ds:schemaRef ds:uri="http://schemas.microsoft.com/sharepoint/v3/contenttype/forms"/>
  </ds:schemaRefs>
</ds:datastoreItem>
</file>

<file path=customXml/itemProps4.xml><?xml version="1.0" encoding="utf-8"?>
<ds:datastoreItem xmlns:ds="http://schemas.openxmlformats.org/officeDocument/2006/customXml" ds:itemID="{3E365CB2-B91A-4F08-A133-DD90EBBF7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Metricell Document Word Template Landscape (2022 v7.0).dotx</Template>
  <TotalTime>1</TotalTime>
  <Pages>5</Pages>
  <Words>510</Words>
  <Characters>2945</Characters>
  <Application>Microsoft Office Word</Application>
  <DocSecurity>0</DocSecurity>
  <Lines>210</Lines>
  <Paragraphs>111</Paragraphs>
  <ScaleCrop>false</ScaleCrop>
  <Company>Metricell Ltd.</Company>
  <LinksUpToDate>false</LinksUpToDate>
  <CharactersWithSpaces>3344</CharactersWithSpaces>
  <SharedDoc>false</SharedDoc>
  <HLinks>
    <vt:vector size="36" baseType="variant">
      <vt:variant>
        <vt:i4>3604537</vt:i4>
      </vt:variant>
      <vt:variant>
        <vt:i4>33</vt:i4>
      </vt:variant>
      <vt:variant>
        <vt:i4>0</vt:i4>
      </vt:variant>
      <vt:variant>
        <vt:i4>5</vt:i4>
      </vt:variant>
      <vt:variant>
        <vt:lpwstr>https://esncoverageportal-uk-uat.metricell.com/SmartNetwork</vt:lpwstr>
      </vt:variant>
      <vt:variant>
        <vt:lpwstr/>
      </vt:variant>
      <vt:variant>
        <vt:i4>1441851</vt:i4>
      </vt:variant>
      <vt:variant>
        <vt:i4>26</vt:i4>
      </vt:variant>
      <vt:variant>
        <vt:i4>0</vt:i4>
      </vt:variant>
      <vt:variant>
        <vt:i4>5</vt:i4>
      </vt:variant>
      <vt:variant>
        <vt:lpwstr/>
      </vt:variant>
      <vt:variant>
        <vt:lpwstr>_Toc230683177</vt:lpwstr>
      </vt:variant>
      <vt:variant>
        <vt:i4>1441851</vt:i4>
      </vt:variant>
      <vt:variant>
        <vt:i4>20</vt:i4>
      </vt:variant>
      <vt:variant>
        <vt:i4>0</vt:i4>
      </vt:variant>
      <vt:variant>
        <vt:i4>5</vt:i4>
      </vt:variant>
      <vt:variant>
        <vt:lpwstr/>
      </vt:variant>
      <vt:variant>
        <vt:lpwstr>_Toc230683174</vt:lpwstr>
      </vt:variant>
      <vt:variant>
        <vt:i4>1441851</vt:i4>
      </vt:variant>
      <vt:variant>
        <vt:i4>14</vt:i4>
      </vt:variant>
      <vt:variant>
        <vt:i4>0</vt:i4>
      </vt:variant>
      <vt:variant>
        <vt:i4>5</vt:i4>
      </vt:variant>
      <vt:variant>
        <vt:lpwstr/>
      </vt:variant>
      <vt:variant>
        <vt:lpwstr>_Toc230683173</vt:lpwstr>
      </vt:variant>
      <vt:variant>
        <vt:i4>1441851</vt:i4>
      </vt:variant>
      <vt:variant>
        <vt:i4>8</vt:i4>
      </vt:variant>
      <vt:variant>
        <vt:i4>0</vt:i4>
      </vt:variant>
      <vt:variant>
        <vt:i4>5</vt:i4>
      </vt:variant>
      <vt:variant>
        <vt:lpwstr/>
      </vt:variant>
      <vt:variant>
        <vt:lpwstr>_Toc230683172</vt:lpwstr>
      </vt:variant>
      <vt:variant>
        <vt:i4>1441851</vt:i4>
      </vt:variant>
      <vt:variant>
        <vt:i4>2</vt:i4>
      </vt:variant>
      <vt:variant>
        <vt:i4>0</vt:i4>
      </vt:variant>
      <vt:variant>
        <vt:i4>5</vt:i4>
      </vt:variant>
      <vt:variant>
        <vt:lpwstr/>
      </vt:variant>
      <vt:variant>
        <vt:lpwstr>_Toc230683171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Metricell Ltd.</dc:title>
  <dc:subject/>
  <dc:creator>Helen Whittington</dc:creator>
  <cp:keywords/>
  <dc:description/>
  <cp:lastModifiedBy>Harry Piper</cp:lastModifiedBy>
  <cp:revision>2</cp:revision>
  <cp:lastPrinted>2016-02-26T05:25:00Z</cp:lastPrinted>
  <dcterms:created xsi:type="dcterms:W3CDTF">2026-09-08T15:08:00Z</dcterms:created>
  <dcterms:modified xsi:type="dcterms:W3CDTF">2026-09-08T15:08:00Z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0x010100CF32DF27BAEAEF48A813F0FA1823CBED</vt:lpwstr>
  </property>
  <property fmtid="{D5CDD505-2E9C-101B-9397-08002B2CF9AE}" pid="3" name="MediaServiceImageTags">
    <vt:lpwstr/>
  </property>
</Properties>
</file>