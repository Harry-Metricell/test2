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4623" w14:textId="77777777" w:rsidR="003330A6" w:rsidRDefault="00806B76" w:rsidP="00905CC5">
      <w:pPr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drawing>
          <wp:anchor distT="0" distB="0" distL="114300" distR="114300" simplePos="0" relativeHeight="251658241" behindDoc="1" locked="0" layoutInCell="1" allowOverlap="1" wp14:anchorId="719E804D" wp14:editId="63AA796F">
            <wp:simplePos x="0" y="0"/>
            <wp:positionH relativeFrom="page">
              <wp:align>left</wp:align>
            </wp:positionH>
            <wp:positionV relativeFrom="paragraph">
              <wp:posOffset>-796290</wp:posOffset>
            </wp:positionV>
            <wp:extent cx="10824961" cy="8111490"/>
            <wp:effectExtent l="0" t="0" r="0" b="381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032" cy="811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D83B5" w14:textId="77777777" w:rsidR="0014007A" w:rsidRDefault="0014007A" w:rsidP="00905CC5">
      <w:pPr>
        <w:rPr>
          <w:sz w:val="20"/>
          <w:szCs w:val="20"/>
        </w:rPr>
      </w:pPr>
    </w:p>
    <w:p w14:paraId="00D28C2D" w14:textId="77777777" w:rsidR="0014007A" w:rsidRDefault="008E7B6E" w:rsidP="008E7B6E">
      <w:pPr>
        <w:tabs>
          <w:tab w:val="left" w:pos="247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28585086" w14:textId="77777777" w:rsidR="0014007A" w:rsidRDefault="0014007A" w:rsidP="00905CC5">
      <w:pPr>
        <w:rPr>
          <w:sz w:val="20"/>
          <w:szCs w:val="20"/>
        </w:rPr>
      </w:pPr>
    </w:p>
    <w:p w14:paraId="5F15E4AB" w14:textId="77777777" w:rsidR="0014007A" w:rsidRDefault="0014007A" w:rsidP="00905CC5">
      <w:pPr>
        <w:rPr>
          <w:sz w:val="20"/>
          <w:szCs w:val="20"/>
        </w:rPr>
      </w:pPr>
    </w:p>
    <w:p w14:paraId="65F25E1B" w14:textId="77777777" w:rsidR="0014007A" w:rsidRDefault="0014007A" w:rsidP="00905CC5">
      <w:pPr>
        <w:rPr>
          <w:sz w:val="20"/>
          <w:szCs w:val="20"/>
        </w:rPr>
      </w:pPr>
    </w:p>
    <w:p w14:paraId="1E111C36" w14:textId="77777777" w:rsidR="0014007A" w:rsidRDefault="0014007A" w:rsidP="00905CC5">
      <w:pPr>
        <w:rPr>
          <w:sz w:val="20"/>
          <w:szCs w:val="20"/>
        </w:rPr>
      </w:pPr>
    </w:p>
    <w:p w14:paraId="1173F466" w14:textId="77777777" w:rsidR="00477369" w:rsidRDefault="00477369" w:rsidP="00477369">
      <w:pPr>
        <w:spacing w:after="120"/>
        <w:rPr>
          <w:sz w:val="20"/>
          <w:szCs w:val="20"/>
        </w:rPr>
      </w:pPr>
    </w:p>
    <w:p w14:paraId="2873AA0C" w14:textId="77777777" w:rsidR="000C304B" w:rsidRDefault="000C304B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72"/>
          <w:szCs w:val="52"/>
        </w:rPr>
      </w:pPr>
    </w:p>
    <w:p w14:paraId="784F62A7" w14:textId="77777777" w:rsidR="00EF74B5" w:rsidRPr="00341971" w:rsidRDefault="00671970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56"/>
          <w:szCs w:val="48"/>
        </w:rPr>
      </w:pPr>
      <w:r w:rsidRPr="00341971">
        <w:rPr>
          <w:color w:val="FFFFFF" w:themeColor="background1"/>
        </w:rPr>
        <w:t>Automated Test Case Document</w:t>
      </w:r>
    </w:p>
    <w:p w14:paraId="188887C6" w14:textId="394F9218" w:rsidR="00EF74B5" w:rsidRPr="00341971" w:rsidRDefault="00341971" w:rsidP="00EF74B5">
      <w:pPr>
        <w:spacing w:after="120"/>
        <w:rPr>
          <w:rFonts w:asciiTheme="minorHAnsi" w:hAnsiTheme="minorHAnsi" w:cstheme="minorHAnsi"/>
          <w:i/>
          <w:color w:val="FFFFFF" w:themeColor="background1"/>
          <w:sz w:val="56"/>
          <w:szCs w:val="48"/>
        </w:rPr>
      </w:pPr>
      <w:r>
        <w:rPr>
          <w:color w:val="FFFFFF" w:themeColor="background1"/>
        </w:rPr>
        <w:t>Jira Ticket: [Ticket ID]</w:t>
      </w:r>
    </w:p>
    <w:p w14:paraId="48CD6802" w14:textId="77777777" w:rsidR="00EF74B5" w:rsidRPr="00DB5D03" w:rsidRDefault="00EF74B5" w:rsidP="00EF74B5">
      <w:pPr>
        <w:spacing w:after="120"/>
        <w:rPr>
          <w:rFonts w:asciiTheme="minorHAnsi" w:hAnsiTheme="minorHAnsi" w:cstheme="minorHAnsi"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5"/>
        <w:tblW w:w="10370" w:type="dxa"/>
        <w:tblBorders>
          <w:top w:val="none" w:sz="0" w:space="0" w:color="auto"/>
          <w:left w:val="none" w:sz="0" w:space="0" w:color="auto"/>
          <w:bottom w:val="dashed" w:sz="4" w:space="0" w:color="2B5F93" w:themeColor="accent2" w:themeTint="BF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307"/>
        <w:gridCol w:w="8063"/>
      </w:tblGrid>
      <w:tr w:rsidR="007421F6" w:rsidRPr="00DB5D03" w14:paraId="677F8924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0B1BED98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 w:themeColor="background1"/>
              </w:rPr>
              <w:t>Document Classification: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976A407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 w:themeColor="background1"/>
              </w:rPr>
              <w:t>Company Confidential</w:t>
            </w:r>
          </w:p>
        </w:tc>
      </w:tr>
      <w:tr w:rsidR="007421F6" w:rsidRPr="00DB5D03" w14:paraId="73C6E775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22BD19C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Document Ref: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B937A48" w14:textId="77777777" w:rsidR="00D4370E" w:rsidRDefault="00000000">
            <w:r w:rsidRPr="00341971">
              <w:rPr>
                <w:color w:val="FFFFFF" w:themeColor="background1"/>
              </w:rPr>
              <w:t>Automated Test Case Document</w:t>
            </w:r>
          </w:p>
        </w:tc>
      </w:tr>
      <w:tr w:rsidR="007421F6" w:rsidRPr="00DB5D03" w14:paraId="3E977A3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0AA6266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 w:themeColor="background1"/>
              </w:rPr>
              <w:t>Version: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138DB64E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 w:themeColor="background1"/>
              </w:rPr>
              <w:t>[Version]</w:t>
            </w:r>
          </w:p>
        </w:tc>
      </w:tr>
      <w:tr w:rsidR="007421F6" w:rsidRPr="00DB5D03" w14:paraId="5DE1A02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439874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Date: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E08423B" w14:textId="77777777" w:rsidR="00D4370E" w:rsidRDefault="00000000">
            <w:r w:rsidRPr="00341971">
              <w:rPr>
                <w:color w:val="FFFFFF" w:themeColor="background1"/>
              </w:rPr>
              <w:t>[dd/mm/yyyy]</w:t>
            </w:r>
          </w:p>
        </w:tc>
      </w:tr>
      <w:tr w:rsidR="007421F6" w:rsidRPr="00DB5D03" w14:paraId="03F7E5F6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3CB013E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Document Author: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0DFB7D05" w14:textId="77777777" w:rsidR="00D4370E" w:rsidRDefault="00000000">
            <w:r>
              <w:t>[</w:t>
            </w:r>
            <w:r w:rsidRPr="00341971">
              <w:rPr>
                <w:color w:val="FFFFFF" w:themeColor="background1"/>
              </w:rPr>
              <w:t>Automation owner]</w:t>
            </w:r>
          </w:p>
        </w:tc>
      </w:tr>
      <w:tr w:rsidR="007421F6" w:rsidRPr="00DB5D03" w14:paraId="4D648B39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83DCA3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Document Owner: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5843EA8" w14:textId="77777777" w:rsidR="00D4370E" w:rsidRDefault="00000000">
            <w:r w:rsidRPr="00341971">
              <w:rPr>
                <w:color w:val="FFFFFF" w:themeColor="background1"/>
              </w:rPr>
              <w:t>Quality Assurance / Metricell</w:t>
            </w:r>
          </w:p>
        </w:tc>
      </w:tr>
    </w:tbl>
    <w:p w14:paraId="253DDB88" w14:textId="77777777" w:rsidR="00EF74B5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11BB15E" w14:textId="77777777" w:rsidR="00B93EA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E704F7F" w14:textId="77777777" w:rsidR="00B93EA3" w:rsidRPr="00DB5D0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5A687A4" w14:textId="77777777" w:rsidR="00EF74B5" w:rsidRPr="00DB5D03" w:rsidRDefault="00EF74B5" w:rsidP="00806B76">
      <w:pPr>
        <w:rPr>
          <w:rFonts w:asciiTheme="minorHAnsi" w:hAnsiTheme="minorHAnsi" w:cstheme="minorHAnsi"/>
          <w:i/>
          <w:sz w:val="24"/>
          <w:szCs w:val="24"/>
        </w:rPr>
      </w:pPr>
    </w:p>
    <w:p w14:paraId="00AE638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D2C76A0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6DCFB06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3AED095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7484BF77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3B2222E" w14:textId="77777777" w:rsidR="00EF74B5" w:rsidRPr="00DB5D03" w:rsidRDefault="006B050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C14F1C" wp14:editId="69AD3F13">
                <wp:simplePos x="0" y="0"/>
                <wp:positionH relativeFrom="column">
                  <wp:posOffset>61595</wp:posOffset>
                </wp:positionH>
                <wp:positionV relativeFrom="paragraph">
                  <wp:posOffset>10160</wp:posOffset>
                </wp:positionV>
                <wp:extent cx="3561080" cy="695325"/>
                <wp:effectExtent l="0" t="0" r="1270" b="0"/>
                <wp:wrapSquare wrapText="bothSides"/>
                <wp:docPr id="21983880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1080" cy="695325"/>
                          <a:chOff x="0" y="0"/>
                          <a:chExt cx="4228465" cy="825500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0" cy="82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629025" y="0"/>
                            <a:ext cx="599440" cy="7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1" style="position:absolute;margin-left:4.85pt;margin-top:.8pt;width:280.4pt;height:54.75pt;z-index:251658240;mso-width-relative:margin;mso-height-relative:margin" coordsize="42284,8255" o:spid="_x0000_s1026" w14:anchorId="01212EF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BW6rVuAAAgAElEQVQ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AAAAAAAeZQ0A&#10;AAAAAAAAAAAAAAAAAAAAAAAAAAAAAAAAAIIFHn4AAAiJSURBV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4" style="position:absolute;width:35115;height:8255;visibility:visible;mso-wrap-style:square" alt="Tex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">
                  <v:imagedata o:title="Text&#10;&#10;Description automatically generated" r:id="rId15"/>
                </v:shape>
                <v:shape id="Picture 15" style="position:absolute;left:36290;width:5994;height:7188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">
                  <v:imagedata o:title="Logo, company name&#10;&#10;Description automatically generated" r:id="rId16"/>
                </v:shape>
                <w10:wrap type="square"/>
              </v:group>
            </w:pict>
          </mc:Fallback>
        </mc:AlternateContent>
      </w:r>
    </w:p>
    <w:p w14:paraId="03D6128F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4692B53E" w14:textId="77777777" w:rsidR="00607711" w:rsidRDefault="00607711" w:rsidP="005C7708">
      <w:pPr>
        <w:jc w:val="center"/>
        <w:rPr>
          <w:rFonts w:ascii="Century Gothic" w:hAnsi="Century Gothic"/>
          <w:i/>
          <w:sz w:val="24"/>
          <w:szCs w:val="24"/>
        </w:rPr>
      </w:pPr>
    </w:p>
    <w:p w14:paraId="053FD555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7CE7CE21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63DBC74A" w14:textId="77777777" w:rsidR="00EF5D96" w:rsidRDefault="00EF5D96" w:rsidP="00EF5D96">
      <w:pPr>
        <w:rPr>
          <w:rFonts w:ascii="Century Gothic" w:hAnsi="Century Gothic"/>
          <w:i/>
          <w:sz w:val="24"/>
          <w:szCs w:val="24"/>
        </w:rPr>
      </w:pP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This document and its content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is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reserved. All information contained herein is the intellectual property of Metricell Limited and should be treated as confidential. Any external redistribution of reproduction of part or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all of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the contents in any form is prohibited unless expressly agreed with Metricell Limited in writing. Any reproduced content must include the following statement; “Part or all of the content contained herein is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reserved”.</w:t>
      </w:r>
    </w:p>
    <w:sdt>
      <w:sdtPr>
        <w:rPr>
          <w:rFonts w:ascii="Calibri" w:eastAsia="Calibri" w:hAnsi="Calibri" w:cs="Calibri"/>
          <w:color w:val="132A41" w:themeColor="accent2"/>
          <w:sz w:val="22"/>
          <w:szCs w:val="22"/>
          <w:lang w:val="en-GB"/>
        </w:rPr>
        <w:id w:val="-915851390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179531B" w14:textId="77777777" w:rsidR="002F6A9B" w:rsidRDefault="002F6A9B" w:rsidP="00341971">
          <w:pPr>
            <w:pStyle w:val="TOCHeading"/>
          </w:pPr>
          <w:r>
            <w:t>Table of Contents</w:t>
          </w:r>
        </w:p>
        <w:p w14:paraId="2675D188" w14:textId="77777777" w:rsidR="00677D58" w:rsidRDefault="002F6A9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3171" w:history="1">
            <w:r w:rsidR="00677D58" w:rsidRPr="001A06CF">
              <w:rPr>
                <w:rStyle w:val="Hyperlink"/>
                <w:noProof/>
              </w:rPr>
              <w:t>1</w:t>
            </w:r>
            <w:r w:rsidR="00677D5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77D58" w:rsidRPr="001A06CF">
              <w:rPr>
                <w:rStyle w:val="Hyperlink"/>
                <w:noProof/>
              </w:rPr>
              <w:t>Revision History</w:t>
            </w:r>
            <w:r w:rsidR="00677D58">
              <w:rPr>
                <w:noProof/>
                <w:webHidden/>
              </w:rPr>
              <w:tab/>
            </w:r>
            <w:r w:rsidR="00677D58">
              <w:rPr>
                <w:noProof/>
                <w:webHidden/>
              </w:rPr>
              <w:fldChar w:fldCharType="begin"/>
            </w:r>
            <w:r w:rsidR="00677D58">
              <w:rPr>
                <w:noProof/>
                <w:webHidden/>
              </w:rPr>
              <w:instrText xml:space="preserve"> PAGEREF _Toc230683171 \h </w:instrText>
            </w:r>
            <w:r w:rsidR="00677D58">
              <w:rPr>
                <w:noProof/>
                <w:webHidden/>
              </w:rPr>
            </w:r>
            <w:r w:rsidR="00677D58">
              <w:rPr>
                <w:noProof/>
                <w:webHidden/>
              </w:rPr>
              <w:fldChar w:fldCharType="separate"/>
            </w:r>
            <w:r w:rsidR="00677D58">
              <w:rPr>
                <w:noProof/>
                <w:webHidden/>
              </w:rPr>
              <w:t>2</w:t>
            </w:r>
            <w:r w:rsidR="00677D58">
              <w:rPr>
                <w:noProof/>
                <w:webHidden/>
              </w:rPr>
              <w:fldChar w:fldCharType="end"/>
            </w:r>
          </w:hyperlink>
        </w:p>
        <w:p w14:paraId="10F41405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2" w:history="1">
            <w:r w:rsidRPr="001A06C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Cycle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B8F9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3" w:history="1">
            <w:r w:rsidRPr="001A06C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3702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4" w:history="1">
            <w:r w:rsidRPr="001A06C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246A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7" w:history="1">
            <w:r w:rsidRPr="001A06CF">
              <w:rPr>
                <w:rStyle w:val="Hyperlink"/>
                <w:noProof/>
              </w:rPr>
              <w:t>About Metricell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C46E" w14:textId="77777777" w:rsidR="002F6A9B" w:rsidRDefault="002F6A9B" w:rsidP="002F6A9B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C5AC90" w14:textId="77777777" w:rsidR="00F64ECE" w:rsidRDefault="00F64ECE" w:rsidP="00341971">
      <w:pPr>
        <w:pStyle w:val="Heading1"/>
      </w:pPr>
    </w:p>
    <w:p w14:paraId="2F7A1337" w14:textId="77777777" w:rsidR="00F64ECE" w:rsidRDefault="00E371DE" w:rsidP="00341971">
      <w:pPr>
        <w:pStyle w:val="Heading1"/>
        <w:numPr>
          <w:ilvl w:val="0"/>
          <w:numId w:val="24"/>
        </w:numPr>
      </w:pPr>
      <w:bookmarkStart w:id="0" w:name="_Toc230683171"/>
      <w:r>
        <w:t>Revision History</w:t>
      </w:r>
      <w:bookmarkEnd w:id="0"/>
    </w:p>
    <w:p w14:paraId="793FE50A" w14:textId="77777777" w:rsidR="00E371DE" w:rsidRDefault="00E371DE" w:rsidP="00E371DE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499"/>
        <w:gridCol w:w="1502"/>
        <w:gridCol w:w="2551"/>
        <w:gridCol w:w="6488"/>
      </w:tblGrid>
      <w:tr w:rsidR="00E371DE" w:rsidRPr="00DB5D03" w14:paraId="5EA7CE02" w14:textId="77777777" w:rsidTr="00E37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2342BC73" w14:textId="77777777" w:rsidR="00E371DE" w:rsidRPr="00E371DE" w:rsidRDefault="00E371DE">
            <w:pPr>
              <w:tabs>
                <w:tab w:val="left" w:pos="6795"/>
              </w:tabs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458" w:type="dxa"/>
          </w:tcPr>
          <w:p w14:paraId="52445F85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2551" w:type="dxa"/>
          </w:tcPr>
          <w:p w14:paraId="24113FB2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Revision Author</w:t>
            </w:r>
          </w:p>
        </w:tc>
        <w:tc>
          <w:tcPr>
            <w:tcW w:w="6488" w:type="dxa"/>
          </w:tcPr>
          <w:p w14:paraId="44C542FD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Summary of Changes</w:t>
            </w:r>
          </w:p>
        </w:tc>
      </w:tr>
      <w:tr w:rsidR="00E371DE" w:rsidRPr="00DB5D03" w14:paraId="452E5674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6697045B" w14:textId="77777777" w:rsidR="00D4370E" w:rsidRDefault="00000000">
            <w:r>
              <w:t>[1.0]</w:t>
            </w:r>
          </w:p>
        </w:tc>
        <w:tc>
          <w:tcPr>
            <w:tcW w:w="1458" w:type="dxa"/>
          </w:tcPr>
          <w:p w14:paraId="4A8F0AE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[dd/mm/yyyy]</w:t>
            </w:r>
          </w:p>
        </w:tc>
        <w:tc>
          <w:tcPr>
            <w:tcW w:w="2551" w:type="dxa"/>
          </w:tcPr>
          <w:p w14:paraId="6CA1EC59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[Author]</w:t>
            </w:r>
          </w:p>
        </w:tc>
        <w:tc>
          <w:tcPr>
            <w:tcW w:w="6488" w:type="dxa"/>
          </w:tcPr>
          <w:p w14:paraId="1AF5078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[Initial automated-test template]</w:t>
            </w:r>
          </w:p>
        </w:tc>
      </w:tr>
      <w:tr w:rsidR="008B2085" w:rsidRPr="00DB5D03" w14:paraId="0D13D0EC" w14:textId="77777777" w:rsidTr="00E371D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1DB77184" w14:textId="77777777" w:rsidR="00D4370E" w:rsidRDefault="00D4370E"/>
        </w:tc>
        <w:tc>
          <w:tcPr>
            <w:tcW w:w="1458" w:type="dxa"/>
          </w:tcPr>
          <w:p w14:paraId="218A9279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5C21E44D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1B404E98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C63FF" w:rsidRPr="00DB5D03" w14:paraId="6A25AAA9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4C42ADF3" w14:textId="77777777" w:rsidR="00D4370E" w:rsidRDefault="00D4370E"/>
        </w:tc>
        <w:tc>
          <w:tcPr>
            <w:tcW w:w="1458" w:type="dxa"/>
          </w:tcPr>
          <w:p w14:paraId="3518104E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77364FA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799BD41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1109E9" w14:textId="77777777" w:rsidR="00E371DE" w:rsidRPr="00E371DE" w:rsidRDefault="00E371DE" w:rsidP="00E371DE"/>
    <w:p w14:paraId="22B5F46E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96EF00F" w14:textId="77777777" w:rsidR="00435B22" w:rsidRDefault="00435B22">
      <w:pPr>
        <w:rPr>
          <w:i/>
          <w:color w:val="091E33" w:themeColor="text1"/>
          <w:sz w:val="20"/>
        </w:rPr>
      </w:pPr>
      <w:r>
        <w:rPr>
          <w:i/>
          <w:color w:val="091E33" w:themeColor="text1"/>
          <w:sz w:val="20"/>
        </w:rPr>
        <w:br w:type="page"/>
      </w:r>
    </w:p>
    <w:p w14:paraId="6FFC4FF4" w14:textId="77777777" w:rsidR="005C6A45" w:rsidRDefault="00DF48BA" w:rsidP="00341971">
      <w:pPr>
        <w:pStyle w:val="Heading1"/>
        <w:numPr>
          <w:ilvl w:val="0"/>
          <w:numId w:val="24"/>
        </w:numPr>
      </w:pPr>
      <w:bookmarkStart w:id="1" w:name="_Toc230683172"/>
      <w:r>
        <w:lastRenderedPageBreak/>
        <w:t>T</w:t>
      </w:r>
      <w:r w:rsidR="5A6F74B3" w:rsidRPr="03F67642">
        <w:t>est Cycle Information</w:t>
      </w:r>
      <w:bookmarkEnd w:id="1"/>
    </w:p>
    <w:p w14:paraId="3D94420C" w14:textId="77777777" w:rsidR="005C6A45" w:rsidRDefault="005C6A45" w:rsidP="03F67642"/>
    <w:p w14:paraId="7BB68A51" w14:textId="77777777" w:rsidR="005C6A45" w:rsidRDefault="005C6A45" w:rsidP="03F67642"/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11160"/>
      </w:tblGrid>
      <w:tr w:rsidR="03F67642" w14:paraId="4FD8C95E" w14:textId="77777777" w:rsidTr="2A1EE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4E53BF7" w14:textId="77777777" w:rsidR="03F67642" w:rsidRDefault="03F67642" w:rsidP="03F67642">
            <w:r w:rsidRPr="03F67642">
              <w:t>Tester:</w:t>
            </w:r>
          </w:p>
          <w:p w14:paraId="093A33FF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E97922" w14:textId="77777777" w:rsidR="00D4370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Automation owner / runner</w:t>
            </w:r>
            <w:r>
              <w:br/>
              <w:t>[Name or pipeline]</w:t>
            </w:r>
          </w:p>
        </w:tc>
      </w:tr>
      <w:tr w:rsidR="00F7557F" w14:paraId="0A9E31E1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7DCC727" w14:textId="2CDBC36E" w:rsidR="00F7557F" w:rsidRPr="03F67642" w:rsidRDefault="00F7557F" w:rsidP="03F67642">
            <w:r>
              <w:t>Jira Ticket:</w:t>
            </w:r>
          </w:p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D0F6F0" w14:textId="03E83EC5" w:rsidR="00F7557F" w:rsidRDefault="00F75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[Jira ticket number]</w:t>
            </w:r>
          </w:p>
        </w:tc>
      </w:tr>
      <w:tr w:rsidR="03F67642" w14:paraId="5DFEEFD7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AB207F2" w14:textId="77777777" w:rsidR="03F67642" w:rsidRDefault="03F67642" w:rsidP="03F67642">
            <w:r w:rsidRPr="03F67642">
              <w:t>Environment:</w:t>
            </w:r>
          </w:p>
          <w:p w14:paraId="2AE79EDD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C656DC" w14:textId="77777777" w:rsidR="00D4370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Environment</w:t>
            </w:r>
            <w:r>
              <w:br/>
              <w:t>[URL / environment name]</w:t>
            </w:r>
          </w:p>
        </w:tc>
      </w:tr>
      <w:tr w:rsidR="03F67642" w14:paraId="17213EB6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843F49B" w14:textId="77777777" w:rsidR="03F67642" w:rsidRDefault="03F67642" w:rsidP="03F67642">
            <w:r w:rsidRPr="03F67642">
              <w:t>Browser Details:</w:t>
            </w:r>
          </w:p>
          <w:p w14:paraId="020BAE90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346C08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and runtime</w:t>
            </w:r>
            <w:r>
              <w:br/>
              <w:t>[Browser/version, Node/runtime]</w:t>
            </w:r>
          </w:p>
        </w:tc>
      </w:tr>
      <w:tr w:rsidR="03F67642" w14:paraId="427EBE2D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16F8163" w14:textId="77777777" w:rsidR="03F67642" w:rsidRDefault="03F67642" w:rsidP="03F67642">
            <w:r w:rsidRPr="03F67642">
              <w:t>Date of Test:</w:t>
            </w:r>
          </w:p>
          <w:p w14:paraId="5DC3B8C9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94E0BE" w14:textId="77777777" w:rsidR="00D4370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date</w:t>
            </w:r>
            <w:r>
              <w:br/>
              <w:t>[dd/mm/yyyy hh:mm]</w:t>
            </w:r>
          </w:p>
        </w:tc>
      </w:tr>
      <w:tr w:rsidR="03F67642" w14:paraId="4EBA48D7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352A66F" w14:textId="77777777" w:rsidR="03F67642" w:rsidRDefault="03F67642" w:rsidP="03F67642">
            <w:r w:rsidRPr="03F67642">
              <w:t>Limitations during Testing:</w:t>
            </w:r>
          </w:p>
          <w:p w14:paraId="64C79AE2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8DB088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Limitations during testing</w:t>
            </w:r>
            <w:r>
              <w:br/>
              <w:t>[None or clear limitation]</w:t>
            </w:r>
          </w:p>
        </w:tc>
      </w:tr>
    </w:tbl>
    <w:p w14:paraId="5B894E79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p w14:paraId="3D946727" w14:textId="77777777" w:rsidR="64CC7B93" w:rsidRPr="00C40F3A" w:rsidRDefault="64CC7B93" w:rsidP="00341971">
      <w:pPr>
        <w:pStyle w:val="Heading1"/>
        <w:numPr>
          <w:ilvl w:val="0"/>
          <w:numId w:val="24"/>
        </w:numPr>
      </w:pPr>
      <w:bookmarkStart w:id="2" w:name="_Toc230683173"/>
      <w:r w:rsidRPr="00C40F3A">
        <w:t>Test Summary</w:t>
      </w:r>
      <w:bookmarkEnd w:id="2"/>
    </w:p>
    <w:p w14:paraId="01460BED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tbl>
      <w:tblPr>
        <w:tblStyle w:val="GridTable4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0"/>
        <w:gridCol w:w="3630"/>
        <w:gridCol w:w="3630"/>
        <w:gridCol w:w="3630"/>
      </w:tblGrid>
      <w:tr w:rsidR="03F67642" w14:paraId="0B7CCE3E" w14:textId="77777777" w:rsidTr="03F67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74444E2" w14:textId="77777777" w:rsidR="03F67642" w:rsidRDefault="03F67642" w:rsidP="03F67642">
            <w:pPr>
              <w:rPr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Area of test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1137E61" w14:textId="77777777" w:rsidR="03F67642" w:rsidRDefault="03F67642" w:rsidP="03F676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Pass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3E3FA06" w14:textId="77777777" w:rsidR="03F67642" w:rsidRDefault="03F67642" w:rsidP="03F676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Fail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BFB8727" w14:textId="77777777" w:rsidR="03F67642" w:rsidRDefault="03F67642" w:rsidP="03F676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Defects</w:t>
            </w:r>
            <w:r w:rsidR="00671970">
              <w:rPr>
                <w:sz w:val="28"/>
                <w:szCs w:val="28"/>
              </w:rPr>
              <w:t xml:space="preserve"> (No.)</w:t>
            </w:r>
          </w:p>
        </w:tc>
      </w:tr>
      <w:tr w:rsidR="03F67642" w14:paraId="1FE08457" w14:textId="77777777" w:rsidTr="03F67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00E9A7" w14:textId="40744FA3" w:rsidR="00D4370E" w:rsidRDefault="00000000">
            <w:r>
              <w:t>[</w:t>
            </w:r>
            <w:r w:rsidR="00341971">
              <w:t>Criteria</w:t>
            </w:r>
            <w:r>
              <w:t>]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10904D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[0]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7C8B4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[0]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F7EA32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[0]</w:t>
            </w:r>
          </w:p>
        </w:tc>
      </w:tr>
      <w:tr w:rsidR="00100BCD" w14:paraId="5CF9CA5A" w14:textId="77777777" w:rsidTr="03F676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41C0F8" w14:textId="6F86A065" w:rsidR="00D4370E" w:rsidRDefault="00000000">
            <w:r>
              <w:t>[</w:t>
            </w:r>
            <w:r w:rsidR="00341971">
              <w:t>Criteria</w:t>
            </w:r>
            <w:r>
              <w:t>]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94A8E3" w14:textId="77777777" w:rsidR="00D4370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[0]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1FC82F" w14:textId="77777777" w:rsidR="00D4370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[0]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4F9AFD" w14:textId="77777777" w:rsidR="00D4370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[0]</w:t>
            </w:r>
          </w:p>
        </w:tc>
      </w:tr>
    </w:tbl>
    <w:p w14:paraId="75D4D4DB" w14:textId="77777777" w:rsidR="03F67642" w:rsidRDefault="03F67642" w:rsidP="03F67642">
      <w:pPr>
        <w:rPr>
          <w:i/>
          <w:iCs/>
          <w:color w:val="091E33" w:themeColor="text1"/>
          <w:sz w:val="20"/>
          <w:szCs w:val="20"/>
        </w:rPr>
      </w:pPr>
    </w:p>
    <w:p w14:paraId="00F6C08F" w14:textId="77777777" w:rsidR="00435B22" w:rsidRDefault="00435B22">
      <w:pPr>
        <w:rPr>
          <w:rFonts w:asciiTheme="minorHAnsi" w:hAnsiTheme="minorHAnsi" w:cs="Arial"/>
          <w:b/>
          <w:bCs/>
          <w:kern w:val="32"/>
          <w:sz w:val="40"/>
          <w:szCs w:val="32"/>
        </w:rPr>
      </w:pPr>
      <w:r>
        <w:br w:type="page"/>
      </w:r>
    </w:p>
    <w:p w14:paraId="1545F01D" w14:textId="77777777" w:rsidR="00DF6889" w:rsidRDefault="008A689C" w:rsidP="00341971">
      <w:pPr>
        <w:pStyle w:val="Heading1"/>
        <w:numPr>
          <w:ilvl w:val="0"/>
          <w:numId w:val="24"/>
        </w:numPr>
      </w:pPr>
      <w:bookmarkStart w:id="3" w:name="_Toc230683174"/>
      <w:r>
        <w:lastRenderedPageBreak/>
        <w:t>Test Cases</w:t>
      </w:r>
      <w:bookmarkEnd w:id="3"/>
    </w:p>
    <w:p w14:paraId="37194AEC" w14:textId="5B99A835" w:rsidR="0045466A" w:rsidRPr="00893F71" w:rsidRDefault="00BE00BD" w:rsidP="0045466A">
      <w:pPr>
        <w:rPr>
          <w:rFonts w:eastAsia="Times New Roman"/>
          <w:i/>
          <w:color w:val="auto"/>
          <w:sz w:val="20"/>
          <w:szCs w:val="20"/>
          <w:lang w:eastAsia="en-GB"/>
        </w:rPr>
      </w:pPr>
      <w:r>
        <w:t xml:space="preserve">All automated tests must map to an approved criterion and produce reproducible results plus decisive evidence. Use Failed, Blocked, or </w:t>
      </w:r>
      <w:r w:rsidR="00341971">
        <w:t>Unverified</w:t>
      </w:r>
      <w:r>
        <w:t xml:space="preserve"> where applicable.</w:t>
      </w:r>
    </w:p>
    <w:p w14:paraId="605C2287" w14:textId="77777777" w:rsidR="001B5769" w:rsidRDefault="001B5769" w:rsidP="001D710D">
      <w:pPr>
        <w:rPr>
          <w:i/>
          <w:color w:val="091E33" w:themeColor="text1"/>
          <w:sz w:val="20"/>
        </w:rPr>
      </w:pPr>
    </w:p>
    <w:p w14:paraId="49A56EA8" w14:textId="77777777" w:rsidR="009502A9" w:rsidRDefault="00671970" w:rsidP="001B658E">
      <w:pPr>
        <w:pStyle w:val="Heading2"/>
      </w:pPr>
      <w:r>
        <w:t>Tests</w:t>
      </w:r>
    </w:p>
    <w:p w14:paraId="6A930629" w14:textId="77777777" w:rsidR="00F11856" w:rsidRPr="00F11856" w:rsidRDefault="00F11856" w:rsidP="00F11856"/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2304"/>
        <w:gridCol w:w="2533"/>
        <w:gridCol w:w="2304"/>
        <w:gridCol w:w="2304"/>
        <w:gridCol w:w="2304"/>
      </w:tblGrid>
      <w:tr w:rsidR="0002723F" w14:paraId="76253EE7" w14:textId="77777777" w:rsidTr="00E16200">
        <w:tc>
          <w:tcPr>
            <w:tcW w:w="2810" w:type="dxa"/>
            <w:shd w:val="clear" w:color="auto" w:fill="D9D9D9" w:themeFill="background1" w:themeFillShade="D9"/>
          </w:tcPr>
          <w:p w14:paraId="256038A6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Preconditions:</w:t>
            </w:r>
          </w:p>
        </w:tc>
        <w:tc>
          <w:tcPr>
            <w:tcW w:w="2304" w:type="dxa"/>
          </w:tcPr>
          <w:p w14:paraId="776A0567" w14:textId="77777777" w:rsidR="00D4370E" w:rsidRDefault="00000000">
            <w:r>
              <w:t>[Seeded data, permissions, saved auth, feature flags]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 w14:paraId="395E3D19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Associated Requirements:</w:t>
            </w:r>
          </w:p>
        </w:tc>
        <w:tc>
          <w:tcPr>
            <w:tcW w:w="2304" w:type="dxa"/>
          </w:tcPr>
          <w:p w14:paraId="6F5ACB82" w14:textId="77777777" w:rsidR="00D4370E" w:rsidRDefault="00000000">
            <w:r>
              <w:t>[Jira key / criteria IDs]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 w14:paraId="093E3BDB" w14:textId="77777777" w:rsidR="00D4370E" w:rsidRDefault="00000000">
            <w:r>
              <w:t>Automation Notes:</w:t>
            </w:r>
          </w:p>
        </w:tc>
        <w:tc>
          <w:tcPr>
            <w:tcW w:w="2304" w:type="dxa"/>
          </w:tcPr>
          <w:p w14:paraId="338AFD54" w14:textId="77777777" w:rsidR="00D4370E" w:rsidRDefault="00000000">
            <w:r>
              <w:t>[Runner, retry policy, evidence policy]</w:t>
            </w:r>
          </w:p>
        </w:tc>
      </w:tr>
    </w:tbl>
    <w:p w14:paraId="0DEB1763" w14:textId="77777777" w:rsidR="001B5769" w:rsidRDefault="001B5769" w:rsidP="001D710D">
      <w:pPr>
        <w:rPr>
          <w:i/>
          <w:color w:val="091E33" w:themeColor="text1"/>
          <w:sz w:val="20"/>
        </w:rPr>
      </w:pPr>
    </w:p>
    <w:p w14:paraId="0EECE0FF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0805AAC" w14:textId="77777777" w:rsidR="00A5655A" w:rsidRDefault="00A5655A" w:rsidP="001D710D">
      <w:pPr>
        <w:rPr>
          <w:i/>
          <w:color w:val="091E33" w:themeColor="text1"/>
          <w:sz w:val="20"/>
        </w:rPr>
      </w:pPr>
    </w:p>
    <w:tbl>
      <w:tblPr>
        <w:tblStyle w:val="GridTable4-Accent6"/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3392"/>
        <w:gridCol w:w="3168"/>
        <w:gridCol w:w="4605"/>
        <w:gridCol w:w="2268"/>
      </w:tblGrid>
      <w:tr w:rsidR="00F7557F" w14:paraId="6B5D7CCA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34FA0" w14:textId="77777777" w:rsidR="00F7557F" w:rsidRDefault="00F7557F">
            <w:r>
              <w:t>ID / Criterion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B2907B" w14:textId="0FD7D5EE" w:rsidR="00F7557F" w:rsidRDefault="00F755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 Tested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5D92FA" w14:textId="77777777" w:rsidR="00F7557F" w:rsidRDefault="00F755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DC67ED" w14:textId="77777777" w:rsidR="00F7557F" w:rsidRDefault="00F755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 / Evidence Path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8BA02D" w14:textId="77777777" w:rsidR="00F7557F" w:rsidRDefault="00F755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 w:rsidR="00F7557F" w14:paraId="0197A5AB" w14:textId="77777777" w:rsidTr="00F75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sz="4" w:space="0" w:color="auto"/>
            </w:tcBorders>
          </w:tcPr>
          <w:p w14:paraId="7C8939FB" w14:textId="3FC297DE" w:rsidR="00F7557F" w:rsidRDefault="00F7557F">
            <w:r>
              <w:t>[</w:t>
            </w:r>
            <w:r>
              <w:t>Jira Ticket ID</w:t>
            </w:r>
            <w:r>
              <w:t>]</w:t>
            </w:r>
          </w:p>
        </w:tc>
        <w:tc>
          <w:tcPr>
            <w:tcW w:w="3392" w:type="dxa"/>
            <w:tcBorders>
              <w:top w:val="single" w:sz="4" w:space="0" w:color="auto"/>
            </w:tcBorders>
          </w:tcPr>
          <w:p w14:paraId="378258FB" w14:textId="6475A11E" w:rsidR="00F7557F" w:rsidRDefault="00F75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[Criteria text]</w:t>
            </w:r>
          </w:p>
        </w:tc>
        <w:tc>
          <w:tcPr>
            <w:tcW w:w="3168" w:type="dxa"/>
            <w:tcBorders>
              <w:top w:val="single" w:sz="4" w:space="0" w:color="auto"/>
            </w:tcBorders>
          </w:tcPr>
          <w:p w14:paraId="1E9C6655" w14:textId="77777777" w:rsidR="00F7557F" w:rsidRDefault="00F75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[Observable assertion]</w:t>
            </w:r>
          </w:p>
        </w:tc>
        <w:tc>
          <w:tcPr>
            <w:tcW w:w="4605" w:type="dxa"/>
            <w:tcBorders>
              <w:top w:val="single" w:sz="4" w:space="0" w:color="auto"/>
            </w:tcBorders>
          </w:tcPr>
          <w:p w14:paraId="710E99DA" w14:textId="77777777" w:rsidR="00F7557F" w:rsidRDefault="00F75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[Observed result]</w:t>
            </w:r>
            <w:r>
              <w:br/>
              <w:t>[relative evidence path or URL]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8312B44" w14:textId="52606A89" w:rsidR="00F7557F" w:rsidRDefault="00F75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[Passed / Failed / Blocked / </w:t>
            </w:r>
            <w:r>
              <w:t>Unverified</w:t>
            </w:r>
            <w:r>
              <w:t>]</w:t>
            </w:r>
          </w:p>
        </w:tc>
      </w:tr>
      <w:tr w:rsidR="00F7557F" w14:paraId="7751FE1E" w14:textId="77777777" w:rsidTr="00F755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4" w:type="dxa"/>
            <w:gridSpan w:val="5"/>
          </w:tcPr>
          <w:p w14:paraId="21FD7E2A" w14:textId="77777777" w:rsidR="00F7557F" w:rsidRDefault="00F7557F">
            <w:pPr>
              <w:rPr>
                <w:b w:val="0"/>
                <w:bCs w:val="0"/>
              </w:rPr>
            </w:pPr>
            <w:r>
              <w:t>[Screenshots(s)]</w:t>
            </w:r>
          </w:p>
        </w:tc>
      </w:tr>
      <w:tr w:rsidR="00F7557F" w14:paraId="51F235B3" w14:textId="77777777" w:rsidTr="00F75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F8EAAB1" w14:textId="29442093" w:rsidR="00F7557F" w:rsidRDefault="00F7557F">
            <w:r>
              <w:t>[Jira Ticket ID]</w:t>
            </w:r>
          </w:p>
        </w:tc>
        <w:tc>
          <w:tcPr>
            <w:tcW w:w="3392" w:type="dxa"/>
          </w:tcPr>
          <w:p w14:paraId="3F3705D1" w14:textId="7DF51C5E" w:rsidR="00F7557F" w:rsidRDefault="00F75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>
              <w:t>Criteria text]</w:t>
            </w:r>
          </w:p>
        </w:tc>
        <w:tc>
          <w:tcPr>
            <w:tcW w:w="3168" w:type="dxa"/>
          </w:tcPr>
          <w:p w14:paraId="3CE701A3" w14:textId="77777777" w:rsidR="00F7557F" w:rsidRDefault="00F75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[Observable assertion]</w:t>
            </w:r>
          </w:p>
        </w:tc>
        <w:tc>
          <w:tcPr>
            <w:tcW w:w="4605" w:type="dxa"/>
          </w:tcPr>
          <w:p w14:paraId="05369479" w14:textId="77777777" w:rsidR="00F7557F" w:rsidRDefault="00F75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[Observed result]</w:t>
            </w:r>
            <w:r>
              <w:br/>
              <w:t>[relative evidence path or URL]</w:t>
            </w:r>
          </w:p>
        </w:tc>
        <w:tc>
          <w:tcPr>
            <w:tcW w:w="2268" w:type="dxa"/>
          </w:tcPr>
          <w:p w14:paraId="19EA99A9" w14:textId="42B2A3A9" w:rsidR="00F7557F" w:rsidRDefault="00F75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[Passed / Failed / Blocked / Unverified]</w:t>
            </w:r>
          </w:p>
        </w:tc>
      </w:tr>
      <w:tr w:rsidR="00F7557F" w14:paraId="0DD9C16E" w14:textId="77777777" w:rsidTr="00F75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4" w:type="dxa"/>
            <w:gridSpan w:val="5"/>
          </w:tcPr>
          <w:p w14:paraId="64EFF597" w14:textId="77777777" w:rsidR="00F7557F" w:rsidRDefault="00F7557F">
            <w:pPr>
              <w:rPr>
                <w:b w:val="0"/>
                <w:bCs w:val="0"/>
              </w:rPr>
            </w:pPr>
            <w:r>
              <w:t>[</w:t>
            </w:r>
            <w:r>
              <w:t>Screenshots(s)]</w:t>
            </w:r>
          </w:p>
        </w:tc>
      </w:tr>
    </w:tbl>
    <w:p w14:paraId="75DE4D7C" w14:textId="77777777" w:rsidR="00671970" w:rsidRDefault="00671970" w:rsidP="001D710D">
      <w:pPr>
        <w:rPr>
          <w:i/>
          <w:color w:val="091E33" w:themeColor="text1"/>
          <w:sz w:val="20"/>
        </w:rPr>
      </w:pPr>
    </w:p>
    <w:p w14:paraId="6C4F748C" w14:textId="77777777" w:rsidR="00671970" w:rsidRDefault="00671970" w:rsidP="001D710D">
      <w:pPr>
        <w:rPr>
          <w:i/>
          <w:color w:val="091E33" w:themeColor="text1"/>
          <w:sz w:val="20"/>
        </w:rPr>
      </w:pPr>
    </w:p>
    <w:p w14:paraId="3F370B48" w14:textId="77777777" w:rsidR="00671970" w:rsidRDefault="00671970" w:rsidP="001D710D">
      <w:pPr>
        <w:rPr>
          <w:i/>
          <w:color w:val="091E33" w:themeColor="text1"/>
          <w:sz w:val="20"/>
        </w:rPr>
      </w:pPr>
    </w:p>
    <w:p w14:paraId="3DB89CB4" w14:textId="77777777" w:rsidR="00671970" w:rsidRDefault="00671970">
      <w:pPr>
        <w:rPr>
          <w:i/>
          <w:color w:val="091E33" w:themeColor="text1"/>
          <w:sz w:val="20"/>
        </w:rPr>
      </w:pPr>
      <w:r>
        <w:rPr>
          <w:i/>
          <w:color w:val="091E33" w:themeColor="text1"/>
          <w:sz w:val="20"/>
        </w:rPr>
        <w:br w:type="page"/>
      </w:r>
    </w:p>
    <w:p w14:paraId="6E606D2B" w14:textId="77777777" w:rsidR="00D923D9" w:rsidRDefault="00D923D9" w:rsidP="001D710D">
      <w:pPr>
        <w:rPr>
          <w:i/>
          <w:color w:val="091E33" w:themeColor="text1"/>
          <w:sz w:val="20"/>
        </w:rPr>
      </w:pPr>
      <w:r>
        <w:rPr>
          <w:noProof/>
          <w:sz w:val="20"/>
          <w:szCs w:val="20"/>
          <w:lang w:eastAsia="en-GB"/>
        </w:rPr>
        <w:lastRenderedPageBreak/>
        <w:drawing>
          <wp:anchor distT="0" distB="0" distL="114300" distR="114300" simplePos="0" relativeHeight="251658242" behindDoc="1" locked="0" layoutInCell="1" allowOverlap="1" wp14:anchorId="22739095" wp14:editId="728A46F9">
            <wp:simplePos x="0" y="0"/>
            <wp:positionH relativeFrom="page">
              <wp:align>left</wp:align>
            </wp:positionH>
            <wp:positionV relativeFrom="paragraph">
              <wp:posOffset>-724535</wp:posOffset>
            </wp:positionV>
            <wp:extent cx="10755630" cy="8343900"/>
            <wp:effectExtent l="0" t="0" r="7620" b="0"/>
            <wp:wrapNone/>
            <wp:docPr id="877309190" name="Graphic 877309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563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90B47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014251A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68422EC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4E0894D4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A4271D7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2216235E" w14:textId="77777777" w:rsidR="00D923D9" w:rsidRDefault="00D923D9" w:rsidP="00341971">
      <w:pPr>
        <w:pStyle w:val="Heading1"/>
      </w:pPr>
      <w:bookmarkStart w:id="4" w:name="_Toc149569271"/>
    </w:p>
    <w:p w14:paraId="465793F5" w14:textId="77777777" w:rsidR="00D923D9" w:rsidRDefault="00D923D9" w:rsidP="00341971">
      <w:pPr>
        <w:pStyle w:val="Heading1"/>
      </w:pPr>
    </w:p>
    <w:p w14:paraId="28D3EA6F" w14:textId="77777777" w:rsidR="00D923D9" w:rsidRDefault="00D923D9" w:rsidP="00341971">
      <w:pPr>
        <w:pStyle w:val="Heading1"/>
      </w:pPr>
    </w:p>
    <w:p w14:paraId="64D5624A" w14:textId="77777777" w:rsidR="00D923D9" w:rsidRPr="00341971" w:rsidRDefault="00D923D9" w:rsidP="00341971">
      <w:pPr>
        <w:pStyle w:val="Heading1"/>
      </w:pPr>
      <w:bookmarkStart w:id="5" w:name="_Toc230683177"/>
      <w:r w:rsidRPr="00341971">
        <w:t>About Metricell</w:t>
      </w:r>
      <w:bookmarkEnd w:id="4"/>
      <w:bookmarkEnd w:id="5"/>
    </w:p>
    <w:p w14:paraId="69289309" w14:textId="77777777" w:rsidR="00D923D9" w:rsidRPr="00A57B34" w:rsidRDefault="00D923D9" w:rsidP="00D923D9">
      <w:pPr>
        <w:rPr>
          <w:color w:val="FFFFFF" w:themeColor="background1"/>
        </w:rPr>
      </w:pPr>
    </w:p>
    <w:p w14:paraId="549DBE86" w14:textId="77777777" w:rsidR="00D923D9" w:rsidRPr="00A57B34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Metricell is on a mission to deliver connectivity. We work with our customers to design, deliver and manage wireless communication networks – with a shared ambition of achieving flawless network experience. We’ve been responsible for many first-to-market products, and our technology is characterised by the relentless pursuit of automation and digitalisation.</w:t>
      </w:r>
    </w:p>
    <w:p w14:paraId="42A2F6FE" w14:textId="77777777" w:rsidR="00D923D9" w:rsidRPr="00A57B34" w:rsidRDefault="00D923D9" w:rsidP="00D923D9">
      <w:pPr>
        <w:rPr>
          <w:color w:val="FFFFFF" w:themeColor="background1"/>
        </w:rPr>
      </w:pPr>
    </w:p>
    <w:p w14:paraId="00EA3FBA" w14:textId="77777777" w:rsidR="00D923D9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Our geospatial intelligence tools traverse a wide variety of business processes – from Test &amp; Measurement to Customer Experience Management – and we’re pioneers in Crowdsourcing and Digital Self Care. Our technology is today in use by a range of customers; thousands of their personnel; and millions of subscribers worldwide.</w:t>
      </w:r>
    </w:p>
    <w:p w14:paraId="359B60B1" w14:textId="77777777" w:rsidR="00D923D9" w:rsidRDefault="00D923D9" w:rsidP="00D923D9">
      <w:pPr>
        <w:rPr>
          <w:color w:val="FFFFFF" w:themeColor="background1"/>
        </w:rPr>
      </w:pPr>
    </w:p>
    <w:p w14:paraId="24D940E4" w14:textId="77777777" w:rsidR="00CE5763" w:rsidRDefault="00D923D9" w:rsidP="00D923D9">
      <w:pPr>
        <w:rPr>
          <w:color w:val="FFFFFF" w:themeColor="background1"/>
          <w:u w:val="single"/>
        </w:rPr>
      </w:pPr>
      <w:r>
        <w:rPr>
          <w:color w:val="FFFFFF" w:themeColor="background1"/>
        </w:rPr>
        <w:t xml:space="preserve">Find out more at </w:t>
      </w:r>
      <w:r w:rsidRPr="00A57B34">
        <w:rPr>
          <w:color w:val="FFFFFF" w:themeColor="background1"/>
          <w:u w:val="single"/>
        </w:rPr>
        <w:t>www.metricell.com</w:t>
      </w:r>
    </w:p>
    <w:p w14:paraId="3D9B40EC" w14:textId="77777777" w:rsidR="00CE5763" w:rsidRDefault="00CE5763" w:rsidP="00D923D9">
      <w:pPr>
        <w:rPr>
          <w:color w:val="FFFFFF" w:themeColor="background1"/>
        </w:rPr>
      </w:pPr>
    </w:p>
    <w:p w14:paraId="08166C43" w14:textId="77777777" w:rsidR="00CE5763" w:rsidRPr="00A57B34" w:rsidRDefault="00CE5763" w:rsidP="00D923D9">
      <w:pPr>
        <w:rPr>
          <w:color w:val="FFFFFF" w:themeColor="background1"/>
        </w:rPr>
      </w:pPr>
    </w:p>
    <w:p w14:paraId="5F44079A" w14:textId="77777777" w:rsidR="00A631A5" w:rsidRPr="00C1758D" w:rsidRDefault="00CE5763" w:rsidP="00CE5763">
      <w:pPr>
        <w:rPr>
          <w:i/>
          <w:color w:val="091E33" w:themeColor="text1"/>
          <w:sz w:val="20"/>
        </w:rPr>
      </w:pPr>
      <w:r>
        <w:rPr>
          <w:rFonts w:asciiTheme="minorHAnsi" w:hAnsiTheme="minorHAnsi" w:cstheme="minorHAnsi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4CEA908F" wp14:editId="7F439F03">
                <wp:simplePos x="0" y="0"/>
                <wp:positionH relativeFrom="margin">
                  <wp:align>left</wp:align>
                </wp:positionH>
                <wp:positionV relativeFrom="paragraph">
                  <wp:posOffset>-78105</wp:posOffset>
                </wp:positionV>
                <wp:extent cx="4191000" cy="821055"/>
                <wp:effectExtent l="0" t="0" r="0" b="0"/>
                <wp:wrapSquare wrapText="bothSides"/>
                <wp:docPr id="584316558" name="Group 584316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821055"/>
                          <a:chOff x="0" y="0"/>
                          <a:chExt cx="4203065" cy="824865"/>
                        </a:xfrm>
                      </wpg:grpSpPr>
                      <pic:pic xmlns:pic="http://schemas.openxmlformats.org/drawingml/2006/picture">
                        <pic:nvPicPr>
                          <pic:cNvPr id="559964228" name="Picture 55996422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375" cy="824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119424" name="Picture 259119424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0"/>
                            <a:ext cx="583565" cy="699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584316558" style="position:absolute;margin-left:0;margin-top:-6.15pt;width:330pt;height:64.65pt;z-index:251658245;mso-position-horizontal:left;mso-position-horizontal-relative:margin;mso-width-relative:margin;mso-height-relative:margin" coordsize="42030,8248" o:spid="_x0000_s1026" w14:anchorId="312A4B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">
                <v:shape id="Picture 559964228" style="position:absolute;width:35083;height:82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">
                  <v:imagedata o:title="" r:id="rId71"/>
                </v:shape>
                <v:shape id="Picture 259119424" style="position:absolute;left:36195;width:5835;height:6991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">
                  <v:imagedata o:title="Logo, company name&#10;&#10;Description automatically generated" r:id="rId72"/>
                </v:shape>
                <w10:wrap type="square" anchorx="margin"/>
              </v:group>
            </w:pict>
          </mc:Fallback>
        </mc:AlternateContent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4" behindDoc="0" locked="0" layoutInCell="1" allowOverlap="1" wp14:anchorId="450BCFE9" wp14:editId="20491886">
            <wp:simplePos x="0" y="0"/>
            <wp:positionH relativeFrom="margin">
              <wp:posOffset>3700145</wp:posOffset>
            </wp:positionH>
            <wp:positionV relativeFrom="margin">
              <wp:posOffset>8858885</wp:posOffset>
            </wp:positionV>
            <wp:extent cx="583565" cy="699135"/>
            <wp:effectExtent l="0" t="0" r="6985" b="5715"/>
            <wp:wrapSquare wrapText="bothSides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3" behindDoc="0" locked="0" layoutInCell="1" allowOverlap="1" wp14:anchorId="73480F18" wp14:editId="5E224410">
            <wp:simplePos x="0" y="0"/>
            <wp:positionH relativeFrom="margin">
              <wp:posOffset>82262</wp:posOffset>
            </wp:positionH>
            <wp:positionV relativeFrom="margin">
              <wp:posOffset>8852678</wp:posOffset>
            </wp:positionV>
            <wp:extent cx="3508375" cy="824865"/>
            <wp:effectExtent l="0" t="0" r="0" b="0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31A5" w:rsidRPr="00C1758D" w:rsidSect="004E031A">
      <w:footerReference w:type="default" r:id="rId73"/>
      <w:pgSz w:w="16838" w:h="11906" w:orient="landscape"/>
      <w:pgMar w:top="1134" w:right="851" w:bottom="1134" w:left="1418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A7A4" w14:textId="77777777" w:rsidR="00655017" w:rsidRDefault="00655017" w:rsidP="00DB20FF">
      <w:r>
        <w:separator/>
      </w:r>
    </w:p>
  </w:endnote>
  <w:endnote w:type="continuationSeparator" w:id="0">
    <w:p w14:paraId="6F4D6F40" w14:textId="77777777" w:rsidR="00655017" w:rsidRDefault="00655017" w:rsidP="00DB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A9A4" w14:textId="77777777" w:rsidR="003674B3" w:rsidRDefault="003674B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0D6FF0FE" w14:textId="77777777" w:rsidR="005D3E43" w:rsidRDefault="005D3E4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1A7CEFC8" w14:textId="77777777" w:rsidR="00A54667" w:rsidRPr="003C7A87" w:rsidRDefault="00160AC9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118C2DD" wp14:editId="4DF8574D">
              <wp:simplePos x="0" y="0"/>
              <wp:positionH relativeFrom="page">
                <wp:align>right</wp:align>
              </wp:positionH>
              <wp:positionV relativeFrom="paragraph">
                <wp:posOffset>338455</wp:posOffset>
              </wp:positionV>
              <wp:extent cx="10677525" cy="365760"/>
              <wp:effectExtent l="0" t="0" r="0" b="0"/>
              <wp:wrapNone/>
              <wp:docPr id="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752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F639B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Metricell Limited © 202</w:t>
                          </w:r>
                          <w:r w:rsidR="0003610E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6</w:t>
                          </w: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– Refer to Title Page</w:t>
                          </w:r>
                        </w:p>
                        <w:p w14:paraId="7F1CF7E3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  <w:p w14:paraId="155EC3B7" w14:textId="77777777" w:rsidR="003C7A87" w:rsidRPr="00FA798C" w:rsidRDefault="003C7A87" w:rsidP="003C7A87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8C2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789.55pt;margin-top:26.65pt;width:840.75pt;height:28.8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" filled="f" stroked="f">
              <v:textbox>
                <w:txbxContent>
                  <w:p w14:paraId="317F639B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Metricell Limited © 202</w:t>
                    </w:r>
                    <w:r w:rsidR="0003610E">
                      <w:rPr>
                        <w:color w:val="FFFFFF" w:themeColor="background1"/>
                        <w:sz w:val="16"/>
                        <w:szCs w:val="16"/>
                      </w:rPr>
                      <w:t>6</w:t>
                    </w: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FFFFFF" w:themeColor="background1"/>
                        <w:sz w:val="16"/>
                        <w:szCs w:val="16"/>
                      </w:rPr>
                      <w:t>– Refer to Title Page</w:t>
                    </w:r>
                  </w:p>
                  <w:p w14:paraId="7F1CF7E3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Commercial in Confidence</w:t>
                    </w:r>
                  </w:p>
                  <w:p w14:paraId="155EC3B7" w14:textId="77777777" w:rsidR="003C7A87" w:rsidRPr="00FA798C" w:rsidRDefault="003C7A87" w:rsidP="003C7A87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39F598" wp14:editId="098FB325">
              <wp:simplePos x="0" y="0"/>
              <wp:positionH relativeFrom="column">
                <wp:posOffset>8253095</wp:posOffset>
              </wp:positionH>
              <wp:positionV relativeFrom="paragraph">
                <wp:posOffset>327660</wp:posOffset>
              </wp:positionV>
              <wp:extent cx="1321435" cy="365760"/>
              <wp:effectExtent l="0" t="0" r="0" b="0"/>
              <wp:wrapNone/>
              <wp:docPr id="3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143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C7F1B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514E6C7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3DAD">
                            <w:rPr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7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9F598" id="Text Box 5" o:spid="_x0000_s1027" type="#_x0000_t202" style="position:absolute;left:0;text-align:left;margin-left:649.85pt;margin-top:25.8pt;width:104.05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" filled="f" stroked="f">
              <v:textbox>
                <w:txbxContent>
                  <w:p w14:paraId="2B2C7F1B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514E6C7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t xml:space="preserve">Page 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33DAD">
                      <w:rPr>
                        <w:noProof/>
                        <w:color w:val="FFFFFF" w:themeColor="background1"/>
                        <w:sz w:val="18"/>
                        <w:szCs w:val="18"/>
                      </w:rPr>
                      <w:t>7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C7A87"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68D84DA2" wp14:editId="4D272CB9">
          <wp:simplePos x="0" y="0"/>
          <wp:positionH relativeFrom="page">
            <wp:align>left</wp:align>
          </wp:positionH>
          <wp:positionV relativeFrom="paragraph">
            <wp:posOffset>-337820</wp:posOffset>
          </wp:positionV>
          <wp:extent cx="10725150" cy="1444625"/>
          <wp:effectExtent l="0" t="0" r="0" b="3175"/>
          <wp:wrapNone/>
          <wp:docPr id="12" name="Picture 12" descr="Report Template covers 2021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ort Template covers 2021-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5150" cy="1444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7A87">
      <w:rPr>
        <w:noProof/>
        <w:lang w:eastAsia="en-GB"/>
      </w:rPr>
      <w:drawing>
        <wp:inline distT="0" distB="0" distL="0" distR="0" wp14:anchorId="72EB8C1F" wp14:editId="516B7613">
          <wp:extent cx="1091879" cy="60007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ricell Logo W 1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879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C7A87">
      <w:tab/>
    </w:r>
    <w:r w:rsidR="003C7A87"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89C3" w14:textId="77777777" w:rsidR="00655017" w:rsidRDefault="00655017" w:rsidP="00DB20FF">
      <w:r>
        <w:separator/>
      </w:r>
    </w:p>
  </w:footnote>
  <w:footnote w:type="continuationSeparator" w:id="0">
    <w:p w14:paraId="2F5950B2" w14:textId="77777777" w:rsidR="00655017" w:rsidRDefault="00655017" w:rsidP="00DB2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F4"/>
    <w:multiLevelType w:val="hybridMultilevel"/>
    <w:tmpl w:val="46C20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3FDB"/>
    <w:multiLevelType w:val="hybridMultilevel"/>
    <w:tmpl w:val="FFFFFFFF"/>
    <w:lvl w:ilvl="0" w:tplc="A214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66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AE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06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26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20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47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AC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C3EB"/>
    <w:multiLevelType w:val="hybridMultilevel"/>
    <w:tmpl w:val="FFFFFFFF"/>
    <w:lvl w:ilvl="0" w:tplc="93BC2F88">
      <w:start w:val="1"/>
      <w:numFmt w:val="decimal"/>
      <w:lvlText w:val="%1."/>
      <w:lvlJc w:val="left"/>
      <w:pPr>
        <w:ind w:left="720" w:hanging="360"/>
      </w:pPr>
    </w:lvl>
    <w:lvl w:ilvl="1" w:tplc="BFCC73DE">
      <w:start w:val="1"/>
      <w:numFmt w:val="lowerLetter"/>
      <w:lvlText w:val="%2."/>
      <w:lvlJc w:val="left"/>
      <w:pPr>
        <w:ind w:left="1440" w:hanging="360"/>
      </w:pPr>
    </w:lvl>
    <w:lvl w:ilvl="2" w:tplc="8FB450BC">
      <w:start w:val="1"/>
      <w:numFmt w:val="lowerRoman"/>
      <w:lvlText w:val="%3."/>
      <w:lvlJc w:val="right"/>
      <w:pPr>
        <w:ind w:left="2160" w:hanging="180"/>
      </w:pPr>
    </w:lvl>
    <w:lvl w:ilvl="3" w:tplc="A9583B1C">
      <w:start w:val="1"/>
      <w:numFmt w:val="decimal"/>
      <w:lvlText w:val="%4."/>
      <w:lvlJc w:val="left"/>
      <w:pPr>
        <w:ind w:left="2880" w:hanging="360"/>
      </w:pPr>
    </w:lvl>
    <w:lvl w:ilvl="4" w:tplc="273EC3CA">
      <w:start w:val="1"/>
      <w:numFmt w:val="lowerLetter"/>
      <w:lvlText w:val="%5."/>
      <w:lvlJc w:val="left"/>
      <w:pPr>
        <w:ind w:left="3600" w:hanging="360"/>
      </w:pPr>
    </w:lvl>
    <w:lvl w:ilvl="5" w:tplc="BE5A26B6">
      <w:start w:val="1"/>
      <w:numFmt w:val="lowerRoman"/>
      <w:lvlText w:val="%6."/>
      <w:lvlJc w:val="right"/>
      <w:pPr>
        <w:ind w:left="4320" w:hanging="180"/>
      </w:pPr>
    </w:lvl>
    <w:lvl w:ilvl="6" w:tplc="7FC2AF1C">
      <w:start w:val="1"/>
      <w:numFmt w:val="decimal"/>
      <w:lvlText w:val="%7."/>
      <w:lvlJc w:val="left"/>
      <w:pPr>
        <w:ind w:left="5040" w:hanging="360"/>
      </w:pPr>
    </w:lvl>
    <w:lvl w:ilvl="7" w:tplc="45E6F2DC">
      <w:start w:val="1"/>
      <w:numFmt w:val="lowerLetter"/>
      <w:lvlText w:val="%8."/>
      <w:lvlJc w:val="left"/>
      <w:pPr>
        <w:ind w:left="5760" w:hanging="360"/>
      </w:pPr>
    </w:lvl>
    <w:lvl w:ilvl="8" w:tplc="933E20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DC4FE"/>
    <w:multiLevelType w:val="hybridMultilevel"/>
    <w:tmpl w:val="FFFFFFFF"/>
    <w:lvl w:ilvl="0" w:tplc="E034D288">
      <w:start w:val="1"/>
      <w:numFmt w:val="decimal"/>
      <w:lvlText w:val="%1."/>
      <w:lvlJc w:val="left"/>
      <w:pPr>
        <w:ind w:left="720" w:hanging="360"/>
      </w:pPr>
    </w:lvl>
    <w:lvl w:ilvl="1" w:tplc="68388DFA">
      <w:start w:val="1"/>
      <w:numFmt w:val="lowerLetter"/>
      <w:lvlText w:val="%2."/>
      <w:lvlJc w:val="left"/>
      <w:pPr>
        <w:ind w:left="1440" w:hanging="360"/>
      </w:pPr>
    </w:lvl>
    <w:lvl w:ilvl="2" w:tplc="495E0B28">
      <w:start w:val="1"/>
      <w:numFmt w:val="lowerRoman"/>
      <w:lvlText w:val="%3."/>
      <w:lvlJc w:val="right"/>
      <w:pPr>
        <w:ind w:left="2160" w:hanging="180"/>
      </w:pPr>
    </w:lvl>
    <w:lvl w:ilvl="3" w:tplc="760C4D20">
      <w:start w:val="1"/>
      <w:numFmt w:val="decimal"/>
      <w:lvlText w:val="%4."/>
      <w:lvlJc w:val="left"/>
      <w:pPr>
        <w:ind w:left="2880" w:hanging="360"/>
      </w:pPr>
    </w:lvl>
    <w:lvl w:ilvl="4" w:tplc="4612B0B4">
      <w:start w:val="1"/>
      <w:numFmt w:val="lowerLetter"/>
      <w:lvlText w:val="%5."/>
      <w:lvlJc w:val="left"/>
      <w:pPr>
        <w:ind w:left="3600" w:hanging="360"/>
      </w:pPr>
    </w:lvl>
    <w:lvl w:ilvl="5" w:tplc="862241DE">
      <w:start w:val="1"/>
      <w:numFmt w:val="lowerRoman"/>
      <w:lvlText w:val="%6."/>
      <w:lvlJc w:val="right"/>
      <w:pPr>
        <w:ind w:left="4320" w:hanging="180"/>
      </w:pPr>
    </w:lvl>
    <w:lvl w:ilvl="6" w:tplc="5EB262CA">
      <w:start w:val="1"/>
      <w:numFmt w:val="decimal"/>
      <w:lvlText w:val="%7."/>
      <w:lvlJc w:val="left"/>
      <w:pPr>
        <w:ind w:left="5040" w:hanging="360"/>
      </w:pPr>
    </w:lvl>
    <w:lvl w:ilvl="7" w:tplc="418A9C4C">
      <w:start w:val="1"/>
      <w:numFmt w:val="lowerLetter"/>
      <w:lvlText w:val="%8."/>
      <w:lvlJc w:val="left"/>
      <w:pPr>
        <w:ind w:left="5760" w:hanging="360"/>
      </w:pPr>
    </w:lvl>
    <w:lvl w:ilvl="8" w:tplc="7500F67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793A"/>
    <w:multiLevelType w:val="hybridMultilevel"/>
    <w:tmpl w:val="FFFFFFFF"/>
    <w:lvl w:ilvl="0" w:tplc="D2129CBA">
      <w:start w:val="1"/>
      <w:numFmt w:val="decimal"/>
      <w:lvlText w:val="%1."/>
      <w:lvlJc w:val="left"/>
      <w:pPr>
        <w:ind w:left="720" w:hanging="360"/>
      </w:pPr>
    </w:lvl>
    <w:lvl w:ilvl="1" w:tplc="27BE3272">
      <w:start w:val="1"/>
      <w:numFmt w:val="lowerLetter"/>
      <w:lvlText w:val="%2."/>
      <w:lvlJc w:val="left"/>
      <w:pPr>
        <w:ind w:left="1440" w:hanging="360"/>
      </w:pPr>
    </w:lvl>
    <w:lvl w:ilvl="2" w:tplc="AED6BCD8">
      <w:start w:val="1"/>
      <w:numFmt w:val="lowerRoman"/>
      <w:lvlText w:val="%3."/>
      <w:lvlJc w:val="right"/>
      <w:pPr>
        <w:ind w:left="2160" w:hanging="180"/>
      </w:pPr>
    </w:lvl>
    <w:lvl w:ilvl="3" w:tplc="58DA2E20">
      <w:start w:val="1"/>
      <w:numFmt w:val="decimal"/>
      <w:lvlText w:val="%4."/>
      <w:lvlJc w:val="left"/>
      <w:pPr>
        <w:ind w:left="2880" w:hanging="360"/>
      </w:pPr>
    </w:lvl>
    <w:lvl w:ilvl="4" w:tplc="06CC1136">
      <w:start w:val="1"/>
      <w:numFmt w:val="lowerLetter"/>
      <w:lvlText w:val="%5."/>
      <w:lvlJc w:val="left"/>
      <w:pPr>
        <w:ind w:left="3600" w:hanging="360"/>
      </w:pPr>
    </w:lvl>
    <w:lvl w:ilvl="5" w:tplc="B0F08EB2">
      <w:start w:val="1"/>
      <w:numFmt w:val="lowerRoman"/>
      <w:lvlText w:val="%6."/>
      <w:lvlJc w:val="right"/>
      <w:pPr>
        <w:ind w:left="4320" w:hanging="180"/>
      </w:pPr>
    </w:lvl>
    <w:lvl w:ilvl="6" w:tplc="BE20718E">
      <w:start w:val="1"/>
      <w:numFmt w:val="decimal"/>
      <w:lvlText w:val="%7."/>
      <w:lvlJc w:val="left"/>
      <w:pPr>
        <w:ind w:left="5040" w:hanging="360"/>
      </w:pPr>
    </w:lvl>
    <w:lvl w:ilvl="7" w:tplc="CB90F854">
      <w:start w:val="1"/>
      <w:numFmt w:val="lowerLetter"/>
      <w:lvlText w:val="%8."/>
      <w:lvlJc w:val="left"/>
      <w:pPr>
        <w:ind w:left="5760" w:hanging="360"/>
      </w:pPr>
    </w:lvl>
    <w:lvl w:ilvl="8" w:tplc="40E050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FFC"/>
    <w:multiLevelType w:val="hybridMultilevel"/>
    <w:tmpl w:val="B3D0E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89F7"/>
    <w:multiLevelType w:val="hybridMultilevel"/>
    <w:tmpl w:val="FFFFFFFF"/>
    <w:lvl w:ilvl="0" w:tplc="BF34AC14">
      <w:start w:val="1"/>
      <w:numFmt w:val="decimal"/>
      <w:lvlText w:val="%1."/>
      <w:lvlJc w:val="left"/>
      <w:pPr>
        <w:ind w:left="720" w:hanging="360"/>
      </w:pPr>
    </w:lvl>
    <w:lvl w:ilvl="1" w:tplc="2772B5A2">
      <w:start w:val="1"/>
      <w:numFmt w:val="lowerLetter"/>
      <w:lvlText w:val="%2."/>
      <w:lvlJc w:val="left"/>
      <w:pPr>
        <w:ind w:left="1440" w:hanging="360"/>
      </w:pPr>
    </w:lvl>
    <w:lvl w:ilvl="2" w:tplc="9DD22B9E">
      <w:start w:val="1"/>
      <w:numFmt w:val="lowerRoman"/>
      <w:lvlText w:val="%3."/>
      <w:lvlJc w:val="right"/>
      <w:pPr>
        <w:ind w:left="2160" w:hanging="180"/>
      </w:pPr>
    </w:lvl>
    <w:lvl w:ilvl="3" w:tplc="C09CD9D2">
      <w:start w:val="1"/>
      <w:numFmt w:val="decimal"/>
      <w:lvlText w:val="%4."/>
      <w:lvlJc w:val="left"/>
      <w:pPr>
        <w:ind w:left="2880" w:hanging="360"/>
      </w:pPr>
    </w:lvl>
    <w:lvl w:ilvl="4" w:tplc="E370E774">
      <w:start w:val="1"/>
      <w:numFmt w:val="lowerLetter"/>
      <w:lvlText w:val="%5."/>
      <w:lvlJc w:val="left"/>
      <w:pPr>
        <w:ind w:left="3600" w:hanging="360"/>
      </w:pPr>
    </w:lvl>
    <w:lvl w:ilvl="5" w:tplc="03566804">
      <w:start w:val="1"/>
      <w:numFmt w:val="lowerRoman"/>
      <w:lvlText w:val="%6."/>
      <w:lvlJc w:val="right"/>
      <w:pPr>
        <w:ind w:left="4320" w:hanging="180"/>
      </w:pPr>
    </w:lvl>
    <w:lvl w:ilvl="6" w:tplc="DFC881F4">
      <w:start w:val="1"/>
      <w:numFmt w:val="decimal"/>
      <w:lvlText w:val="%7."/>
      <w:lvlJc w:val="left"/>
      <w:pPr>
        <w:ind w:left="5040" w:hanging="360"/>
      </w:pPr>
    </w:lvl>
    <w:lvl w:ilvl="7" w:tplc="FF90C04A">
      <w:start w:val="1"/>
      <w:numFmt w:val="lowerLetter"/>
      <w:lvlText w:val="%8."/>
      <w:lvlJc w:val="left"/>
      <w:pPr>
        <w:ind w:left="5760" w:hanging="360"/>
      </w:pPr>
    </w:lvl>
    <w:lvl w:ilvl="8" w:tplc="63540B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22D2F"/>
    <w:multiLevelType w:val="hybridMultilevel"/>
    <w:tmpl w:val="FFFFFFFF"/>
    <w:lvl w:ilvl="0" w:tplc="6708F382">
      <w:start w:val="1"/>
      <w:numFmt w:val="decimal"/>
      <w:lvlText w:val="%1."/>
      <w:lvlJc w:val="left"/>
      <w:pPr>
        <w:ind w:left="720" w:hanging="360"/>
      </w:pPr>
    </w:lvl>
    <w:lvl w:ilvl="1" w:tplc="4B428BA4">
      <w:start w:val="1"/>
      <w:numFmt w:val="lowerLetter"/>
      <w:lvlText w:val="%2."/>
      <w:lvlJc w:val="left"/>
      <w:pPr>
        <w:ind w:left="1440" w:hanging="360"/>
      </w:pPr>
    </w:lvl>
    <w:lvl w:ilvl="2" w:tplc="AB489290">
      <w:start w:val="1"/>
      <w:numFmt w:val="lowerRoman"/>
      <w:lvlText w:val="%3."/>
      <w:lvlJc w:val="right"/>
      <w:pPr>
        <w:ind w:left="2160" w:hanging="180"/>
      </w:pPr>
    </w:lvl>
    <w:lvl w:ilvl="3" w:tplc="02FE0810">
      <w:start w:val="1"/>
      <w:numFmt w:val="decimal"/>
      <w:lvlText w:val="%4."/>
      <w:lvlJc w:val="left"/>
      <w:pPr>
        <w:ind w:left="2880" w:hanging="360"/>
      </w:pPr>
    </w:lvl>
    <w:lvl w:ilvl="4" w:tplc="91C835A0">
      <w:start w:val="1"/>
      <w:numFmt w:val="lowerLetter"/>
      <w:lvlText w:val="%5."/>
      <w:lvlJc w:val="left"/>
      <w:pPr>
        <w:ind w:left="3600" w:hanging="360"/>
      </w:pPr>
    </w:lvl>
    <w:lvl w:ilvl="5" w:tplc="B3ECF0D8">
      <w:start w:val="1"/>
      <w:numFmt w:val="lowerRoman"/>
      <w:lvlText w:val="%6."/>
      <w:lvlJc w:val="right"/>
      <w:pPr>
        <w:ind w:left="4320" w:hanging="180"/>
      </w:pPr>
    </w:lvl>
    <w:lvl w:ilvl="6" w:tplc="495CDC38">
      <w:start w:val="1"/>
      <w:numFmt w:val="decimal"/>
      <w:lvlText w:val="%7."/>
      <w:lvlJc w:val="left"/>
      <w:pPr>
        <w:ind w:left="5040" w:hanging="360"/>
      </w:pPr>
    </w:lvl>
    <w:lvl w:ilvl="7" w:tplc="FB4C23C0">
      <w:start w:val="1"/>
      <w:numFmt w:val="lowerLetter"/>
      <w:lvlText w:val="%8."/>
      <w:lvlJc w:val="left"/>
      <w:pPr>
        <w:ind w:left="5760" w:hanging="360"/>
      </w:pPr>
    </w:lvl>
    <w:lvl w:ilvl="8" w:tplc="FDE875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DDF69"/>
    <w:multiLevelType w:val="hybridMultilevel"/>
    <w:tmpl w:val="FFFFFFFF"/>
    <w:lvl w:ilvl="0" w:tplc="FFBC9B20">
      <w:start w:val="1"/>
      <w:numFmt w:val="decimal"/>
      <w:lvlText w:val="%1."/>
      <w:lvlJc w:val="left"/>
      <w:pPr>
        <w:ind w:left="720" w:hanging="360"/>
      </w:pPr>
    </w:lvl>
    <w:lvl w:ilvl="1" w:tplc="A17E0F50">
      <w:start w:val="1"/>
      <w:numFmt w:val="lowerLetter"/>
      <w:lvlText w:val="%2."/>
      <w:lvlJc w:val="left"/>
      <w:pPr>
        <w:ind w:left="1440" w:hanging="360"/>
      </w:pPr>
    </w:lvl>
    <w:lvl w:ilvl="2" w:tplc="CDF84FA0">
      <w:start w:val="1"/>
      <w:numFmt w:val="lowerRoman"/>
      <w:lvlText w:val="%3."/>
      <w:lvlJc w:val="right"/>
      <w:pPr>
        <w:ind w:left="2160" w:hanging="180"/>
      </w:pPr>
    </w:lvl>
    <w:lvl w:ilvl="3" w:tplc="1CF6587C">
      <w:start w:val="1"/>
      <w:numFmt w:val="decimal"/>
      <w:lvlText w:val="%4."/>
      <w:lvlJc w:val="left"/>
      <w:pPr>
        <w:ind w:left="2880" w:hanging="360"/>
      </w:pPr>
    </w:lvl>
    <w:lvl w:ilvl="4" w:tplc="E542B160">
      <w:start w:val="1"/>
      <w:numFmt w:val="lowerLetter"/>
      <w:lvlText w:val="%5."/>
      <w:lvlJc w:val="left"/>
      <w:pPr>
        <w:ind w:left="3600" w:hanging="360"/>
      </w:pPr>
    </w:lvl>
    <w:lvl w:ilvl="5" w:tplc="286ADECA">
      <w:start w:val="1"/>
      <w:numFmt w:val="lowerRoman"/>
      <w:lvlText w:val="%6."/>
      <w:lvlJc w:val="right"/>
      <w:pPr>
        <w:ind w:left="4320" w:hanging="180"/>
      </w:pPr>
    </w:lvl>
    <w:lvl w:ilvl="6" w:tplc="890AB152">
      <w:start w:val="1"/>
      <w:numFmt w:val="decimal"/>
      <w:lvlText w:val="%7."/>
      <w:lvlJc w:val="left"/>
      <w:pPr>
        <w:ind w:left="5040" w:hanging="360"/>
      </w:pPr>
    </w:lvl>
    <w:lvl w:ilvl="7" w:tplc="1EC4A106">
      <w:start w:val="1"/>
      <w:numFmt w:val="lowerLetter"/>
      <w:lvlText w:val="%8."/>
      <w:lvlJc w:val="left"/>
      <w:pPr>
        <w:ind w:left="5760" w:hanging="360"/>
      </w:pPr>
    </w:lvl>
    <w:lvl w:ilvl="8" w:tplc="F5FA1B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C6F22"/>
    <w:multiLevelType w:val="hybridMultilevel"/>
    <w:tmpl w:val="99109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17C09"/>
    <w:multiLevelType w:val="hybridMultilevel"/>
    <w:tmpl w:val="4DB47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7709E"/>
    <w:multiLevelType w:val="multilevel"/>
    <w:tmpl w:val="7B54E8F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2BE1CCCE"/>
    <w:multiLevelType w:val="hybridMultilevel"/>
    <w:tmpl w:val="FFFFFFFF"/>
    <w:lvl w:ilvl="0" w:tplc="A00A1312">
      <w:start w:val="1"/>
      <w:numFmt w:val="decimal"/>
      <w:lvlText w:val="%1."/>
      <w:lvlJc w:val="left"/>
      <w:pPr>
        <w:ind w:left="720" w:hanging="360"/>
      </w:pPr>
    </w:lvl>
    <w:lvl w:ilvl="1" w:tplc="EDA44464">
      <w:start w:val="1"/>
      <w:numFmt w:val="lowerLetter"/>
      <w:lvlText w:val="%2."/>
      <w:lvlJc w:val="left"/>
      <w:pPr>
        <w:ind w:left="1440" w:hanging="360"/>
      </w:pPr>
    </w:lvl>
    <w:lvl w:ilvl="2" w:tplc="2714ADDA">
      <w:start w:val="1"/>
      <w:numFmt w:val="lowerRoman"/>
      <w:lvlText w:val="%3."/>
      <w:lvlJc w:val="right"/>
      <w:pPr>
        <w:ind w:left="2160" w:hanging="180"/>
      </w:pPr>
    </w:lvl>
    <w:lvl w:ilvl="3" w:tplc="1AD83802">
      <w:start w:val="1"/>
      <w:numFmt w:val="decimal"/>
      <w:lvlText w:val="%4."/>
      <w:lvlJc w:val="left"/>
      <w:pPr>
        <w:ind w:left="2880" w:hanging="360"/>
      </w:pPr>
    </w:lvl>
    <w:lvl w:ilvl="4" w:tplc="F98E4E9C">
      <w:start w:val="1"/>
      <w:numFmt w:val="lowerLetter"/>
      <w:lvlText w:val="%5."/>
      <w:lvlJc w:val="left"/>
      <w:pPr>
        <w:ind w:left="3600" w:hanging="360"/>
      </w:pPr>
    </w:lvl>
    <w:lvl w:ilvl="5" w:tplc="22E4DE38">
      <w:start w:val="1"/>
      <w:numFmt w:val="lowerRoman"/>
      <w:lvlText w:val="%6."/>
      <w:lvlJc w:val="right"/>
      <w:pPr>
        <w:ind w:left="4320" w:hanging="180"/>
      </w:pPr>
    </w:lvl>
    <w:lvl w:ilvl="6" w:tplc="CE508D8A">
      <w:start w:val="1"/>
      <w:numFmt w:val="decimal"/>
      <w:lvlText w:val="%7."/>
      <w:lvlJc w:val="left"/>
      <w:pPr>
        <w:ind w:left="5040" w:hanging="360"/>
      </w:pPr>
    </w:lvl>
    <w:lvl w:ilvl="7" w:tplc="6CBCDC84">
      <w:start w:val="1"/>
      <w:numFmt w:val="lowerLetter"/>
      <w:lvlText w:val="%8."/>
      <w:lvlJc w:val="left"/>
      <w:pPr>
        <w:ind w:left="5760" w:hanging="360"/>
      </w:pPr>
    </w:lvl>
    <w:lvl w:ilvl="8" w:tplc="528C3D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CBAB0"/>
    <w:multiLevelType w:val="hybridMultilevel"/>
    <w:tmpl w:val="FFFFFFFF"/>
    <w:lvl w:ilvl="0" w:tplc="48764CDC">
      <w:start w:val="1"/>
      <w:numFmt w:val="decimal"/>
      <w:lvlText w:val="%1."/>
      <w:lvlJc w:val="left"/>
      <w:pPr>
        <w:ind w:left="720" w:hanging="360"/>
      </w:pPr>
    </w:lvl>
    <w:lvl w:ilvl="1" w:tplc="00D0A03A">
      <w:start w:val="1"/>
      <w:numFmt w:val="lowerLetter"/>
      <w:lvlText w:val="%2."/>
      <w:lvlJc w:val="left"/>
      <w:pPr>
        <w:ind w:left="1440" w:hanging="360"/>
      </w:pPr>
    </w:lvl>
    <w:lvl w:ilvl="2" w:tplc="7E1A0B20">
      <w:start w:val="1"/>
      <w:numFmt w:val="lowerRoman"/>
      <w:lvlText w:val="%3."/>
      <w:lvlJc w:val="right"/>
      <w:pPr>
        <w:ind w:left="2160" w:hanging="180"/>
      </w:pPr>
    </w:lvl>
    <w:lvl w:ilvl="3" w:tplc="1FF41FDC">
      <w:start w:val="1"/>
      <w:numFmt w:val="decimal"/>
      <w:lvlText w:val="%4."/>
      <w:lvlJc w:val="left"/>
      <w:pPr>
        <w:ind w:left="2880" w:hanging="360"/>
      </w:pPr>
    </w:lvl>
    <w:lvl w:ilvl="4" w:tplc="9C225874">
      <w:start w:val="1"/>
      <w:numFmt w:val="lowerLetter"/>
      <w:lvlText w:val="%5."/>
      <w:lvlJc w:val="left"/>
      <w:pPr>
        <w:ind w:left="3600" w:hanging="360"/>
      </w:pPr>
    </w:lvl>
    <w:lvl w:ilvl="5" w:tplc="B33A4FFE">
      <w:start w:val="1"/>
      <w:numFmt w:val="lowerRoman"/>
      <w:lvlText w:val="%6."/>
      <w:lvlJc w:val="right"/>
      <w:pPr>
        <w:ind w:left="4320" w:hanging="180"/>
      </w:pPr>
    </w:lvl>
    <w:lvl w:ilvl="6" w:tplc="52003DFE">
      <w:start w:val="1"/>
      <w:numFmt w:val="decimal"/>
      <w:lvlText w:val="%7."/>
      <w:lvlJc w:val="left"/>
      <w:pPr>
        <w:ind w:left="5040" w:hanging="360"/>
      </w:pPr>
    </w:lvl>
    <w:lvl w:ilvl="7" w:tplc="BE5C8244">
      <w:start w:val="1"/>
      <w:numFmt w:val="lowerLetter"/>
      <w:lvlText w:val="%8."/>
      <w:lvlJc w:val="left"/>
      <w:pPr>
        <w:ind w:left="5760" w:hanging="360"/>
      </w:pPr>
    </w:lvl>
    <w:lvl w:ilvl="8" w:tplc="003E9D4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C18C2"/>
    <w:multiLevelType w:val="hybridMultilevel"/>
    <w:tmpl w:val="FFFFFFFF"/>
    <w:lvl w:ilvl="0" w:tplc="ED58D6C0">
      <w:start w:val="1"/>
      <w:numFmt w:val="decimal"/>
      <w:lvlText w:val="%1."/>
      <w:lvlJc w:val="left"/>
      <w:pPr>
        <w:ind w:left="720" w:hanging="360"/>
      </w:pPr>
    </w:lvl>
    <w:lvl w:ilvl="1" w:tplc="049C115E">
      <w:start w:val="1"/>
      <w:numFmt w:val="lowerLetter"/>
      <w:lvlText w:val="%2."/>
      <w:lvlJc w:val="left"/>
      <w:pPr>
        <w:ind w:left="1440" w:hanging="360"/>
      </w:pPr>
    </w:lvl>
    <w:lvl w:ilvl="2" w:tplc="BF7C9152">
      <w:start w:val="1"/>
      <w:numFmt w:val="lowerRoman"/>
      <w:lvlText w:val="%3."/>
      <w:lvlJc w:val="right"/>
      <w:pPr>
        <w:ind w:left="2160" w:hanging="180"/>
      </w:pPr>
    </w:lvl>
    <w:lvl w:ilvl="3" w:tplc="983259F6">
      <w:start w:val="1"/>
      <w:numFmt w:val="decimal"/>
      <w:lvlText w:val="%4."/>
      <w:lvlJc w:val="left"/>
      <w:pPr>
        <w:ind w:left="2880" w:hanging="360"/>
      </w:pPr>
    </w:lvl>
    <w:lvl w:ilvl="4" w:tplc="9674898E">
      <w:start w:val="1"/>
      <w:numFmt w:val="lowerLetter"/>
      <w:lvlText w:val="%5."/>
      <w:lvlJc w:val="left"/>
      <w:pPr>
        <w:ind w:left="3600" w:hanging="360"/>
      </w:pPr>
    </w:lvl>
    <w:lvl w:ilvl="5" w:tplc="6DACFB9C">
      <w:start w:val="1"/>
      <w:numFmt w:val="lowerRoman"/>
      <w:lvlText w:val="%6."/>
      <w:lvlJc w:val="right"/>
      <w:pPr>
        <w:ind w:left="4320" w:hanging="180"/>
      </w:pPr>
    </w:lvl>
    <w:lvl w:ilvl="6" w:tplc="3086E602">
      <w:start w:val="1"/>
      <w:numFmt w:val="decimal"/>
      <w:lvlText w:val="%7."/>
      <w:lvlJc w:val="left"/>
      <w:pPr>
        <w:ind w:left="5040" w:hanging="360"/>
      </w:pPr>
    </w:lvl>
    <w:lvl w:ilvl="7" w:tplc="A1DE515A">
      <w:start w:val="1"/>
      <w:numFmt w:val="lowerLetter"/>
      <w:lvlText w:val="%8."/>
      <w:lvlJc w:val="left"/>
      <w:pPr>
        <w:ind w:left="5760" w:hanging="360"/>
      </w:pPr>
    </w:lvl>
    <w:lvl w:ilvl="8" w:tplc="627825A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F2F01"/>
    <w:multiLevelType w:val="hybridMultilevel"/>
    <w:tmpl w:val="42F2A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D88EB"/>
    <w:multiLevelType w:val="hybridMultilevel"/>
    <w:tmpl w:val="FFFFFFFF"/>
    <w:lvl w:ilvl="0" w:tplc="2B76A74A">
      <w:start w:val="1"/>
      <w:numFmt w:val="decimal"/>
      <w:lvlText w:val="%1."/>
      <w:lvlJc w:val="left"/>
      <w:pPr>
        <w:ind w:left="720" w:hanging="360"/>
      </w:pPr>
    </w:lvl>
    <w:lvl w:ilvl="1" w:tplc="2B3641EC">
      <w:start w:val="1"/>
      <w:numFmt w:val="lowerLetter"/>
      <w:lvlText w:val="%2."/>
      <w:lvlJc w:val="left"/>
      <w:pPr>
        <w:ind w:left="1440" w:hanging="360"/>
      </w:pPr>
    </w:lvl>
    <w:lvl w:ilvl="2" w:tplc="4B4AD3EC">
      <w:start w:val="1"/>
      <w:numFmt w:val="lowerRoman"/>
      <w:lvlText w:val="%3."/>
      <w:lvlJc w:val="right"/>
      <w:pPr>
        <w:ind w:left="2160" w:hanging="180"/>
      </w:pPr>
    </w:lvl>
    <w:lvl w:ilvl="3" w:tplc="AFC6DFD8">
      <w:start w:val="1"/>
      <w:numFmt w:val="decimal"/>
      <w:lvlText w:val="%4."/>
      <w:lvlJc w:val="left"/>
      <w:pPr>
        <w:ind w:left="2880" w:hanging="360"/>
      </w:pPr>
    </w:lvl>
    <w:lvl w:ilvl="4" w:tplc="E536D97E">
      <w:start w:val="1"/>
      <w:numFmt w:val="lowerLetter"/>
      <w:lvlText w:val="%5."/>
      <w:lvlJc w:val="left"/>
      <w:pPr>
        <w:ind w:left="3600" w:hanging="360"/>
      </w:pPr>
    </w:lvl>
    <w:lvl w:ilvl="5" w:tplc="305C964C">
      <w:start w:val="1"/>
      <w:numFmt w:val="lowerRoman"/>
      <w:lvlText w:val="%6."/>
      <w:lvlJc w:val="right"/>
      <w:pPr>
        <w:ind w:left="4320" w:hanging="180"/>
      </w:pPr>
    </w:lvl>
    <w:lvl w:ilvl="6" w:tplc="586800B2">
      <w:start w:val="1"/>
      <w:numFmt w:val="decimal"/>
      <w:lvlText w:val="%7."/>
      <w:lvlJc w:val="left"/>
      <w:pPr>
        <w:ind w:left="5040" w:hanging="360"/>
      </w:pPr>
    </w:lvl>
    <w:lvl w:ilvl="7" w:tplc="14D47F7C">
      <w:start w:val="1"/>
      <w:numFmt w:val="lowerLetter"/>
      <w:lvlText w:val="%8."/>
      <w:lvlJc w:val="left"/>
      <w:pPr>
        <w:ind w:left="5760" w:hanging="360"/>
      </w:pPr>
    </w:lvl>
    <w:lvl w:ilvl="8" w:tplc="4372CA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29755"/>
    <w:multiLevelType w:val="hybridMultilevel"/>
    <w:tmpl w:val="FFFFFFFF"/>
    <w:lvl w:ilvl="0" w:tplc="F30E13B6">
      <w:start w:val="1"/>
      <w:numFmt w:val="decimal"/>
      <w:lvlText w:val="%1."/>
      <w:lvlJc w:val="left"/>
      <w:pPr>
        <w:ind w:left="720" w:hanging="360"/>
      </w:pPr>
    </w:lvl>
    <w:lvl w:ilvl="1" w:tplc="AE265FF0">
      <w:start w:val="1"/>
      <w:numFmt w:val="lowerLetter"/>
      <w:lvlText w:val="%2."/>
      <w:lvlJc w:val="left"/>
      <w:pPr>
        <w:ind w:left="1440" w:hanging="360"/>
      </w:pPr>
    </w:lvl>
    <w:lvl w:ilvl="2" w:tplc="052A62F0">
      <w:start w:val="1"/>
      <w:numFmt w:val="lowerRoman"/>
      <w:lvlText w:val="%3."/>
      <w:lvlJc w:val="right"/>
      <w:pPr>
        <w:ind w:left="2160" w:hanging="180"/>
      </w:pPr>
    </w:lvl>
    <w:lvl w:ilvl="3" w:tplc="02E2D4BC">
      <w:start w:val="1"/>
      <w:numFmt w:val="decimal"/>
      <w:lvlText w:val="%4."/>
      <w:lvlJc w:val="left"/>
      <w:pPr>
        <w:ind w:left="2880" w:hanging="360"/>
      </w:pPr>
    </w:lvl>
    <w:lvl w:ilvl="4" w:tplc="BFA6E690">
      <w:start w:val="1"/>
      <w:numFmt w:val="lowerLetter"/>
      <w:lvlText w:val="%5."/>
      <w:lvlJc w:val="left"/>
      <w:pPr>
        <w:ind w:left="3600" w:hanging="360"/>
      </w:pPr>
    </w:lvl>
    <w:lvl w:ilvl="5" w:tplc="E3000E0C">
      <w:start w:val="1"/>
      <w:numFmt w:val="lowerRoman"/>
      <w:lvlText w:val="%6."/>
      <w:lvlJc w:val="right"/>
      <w:pPr>
        <w:ind w:left="4320" w:hanging="180"/>
      </w:pPr>
    </w:lvl>
    <w:lvl w:ilvl="6" w:tplc="3EEC5CBC">
      <w:start w:val="1"/>
      <w:numFmt w:val="decimal"/>
      <w:lvlText w:val="%7."/>
      <w:lvlJc w:val="left"/>
      <w:pPr>
        <w:ind w:left="5040" w:hanging="360"/>
      </w:pPr>
    </w:lvl>
    <w:lvl w:ilvl="7" w:tplc="F7481132">
      <w:start w:val="1"/>
      <w:numFmt w:val="lowerLetter"/>
      <w:lvlText w:val="%8."/>
      <w:lvlJc w:val="left"/>
      <w:pPr>
        <w:ind w:left="5760" w:hanging="360"/>
      </w:pPr>
    </w:lvl>
    <w:lvl w:ilvl="8" w:tplc="1E5858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2337E"/>
    <w:multiLevelType w:val="hybridMultilevel"/>
    <w:tmpl w:val="7CDEDC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AAB0"/>
    <w:multiLevelType w:val="hybridMultilevel"/>
    <w:tmpl w:val="FFFFFFFF"/>
    <w:lvl w:ilvl="0" w:tplc="9386271A">
      <w:start w:val="1"/>
      <w:numFmt w:val="decimal"/>
      <w:lvlText w:val="%1."/>
      <w:lvlJc w:val="left"/>
      <w:pPr>
        <w:ind w:left="720" w:hanging="360"/>
      </w:pPr>
    </w:lvl>
    <w:lvl w:ilvl="1" w:tplc="96608D86">
      <w:start w:val="1"/>
      <w:numFmt w:val="lowerLetter"/>
      <w:lvlText w:val="%2."/>
      <w:lvlJc w:val="left"/>
      <w:pPr>
        <w:ind w:left="1440" w:hanging="360"/>
      </w:pPr>
    </w:lvl>
    <w:lvl w:ilvl="2" w:tplc="EB68B356">
      <w:start w:val="1"/>
      <w:numFmt w:val="lowerRoman"/>
      <w:lvlText w:val="%3."/>
      <w:lvlJc w:val="right"/>
      <w:pPr>
        <w:ind w:left="2160" w:hanging="180"/>
      </w:pPr>
    </w:lvl>
    <w:lvl w:ilvl="3" w:tplc="85544C34">
      <w:start w:val="1"/>
      <w:numFmt w:val="decimal"/>
      <w:lvlText w:val="%4."/>
      <w:lvlJc w:val="left"/>
      <w:pPr>
        <w:ind w:left="2880" w:hanging="360"/>
      </w:pPr>
    </w:lvl>
    <w:lvl w:ilvl="4" w:tplc="B7CA6B78">
      <w:start w:val="1"/>
      <w:numFmt w:val="lowerLetter"/>
      <w:lvlText w:val="%5."/>
      <w:lvlJc w:val="left"/>
      <w:pPr>
        <w:ind w:left="3600" w:hanging="360"/>
      </w:pPr>
    </w:lvl>
    <w:lvl w:ilvl="5" w:tplc="3C3662FC">
      <w:start w:val="1"/>
      <w:numFmt w:val="lowerRoman"/>
      <w:lvlText w:val="%6."/>
      <w:lvlJc w:val="right"/>
      <w:pPr>
        <w:ind w:left="4320" w:hanging="180"/>
      </w:pPr>
    </w:lvl>
    <w:lvl w:ilvl="6" w:tplc="C71AC250">
      <w:start w:val="1"/>
      <w:numFmt w:val="decimal"/>
      <w:lvlText w:val="%7."/>
      <w:lvlJc w:val="left"/>
      <w:pPr>
        <w:ind w:left="5040" w:hanging="360"/>
      </w:pPr>
    </w:lvl>
    <w:lvl w:ilvl="7" w:tplc="180E30CA">
      <w:start w:val="1"/>
      <w:numFmt w:val="lowerLetter"/>
      <w:lvlText w:val="%8."/>
      <w:lvlJc w:val="left"/>
      <w:pPr>
        <w:ind w:left="5760" w:hanging="360"/>
      </w:pPr>
    </w:lvl>
    <w:lvl w:ilvl="8" w:tplc="1A36D3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837C1"/>
    <w:multiLevelType w:val="hybridMultilevel"/>
    <w:tmpl w:val="9918B4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81673"/>
    <w:multiLevelType w:val="hybridMultilevel"/>
    <w:tmpl w:val="0A42E3B4"/>
    <w:lvl w:ilvl="0" w:tplc="0409000F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3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375A"/>
    <w:multiLevelType w:val="hybridMultilevel"/>
    <w:tmpl w:val="FFFFFFFF"/>
    <w:lvl w:ilvl="0" w:tplc="81C4CC60">
      <w:start w:val="1"/>
      <w:numFmt w:val="decimal"/>
      <w:lvlText w:val="%1."/>
      <w:lvlJc w:val="left"/>
      <w:pPr>
        <w:ind w:left="720" w:hanging="360"/>
      </w:pPr>
    </w:lvl>
    <w:lvl w:ilvl="1" w:tplc="2DCC4918">
      <w:start w:val="1"/>
      <w:numFmt w:val="lowerLetter"/>
      <w:lvlText w:val="%2."/>
      <w:lvlJc w:val="left"/>
      <w:pPr>
        <w:ind w:left="1440" w:hanging="360"/>
      </w:pPr>
    </w:lvl>
    <w:lvl w:ilvl="2" w:tplc="9C8C34DA">
      <w:start w:val="1"/>
      <w:numFmt w:val="lowerRoman"/>
      <w:lvlText w:val="%3."/>
      <w:lvlJc w:val="right"/>
      <w:pPr>
        <w:ind w:left="2160" w:hanging="180"/>
      </w:pPr>
    </w:lvl>
    <w:lvl w:ilvl="3" w:tplc="062408FE">
      <w:start w:val="1"/>
      <w:numFmt w:val="decimal"/>
      <w:lvlText w:val="%4."/>
      <w:lvlJc w:val="left"/>
      <w:pPr>
        <w:ind w:left="2880" w:hanging="360"/>
      </w:pPr>
    </w:lvl>
    <w:lvl w:ilvl="4" w:tplc="617C277A">
      <w:start w:val="1"/>
      <w:numFmt w:val="lowerLetter"/>
      <w:lvlText w:val="%5."/>
      <w:lvlJc w:val="left"/>
      <w:pPr>
        <w:ind w:left="3600" w:hanging="360"/>
      </w:pPr>
    </w:lvl>
    <w:lvl w:ilvl="5" w:tplc="D2941464">
      <w:start w:val="1"/>
      <w:numFmt w:val="lowerRoman"/>
      <w:lvlText w:val="%6."/>
      <w:lvlJc w:val="right"/>
      <w:pPr>
        <w:ind w:left="4320" w:hanging="180"/>
      </w:pPr>
    </w:lvl>
    <w:lvl w:ilvl="6" w:tplc="A2960310">
      <w:start w:val="1"/>
      <w:numFmt w:val="decimal"/>
      <w:lvlText w:val="%7."/>
      <w:lvlJc w:val="left"/>
      <w:pPr>
        <w:ind w:left="5040" w:hanging="360"/>
      </w:pPr>
    </w:lvl>
    <w:lvl w:ilvl="7" w:tplc="C26E8582">
      <w:start w:val="1"/>
      <w:numFmt w:val="lowerLetter"/>
      <w:lvlText w:val="%8."/>
      <w:lvlJc w:val="left"/>
      <w:pPr>
        <w:ind w:left="5760" w:hanging="360"/>
      </w:pPr>
    </w:lvl>
    <w:lvl w:ilvl="8" w:tplc="5A7843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34547"/>
    <w:multiLevelType w:val="hybridMultilevel"/>
    <w:tmpl w:val="E0780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220EC"/>
    <w:multiLevelType w:val="hybridMultilevel"/>
    <w:tmpl w:val="FFFFFFFF"/>
    <w:lvl w:ilvl="0" w:tplc="0ADAAFBE">
      <w:start w:val="1"/>
      <w:numFmt w:val="decimal"/>
      <w:lvlText w:val="%1."/>
      <w:lvlJc w:val="left"/>
      <w:pPr>
        <w:ind w:left="720" w:hanging="360"/>
      </w:pPr>
    </w:lvl>
    <w:lvl w:ilvl="1" w:tplc="A69E8ADC">
      <w:start w:val="1"/>
      <w:numFmt w:val="lowerLetter"/>
      <w:lvlText w:val="%2."/>
      <w:lvlJc w:val="left"/>
      <w:pPr>
        <w:ind w:left="1440" w:hanging="360"/>
      </w:pPr>
    </w:lvl>
    <w:lvl w:ilvl="2" w:tplc="898C4CFC">
      <w:start w:val="1"/>
      <w:numFmt w:val="lowerRoman"/>
      <w:lvlText w:val="%3."/>
      <w:lvlJc w:val="right"/>
      <w:pPr>
        <w:ind w:left="2160" w:hanging="180"/>
      </w:pPr>
    </w:lvl>
    <w:lvl w:ilvl="3" w:tplc="BE0C6F6C">
      <w:start w:val="1"/>
      <w:numFmt w:val="decimal"/>
      <w:lvlText w:val="%4."/>
      <w:lvlJc w:val="left"/>
      <w:pPr>
        <w:ind w:left="2880" w:hanging="360"/>
      </w:pPr>
    </w:lvl>
    <w:lvl w:ilvl="4" w:tplc="1C0EB2FA">
      <w:start w:val="1"/>
      <w:numFmt w:val="lowerLetter"/>
      <w:lvlText w:val="%5."/>
      <w:lvlJc w:val="left"/>
      <w:pPr>
        <w:ind w:left="3600" w:hanging="360"/>
      </w:pPr>
    </w:lvl>
    <w:lvl w:ilvl="5" w:tplc="D3DAF90E">
      <w:start w:val="1"/>
      <w:numFmt w:val="lowerRoman"/>
      <w:lvlText w:val="%6."/>
      <w:lvlJc w:val="right"/>
      <w:pPr>
        <w:ind w:left="4320" w:hanging="180"/>
      </w:pPr>
    </w:lvl>
    <w:lvl w:ilvl="6" w:tplc="28B2A902">
      <w:start w:val="1"/>
      <w:numFmt w:val="decimal"/>
      <w:lvlText w:val="%7."/>
      <w:lvlJc w:val="left"/>
      <w:pPr>
        <w:ind w:left="5040" w:hanging="360"/>
      </w:pPr>
    </w:lvl>
    <w:lvl w:ilvl="7" w:tplc="67024D80">
      <w:start w:val="1"/>
      <w:numFmt w:val="lowerLetter"/>
      <w:lvlText w:val="%8."/>
      <w:lvlJc w:val="left"/>
      <w:pPr>
        <w:ind w:left="5760" w:hanging="360"/>
      </w:pPr>
    </w:lvl>
    <w:lvl w:ilvl="8" w:tplc="B296C6F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63EB8"/>
    <w:multiLevelType w:val="hybridMultilevel"/>
    <w:tmpl w:val="15861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B21BF"/>
    <w:multiLevelType w:val="hybridMultilevel"/>
    <w:tmpl w:val="5A76E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9009F"/>
    <w:multiLevelType w:val="hybridMultilevel"/>
    <w:tmpl w:val="FFFFFFFF"/>
    <w:lvl w:ilvl="0" w:tplc="CB9CC3DC">
      <w:start w:val="1"/>
      <w:numFmt w:val="decimal"/>
      <w:lvlText w:val="%1."/>
      <w:lvlJc w:val="left"/>
      <w:pPr>
        <w:ind w:left="720" w:hanging="360"/>
      </w:pPr>
    </w:lvl>
    <w:lvl w:ilvl="1" w:tplc="61C42AA4">
      <w:start w:val="1"/>
      <w:numFmt w:val="lowerLetter"/>
      <w:lvlText w:val="%2."/>
      <w:lvlJc w:val="left"/>
      <w:pPr>
        <w:ind w:left="1440" w:hanging="360"/>
      </w:pPr>
    </w:lvl>
    <w:lvl w:ilvl="2" w:tplc="5EEE6938">
      <w:start w:val="1"/>
      <w:numFmt w:val="lowerRoman"/>
      <w:lvlText w:val="%3."/>
      <w:lvlJc w:val="right"/>
      <w:pPr>
        <w:ind w:left="2160" w:hanging="180"/>
      </w:pPr>
    </w:lvl>
    <w:lvl w:ilvl="3" w:tplc="F42CF32E">
      <w:start w:val="1"/>
      <w:numFmt w:val="decimal"/>
      <w:lvlText w:val="%4."/>
      <w:lvlJc w:val="left"/>
      <w:pPr>
        <w:ind w:left="2880" w:hanging="360"/>
      </w:pPr>
    </w:lvl>
    <w:lvl w:ilvl="4" w:tplc="BF20B4AA">
      <w:start w:val="1"/>
      <w:numFmt w:val="lowerLetter"/>
      <w:lvlText w:val="%5."/>
      <w:lvlJc w:val="left"/>
      <w:pPr>
        <w:ind w:left="3600" w:hanging="360"/>
      </w:pPr>
    </w:lvl>
    <w:lvl w:ilvl="5" w:tplc="88FCB592">
      <w:start w:val="1"/>
      <w:numFmt w:val="lowerRoman"/>
      <w:lvlText w:val="%6."/>
      <w:lvlJc w:val="right"/>
      <w:pPr>
        <w:ind w:left="4320" w:hanging="180"/>
      </w:pPr>
    </w:lvl>
    <w:lvl w:ilvl="6" w:tplc="10005018">
      <w:start w:val="1"/>
      <w:numFmt w:val="decimal"/>
      <w:lvlText w:val="%7."/>
      <w:lvlJc w:val="left"/>
      <w:pPr>
        <w:ind w:left="5040" w:hanging="360"/>
      </w:pPr>
    </w:lvl>
    <w:lvl w:ilvl="7" w:tplc="283873C4">
      <w:start w:val="1"/>
      <w:numFmt w:val="lowerLetter"/>
      <w:lvlText w:val="%8."/>
      <w:lvlJc w:val="left"/>
      <w:pPr>
        <w:ind w:left="5760" w:hanging="360"/>
      </w:pPr>
    </w:lvl>
    <w:lvl w:ilvl="8" w:tplc="90A816D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BB54B"/>
    <w:multiLevelType w:val="hybridMultilevel"/>
    <w:tmpl w:val="FFFFFFFF"/>
    <w:lvl w:ilvl="0" w:tplc="DBA6EA4A">
      <w:start w:val="1"/>
      <w:numFmt w:val="decimal"/>
      <w:lvlText w:val="%1."/>
      <w:lvlJc w:val="left"/>
      <w:pPr>
        <w:ind w:left="720" w:hanging="360"/>
      </w:pPr>
    </w:lvl>
    <w:lvl w:ilvl="1" w:tplc="B88EACF4">
      <w:start w:val="1"/>
      <w:numFmt w:val="lowerLetter"/>
      <w:lvlText w:val="%2."/>
      <w:lvlJc w:val="left"/>
      <w:pPr>
        <w:ind w:left="1440" w:hanging="360"/>
      </w:pPr>
    </w:lvl>
    <w:lvl w:ilvl="2" w:tplc="7E38A60A">
      <w:start w:val="1"/>
      <w:numFmt w:val="lowerRoman"/>
      <w:lvlText w:val="%3."/>
      <w:lvlJc w:val="right"/>
      <w:pPr>
        <w:ind w:left="2160" w:hanging="180"/>
      </w:pPr>
    </w:lvl>
    <w:lvl w:ilvl="3" w:tplc="37204C8C">
      <w:start w:val="1"/>
      <w:numFmt w:val="decimal"/>
      <w:lvlText w:val="%4."/>
      <w:lvlJc w:val="left"/>
      <w:pPr>
        <w:ind w:left="2880" w:hanging="360"/>
      </w:pPr>
    </w:lvl>
    <w:lvl w:ilvl="4" w:tplc="FA9A962C">
      <w:start w:val="1"/>
      <w:numFmt w:val="lowerLetter"/>
      <w:lvlText w:val="%5."/>
      <w:lvlJc w:val="left"/>
      <w:pPr>
        <w:ind w:left="3600" w:hanging="360"/>
      </w:pPr>
    </w:lvl>
    <w:lvl w:ilvl="5" w:tplc="83C6BA5C">
      <w:start w:val="1"/>
      <w:numFmt w:val="lowerRoman"/>
      <w:lvlText w:val="%6."/>
      <w:lvlJc w:val="right"/>
      <w:pPr>
        <w:ind w:left="4320" w:hanging="180"/>
      </w:pPr>
    </w:lvl>
    <w:lvl w:ilvl="6" w:tplc="DE201A2C">
      <w:start w:val="1"/>
      <w:numFmt w:val="decimal"/>
      <w:lvlText w:val="%7."/>
      <w:lvlJc w:val="left"/>
      <w:pPr>
        <w:ind w:left="5040" w:hanging="360"/>
      </w:pPr>
    </w:lvl>
    <w:lvl w:ilvl="7" w:tplc="4BECEEF8">
      <w:start w:val="1"/>
      <w:numFmt w:val="lowerLetter"/>
      <w:lvlText w:val="%8."/>
      <w:lvlJc w:val="left"/>
      <w:pPr>
        <w:ind w:left="5760" w:hanging="360"/>
      </w:pPr>
    </w:lvl>
    <w:lvl w:ilvl="8" w:tplc="2A5A443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86800"/>
    <w:multiLevelType w:val="multilevel"/>
    <w:tmpl w:val="20607310"/>
    <w:lvl w:ilvl="0">
      <w:start w:val="1"/>
      <w:numFmt w:val="decimal"/>
      <w:pStyle w:val="ScheduleOne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i w:val="0"/>
        <w:iCs w:val="0"/>
        <w:u w:val="none"/>
      </w:rPr>
    </w:lvl>
    <w:lvl w:ilvl="1">
      <w:start w:val="1"/>
      <w:numFmt w:val="decimal"/>
      <w:pStyle w:val="ScheduleTw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pStyle w:val="ScheduleThree"/>
      <w:isLgl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ScheduleFour"/>
      <w:isLgl/>
      <w:lvlText w:val="%1.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lowerLetter"/>
      <w:pStyle w:val="ScheduleFive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EC44BFE"/>
    <w:multiLevelType w:val="hybridMultilevel"/>
    <w:tmpl w:val="FFFFFFFF"/>
    <w:lvl w:ilvl="0" w:tplc="B1DE0A16">
      <w:start w:val="1"/>
      <w:numFmt w:val="decimal"/>
      <w:lvlText w:val="%1."/>
      <w:lvlJc w:val="left"/>
      <w:pPr>
        <w:ind w:left="720" w:hanging="360"/>
      </w:pPr>
    </w:lvl>
    <w:lvl w:ilvl="1" w:tplc="6FA808BA">
      <w:start w:val="1"/>
      <w:numFmt w:val="lowerLetter"/>
      <w:lvlText w:val="%2."/>
      <w:lvlJc w:val="left"/>
      <w:pPr>
        <w:ind w:left="1440" w:hanging="360"/>
      </w:pPr>
    </w:lvl>
    <w:lvl w:ilvl="2" w:tplc="31B2DD68">
      <w:start w:val="1"/>
      <w:numFmt w:val="lowerRoman"/>
      <w:lvlText w:val="%3."/>
      <w:lvlJc w:val="right"/>
      <w:pPr>
        <w:ind w:left="2160" w:hanging="180"/>
      </w:pPr>
    </w:lvl>
    <w:lvl w:ilvl="3" w:tplc="96027926">
      <w:start w:val="1"/>
      <w:numFmt w:val="decimal"/>
      <w:lvlText w:val="%4."/>
      <w:lvlJc w:val="left"/>
      <w:pPr>
        <w:ind w:left="2880" w:hanging="360"/>
      </w:pPr>
    </w:lvl>
    <w:lvl w:ilvl="4" w:tplc="2266125C">
      <w:start w:val="1"/>
      <w:numFmt w:val="lowerLetter"/>
      <w:lvlText w:val="%5."/>
      <w:lvlJc w:val="left"/>
      <w:pPr>
        <w:ind w:left="3600" w:hanging="360"/>
      </w:pPr>
    </w:lvl>
    <w:lvl w:ilvl="5" w:tplc="D422D49C">
      <w:start w:val="1"/>
      <w:numFmt w:val="lowerRoman"/>
      <w:lvlText w:val="%6."/>
      <w:lvlJc w:val="right"/>
      <w:pPr>
        <w:ind w:left="4320" w:hanging="180"/>
      </w:pPr>
    </w:lvl>
    <w:lvl w:ilvl="6" w:tplc="120A473E">
      <w:start w:val="1"/>
      <w:numFmt w:val="decimal"/>
      <w:lvlText w:val="%7."/>
      <w:lvlJc w:val="left"/>
      <w:pPr>
        <w:ind w:left="5040" w:hanging="360"/>
      </w:pPr>
    </w:lvl>
    <w:lvl w:ilvl="7" w:tplc="AD644396">
      <w:start w:val="1"/>
      <w:numFmt w:val="lowerLetter"/>
      <w:lvlText w:val="%8."/>
      <w:lvlJc w:val="left"/>
      <w:pPr>
        <w:ind w:left="5760" w:hanging="360"/>
      </w:pPr>
    </w:lvl>
    <w:lvl w:ilvl="8" w:tplc="4A46B4D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A3242"/>
    <w:multiLevelType w:val="hybridMultilevel"/>
    <w:tmpl w:val="56182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A7D6F"/>
    <w:multiLevelType w:val="hybridMultilevel"/>
    <w:tmpl w:val="8AF41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A37FA"/>
    <w:multiLevelType w:val="hybridMultilevel"/>
    <w:tmpl w:val="F66ACB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42303"/>
    <w:multiLevelType w:val="hybridMultilevel"/>
    <w:tmpl w:val="FFFFFFFF"/>
    <w:lvl w:ilvl="0" w:tplc="3E12C570">
      <w:start w:val="1"/>
      <w:numFmt w:val="decimal"/>
      <w:lvlText w:val="%1."/>
      <w:lvlJc w:val="left"/>
      <w:pPr>
        <w:ind w:left="720" w:hanging="360"/>
      </w:pPr>
    </w:lvl>
    <w:lvl w:ilvl="1" w:tplc="D67279EE">
      <w:start w:val="1"/>
      <w:numFmt w:val="lowerLetter"/>
      <w:lvlText w:val="%2."/>
      <w:lvlJc w:val="left"/>
      <w:pPr>
        <w:ind w:left="1440" w:hanging="360"/>
      </w:pPr>
    </w:lvl>
    <w:lvl w:ilvl="2" w:tplc="26AE3934">
      <w:start w:val="1"/>
      <w:numFmt w:val="lowerRoman"/>
      <w:lvlText w:val="%3."/>
      <w:lvlJc w:val="right"/>
      <w:pPr>
        <w:ind w:left="2160" w:hanging="180"/>
      </w:pPr>
    </w:lvl>
    <w:lvl w:ilvl="3" w:tplc="D0260098">
      <w:start w:val="1"/>
      <w:numFmt w:val="decimal"/>
      <w:lvlText w:val="%4."/>
      <w:lvlJc w:val="left"/>
      <w:pPr>
        <w:ind w:left="2880" w:hanging="360"/>
      </w:pPr>
    </w:lvl>
    <w:lvl w:ilvl="4" w:tplc="0944BB88">
      <w:start w:val="1"/>
      <w:numFmt w:val="lowerLetter"/>
      <w:lvlText w:val="%5."/>
      <w:lvlJc w:val="left"/>
      <w:pPr>
        <w:ind w:left="3600" w:hanging="360"/>
      </w:pPr>
    </w:lvl>
    <w:lvl w:ilvl="5" w:tplc="E37E16F0">
      <w:start w:val="1"/>
      <w:numFmt w:val="lowerRoman"/>
      <w:lvlText w:val="%6."/>
      <w:lvlJc w:val="right"/>
      <w:pPr>
        <w:ind w:left="4320" w:hanging="180"/>
      </w:pPr>
    </w:lvl>
    <w:lvl w:ilvl="6" w:tplc="75768D1A">
      <w:start w:val="1"/>
      <w:numFmt w:val="decimal"/>
      <w:lvlText w:val="%7."/>
      <w:lvlJc w:val="left"/>
      <w:pPr>
        <w:ind w:left="5040" w:hanging="360"/>
      </w:pPr>
    </w:lvl>
    <w:lvl w:ilvl="7" w:tplc="AB763F34">
      <w:start w:val="1"/>
      <w:numFmt w:val="lowerLetter"/>
      <w:lvlText w:val="%8."/>
      <w:lvlJc w:val="left"/>
      <w:pPr>
        <w:ind w:left="5760" w:hanging="360"/>
      </w:pPr>
    </w:lvl>
    <w:lvl w:ilvl="8" w:tplc="FD7C474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CFF0A"/>
    <w:multiLevelType w:val="hybridMultilevel"/>
    <w:tmpl w:val="FFFFFFFF"/>
    <w:lvl w:ilvl="0" w:tplc="69FC7010">
      <w:start w:val="1"/>
      <w:numFmt w:val="decimal"/>
      <w:lvlText w:val="%1."/>
      <w:lvlJc w:val="left"/>
      <w:pPr>
        <w:ind w:left="720" w:hanging="360"/>
      </w:pPr>
    </w:lvl>
    <w:lvl w:ilvl="1" w:tplc="A59CD452">
      <w:start w:val="1"/>
      <w:numFmt w:val="lowerLetter"/>
      <w:lvlText w:val="%2."/>
      <w:lvlJc w:val="left"/>
      <w:pPr>
        <w:ind w:left="1440" w:hanging="360"/>
      </w:pPr>
    </w:lvl>
    <w:lvl w:ilvl="2" w:tplc="EC7E56E0">
      <w:start w:val="1"/>
      <w:numFmt w:val="lowerRoman"/>
      <w:lvlText w:val="%3."/>
      <w:lvlJc w:val="right"/>
      <w:pPr>
        <w:ind w:left="2160" w:hanging="180"/>
      </w:pPr>
    </w:lvl>
    <w:lvl w:ilvl="3" w:tplc="3A6218F6">
      <w:start w:val="1"/>
      <w:numFmt w:val="decimal"/>
      <w:lvlText w:val="%4."/>
      <w:lvlJc w:val="left"/>
      <w:pPr>
        <w:ind w:left="2880" w:hanging="360"/>
      </w:pPr>
    </w:lvl>
    <w:lvl w:ilvl="4" w:tplc="EC0620A8">
      <w:start w:val="1"/>
      <w:numFmt w:val="lowerLetter"/>
      <w:lvlText w:val="%5."/>
      <w:lvlJc w:val="left"/>
      <w:pPr>
        <w:ind w:left="3600" w:hanging="360"/>
      </w:pPr>
    </w:lvl>
    <w:lvl w:ilvl="5" w:tplc="2A6E1922">
      <w:start w:val="1"/>
      <w:numFmt w:val="lowerRoman"/>
      <w:lvlText w:val="%6."/>
      <w:lvlJc w:val="right"/>
      <w:pPr>
        <w:ind w:left="4320" w:hanging="180"/>
      </w:pPr>
    </w:lvl>
    <w:lvl w:ilvl="6" w:tplc="8B886256">
      <w:start w:val="1"/>
      <w:numFmt w:val="decimal"/>
      <w:lvlText w:val="%7."/>
      <w:lvlJc w:val="left"/>
      <w:pPr>
        <w:ind w:left="5040" w:hanging="360"/>
      </w:pPr>
    </w:lvl>
    <w:lvl w:ilvl="7" w:tplc="F0CA25D8">
      <w:start w:val="1"/>
      <w:numFmt w:val="lowerLetter"/>
      <w:lvlText w:val="%8."/>
      <w:lvlJc w:val="left"/>
      <w:pPr>
        <w:ind w:left="5760" w:hanging="360"/>
      </w:pPr>
    </w:lvl>
    <w:lvl w:ilvl="8" w:tplc="4B28CAA6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4130">
    <w:abstractNumId w:val="4"/>
  </w:num>
  <w:num w:numId="2" w16cid:durableId="2021543542">
    <w:abstractNumId w:val="8"/>
  </w:num>
  <w:num w:numId="3" w16cid:durableId="460154804">
    <w:abstractNumId w:val="6"/>
  </w:num>
  <w:num w:numId="4" w16cid:durableId="1115519827">
    <w:abstractNumId w:val="13"/>
  </w:num>
  <w:num w:numId="5" w16cid:durableId="931474785">
    <w:abstractNumId w:val="12"/>
  </w:num>
  <w:num w:numId="6" w16cid:durableId="487135792">
    <w:abstractNumId w:val="14"/>
  </w:num>
  <w:num w:numId="7" w16cid:durableId="133564442">
    <w:abstractNumId w:val="2"/>
  </w:num>
  <w:num w:numId="8" w16cid:durableId="1155028103">
    <w:abstractNumId w:val="35"/>
  </w:num>
  <w:num w:numId="9" w16cid:durableId="1202284975">
    <w:abstractNumId w:val="22"/>
  </w:num>
  <w:num w:numId="10" w16cid:durableId="78916124">
    <w:abstractNumId w:val="30"/>
  </w:num>
  <w:num w:numId="11" w16cid:durableId="1070351113">
    <w:abstractNumId w:val="1"/>
  </w:num>
  <w:num w:numId="12" w16cid:durableId="1805077028">
    <w:abstractNumId w:val="28"/>
  </w:num>
  <w:num w:numId="13" w16cid:durableId="210196603">
    <w:abstractNumId w:val="27"/>
  </w:num>
  <w:num w:numId="14" w16cid:durableId="316038039">
    <w:abstractNumId w:val="24"/>
  </w:num>
  <w:num w:numId="15" w16cid:durableId="710225492">
    <w:abstractNumId w:val="17"/>
  </w:num>
  <w:num w:numId="16" w16cid:durableId="91515960">
    <w:abstractNumId w:val="7"/>
  </w:num>
  <w:num w:numId="17" w16cid:durableId="2015568818">
    <w:abstractNumId w:val="16"/>
  </w:num>
  <w:num w:numId="18" w16cid:durableId="505444867">
    <w:abstractNumId w:val="19"/>
  </w:num>
  <w:num w:numId="19" w16cid:durableId="359209945">
    <w:abstractNumId w:val="3"/>
  </w:num>
  <w:num w:numId="20" w16cid:durableId="186988894">
    <w:abstractNumId w:val="34"/>
  </w:num>
  <w:num w:numId="21" w16cid:durableId="1503545917">
    <w:abstractNumId w:val="29"/>
  </w:num>
  <w:num w:numId="22" w16cid:durableId="1624919662">
    <w:abstractNumId w:val="21"/>
  </w:num>
  <w:num w:numId="23" w16cid:durableId="644434087">
    <w:abstractNumId w:val="11"/>
  </w:num>
  <w:num w:numId="24" w16cid:durableId="1792700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10598">
    <w:abstractNumId w:val="31"/>
  </w:num>
  <w:num w:numId="26" w16cid:durableId="1960329561">
    <w:abstractNumId w:val="0"/>
  </w:num>
  <w:num w:numId="27" w16cid:durableId="2006736971">
    <w:abstractNumId w:val="5"/>
  </w:num>
  <w:num w:numId="28" w16cid:durableId="1428695522">
    <w:abstractNumId w:val="25"/>
  </w:num>
  <w:num w:numId="29" w16cid:durableId="1149634828">
    <w:abstractNumId w:val="18"/>
  </w:num>
  <w:num w:numId="30" w16cid:durableId="1576402996">
    <w:abstractNumId w:val="33"/>
  </w:num>
  <w:num w:numId="31" w16cid:durableId="1762527684">
    <w:abstractNumId w:val="9"/>
  </w:num>
  <w:num w:numId="32" w16cid:durableId="1888376875">
    <w:abstractNumId w:val="26"/>
  </w:num>
  <w:num w:numId="33" w16cid:durableId="337463735">
    <w:abstractNumId w:val="10"/>
  </w:num>
  <w:num w:numId="34" w16cid:durableId="71858539">
    <w:abstractNumId w:val="32"/>
  </w:num>
  <w:num w:numId="35" w16cid:durableId="952518452">
    <w:abstractNumId w:val="20"/>
  </w:num>
  <w:num w:numId="36" w16cid:durableId="1816947763">
    <w:abstractNumId w:val="15"/>
  </w:num>
  <w:num w:numId="37" w16cid:durableId="569002241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>
      <o:colormru v:ext="edit" colors="#1d7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E0"/>
    <w:rsid w:val="00000079"/>
    <w:rsid w:val="000000E4"/>
    <w:rsid w:val="000005D6"/>
    <w:rsid w:val="00001181"/>
    <w:rsid w:val="000014F3"/>
    <w:rsid w:val="00001B17"/>
    <w:rsid w:val="00002B7E"/>
    <w:rsid w:val="00003607"/>
    <w:rsid w:val="00004F3F"/>
    <w:rsid w:val="000058C1"/>
    <w:rsid w:val="00005913"/>
    <w:rsid w:val="000060E8"/>
    <w:rsid w:val="0000708C"/>
    <w:rsid w:val="00007760"/>
    <w:rsid w:val="0000797E"/>
    <w:rsid w:val="0001083F"/>
    <w:rsid w:val="00010F28"/>
    <w:rsid w:val="00011E08"/>
    <w:rsid w:val="00011F1D"/>
    <w:rsid w:val="000127E2"/>
    <w:rsid w:val="000128C6"/>
    <w:rsid w:val="00012BF0"/>
    <w:rsid w:val="00013214"/>
    <w:rsid w:val="00014385"/>
    <w:rsid w:val="00014ABD"/>
    <w:rsid w:val="00016C46"/>
    <w:rsid w:val="00016CCF"/>
    <w:rsid w:val="000177A8"/>
    <w:rsid w:val="00017B70"/>
    <w:rsid w:val="0002132E"/>
    <w:rsid w:val="00021587"/>
    <w:rsid w:val="0002236E"/>
    <w:rsid w:val="00022BE5"/>
    <w:rsid w:val="000257CD"/>
    <w:rsid w:val="00026AF2"/>
    <w:rsid w:val="0002723F"/>
    <w:rsid w:val="0002784A"/>
    <w:rsid w:val="00027C8A"/>
    <w:rsid w:val="0003042A"/>
    <w:rsid w:val="00031648"/>
    <w:rsid w:val="00031D86"/>
    <w:rsid w:val="000322E9"/>
    <w:rsid w:val="00032ED6"/>
    <w:rsid w:val="0003392D"/>
    <w:rsid w:val="000339CB"/>
    <w:rsid w:val="00033B82"/>
    <w:rsid w:val="00034E07"/>
    <w:rsid w:val="00035836"/>
    <w:rsid w:val="00035A42"/>
    <w:rsid w:val="0003610E"/>
    <w:rsid w:val="00036693"/>
    <w:rsid w:val="000368A0"/>
    <w:rsid w:val="00037184"/>
    <w:rsid w:val="00040EE0"/>
    <w:rsid w:val="00040F91"/>
    <w:rsid w:val="00041804"/>
    <w:rsid w:val="00041C84"/>
    <w:rsid w:val="00042286"/>
    <w:rsid w:val="000440EA"/>
    <w:rsid w:val="000452DE"/>
    <w:rsid w:val="00046D27"/>
    <w:rsid w:val="00047354"/>
    <w:rsid w:val="00047B87"/>
    <w:rsid w:val="00047D91"/>
    <w:rsid w:val="00047E68"/>
    <w:rsid w:val="00050F30"/>
    <w:rsid w:val="00051ECC"/>
    <w:rsid w:val="00052FF4"/>
    <w:rsid w:val="00053F2F"/>
    <w:rsid w:val="00054E2B"/>
    <w:rsid w:val="00055EE1"/>
    <w:rsid w:val="0005783B"/>
    <w:rsid w:val="00060F19"/>
    <w:rsid w:val="00061AAB"/>
    <w:rsid w:val="00061CBC"/>
    <w:rsid w:val="00063E80"/>
    <w:rsid w:val="00063EB0"/>
    <w:rsid w:val="00064BDB"/>
    <w:rsid w:val="00064CB7"/>
    <w:rsid w:val="00065021"/>
    <w:rsid w:val="000651A4"/>
    <w:rsid w:val="00066613"/>
    <w:rsid w:val="00066709"/>
    <w:rsid w:val="00066DD5"/>
    <w:rsid w:val="00067577"/>
    <w:rsid w:val="000678DB"/>
    <w:rsid w:val="00067DCD"/>
    <w:rsid w:val="00071161"/>
    <w:rsid w:val="00071AD2"/>
    <w:rsid w:val="000739AD"/>
    <w:rsid w:val="00075A8A"/>
    <w:rsid w:val="00075B9D"/>
    <w:rsid w:val="00075D97"/>
    <w:rsid w:val="00077759"/>
    <w:rsid w:val="00077AF7"/>
    <w:rsid w:val="00077F2A"/>
    <w:rsid w:val="00080F34"/>
    <w:rsid w:val="000853C4"/>
    <w:rsid w:val="000858F7"/>
    <w:rsid w:val="00086020"/>
    <w:rsid w:val="00086D63"/>
    <w:rsid w:val="0009011F"/>
    <w:rsid w:val="00090E43"/>
    <w:rsid w:val="00091855"/>
    <w:rsid w:val="00091ADE"/>
    <w:rsid w:val="00092456"/>
    <w:rsid w:val="0009254F"/>
    <w:rsid w:val="00092B7B"/>
    <w:rsid w:val="00092E53"/>
    <w:rsid w:val="000931EC"/>
    <w:rsid w:val="00093DCA"/>
    <w:rsid w:val="00094B1E"/>
    <w:rsid w:val="0009720A"/>
    <w:rsid w:val="000A0F92"/>
    <w:rsid w:val="000A1DD8"/>
    <w:rsid w:val="000A3E24"/>
    <w:rsid w:val="000A4538"/>
    <w:rsid w:val="000A55CF"/>
    <w:rsid w:val="000A57E2"/>
    <w:rsid w:val="000A5AF9"/>
    <w:rsid w:val="000A5D60"/>
    <w:rsid w:val="000A6D08"/>
    <w:rsid w:val="000B1415"/>
    <w:rsid w:val="000B23A8"/>
    <w:rsid w:val="000B6838"/>
    <w:rsid w:val="000B7133"/>
    <w:rsid w:val="000B7489"/>
    <w:rsid w:val="000B7BE5"/>
    <w:rsid w:val="000C0320"/>
    <w:rsid w:val="000C1884"/>
    <w:rsid w:val="000C291F"/>
    <w:rsid w:val="000C304B"/>
    <w:rsid w:val="000C38C3"/>
    <w:rsid w:val="000C3BBD"/>
    <w:rsid w:val="000C3E1D"/>
    <w:rsid w:val="000C498A"/>
    <w:rsid w:val="000C686C"/>
    <w:rsid w:val="000C780B"/>
    <w:rsid w:val="000C7BAE"/>
    <w:rsid w:val="000D1D83"/>
    <w:rsid w:val="000D1E1A"/>
    <w:rsid w:val="000D2337"/>
    <w:rsid w:val="000D43F1"/>
    <w:rsid w:val="000D4545"/>
    <w:rsid w:val="000D7C7D"/>
    <w:rsid w:val="000E0F12"/>
    <w:rsid w:val="000E1535"/>
    <w:rsid w:val="000E449A"/>
    <w:rsid w:val="000E47FC"/>
    <w:rsid w:val="000E4B0A"/>
    <w:rsid w:val="000E54ED"/>
    <w:rsid w:val="000E6C21"/>
    <w:rsid w:val="000F05B4"/>
    <w:rsid w:val="000F0912"/>
    <w:rsid w:val="000F15FE"/>
    <w:rsid w:val="000F32A9"/>
    <w:rsid w:val="000F3939"/>
    <w:rsid w:val="000F439E"/>
    <w:rsid w:val="000F47D6"/>
    <w:rsid w:val="000F5045"/>
    <w:rsid w:val="000F504D"/>
    <w:rsid w:val="000F519F"/>
    <w:rsid w:val="000F64D9"/>
    <w:rsid w:val="000F69ED"/>
    <w:rsid w:val="000F7666"/>
    <w:rsid w:val="000F7BD3"/>
    <w:rsid w:val="000F7ECF"/>
    <w:rsid w:val="00100BCD"/>
    <w:rsid w:val="00101DE6"/>
    <w:rsid w:val="001020AF"/>
    <w:rsid w:val="00103015"/>
    <w:rsid w:val="001042FA"/>
    <w:rsid w:val="00104389"/>
    <w:rsid w:val="00104A30"/>
    <w:rsid w:val="0010612E"/>
    <w:rsid w:val="00106146"/>
    <w:rsid w:val="00106ABC"/>
    <w:rsid w:val="00107548"/>
    <w:rsid w:val="00110EA2"/>
    <w:rsid w:val="00111E9B"/>
    <w:rsid w:val="001126F2"/>
    <w:rsid w:val="001133DD"/>
    <w:rsid w:val="00113B8E"/>
    <w:rsid w:val="00115D69"/>
    <w:rsid w:val="00116286"/>
    <w:rsid w:val="00116C74"/>
    <w:rsid w:val="001202DA"/>
    <w:rsid w:val="001206AD"/>
    <w:rsid w:val="00121E05"/>
    <w:rsid w:val="00121EA9"/>
    <w:rsid w:val="001223BE"/>
    <w:rsid w:val="0012356A"/>
    <w:rsid w:val="00123F20"/>
    <w:rsid w:val="00125C44"/>
    <w:rsid w:val="00127195"/>
    <w:rsid w:val="00130516"/>
    <w:rsid w:val="001305A4"/>
    <w:rsid w:val="00130AB3"/>
    <w:rsid w:val="00135E6D"/>
    <w:rsid w:val="0013775C"/>
    <w:rsid w:val="0014007A"/>
    <w:rsid w:val="00140518"/>
    <w:rsid w:val="001409E6"/>
    <w:rsid w:val="00140C22"/>
    <w:rsid w:val="00141B46"/>
    <w:rsid w:val="00142A78"/>
    <w:rsid w:val="00144D27"/>
    <w:rsid w:val="00145F3A"/>
    <w:rsid w:val="00146027"/>
    <w:rsid w:val="001478E4"/>
    <w:rsid w:val="00147B29"/>
    <w:rsid w:val="00147D5E"/>
    <w:rsid w:val="00150485"/>
    <w:rsid w:val="00150B7C"/>
    <w:rsid w:val="00150E03"/>
    <w:rsid w:val="00151045"/>
    <w:rsid w:val="0015184F"/>
    <w:rsid w:val="00152095"/>
    <w:rsid w:val="00152100"/>
    <w:rsid w:val="00152783"/>
    <w:rsid w:val="00154CAE"/>
    <w:rsid w:val="0015642B"/>
    <w:rsid w:val="001565EC"/>
    <w:rsid w:val="00157610"/>
    <w:rsid w:val="00160AC9"/>
    <w:rsid w:val="0016248C"/>
    <w:rsid w:val="00162FD7"/>
    <w:rsid w:val="00164B9D"/>
    <w:rsid w:val="00166A13"/>
    <w:rsid w:val="00166A8C"/>
    <w:rsid w:val="00166FD1"/>
    <w:rsid w:val="001727AB"/>
    <w:rsid w:val="001728A6"/>
    <w:rsid w:val="00173AE5"/>
    <w:rsid w:val="00173CEC"/>
    <w:rsid w:val="0017446F"/>
    <w:rsid w:val="00176183"/>
    <w:rsid w:val="0017728F"/>
    <w:rsid w:val="0017737A"/>
    <w:rsid w:val="001775ED"/>
    <w:rsid w:val="00180555"/>
    <w:rsid w:val="00185303"/>
    <w:rsid w:val="00186F47"/>
    <w:rsid w:val="001872FC"/>
    <w:rsid w:val="00191091"/>
    <w:rsid w:val="00191BCD"/>
    <w:rsid w:val="00192A40"/>
    <w:rsid w:val="001937DE"/>
    <w:rsid w:val="00193CF1"/>
    <w:rsid w:val="001945C0"/>
    <w:rsid w:val="00197120"/>
    <w:rsid w:val="0019732A"/>
    <w:rsid w:val="001A22F9"/>
    <w:rsid w:val="001A29CA"/>
    <w:rsid w:val="001A77AB"/>
    <w:rsid w:val="001B0E44"/>
    <w:rsid w:val="001B17A3"/>
    <w:rsid w:val="001B2044"/>
    <w:rsid w:val="001B231E"/>
    <w:rsid w:val="001B3C91"/>
    <w:rsid w:val="001B4C62"/>
    <w:rsid w:val="001B52C4"/>
    <w:rsid w:val="001B5769"/>
    <w:rsid w:val="001B586F"/>
    <w:rsid w:val="001B5DCB"/>
    <w:rsid w:val="001B610D"/>
    <w:rsid w:val="001B6221"/>
    <w:rsid w:val="001B7E86"/>
    <w:rsid w:val="001C06A1"/>
    <w:rsid w:val="001C0D66"/>
    <w:rsid w:val="001C189A"/>
    <w:rsid w:val="001C2AB1"/>
    <w:rsid w:val="001C5291"/>
    <w:rsid w:val="001C52E1"/>
    <w:rsid w:val="001C533F"/>
    <w:rsid w:val="001C5351"/>
    <w:rsid w:val="001C56DC"/>
    <w:rsid w:val="001C5B76"/>
    <w:rsid w:val="001C7BDD"/>
    <w:rsid w:val="001D0726"/>
    <w:rsid w:val="001D0A4E"/>
    <w:rsid w:val="001D1365"/>
    <w:rsid w:val="001D3C5C"/>
    <w:rsid w:val="001D406B"/>
    <w:rsid w:val="001D50B0"/>
    <w:rsid w:val="001D5628"/>
    <w:rsid w:val="001D5C25"/>
    <w:rsid w:val="001D5D6D"/>
    <w:rsid w:val="001D5EC1"/>
    <w:rsid w:val="001D710D"/>
    <w:rsid w:val="001D76B7"/>
    <w:rsid w:val="001D7C09"/>
    <w:rsid w:val="001E08A5"/>
    <w:rsid w:val="001E08E2"/>
    <w:rsid w:val="001E0CB6"/>
    <w:rsid w:val="001E1523"/>
    <w:rsid w:val="001E43DB"/>
    <w:rsid w:val="001E4B82"/>
    <w:rsid w:val="001E4C8E"/>
    <w:rsid w:val="001E506B"/>
    <w:rsid w:val="001E5698"/>
    <w:rsid w:val="001E70BB"/>
    <w:rsid w:val="001E7A57"/>
    <w:rsid w:val="001F0E04"/>
    <w:rsid w:val="001F1EBC"/>
    <w:rsid w:val="001F2020"/>
    <w:rsid w:val="001F2228"/>
    <w:rsid w:val="001F32A8"/>
    <w:rsid w:val="001F39FE"/>
    <w:rsid w:val="001F48B5"/>
    <w:rsid w:val="001F4E71"/>
    <w:rsid w:val="001F4E83"/>
    <w:rsid w:val="001F58E1"/>
    <w:rsid w:val="001F66EF"/>
    <w:rsid w:val="001F698A"/>
    <w:rsid w:val="001F6F39"/>
    <w:rsid w:val="001F790E"/>
    <w:rsid w:val="001F7E0D"/>
    <w:rsid w:val="002008B5"/>
    <w:rsid w:val="002010EB"/>
    <w:rsid w:val="00201A2F"/>
    <w:rsid w:val="00201DF4"/>
    <w:rsid w:val="00202191"/>
    <w:rsid w:val="002021C7"/>
    <w:rsid w:val="002022BC"/>
    <w:rsid w:val="0020234C"/>
    <w:rsid w:val="00202D1A"/>
    <w:rsid w:val="00204AD3"/>
    <w:rsid w:val="0020572F"/>
    <w:rsid w:val="00205935"/>
    <w:rsid w:val="00206174"/>
    <w:rsid w:val="0020621E"/>
    <w:rsid w:val="00206473"/>
    <w:rsid w:val="00207112"/>
    <w:rsid w:val="00207142"/>
    <w:rsid w:val="00207A3A"/>
    <w:rsid w:val="002106D3"/>
    <w:rsid w:val="00210932"/>
    <w:rsid w:val="0021161A"/>
    <w:rsid w:val="0021303E"/>
    <w:rsid w:val="002140C4"/>
    <w:rsid w:val="00214927"/>
    <w:rsid w:val="002149F2"/>
    <w:rsid w:val="00214C3A"/>
    <w:rsid w:val="00215B80"/>
    <w:rsid w:val="00215BD9"/>
    <w:rsid w:val="0021647B"/>
    <w:rsid w:val="00217039"/>
    <w:rsid w:val="00221A36"/>
    <w:rsid w:val="00221D9F"/>
    <w:rsid w:val="00221F45"/>
    <w:rsid w:val="002222AB"/>
    <w:rsid w:val="00224165"/>
    <w:rsid w:val="002264FB"/>
    <w:rsid w:val="00227F3C"/>
    <w:rsid w:val="00230914"/>
    <w:rsid w:val="00231FCC"/>
    <w:rsid w:val="002328D4"/>
    <w:rsid w:val="002331A6"/>
    <w:rsid w:val="00235E23"/>
    <w:rsid w:val="00237A81"/>
    <w:rsid w:val="002405A2"/>
    <w:rsid w:val="00242535"/>
    <w:rsid w:val="00242780"/>
    <w:rsid w:val="00242A1C"/>
    <w:rsid w:val="002437D4"/>
    <w:rsid w:val="0024443B"/>
    <w:rsid w:val="00244707"/>
    <w:rsid w:val="00244825"/>
    <w:rsid w:val="002467AE"/>
    <w:rsid w:val="002469E9"/>
    <w:rsid w:val="00247B25"/>
    <w:rsid w:val="002500DF"/>
    <w:rsid w:val="00250115"/>
    <w:rsid w:val="002507C5"/>
    <w:rsid w:val="00250EB6"/>
    <w:rsid w:val="0025161E"/>
    <w:rsid w:val="00253885"/>
    <w:rsid w:val="00253965"/>
    <w:rsid w:val="002540F7"/>
    <w:rsid w:val="002550DA"/>
    <w:rsid w:val="00255AD6"/>
    <w:rsid w:val="00256B0C"/>
    <w:rsid w:val="00257AE8"/>
    <w:rsid w:val="00260998"/>
    <w:rsid w:val="00261132"/>
    <w:rsid w:val="00261FAD"/>
    <w:rsid w:val="00262734"/>
    <w:rsid w:val="00262B03"/>
    <w:rsid w:val="0026308C"/>
    <w:rsid w:val="002630DE"/>
    <w:rsid w:val="002633BC"/>
    <w:rsid w:val="00264A79"/>
    <w:rsid w:val="00264C78"/>
    <w:rsid w:val="00264F9C"/>
    <w:rsid w:val="0026508C"/>
    <w:rsid w:val="0026510D"/>
    <w:rsid w:val="00265AB3"/>
    <w:rsid w:val="0026678E"/>
    <w:rsid w:val="00266A57"/>
    <w:rsid w:val="00270D91"/>
    <w:rsid w:val="00270EF9"/>
    <w:rsid w:val="002755E6"/>
    <w:rsid w:val="00275C6B"/>
    <w:rsid w:val="002766D8"/>
    <w:rsid w:val="00276904"/>
    <w:rsid w:val="00276B09"/>
    <w:rsid w:val="00276FA8"/>
    <w:rsid w:val="002771DF"/>
    <w:rsid w:val="0027775D"/>
    <w:rsid w:val="00277886"/>
    <w:rsid w:val="00277A54"/>
    <w:rsid w:val="00277E15"/>
    <w:rsid w:val="00281114"/>
    <w:rsid w:val="002819CE"/>
    <w:rsid w:val="00281D64"/>
    <w:rsid w:val="0028303A"/>
    <w:rsid w:val="002830EC"/>
    <w:rsid w:val="00283615"/>
    <w:rsid w:val="0028372E"/>
    <w:rsid w:val="0028495F"/>
    <w:rsid w:val="00284B78"/>
    <w:rsid w:val="00286838"/>
    <w:rsid w:val="002868E0"/>
    <w:rsid w:val="00286C4D"/>
    <w:rsid w:val="002871F9"/>
    <w:rsid w:val="00287F08"/>
    <w:rsid w:val="002904EA"/>
    <w:rsid w:val="00291487"/>
    <w:rsid w:val="0029204C"/>
    <w:rsid w:val="00293EAD"/>
    <w:rsid w:val="00294C51"/>
    <w:rsid w:val="0029553E"/>
    <w:rsid w:val="002958B2"/>
    <w:rsid w:val="002A0EEC"/>
    <w:rsid w:val="002A0F25"/>
    <w:rsid w:val="002A1032"/>
    <w:rsid w:val="002A12FE"/>
    <w:rsid w:val="002A143D"/>
    <w:rsid w:val="002A1F33"/>
    <w:rsid w:val="002A2A5D"/>
    <w:rsid w:val="002A2E29"/>
    <w:rsid w:val="002A55BE"/>
    <w:rsid w:val="002A561D"/>
    <w:rsid w:val="002A684A"/>
    <w:rsid w:val="002B09FD"/>
    <w:rsid w:val="002B0AF5"/>
    <w:rsid w:val="002B1132"/>
    <w:rsid w:val="002B2137"/>
    <w:rsid w:val="002B3594"/>
    <w:rsid w:val="002B35E1"/>
    <w:rsid w:val="002B3B81"/>
    <w:rsid w:val="002B43BC"/>
    <w:rsid w:val="002B451F"/>
    <w:rsid w:val="002B4DCD"/>
    <w:rsid w:val="002B5456"/>
    <w:rsid w:val="002B5513"/>
    <w:rsid w:val="002B55BB"/>
    <w:rsid w:val="002B58AC"/>
    <w:rsid w:val="002B5A53"/>
    <w:rsid w:val="002C10DD"/>
    <w:rsid w:val="002C1BE2"/>
    <w:rsid w:val="002C227B"/>
    <w:rsid w:val="002C24C7"/>
    <w:rsid w:val="002C2608"/>
    <w:rsid w:val="002C3961"/>
    <w:rsid w:val="002C39D3"/>
    <w:rsid w:val="002C5EC1"/>
    <w:rsid w:val="002C605D"/>
    <w:rsid w:val="002C65AA"/>
    <w:rsid w:val="002C7D3E"/>
    <w:rsid w:val="002D0F9C"/>
    <w:rsid w:val="002D1B58"/>
    <w:rsid w:val="002D1C3C"/>
    <w:rsid w:val="002D2A62"/>
    <w:rsid w:val="002D2CB0"/>
    <w:rsid w:val="002D2F0F"/>
    <w:rsid w:val="002D49BE"/>
    <w:rsid w:val="002D588D"/>
    <w:rsid w:val="002D5944"/>
    <w:rsid w:val="002D67D5"/>
    <w:rsid w:val="002D74FE"/>
    <w:rsid w:val="002D7ED2"/>
    <w:rsid w:val="002D7F3F"/>
    <w:rsid w:val="002E0223"/>
    <w:rsid w:val="002E101D"/>
    <w:rsid w:val="002E21CB"/>
    <w:rsid w:val="002E3A07"/>
    <w:rsid w:val="002E3B2F"/>
    <w:rsid w:val="002E51FB"/>
    <w:rsid w:val="002E5792"/>
    <w:rsid w:val="002E5794"/>
    <w:rsid w:val="002E58E8"/>
    <w:rsid w:val="002E6BFE"/>
    <w:rsid w:val="002E704D"/>
    <w:rsid w:val="002E7189"/>
    <w:rsid w:val="002E788D"/>
    <w:rsid w:val="002E7BAC"/>
    <w:rsid w:val="002F028D"/>
    <w:rsid w:val="002F12B3"/>
    <w:rsid w:val="002F144E"/>
    <w:rsid w:val="002F2371"/>
    <w:rsid w:val="002F2953"/>
    <w:rsid w:val="002F6A9B"/>
    <w:rsid w:val="002F77EC"/>
    <w:rsid w:val="00300133"/>
    <w:rsid w:val="00300570"/>
    <w:rsid w:val="0030071E"/>
    <w:rsid w:val="00300E94"/>
    <w:rsid w:val="003013F9"/>
    <w:rsid w:val="00301D26"/>
    <w:rsid w:val="00301EA5"/>
    <w:rsid w:val="00301F4E"/>
    <w:rsid w:val="0030353A"/>
    <w:rsid w:val="0030355E"/>
    <w:rsid w:val="00304A03"/>
    <w:rsid w:val="00306906"/>
    <w:rsid w:val="0030782E"/>
    <w:rsid w:val="003079F4"/>
    <w:rsid w:val="00310A7D"/>
    <w:rsid w:val="00310BB8"/>
    <w:rsid w:val="003127B7"/>
    <w:rsid w:val="00312C68"/>
    <w:rsid w:val="00313A11"/>
    <w:rsid w:val="0031402A"/>
    <w:rsid w:val="003141D9"/>
    <w:rsid w:val="00314767"/>
    <w:rsid w:val="00314CE2"/>
    <w:rsid w:val="00314E02"/>
    <w:rsid w:val="00315D1B"/>
    <w:rsid w:val="003165E0"/>
    <w:rsid w:val="00317C98"/>
    <w:rsid w:val="003219FE"/>
    <w:rsid w:val="00321CAC"/>
    <w:rsid w:val="00321F4D"/>
    <w:rsid w:val="0032261E"/>
    <w:rsid w:val="00322B8C"/>
    <w:rsid w:val="0032340F"/>
    <w:rsid w:val="00323532"/>
    <w:rsid w:val="003250A5"/>
    <w:rsid w:val="00326260"/>
    <w:rsid w:val="003268F0"/>
    <w:rsid w:val="00327828"/>
    <w:rsid w:val="00327B89"/>
    <w:rsid w:val="00327BE8"/>
    <w:rsid w:val="00327DAE"/>
    <w:rsid w:val="003330A5"/>
    <w:rsid w:val="003330A6"/>
    <w:rsid w:val="00333339"/>
    <w:rsid w:val="00333FB5"/>
    <w:rsid w:val="00336179"/>
    <w:rsid w:val="003403FF"/>
    <w:rsid w:val="00341550"/>
    <w:rsid w:val="003416DD"/>
    <w:rsid w:val="00341971"/>
    <w:rsid w:val="00341EA7"/>
    <w:rsid w:val="003423B7"/>
    <w:rsid w:val="00343734"/>
    <w:rsid w:val="003442F6"/>
    <w:rsid w:val="00346E91"/>
    <w:rsid w:val="00350506"/>
    <w:rsid w:val="00350692"/>
    <w:rsid w:val="00350D77"/>
    <w:rsid w:val="003511FE"/>
    <w:rsid w:val="0035176B"/>
    <w:rsid w:val="00351917"/>
    <w:rsid w:val="0035196A"/>
    <w:rsid w:val="00351C93"/>
    <w:rsid w:val="003524A3"/>
    <w:rsid w:val="00352B66"/>
    <w:rsid w:val="00352B7F"/>
    <w:rsid w:val="00352F96"/>
    <w:rsid w:val="00353A9E"/>
    <w:rsid w:val="00354056"/>
    <w:rsid w:val="003556C9"/>
    <w:rsid w:val="00356611"/>
    <w:rsid w:val="003577E9"/>
    <w:rsid w:val="00357832"/>
    <w:rsid w:val="00360670"/>
    <w:rsid w:val="003606AE"/>
    <w:rsid w:val="00360E10"/>
    <w:rsid w:val="00362866"/>
    <w:rsid w:val="00363198"/>
    <w:rsid w:val="003638D6"/>
    <w:rsid w:val="0036467B"/>
    <w:rsid w:val="003646B2"/>
    <w:rsid w:val="00364C3E"/>
    <w:rsid w:val="00366121"/>
    <w:rsid w:val="003663DC"/>
    <w:rsid w:val="00366E94"/>
    <w:rsid w:val="003670FD"/>
    <w:rsid w:val="003674B3"/>
    <w:rsid w:val="0037083B"/>
    <w:rsid w:val="00370BB2"/>
    <w:rsid w:val="00372552"/>
    <w:rsid w:val="003737F9"/>
    <w:rsid w:val="0037489E"/>
    <w:rsid w:val="00377DC9"/>
    <w:rsid w:val="00380D71"/>
    <w:rsid w:val="003826EE"/>
    <w:rsid w:val="00382700"/>
    <w:rsid w:val="00383900"/>
    <w:rsid w:val="00383A59"/>
    <w:rsid w:val="00385991"/>
    <w:rsid w:val="00386699"/>
    <w:rsid w:val="00386C0F"/>
    <w:rsid w:val="0038743D"/>
    <w:rsid w:val="00387873"/>
    <w:rsid w:val="0038794A"/>
    <w:rsid w:val="00390B60"/>
    <w:rsid w:val="00392C04"/>
    <w:rsid w:val="003931A4"/>
    <w:rsid w:val="0039608B"/>
    <w:rsid w:val="003968F7"/>
    <w:rsid w:val="00397D72"/>
    <w:rsid w:val="003A0921"/>
    <w:rsid w:val="003A1984"/>
    <w:rsid w:val="003A3335"/>
    <w:rsid w:val="003A3A18"/>
    <w:rsid w:val="003A48B1"/>
    <w:rsid w:val="003A6917"/>
    <w:rsid w:val="003B04C1"/>
    <w:rsid w:val="003B0DFF"/>
    <w:rsid w:val="003B3423"/>
    <w:rsid w:val="003B3BC0"/>
    <w:rsid w:val="003B7435"/>
    <w:rsid w:val="003B784F"/>
    <w:rsid w:val="003C0D92"/>
    <w:rsid w:val="003C1DB3"/>
    <w:rsid w:val="003C237C"/>
    <w:rsid w:val="003C24C3"/>
    <w:rsid w:val="003C3A58"/>
    <w:rsid w:val="003C3DC8"/>
    <w:rsid w:val="003C666F"/>
    <w:rsid w:val="003C68EF"/>
    <w:rsid w:val="003C69A7"/>
    <w:rsid w:val="003C71D4"/>
    <w:rsid w:val="003C74A7"/>
    <w:rsid w:val="003C75C1"/>
    <w:rsid w:val="003C7A87"/>
    <w:rsid w:val="003D017A"/>
    <w:rsid w:val="003D106C"/>
    <w:rsid w:val="003D1D2A"/>
    <w:rsid w:val="003D34A0"/>
    <w:rsid w:val="003D3693"/>
    <w:rsid w:val="003D5FF6"/>
    <w:rsid w:val="003D62EC"/>
    <w:rsid w:val="003D6C53"/>
    <w:rsid w:val="003D77DE"/>
    <w:rsid w:val="003E0B06"/>
    <w:rsid w:val="003E0FFF"/>
    <w:rsid w:val="003E2933"/>
    <w:rsid w:val="003E3BBE"/>
    <w:rsid w:val="003E4F05"/>
    <w:rsid w:val="003E535E"/>
    <w:rsid w:val="003E5504"/>
    <w:rsid w:val="003E5B37"/>
    <w:rsid w:val="003E65A1"/>
    <w:rsid w:val="003E70E0"/>
    <w:rsid w:val="003E7C6B"/>
    <w:rsid w:val="003F04ED"/>
    <w:rsid w:val="003F072C"/>
    <w:rsid w:val="003F0AAC"/>
    <w:rsid w:val="003F0E06"/>
    <w:rsid w:val="003F1FD3"/>
    <w:rsid w:val="003F2322"/>
    <w:rsid w:val="003F32A7"/>
    <w:rsid w:val="003F3361"/>
    <w:rsid w:val="003F33D5"/>
    <w:rsid w:val="003F3695"/>
    <w:rsid w:val="003F3C7D"/>
    <w:rsid w:val="003F47E0"/>
    <w:rsid w:val="003F4C15"/>
    <w:rsid w:val="003F502B"/>
    <w:rsid w:val="003F51F2"/>
    <w:rsid w:val="003F5AFC"/>
    <w:rsid w:val="003F5E03"/>
    <w:rsid w:val="003F5E59"/>
    <w:rsid w:val="003F75CF"/>
    <w:rsid w:val="003F7C21"/>
    <w:rsid w:val="003F7DC0"/>
    <w:rsid w:val="00401345"/>
    <w:rsid w:val="004025EC"/>
    <w:rsid w:val="00402C67"/>
    <w:rsid w:val="004030CF"/>
    <w:rsid w:val="00405894"/>
    <w:rsid w:val="00406224"/>
    <w:rsid w:val="00406C2C"/>
    <w:rsid w:val="00406FB5"/>
    <w:rsid w:val="00410A73"/>
    <w:rsid w:val="00410F5A"/>
    <w:rsid w:val="00412083"/>
    <w:rsid w:val="00412509"/>
    <w:rsid w:val="00412F40"/>
    <w:rsid w:val="004148E9"/>
    <w:rsid w:val="0041632B"/>
    <w:rsid w:val="004171F7"/>
    <w:rsid w:val="004200F8"/>
    <w:rsid w:val="00420DCC"/>
    <w:rsid w:val="004211E8"/>
    <w:rsid w:val="00421517"/>
    <w:rsid w:val="004218D2"/>
    <w:rsid w:val="00421FC0"/>
    <w:rsid w:val="004231C6"/>
    <w:rsid w:val="00423421"/>
    <w:rsid w:val="0042345B"/>
    <w:rsid w:val="00423DFC"/>
    <w:rsid w:val="00423E5B"/>
    <w:rsid w:val="00423EF0"/>
    <w:rsid w:val="004243AE"/>
    <w:rsid w:val="0042442F"/>
    <w:rsid w:val="004245A9"/>
    <w:rsid w:val="004245C5"/>
    <w:rsid w:val="00425552"/>
    <w:rsid w:val="0042673E"/>
    <w:rsid w:val="00426E84"/>
    <w:rsid w:val="00426FA9"/>
    <w:rsid w:val="004301AA"/>
    <w:rsid w:val="004314AE"/>
    <w:rsid w:val="00433BD2"/>
    <w:rsid w:val="00434E15"/>
    <w:rsid w:val="00435B22"/>
    <w:rsid w:val="00436496"/>
    <w:rsid w:val="004367CD"/>
    <w:rsid w:val="00436822"/>
    <w:rsid w:val="00437AB6"/>
    <w:rsid w:val="00441DE1"/>
    <w:rsid w:val="00442C20"/>
    <w:rsid w:val="004441E5"/>
    <w:rsid w:val="00444364"/>
    <w:rsid w:val="00444AC9"/>
    <w:rsid w:val="00444FE7"/>
    <w:rsid w:val="00445629"/>
    <w:rsid w:val="00445910"/>
    <w:rsid w:val="00445DF1"/>
    <w:rsid w:val="00446790"/>
    <w:rsid w:val="00447B32"/>
    <w:rsid w:val="0045038B"/>
    <w:rsid w:val="004518F5"/>
    <w:rsid w:val="004521A7"/>
    <w:rsid w:val="00454037"/>
    <w:rsid w:val="0045466A"/>
    <w:rsid w:val="00455645"/>
    <w:rsid w:val="004562D8"/>
    <w:rsid w:val="004578E8"/>
    <w:rsid w:val="00460C3C"/>
    <w:rsid w:val="00462A18"/>
    <w:rsid w:val="0046314C"/>
    <w:rsid w:val="00463931"/>
    <w:rsid w:val="0046486C"/>
    <w:rsid w:val="00464AB8"/>
    <w:rsid w:val="00465283"/>
    <w:rsid w:val="00465C99"/>
    <w:rsid w:val="00466007"/>
    <w:rsid w:val="004671B9"/>
    <w:rsid w:val="00470620"/>
    <w:rsid w:val="004711AF"/>
    <w:rsid w:val="0047145E"/>
    <w:rsid w:val="00472F62"/>
    <w:rsid w:val="00474A48"/>
    <w:rsid w:val="0047550E"/>
    <w:rsid w:val="00475BA7"/>
    <w:rsid w:val="00476443"/>
    <w:rsid w:val="00477369"/>
    <w:rsid w:val="00477C68"/>
    <w:rsid w:val="00482165"/>
    <w:rsid w:val="0048260F"/>
    <w:rsid w:val="00483833"/>
    <w:rsid w:val="00483839"/>
    <w:rsid w:val="00483A78"/>
    <w:rsid w:val="00483A89"/>
    <w:rsid w:val="004848E6"/>
    <w:rsid w:val="00485F0D"/>
    <w:rsid w:val="00486306"/>
    <w:rsid w:val="00486359"/>
    <w:rsid w:val="00487309"/>
    <w:rsid w:val="0048745D"/>
    <w:rsid w:val="004900E9"/>
    <w:rsid w:val="00490593"/>
    <w:rsid w:val="004906DA"/>
    <w:rsid w:val="00491642"/>
    <w:rsid w:val="00491EE4"/>
    <w:rsid w:val="0049202F"/>
    <w:rsid w:val="0049225C"/>
    <w:rsid w:val="00492E94"/>
    <w:rsid w:val="0049348C"/>
    <w:rsid w:val="00494D93"/>
    <w:rsid w:val="0049504A"/>
    <w:rsid w:val="00495AA2"/>
    <w:rsid w:val="00495ED7"/>
    <w:rsid w:val="00495F7C"/>
    <w:rsid w:val="00496A74"/>
    <w:rsid w:val="00496BDD"/>
    <w:rsid w:val="004A00F5"/>
    <w:rsid w:val="004A1C01"/>
    <w:rsid w:val="004A24EF"/>
    <w:rsid w:val="004A32B3"/>
    <w:rsid w:val="004A3AF3"/>
    <w:rsid w:val="004A3E6F"/>
    <w:rsid w:val="004A58A1"/>
    <w:rsid w:val="004A5C45"/>
    <w:rsid w:val="004A5EF9"/>
    <w:rsid w:val="004A609D"/>
    <w:rsid w:val="004A6866"/>
    <w:rsid w:val="004A7AAE"/>
    <w:rsid w:val="004B0487"/>
    <w:rsid w:val="004B15A7"/>
    <w:rsid w:val="004B165B"/>
    <w:rsid w:val="004B2758"/>
    <w:rsid w:val="004B35A6"/>
    <w:rsid w:val="004B4338"/>
    <w:rsid w:val="004B5B10"/>
    <w:rsid w:val="004B5CFA"/>
    <w:rsid w:val="004B6490"/>
    <w:rsid w:val="004B685A"/>
    <w:rsid w:val="004B6C9A"/>
    <w:rsid w:val="004B704F"/>
    <w:rsid w:val="004B70A2"/>
    <w:rsid w:val="004C0561"/>
    <w:rsid w:val="004C06DD"/>
    <w:rsid w:val="004C1055"/>
    <w:rsid w:val="004C12E1"/>
    <w:rsid w:val="004C18C0"/>
    <w:rsid w:val="004C30AA"/>
    <w:rsid w:val="004C3FC2"/>
    <w:rsid w:val="004C42F8"/>
    <w:rsid w:val="004C518E"/>
    <w:rsid w:val="004C5D8E"/>
    <w:rsid w:val="004C613E"/>
    <w:rsid w:val="004C61F4"/>
    <w:rsid w:val="004C6638"/>
    <w:rsid w:val="004C6646"/>
    <w:rsid w:val="004C723E"/>
    <w:rsid w:val="004C736B"/>
    <w:rsid w:val="004D03DC"/>
    <w:rsid w:val="004D1656"/>
    <w:rsid w:val="004D1DAF"/>
    <w:rsid w:val="004D28AD"/>
    <w:rsid w:val="004D2CE4"/>
    <w:rsid w:val="004D312D"/>
    <w:rsid w:val="004D3B31"/>
    <w:rsid w:val="004D56F9"/>
    <w:rsid w:val="004D599B"/>
    <w:rsid w:val="004D6434"/>
    <w:rsid w:val="004E031A"/>
    <w:rsid w:val="004E6850"/>
    <w:rsid w:val="004E6A1D"/>
    <w:rsid w:val="004F09C2"/>
    <w:rsid w:val="004F1899"/>
    <w:rsid w:val="004F297D"/>
    <w:rsid w:val="004F3091"/>
    <w:rsid w:val="004F32A4"/>
    <w:rsid w:val="004F3DB3"/>
    <w:rsid w:val="004F413B"/>
    <w:rsid w:val="004F4FDE"/>
    <w:rsid w:val="004F6168"/>
    <w:rsid w:val="004F6614"/>
    <w:rsid w:val="004F667D"/>
    <w:rsid w:val="004F6CB8"/>
    <w:rsid w:val="00500B3F"/>
    <w:rsid w:val="00501116"/>
    <w:rsid w:val="00501491"/>
    <w:rsid w:val="00504473"/>
    <w:rsid w:val="00504A49"/>
    <w:rsid w:val="00505CC2"/>
    <w:rsid w:val="00507338"/>
    <w:rsid w:val="005078BF"/>
    <w:rsid w:val="005106C6"/>
    <w:rsid w:val="0051210D"/>
    <w:rsid w:val="005126EC"/>
    <w:rsid w:val="00512DC2"/>
    <w:rsid w:val="00512E5B"/>
    <w:rsid w:val="00513B01"/>
    <w:rsid w:val="00516FCE"/>
    <w:rsid w:val="00517BD0"/>
    <w:rsid w:val="00517DAA"/>
    <w:rsid w:val="005216D6"/>
    <w:rsid w:val="005226D8"/>
    <w:rsid w:val="00522A65"/>
    <w:rsid w:val="00522C83"/>
    <w:rsid w:val="00522DB2"/>
    <w:rsid w:val="005233E7"/>
    <w:rsid w:val="005235B5"/>
    <w:rsid w:val="00524421"/>
    <w:rsid w:val="00524648"/>
    <w:rsid w:val="00525946"/>
    <w:rsid w:val="00526357"/>
    <w:rsid w:val="0052783F"/>
    <w:rsid w:val="00527C3A"/>
    <w:rsid w:val="00527DE3"/>
    <w:rsid w:val="00527F02"/>
    <w:rsid w:val="005302AB"/>
    <w:rsid w:val="005306C3"/>
    <w:rsid w:val="00530817"/>
    <w:rsid w:val="00535029"/>
    <w:rsid w:val="00535AFD"/>
    <w:rsid w:val="00535FAB"/>
    <w:rsid w:val="00536936"/>
    <w:rsid w:val="00537907"/>
    <w:rsid w:val="00540070"/>
    <w:rsid w:val="0054050B"/>
    <w:rsid w:val="00540563"/>
    <w:rsid w:val="00541255"/>
    <w:rsid w:val="00543361"/>
    <w:rsid w:val="005434E8"/>
    <w:rsid w:val="00543582"/>
    <w:rsid w:val="00543C3E"/>
    <w:rsid w:val="005445F7"/>
    <w:rsid w:val="00545AB5"/>
    <w:rsid w:val="005467F7"/>
    <w:rsid w:val="00546B88"/>
    <w:rsid w:val="0054710C"/>
    <w:rsid w:val="00550232"/>
    <w:rsid w:val="00550DBC"/>
    <w:rsid w:val="0055113F"/>
    <w:rsid w:val="00553452"/>
    <w:rsid w:val="005547AF"/>
    <w:rsid w:val="00554DC9"/>
    <w:rsid w:val="00555BFA"/>
    <w:rsid w:val="00555F17"/>
    <w:rsid w:val="005560CF"/>
    <w:rsid w:val="00556751"/>
    <w:rsid w:val="00557199"/>
    <w:rsid w:val="00557999"/>
    <w:rsid w:val="005602AE"/>
    <w:rsid w:val="00560924"/>
    <w:rsid w:val="00560D5E"/>
    <w:rsid w:val="00560E37"/>
    <w:rsid w:val="00560ECB"/>
    <w:rsid w:val="0056171A"/>
    <w:rsid w:val="00561836"/>
    <w:rsid w:val="00562075"/>
    <w:rsid w:val="00562B82"/>
    <w:rsid w:val="00562D4C"/>
    <w:rsid w:val="005637FC"/>
    <w:rsid w:val="00564461"/>
    <w:rsid w:val="00564E02"/>
    <w:rsid w:val="0056573E"/>
    <w:rsid w:val="005660FE"/>
    <w:rsid w:val="00566918"/>
    <w:rsid w:val="00566FE2"/>
    <w:rsid w:val="0057076F"/>
    <w:rsid w:val="005717A7"/>
    <w:rsid w:val="00571A6A"/>
    <w:rsid w:val="0057270D"/>
    <w:rsid w:val="00572CEB"/>
    <w:rsid w:val="005738DC"/>
    <w:rsid w:val="0057391A"/>
    <w:rsid w:val="00574323"/>
    <w:rsid w:val="005773EC"/>
    <w:rsid w:val="005774E2"/>
    <w:rsid w:val="005777EC"/>
    <w:rsid w:val="00577AC9"/>
    <w:rsid w:val="00577D07"/>
    <w:rsid w:val="00577FD1"/>
    <w:rsid w:val="00580262"/>
    <w:rsid w:val="00580555"/>
    <w:rsid w:val="00580B88"/>
    <w:rsid w:val="00582DF9"/>
    <w:rsid w:val="00584745"/>
    <w:rsid w:val="00584876"/>
    <w:rsid w:val="0058511E"/>
    <w:rsid w:val="00590766"/>
    <w:rsid w:val="00590ACA"/>
    <w:rsid w:val="005916AF"/>
    <w:rsid w:val="00592F2E"/>
    <w:rsid w:val="005937E3"/>
    <w:rsid w:val="00593A1B"/>
    <w:rsid w:val="00594557"/>
    <w:rsid w:val="00594CB2"/>
    <w:rsid w:val="005953D0"/>
    <w:rsid w:val="00595C02"/>
    <w:rsid w:val="00596A9F"/>
    <w:rsid w:val="005977EE"/>
    <w:rsid w:val="00597E48"/>
    <w:rsid w:val="005A1727"/>
    <w:rsid w:val="005A2022"/>
    <w:rsid w:val="005A2A20"/>
    <w:rsid w:val="005A5860"/>
    <w:rsid w:val="005A5A37"/>
    <w:rsid w:val="005A6552"/>
    <w:rsid w:val="005A75CA"/>
    <w:rsid w:val="005B11A3"/>
    <w:rsid w:val="005B12EE"/>
    <w:rsid w:val="005B233A"/>
    <w:rsid w:val="005B2B5D"/>
    <w:rsid w:val="005B2ED4"/>
    <w:rsid w:val="005B366C"/>
    <w:rsid w:val="005B38BB"/>
    <w:rsid w:val="005B464A"/>
    <w:rsid w:val="005B565B"/>
    <w:rsid w:val="005B59CB"/>
    <w:rsid w:val="005B6D31"/>
    <w:rsid w:val="005B73E6"/>
    <w:rsid w:val="005B7FA0"/>
    <w:rsid w:val="005C0A15"/>
    <w:rsid w:val="005C0CB2"/>
    <w:rsid w:val="005C1FAF"/>
    <w:rsid w:val="005C20E4"/>
    <w:rsid w:val="005C220E"/>
    <w:rsid w:val="005C2714"/>
    <w:rsid w:val="005C3142"/>
    <w:rsid w:val="005C3A87"/>
    <w:rsid w:val="005C426C"/>
    <w:rsid w:val="005C6A45"/>
    <w:rsid w:val="005C7708"/>
    <w:rsid w:val="005C7E0F"/>
    <w:rsid w:val="005D0A9B"/>
    <w:rsid w:val="005D1560"/>
    <w:rsid w:val="005D184B"/>
    <w:rsid w:val="005D1DDF"/>
    <w:rsid w:val="005D2A39"/>
    <w:rsid w:val="005D34EA"/>
    <w:rsid w:val="005D37DD"/>
    <w:rsid w:val="005D3E08"/>
    <w:rsid w:val="005D3E43"/>
    <w:rsid w:val="005D4337"/>
    <w:rsid w:val="005D4347"/>
    <w:rsid w:val="005D594B"/>
    <w:rsid w:val="005D61B7"/>
    <w:rsid w:val="005D6D84"/>
    <w:rsid w:val="005E0561"/>
    <w:rsid w:val="005E1B63"/>
    <w:rsid w:val="005E1EED"/>
    <w:rsid w:val="005E24E4"/>
    <w:rsid w:val="005E3810"/>
    <w:rsid w:val="005E41ED"/>
    <w:rsid w:val="005E5C36"/>
    <w:rsid w:val="005E7DEA"/>
    <w:rsid w:val="005F02E8"/>
    <w:rsid w:val="005F108A"/>
    <w:rsid w:val="005F1E15"/>
    <w:rsid w:val="005F2B51"/>
    <w:rsid w:val="005F3C37"/>
    <w:rsid w:val="005F3D1D"/>
    <w:rsid w:val="005F47F1"/>
    <w:rsid w:val="005F5F82"/>
    <w:rsid w:val="005F6359"/>
    <w:rsid w:val="005F6D2D"/>
    <w:rsid w:val="005F718D"/>
    <w:rsid w:val="005F7215"/>
    <w:rsid w:val="005F7806"/>
    <w:rsid w:val="006017AE"/>
    <w:rsid w:val="00602C6B"/>
    <w:rsid w:val="00602ED0"/>
    <w:rsid w:val="00603697"/>
    <w:rsid w:val="00603FE6"/>
    <w:rsid w:val="00605FBA"/>
    <w:rsid w:val="00606182"/>
    <w:rsid w:val="00606BD4"/>
    <w:rsid w:val="00607147"/>
    <w:rsid w:val="00607711"/>
    <w:rsid w:val="006078F8"/>
    <w:rsid w:val="0060790C"/>
    <w:rsid w:val="006100D4"/>
    <w:rsid w:val="006104C0"/>
    <w:rsid w:val="0061067C"/>
    <w:rsid w:val="006114C3"/>
    <w:rsid w:val="006118BA"/>
    <w:rsid w:val="00611A9D"/>
    <w:rsid w:val="0061252E"/>
    <w:rsid w:val="00613453"/>
    <w:rsid w:val="00614E9B"/>
    <w:rsid w:val="00615C63"/>
    <w:rsid w:val="006165EE"/>
    <w:rsid w:val="00617E29"/>
    <w:rsid w:val="00620560"/>
    <w:rsid w:val="00620591"/>
    <w:rsid w:val="00621075"/>
    <w:rsid w:val="00621153"/>
    <w:rsid w:val="00621501"/>
    <w:rsid w:val="00621521"/>
    <w:rsid w:val="00622979"/>
    <w:rsid w:val="00622B82"/>
    <w:rsid w:val="006233C8"/>
    <w:rsid w:val="0062379E"/>
    <w:rsid w:val="006256BC"/>
    <w:rsid w:val="0062779E"/>
    <w:rsid w:val="00632E91"/>
    <w:rsid w:val="00633515"/>
    <w:rsid w:val="00633ACE"/>
    <w:rsid w:val="00633FA6"/>
    <w:rsid w:val="00634608"/>
    <w:rsid w:val="00634CC5"/>
    <w:rsid w:val="00634EDC"/>
    <w:rsid w:val="00634FB8"/>
    <w:rsid w:val="00634FD2"/>
    <w:rsid w:val="0063523D"/>
    <w:rsid w:val="00635608"/>
    <w:rsid w:val="00635B72"/>
    <w:rsid w:val="006363BB"/>
    <w:rsid w:val="00637340"/>
    <w:rsid w:val="0064060D"/>
    <w:rsid w:val="00643502"/>
    <w:rsid w:val="006443BE"/>
    <w:rsid w:val="00644631"/>
    <w:rsid w:val="00645275"/>
    <w:rsid w:val="00645450"/>
    <w:rsid w:val="0064568D"/>
    <w:rsid w:val="0064667E"/>
    <w:rsid w:val="0064784C"/>
    <w:rsid w:val="00650A99"/>
    <w:rsid w:val="00650EC8"/>
    <w:rsid w:val="00651575"/>
    <w:rsid w:val="006515FE"/>
    <w:rsid w:val="00652281"/>
    <w:rsid w:val="006523FE"/>
    <w:rsid w:val="006528B7"/>
    <w:rsid w:val="00652C2B"/>
    <w:rsid w:val="0065484A"/>
    <w:rsid w:val="00654F34"/>
    <w:rsid w:val="00655017"/>
    <w:rsid w:val="00655879"/>
    <w:rsid w:val="00656113"/>
    <w:rsid w:val="00656B8D"/>
    <w:rsid w:val="00657008"/>
    <w:rsid w:val="006578C2"/>
    <w:rsid w:val="006606C8"/>
    <w:rsid w:val="00661553"/>
    <w:rsid w:val="006621D9"/>
    <w:rsid w:val="00662786"/>
    <w:rsid w:val="00663122"/>
    <w:rsid w:val="00663710"/>
    <w:rsid w:val="00665077"/>
    <w:rsid w:val="0066566C"/>
    <w:rsid w:val="00666D18"/>
    <w:rsid w:val="00666D40"/>
    <w:rsid w:val="00666FE0"/>
    <w:rsid w:val="00667CCF"/>
    <w:rsid w:val="006709B1"/>
    <w:rsid w:val="00670A44"/>
    <w:rsid w:val="00670CFB"/>
    <w:rsid w:val="00671954"/>
    <w:rsid w:val="00671970"/>
    <w:rsid w:val="00671A97"/>
    <w:rsid w:val="0067209C"/>
    <w:rsid w:val="00672AD4"/>
    <w:rsid w:val="00674954"/>
    <w:rsid w:val="00675B16"/>
    <w:rsid w:val="00677A3F"/>
    <w:rsid w:val="00677D58"/>
    <w:rsid w:val="00680579"/>
    <w:rsid w:val="00680762"/>
    <w:rsid w:val="006812B6"/>
    <w:rsid w:val="00681CC3"/>
    <w:rsid w:val="0068364C"/>
    <w:rsid w:val="00683CB0"/>
    <w:rsid w:val="00684824"/>
    <w:rsid w:val="006931E1"/>
    <w:rsid w:val="00693943"/>
    <w:rsid w:val="00695372"/>
    <w:rsid w:val="00695506"/>
    <w:rsid w:val="00697071"/>
    <w:rsid w:val="006970D4"/>
    <w:rsid w:val="00697136"/>
    <w:rsid w:val="00697941"/>
    <w:rsid w:val="00697A1A"/>
    <w:rsid w:val="006A3D1C"/>
    <w:rsid w:val="006A5654"/>
    <w:rsid w:val="006A6B9D"/>
    <w:rsid w:val="006A6CBD"/>
    <w:rsid w:val="006A7345"/>
    <w:rsid w:val="006B0503"/>
    <w:rsid w:val="006B0B8B"/>
    <w:rsid w:val="006B0DE2"/>
    <w:rsid w:val="006B13E7"/>
    <w:rsid w:val="006B1605"/>
    <w:rsid w:val="006B1739"/>
    <w:rsid w:val="006B187D"/>
    <w:rsid w:val="006B2088"/>
    <w:rsid w:val="006B225F"/>
    <w:rsid w:val="006B2472"/>
    <w:rsid w:val="006B3B1E"/>
    <w:rsid w:val="006B4BFF"/>
    <w:rsid w:val="006B5387"/>
    <w:rsid w:val="006B5D65"/>
    <w:rsid w:val="006B7750"/>
    <w:rsid w:val="006C10F3"/>
    <w:rsid w:val="006C2A46"/>
    <w:rsid w:val="006C37DA"/>
    <w:rsid w:val="006C5FC9"/>
    <w:rsid w:val="006C7D31"/>
    <w:rsid w:val="006D06AC"/>
    <w:rsid w:val="006D3E77"/>
    <w:rsid w:val="006D57D0"/>
    <w:rsid w:val="006D5E75"/>
    <w:rsid w:val="006D600D"/>
    <w:rsid w:val="006D7274"/>
    <w:rsid w:val="006D78A1"/>
    <w:rsid w:val="006D78FF"/>
    <w:rsid w:val="006D7BC5"/>
    <w:rsid w:val="006E4C2A"/>
    <w:rsid w:val="006E4C92"/>
    <w:rsid w:val="006E5D31"/>
    <w:rsid w:val="006E6CBD"/>
    <w:rsid w:val="006F2DBC"/>
    <w:rsid w:val="006F3C42"/>
    <w:rsid w:val="006F4D8D"/>
    <w:rsid w:val="006F5D6C"/>
    <w:rsid w:val="006F6108"/>
    <w:rsid w:val="006F69D1"/>
    <w:rsid w:val="006F6A86"/>
    <w:rsid w:val="006F7B2B"/>
    <w:rsid w:val="007014B7"/>
    <w:rsid w:val="00701ADE"/>
    <w:rsid w:val="00702B0A"/>
    <w:rsid w:val="00702B70"/>
    <w:rsid w:val="00702FF5"/>
    <w:rsid w:val="007038F2"/>
    <w:rsid w:val="00704F8A"/>
    <w:rsid w:val="00705614"/>
    <w:rsid w:val="0070586B"/>
    <w:rsid w:val="007058AE"/>
    <w:rsid w:val="00707D46"/>
    <w:rsid w:val="007107EB"/>
    <w:rsid w:val="00710CF2"/>
    <w:rsid w:val="007116CE"/>
    <w:rsid w:val="007119D6"/>
    <w:rsid w:val="0071313F"/>
    <w:rsid w:val="007131A7"/>
    <w:rsid w:val="00713DF9"/>
    <w:rsid w:val="0071486B"/>
    <w:rsid w:val="00715087"/>
    <w:rsid w:val="007155F0"/>
    <w:rsid w:val="00715D93"/>
    <w:rsid w:val="0071606B"/>
    <w:rsid w:val="00716286"/>
    <w:rsid w:val="0071691F"/>
    <w:rsid w:val="007169B1"/>
    <w:rsid w:val="007170B6"/>
    <w:rsid w:val="00717B00"/>
    <w:rsid w:val="00720CA2"/>
    <w:rsid w:val="00721510"/>
    <w:rsid w:val="0072199C"/>
    <w:rsid w:val="0072219B"/>
    <w:rsid w:val="00724CB7"/>
    <w:rsid w:val="00724EE9"/>
    <w:rsid w:val="0072563B"/>
    <w:rsid w:val="00725B76"/>
    <w:rsid w:val="00726165"/>
    <w:rsid w:val="00727062"/>
    <w:rsid w:val="00732552"/>
    <w:rsid w:val="00732CB5"/>
    <w:rsid w:val="00733793"/>
    <w:rsid w:val="007359C1"/>
    <w:rsid w:val="00737780"/>
    <w:rsid w:val="00737EF8"/>
    <w:rsid w:val="00740CF6"/>
    <w:rsid w:val="00741B73"/>
    <w:rsid w:val="007421F6"/>
    <w:rsid w:val="00743454"/>
    <w:rsid w:val="00744AAF"/>
    <w:rsid w:val="007459F3"/>
    <w:rsid w:val="0074619A"/>
    <w:rsid w:val="0074797F"/>
    <w:rsid w:val="007507DD"/>
    <w:rsid w:val="00750A8D"/>
    <w:rsid w:val="00750EC5"/>
    <w:rsid w:val="0075204D"/>
    <w:rsid w:val="00752A98"/>
    <w:rsid w:val="007559DF"/>
    <w:rsid w:val="0075692D"/>
    <w:rsid w:val="00756D0D"/>
    <w:rsid w:val="00757FD3"/>
    <w:rsid w:val="00761A18"/>
    <w:rsid w:val="00763370"/>
    <w:rsid w:val="007635FC"/>
    <w:rsid w:val="00763CFF"/>
    <w:rsid w:val="0076496F"/>
    <w:rsid w:val="00765376"/>
    <w:rsid w:val="007653E5"/>
    <w:rsid w:val="007657DB"/>
    <w:rsid w:val="0077046A"/>
    <w:rsid w:val="00772434"/>
    <w:rsid w:val="00772B9B"/>
    <w:rsid w:val="0077430F"/>
    <w:rsid w:val="0077448C"/>
    <w:rsid w:val="0077547F"/>
    <w:rsid w:val="007764E6"/>
    <w:rsid w:val="007765D6"/>
    <w:rsid w:val="00776661"/>
    <w:rsid w:val="007767EC"/>
    <w:rsid w:val="00776F71"/>
    <w:rsid w:val="00776FAA"/>
    <w:rsid w:val="0077701F"/>
    <w:rsid w:val="00777052"/>
    <w:rsid w:val="007773DA"/>
    <w:rsid w:val="0078096B"/>
    <w:rsid w:val="00780A7A"/>
    <w:rsid w:val="00780E4F"/>
    <w:rsid w:val="00781CBA"/>
    <w:rsid w:val="00783372"/>
    <w:rsid w:val="007833E9"/>
    <w:rsid w:val="007847D0"/>
    <w:rsid w:val="00785215"/>
    <w:rsid w:val="00785749"/>
    <w:rsid w:val="00785B56"/>
    <w:rsid w:val="00787BA0"/>
    <w:rsid w:val="00790557"/>
    <w:rsid w:val="00790E6E"/>
    <w:rsid w:val="007924BC"/>
    <w:rsid w:val="00794575"/>
    <w:rsid w:val="00795B8F"/>
    <w:rsid w:val="00796035"/>
    <w:rsid w:val="00797CB0"/>
    <w:rsid w:val="007A1BA4"/>
    <w:rsid w:val="007A1EEB"/>
    <w:rsid w:val="007A264D"/>
    <w:rsid w:val="007A2E84"/>
    <w:rsid w:val="007A2E8A"/>
    <w:rsid w:val="007A3029"/>
    <w:rsid w:val="007A31EC"/>
    <w:rsid w:val="007A3AB1"/>
    <w:rsid w:val="007A5306"/>
    <w:rsid w:val="007A6004"/>
    <w:rsid w:val="007A6F99"/>
    <w:rsid w:val="007A721F"/>
    <w:rsid w:val="007A7EF8"/>
    <w:rsid w:val="007B09E3"/>
    <w:rsid w:val="007B209C"/>
    <w:rsid w:val="007B288C"/>
    <w:rsid w:val="007B3F84"/>
    <w:rsid w:val="007B4C85"/>
    <w:rsid w:val="007B5D4F"/>
    <w:rsid w:val="007B6403"/>
    <w:rsid w:val="007B7292"/>
    <w:rsid w:val="007B7BC2"/>
    <w:rsid w:val="007C064E"/>
    <w:rsid w:val="007C0AB8"/>
    <w:rsid w:val="007C1D41"/>
    <w:rsid w:val="007C21F6"/>
    <w:rsid w:val="007C314B"/>
    <w:rsid w:val="007C34B7"/>
    <w:rsid w:val="007C4D86"/>
    <w:rsid w:val="007C52DE"/>
    <w:rsid w:val="007C57E3"/>
    <w:rsid w:val="007C60C2"/>
    <w:rsid w:val="007C6B62"/>
    <w:rsid w:val="007C7799"/>
    <w:rsid w:val="007C7FE0"/>
    <w:rsid w:val="007D04CA"/>
    <w:rsid w:val="007D1EA1"/>
    <w:rsid w:val="007D2173"/>
    <w:rsid w:val="007D25C3"/>
    <w:rsid w:val="007D29F6"/>
    <w:rsid w:val="007D3373"/>
    <w:rsid w:val="007D3985"/>
    <w:rsid w:val="007D4570"/>
    <w:rsid w:val="007D4CD8"/>
    <w:rsid w:val="007D6B1A"/>
    <w:rsid w:val="007D6B3A"/>
    <w:rsid w:val="007E0A1F"/>
    <w:rsid w:val="007E0D70"/>
    <w:rsid w:val="007E1D80"/>
    <w:rsid w:val="007E2C3F"/>
    <w:rsid w:val="007E2E4E"/>
    <w:rsid w:val="007E4343"/>
    <w:rsid w:val="007E5332"/>
    <w:rsid w:val="007E6A8C"/>
    <w:rsid w:val="007E6E60"/>
    <w:rsid w:val="007E6E6F"/>
    <w:rsid w:val="007E7BC7"/>
    <w:rsid w:val="007F0F19"/>
    <w:rsid w:val="007F10A5"/>
    <w:rsid w:val="007F1AC2"/>
    <w:rsid w:val="007F2B72"/>
    <w:rsid w:val="007F36A6"/>
    <w:rsid w:val="007F46A2"/>
    <w:rsid w:val="007F479B"/>
    <w:rsid w:val="007F4B28"/>
    <w:rsid w:val="007F4D6B"/>
    <w:rsid w:val="007F4EE3"/>
    <w:rsid w:val="007F54BA"/>
    <w:rsid w:val="00801AD7"/>
    <w:rsid w:val="00802283"/>
    <w:rsid w:val="008022F5"/>
    <w:rsid w:val="00803EE9"/>
    <w:rsid w:val="0080429A"/>
    <w:rsid w:val="00804917"/>
    <w:rsid w:val="00805388"/>
    <w:rsid w:val="00806477"/>
    <w:rsid w:val="00806B76"/>
    <w:rsid w:val="0080724B"/>
    <w:rsid w:val="008114E8"/>
    <w:rsid w:val="008126AD"/>
    <w:rsid w:val="008127B5"/>
    <w:rsid w:val="0081299E"/>
    <w:rsid w:val="00812B02"/>
    <w:rsid w:val="00812D06"/>
    <w:rsid w:val="00813849"/>
    <w:rsid w:val="00813A4E"/>
    <w:rsid w:val="008162DD"/>
    <w:rsid w:val="008164B7"/>
    <w:rsid w:val="0081757D"/>
    <w:rsid w:val="008210A6"/>
    <w:rsid w:val="00821593"/>
    <w:rsid w:val="008243B3"/>
    <w:rsid w:val="00824D01"/>
    <w:rsid w:val="00824E79"/>
    <w:rsid w:val="0082517D"/>
    <w:rsid w:val="00825228"/>
    <w:rsid w:val="0082754D"/>
    <w:rsid w:val="00831894"/>
    <w:rsid w:val="00831C16"/>
    <w:rsid w:val="00832A36"/>
    <w:rsid w:val="00832A41"/>
    <w:rsid w:val="008338EC"/>
    <w:rsid w:val="00833F69"/>
    <w:rsid w:val="00834168"/>
    <w:rsid w:val="008342D2"/>
    <w:rsid w:val="00835639"/>
    <w:rsid w:val="00837BD4"/>
    <w:rsid w:val="00837C7A"/>
    <w:rsid w:val="00841824"/>
    <w:rsid w:val="00841870"/>
    <w:rsid w:val="00841F80"/>
    <w:rsid w:val="00842252"/>
    <w:rsid w:val="00845DE2"/>
    <w:rsid w:val="00847AC6"/>
    <w:rsid w:val="008501EA"/>
    <w:rsid w:val="00850EA1"/>
    <w:rsid w:val="00852268"/>
    <w:rsid w:val="0085323A"/>
    <w:rsid w:val="008534AD"/>
    <w:rsid w:val="00854ECB"/>
    <w:rsid w:val="00855FB9"/>
    <w:rsid w:val="00856BC7"/>
    <w:rsid w:val="0085775A"/>
    <w:rsid w:val="00857BAC"/>
    <w:rsid w:val="00857D4A"/>
    <w:rsid w:val="00857F43"/>
    <w:rsid w:val="00860882"/>
    <w:rsid w:val="008612D0"/>
    <w:rsid w:val="008612FC"/>
    <w:rsid w:val="008613DA"/>
    <w:rsid w:val="00862CFE"/>
    <w:rsid w:val="00865085"/>
    <w:rsid w:val="00865610"/>
    <w:rsid w:val="008662F7"/>
    <w:rsid w:val="00866949"/>
    <w:rsid w:val="0087072B"/>
    <w:rsid w:val="00870EC9"/>
    <w:rsid w:val="008711D1"/>
    <w:rsid w:val="00871DFD"/>
    <w:rsid w:val="008720C5"/>
    <w:rsid w:val="00872837"/>
    <w:rsid w:val="008729EF"/>
    <w:rsid w:val="00872AE0"/>
    <w:rsid w:val="00873226"/>
    <w:rsid w:val="00873669"/>
    <w:rsid w:val="008738C5"/>
    <w:rsid w:val="00873BC9"/>
    <w:rsid w:val="00874089"/>
    <w:rsid w:val="0087481A"/>
    <w:rsid w:val="008754F9"/>
    <w:rsid w:val="0087607D"/>
    <w:rsid w:val="00876A19"/>
    <w:rsid w:val="008772AA"/>
    <w:rsid w:val="00877EAF"/>
    <w:rsid w:val="008811F8"/>
    <w:rsid w:val="00881931"/>
    <w:rsid w:val="00882197"/>
    <w:rsid w:val="00882215"/>
    <w:rsid w:val="00882589"/>
    <w:rsid w:val="00883200"/>
    <w:rsid w:val="008843E3"/>
    <w:rsid w:val="008849BC"/>
    <w:rsid w:val="008856D6"/>
    <w:rsid w:val="0088754B"/>
    <w:rsid w:val="00890E90"/>
    <w:rsid w:val="00890FD0"/>
    <w:rsid w:val="00891218"/>
    <w:rsid w:val="00893306"/>
    <w:rsid w:val="00893A8E"/>
    <w:rsid w:val="00893DD6"/>
    <w:rsid w:val="00893F71"/>
    <w:rsid w:val="0089400C"/>
    <w:rsid w:val="00894559"/>
    <w:rsid w:val="0089478E"/>
    <w:rsid w:val="00894799"/>
    <w:rsid w:val="00894FD0"/>
    <w:rsid w:val="00895714"/>
    <w:rsid w:val="00896B30"/>
    <w:rsid w:val="00896C34"/>
    <w:rsid w:val="00897926"/>
    <w:rsid w:val="008A2974"/>
    <w:rsid w:val="008A2E30"/>
    <w:rsid w:val="008A337E"/>
    <w:rsid w:val="008A4072"/>
    <w:rsid w:val="008A53F7"/>
    <w:rsid w:val="008A645A"/>
    <w:rsid w:val="008A6798"/>
    <w:rsid w:val="008A684A"/>
    <w:rsid w:val="008A689C"/>
    <w:rsid w:val="008A7122"/>
    <w:rsid w:val="008B051A"/>
    <w:rsid w:val="008B1257"/>
    <w:rsid w:val="008B1342"/>
    <w:rsid w:val="008B2085"/>
    <w:rsid w:val="008B2772"/>
    <w:rsid w:val="008B4A82"/>
    <w:rsid w:val="008B5813"/>
    <w:rsid w:val="008B621A"/>
    <w:rsid w:val="008B6264"/>
    <w:rsid w:val="008B6F91"/>
    <w:rsid w:val="008C0A09"/>
    <w:rsid w:val="008C1249"/>
    <w:rsid w:val="008C2317"/>
    <w:rsid w:val="008C253D"/>
    <w:rsid w:val="008C26CC"/>
    <w:rsid w:val="008C4B3B"/>
    <w:rsid w:val="008C57E5"/>
    <w:rsid w:val="008C78C0"/>
    <w:rsid w:val="008D0AC3"/>
    <w:rsid w:val="008D186C"/>
    <w:rsid w:val="008D23CE"/>
    <w:rsid w:val="008D3B40"/>
    <w:rsid w:val="008D4FAB"/>
    <w:rsid w:val="008D5C79"/>
    <w:rsid w:val="008E0BD5"/>
    <w:rsid w:val="008E1218"/>
    <w:rsid w:val="008E327B"/>
    <w:rsid w:val="008E4BE9"/>
    <w:rsid w:val="008E4E40"/>
    <w:rsid w:val="008E688C"/>
    <w:rsid w:val="008E6E7B"/>
    <w:rsid w:val="008E79BE"/>
    <w:rsid w:val="008E7B6E"/>
    <w:rsid w:val="008F1601"/>
    <w:rsid w:val="008F3257"/>
    <w:rsid w:val="008F3603"/>
    <w:rsid w:val="008F3BD7"/>
    <w:rsid w:val="008F3C42"/>
    <w:rsid w:val="008F4909"/>
    <w:rsid w:val="008F5446"/>
    <w:rsid w:val="008F6ADB"/>
    <w:rsid w:val="008F6EA0"/>
    <w:rsid w:val="008F756E"/>
    <w:rsid w:val="008F7972"/>
    <w:rsid w:val="009000EE"/>
    <w:rsid w:val="00901D9D"/>
    <w:rsid w:val="0090204A"/>
    <w:rsid w:val="00902076"/>
    <w:rsid w:val="00902335"/>
    <w:rsid w:val="00902DC0"/>
    <w:rsid w:val="0090356D"/>
    <w:rsid w:val="00903CC3"/>
    <w:rsid w:val="00905471"/>
    <w:rsid w:val="00905CC5"/>
    <w:rsid w:val="0090648E"/>
    <w:rsid w:val="00906644"/>
    <w:rsid w:val="009106D2"/>
    <w:rsid w:val="00910CF5"/>
    <w:rsid w:val="00911392"/>
    <w:rsid w:val="009116AB"/>
    <w:rsid w:val="009163B9"/>
    <w:rsid w:val="009165DA"/>
    <w:rsid w:val="0092012E"/>
    <w:rsid w:val="00920EE9"/>
    <w:rsid w:val="009214BE"/>
    <w:rsid w:val="00921637"/>
    <w:rsid w:val="00923270"/>
    <w:rsid w:val="009233BD"/>
    <w:rsid w:val="00923BEB"/>
    <w:rsid w:val="00923E87"/>
    <w:rsid w:val="00924570"/>
    <w:rsid w:val="009245E8"/>
    <w:rsid w:val="00924AC5"/>
    <w:rsid w:val="009253D0"/>
    <w:rsid w:val="009265D2"/>
    <w:rsid w:val="009305DF"/>
    <w:rsid w:val="009307B3"/>
    <w:rsid w:val="00930888"/>
    <w:rsid w:val="00930E24"/>
    <w:rsid w:val="009310C5"/>
    <w:rsid w:val="0093151B"/>
    <w:rsid w:val="00931EC6"/>
    <w:rsid w:val="0093242D"/>
    <w:rsid w:val="00933BE9"/>
    <w:rsid w:val="00933DAD"/>
    <w:rsid w:val="009341C2"/>
    <w:rsid w:val="00934D35"/>
    <w:rsid w:val="00935D91"/>
    <w:rsid w:val="009362ED"/>
    <w:rsid w:val="00941ABE"/>
    <w:rsid w:val="009465AB"/>
    <w:rsid w:val="009502A9"/>
    <w:rsid w:val="0095034B"/>
    <w:rsid w:val="00951A1D"/>
    <w:rsid w:val="00951D97"/>
    <w:rsid w:val="00952DF1"/>
    <w:rsid w:val="009540B7"/>
    <w:rsid w:val="00955A60"/>
    <w:rsid w:val="00955AC8"/>
    <w:rsid w:val="00956F13"/>
    <w:rsid w:val="009615BA"/>
    <w:rsid w:val="00962A9D"/>
    <w:rsid w:val="00963BFE"/>
    <w:rsid w:val="009645D5"/>
    <w:rsid w:val="0096462A"/>
    <w:rsid w:val="009647EC"/>
    <w:rsid w:val="009648D7"/>
    <w:rsid w:val="00964A25"/>
    <w:rsid w:val="009655BD"/>
    <w:rsid w:val="009657C5"/>
    <w:rsid w:val="00965AF8"/>
    <w:rsid w:val="009676F0"/>
    <w:rsid w:val="00970144"/>
    <w:rsid w:val="009704F1"/>
    <w:rsid w:val="00970C4E"/>
    <w:rsid w:val="00971787"/>
    <w:rsid w:val="009728A7"/>
    <w:rsid w:val="0097310C"/>
    <w:rsid w:val="00973A59"/>
    <w:rsid w:val="00973AAD"/>
    <w:rsid w:val="00973C81"/>
    <w:rsid w:val="00974FCC"/>
    <w:rsid w:val="00975916"/>
    <w:rsid w:val="00975946"/>
    <w:rsid w:val="00976A2D"/>
    <w:rsid w:val="009773C0"/>
    <w:rsid w:val="00977740"/>
    <w:rsid w:val="009778BC"/>
    <w:rsid w:val="00980BBB"/>
    <w:rsid w:val="0098174E"/>
    <w:rsid w:val="00981E98"/>
    <w:rsid w:val="00983C56"/>
    <w:rsid w:val="00984226"/>
    <w:rsid w:val="009848ED"/>
    <w:rsid w:val="00985135"/>
    <w:rsid w:val="00986D63"/>
    <w:rsid w:val="00987115"/>
    <w:rsid w:val="00987256"/>
    <w:rsid w:val="00987826"/>
    <w:rsid w:val="0099219B"/>
    <w:rsid w:val="009927EC"/>
    <w:rsid w:val="00993632"/>
    <w:rsid w:val="0099405D"/>
    <w:rsid w:val="009940BB"/>
    <w:rsid w:val="0099480C"/>
    <w:rsid w:val="00996404"/>
    <w:rsid w:val="009A06CA"/>
    <w:rsid w:val="009A19DB"/>
    <w:rsid w:val="009A3122"/>
    <w:rsid w:val="009A3639"/>
    <w:rsid w:val="009A3DA3"/>
    <w:rsid w:val="009A552A"/>
    <w:rsid w:val="009A657F"/>
    <w:rsid w:val="009A6C92"/>
    <w:rsid w:val="009A7773"/>
    <w:rsid w:val="009A7DCE"/>
    <w:rsid w:val="009B1991"/>
    <w:rsid w:val="009B1D25"/>
    <w:rsid w:val="009B1E97"/>
    <w:rsid w:val="009B1EE4"/>
    <w:rsid w:val="009B4CD2"/>
    <w:rsid w:val="009B5502"/>
    <w:rsid w:val="009B60B8"/>
    <w:rsid w:val="009B64CD"/>
    <w:rsid w:val="009B7D21"/>
    <w:rsid w:val="009C047B"/>
    <w:rsid w:val="009C0C2C"/>
    <w:rsid w:val="009C0E0A"/>
    <w:rsid w:val="009C0F35"/>
    <w:rsid w:val="009C1168"/>
    <w:rsid w:val="009C166B"/>
    <w:rsid w:val="009C18A7"/>
    <w:rsid w:val="009C35A2"/>
    <w:rsid w:val="009C3CD0"/>
    <w:rsid w:val="009C4894"/>
    <w:rsid w:val="009C4A93"/>
    <w:rsid w:val="009C51CD"/>
    <w:rsid w:val="009C654F"/>
    <w:rsid w:val="009C769B"/>
    <w:rsid w:val="009D07E8"/>
    <w:rsid w:val="009D3476"/>
    <w:rsid w:val="009D3810"/>
    <w:rsid w:val="009D4A6E"/>
    <w:rsid w:val="009D514E"/>
    <w:rsid w:val="009D5B43"/>
    <w:rsid w:val="009D6453"/>
    <w:rsid w:val="009D793C"/>
    <w:rsid w:val="009E003A"/>
    <w:rsid w:val="009E13E6"/>
    <w:rsid w:val="009E18C5"/>
    <w:rsid w:val="009E223B"/>
    <w:rsid w:val="009E2355"/>
    <w:rsid w:val="009E30AC"/>
    <w:rsid w:val="009E34E4"/>
    <w:rsid w:val="009E5678"/>
    <w:rsid w:val="009E68E2"/>
    <w:rsid w:val="009E6E3F"/>
    <w:rsid w:val="009F11CD"/>
    <w:rsid w:val="009F1D82"/>
    <w:rsid w:val="009F22E0"/>
    <w:rsid w:val="009F34D6"/>
    <w:rsid w:val="009F3833"/>
    <w:rsid w:val="009F4C8C"/>
    <w:rsid w:val="009F4D27"/>
    <w:rsid w:val="009F52E3"/>
    <w:rsid w:val="00A001FA"/>
    <w:rsid w:val="00A00A3A"/>
    <w:rsid w:val="00A01B79"/>
    <w:rsid w:val="00A03EB0"/>
    <w:rsid w:val="00A03F73"/>
    <w:rsid w:val="00A06293"/>
    <w:rsid w:val="00A06409"/>
    <w:rsid w:val="00A06A8B"/>
    <w:rsid w:val="00A06E60"/>
    <w:rsid w:val="00A07F0B"/>
    <w:rsid w:val="00A1060E"/>
    <w:rsid w:val="00A11C20"/>
    <w:rsid w:val="00A150FF"/>
    <w:rsid w:val="00A157C2"/>
    <w:rsid w:val="00A167A6"/>
    <w:rsid w:val="00A176F2"/>
    <w:rsid w:val="00A211C5"/>
    <w:rsid w:val="00A22738"/>
    <w:rsid w:val="00A2294D"/>
    <w:rsid w:val="00A2380F"/>
    <w:rsid w:val="00A24543"/>
    <w:rsid w:val="00A251EF"/>
    <w:rsid w:val="00A2556E"/>
    <w:rsid w:val="00A25717"/>
    <w:rsid w:val="00A25A2B"/>
    <w:rsid w:val="00A262B8"/>
    <w:rsid w:val="00A26898"/>
    <w:rsid w:val="00A27DCD"/>
    <w:rsid w:val="00A27E00"/>
    <w:rsid w:val="00A307E4"/>
    <w:rsid w:val="00A30D4A"/>
    <w:rsid w:val="00A314D6"/>
    <w:rsid w:val="00A324C1"/>
    <w:rsid w:val="00A32EFC"/>
    <w:rsid w:val="00A33147"/>
    <w:rsid w:val="00A3390E"/>
    <w:rsid w:val="00A33D01"/>
    <w:rsid w:val="00A34043"/>
    <w:rsid w:val="00A34992"/>
    <w:rsid w:val="00A34B69"/>
    <w:rsid w:val="00A35F36"/>
    <w:rsid w:val="00A36294"/>
    <w:rsid w:val="00A373E1"/>
    <w:rsid w:val="00A374A4"/>
    <w:rsid w:val="00A37A59"/>
    <w:rsid w:val="00A404DC"/>
    <w:rsid w:val="00A41204"/>
    <w:rsid w:val="00A423DB"/>
    <w:rsid w:val="00A424CA"/>
    <w:rsid w:val="00A42ADD"/>
    <w:rsid w:val="00A42BCF"/>
    <w:rsid w:val="00A43912"/>
    <w:rsid w:val="00A44BB1"/>
    <w:rsid w:val="00A44E40"/>
    <w:rsid w:val="00A45644"/>
    <w:rsid w:val="00A457A6"/>
    <w:rsid w:val="00A47B6C"/>
    <w:rsid w:val="00A47EFD"/>
    <w:rsid w:val="00A5055F"/>
    <w:rsid w:val="00A511FB"/>
    <w:rsid w:val="00A5205A"/>
    <w:rsid w:val="00A52AA7"/>
    <w:rsid w:val="00A53271"/>
    <w:rsid w:val="00A53C72"/>
    <w:rsid w:val="00A53F33"/>
    <w:rsid w:val="00A543F0"/>
    <w:rsid w:val="00A54667"/>
    <w:rsid w:val="00A549F9"/>
    <w:rsid w:val="00A55127"/>
    <w:rsid w:val="00A55BD4"/>
    <w:rsid w:val="00A5655A"/>
    <w:rsid w:val="00A57EE4"/>
    <w:rsid w:val="00A57F17"/>
    <w:rsid w:val="00A604DC"/>
    <w:rsid w:val="00A607DF"/>
    <w:rsid w:val="00A61D75"/>
    <w:rsid w:val="00A61F80"/>
    <w:rsid w:val="00A62721"/>
    <w:rsid w:val="00A63151"/>
    <w:rsid w:val="00A631A5"/>
    <w:rsid w:val="00A63736"/>
    <w:rsid w:val="00A637CF"/>
    <w:rsid w:val="00A639ED"/>
    <w:rsid w:val="00A63ED2"/>
    <w:rsid w:val="00A64964"/>
    <w:rsid w:val="00A64992"/>
    <w:rsid w:val="00A65384"/>
    <w:rsid w:val="00A657F1"/>
    <w:rsid w:val="00A66391"/>
    <w:rsid w:val="00A671A5"/>
    <w:rsid w:val="00A702DB"/>
    <w:rsid w:val="00A73BE8"/>
    <w:rsid w:val="00A74461"/>
    <w:rsid w:val="00A74F9F"/>
    <w:rsid w:val="00A7530F"/>
    <w:rsid w:val="00A80064"/>
    <w:rsid w:val="00A81B44"/>
    <w:rsid w:val="00A81E2F"/>
    <w:rsid w:val="00A82176"/>
    <w:rsid w:val="00A823BE"/>
    <w:rsid w:val="00A82D15"/>
    <w:rsid w:val="00A83006"/>
    <w:rsid w:val="00A83136"/>
    <w:rsid w:val="00A845E6"/>
    <w:rsid w:val="00A85516"/>
    <w:rsid w:val="00A85805"/>
    <w:rsid w:val="00A85B01"/>
    <w:rsid w:val="00A8694A"/>
    <w:rsid w:val="00A86E2C"/>
    <w:rsid w:val="00A8762F"/>
    <w:rsid w:val="00A9020B"/>
    <w:rsid w:val="00A90BA8"/>
    <w:rsid w:val="00A91ABA"/>
    <w:rsid w:val="00A92CD6"/>
    <w:rsid w:val="00A94297"/>
    <w:rsid w:val="00A9589E"/>
    <w:rsid w:val="00A96991"/>
    <w:rsid w:val="00AA053C"/>
    <w:rsid w:val="00AA0723"/>
    <w:rsid w:val="00AA2ADA"/>
    <w:rsid w:val="00AA47C0"/>
    <w:rsid w:val="00AA6E2C"/>
    <w:rsid w:val="00AA7266"/>
    <w:rsid w:val="00AA74E8"/>
    <w:rsid w:val="00AA7596"/>
    <w:rsid w:val="00AA7B80"/>
    <w:rsid w:val="00AB0085"/>
    <w:rsid w:val="00AB02FA"/>
    <w:rsid w:val="00AB08FE"/>
    <w:rsid w:val="00AB17A8"/>
    <w:rsid w:val="00AB2415"/>
    <w:rsid w:val="00AB257F"/>
    <w:rsid w:val="00AB2F47"/>
    <w:rsid w:val="00AB2FAD"/>
    <w:rsid w:val="00AB3727"/>
    <w:rsid w:val="00AB3FFA"/>
    <w:rsid w:val="00AB424A"/>
    <w:rsid w:val="00AB4363"/>
    <w:rsid w:val="00AB57C5"/>
    <w:rsid w:val="00AB61B9"/>
    <w:rsid w:val="00AB7255"/>
    <w:rsid w:val="00AB7F03"/>
    <w:rsid w:val="00AC141A"/>
    <w:rsid w:val="00AC2B11"/>
    <w:rsid w:val="00AC2CBE"/>
    <w:rsid w:val="00AC4BF6"/>
    <w:rsid w:val="00AC6C32"/>
    <w:rsid w:val="00AC730D"/>
    <w:rsid w:val="00AD0A89"/>
    <w:rsid w:val="00AD1334"/>
    <w:rsid w:val="00AD29B1"/>
    <w:rsid w:val="00AD2F14"/>
    <w:rsid w:val="00AD3AC4"/>
    <w:rsid w:val="00AD6812"/>
    <w:rsid w:val="00AD6A76"/>
    <w:rsid w:val="00AD7765"/>
    <w:rsid w:val="00AE0789"/>
    <w:rsid w:val="00AE20C8"/>
    <w:rsid w:val="00AE2597"/>
    <w:rsid w:val="00AE2952"/>
    <w:rsid w:val="00AE2DC5"/>
    <w:rsid w:val="00AE3E93"/>
    <w:rsid w:val="00AE3F48"/>
    <w:rsid w:val="00AE4BF1"/>
    <w:rsid w:val="00AE6198"/>
    <w:rsid w:val="00AE74E0"/>
    <w:rsid w:val="00AF0484"/>
    <w:rsid w:val="00AF09AD"/>
    <w:rsid w:val="00AF3CA3"/>
    <w:rsid w:val="00AF3CE0"/>
    <w:rsid w:val="00AF46C6"/>
    <w:rsid w:val="00AF4CE3"/>
    <w:rsid w:val="00AF5AB7"/>
    <w:rsid w:val="00AF5BED"/>
    <w:rsid w:val="00AF5E98"/>
    <w:rsid w:val="00AF5F02"/>
    <w:rsid w:val="00AF61BC"/>
    <w:rsid w:val="00AF61EB"/>
    <w:rsid w:val="00AF6817"/>
    <w:rsid w:val="00AF7458"/>
    <w:rsid w:val="00AF74E5"/>
    <w:rsid w:val="00B00979"/>
    <w:rsid w:val="00B00CC8"/>
    <w:rsid w:val="00B01D7F"/>
    <w:rsid w:val="00B023BE"/>
    <w:rsid w:val="00B02E5B"/>
    <w:rsid w:val="00B06AD1"/>
    <w:rsid w:val="00B073CF"/>
    <w:rsid w:val="00B10C90"/>
    <w:rsid w:val="00B111C6"/>
    <w:rsid w:val="00B1246F"/>
    <w:rsid w:val="00B1346D"/>
    <w:rsid w:val="00B13887"/>
    <w:rsid w:val="00B14393"/>
    <w:rsid w:val="00B14F7E"/>
    <w:rsid w:val="00B1628D"/>
    <w:rsid w:val="00B16D4A"/>
    <w:rsid w:val="00B20015"/>
    <w:rsid w:val="00B22407"/>
    <w:rsid w:val="00B23626"/>
    <w:rsid w:val="00B23F84"/>
    <w:rsid w:val="00B243BE"/>
    <w:rsid w:val="00B24648"/>
    <w:rsid w:val="00B24734"/>
    <w:rsid w:val="00B25AB2"/>
    <w:rsid w:val="00B2642A"/>
    <w:rsid w:val="00B26434"/>
    <w:rsid w:val="00B26F1A"/>
    <w:rsid w:val="00B279CE"/>
    <w:rsid w:val="00B30892"/>
    <w:rsid w:val="00B30EF4"/>
    <w:rsid w:val="00B31140"/>
    <w:rsid w:val="00B32574"/>
    <w:rsid w:val="00B32DC9"/>
    <w:rsid w:val="00B340B3"/>
    <w:rsid w:val="00B34462"/>
    <w:rsid w:val="00B34953"/>
    <w:rsid w:val="00B35293"/>
    <w:rsid w:val="00B363AB"/>
    <w:rsid w:val="00B3663A"/>
    <w:rsid w:val="00B36F0D"/>
    <w:rsid w:val="00B37077"/>
    <w:rsid w:val="00B37253"/>
    <w:rsid w:val="00B40A8C"/>
    <w:rsid w:val="00B41582"/>
    <w:rsid w:val="00B43263"/>
    <w:rsid w:val="00B442B9"/>
    <w:rsid w:val="00B4498C"/>
    <w:rsid w:val="00B4512C"/>
    <w:rsid w:val="00B45374"/>
    <w:rsid w:val="00B455B9"/>
    <w:rsid w:val="00B46318"/>
    <w:rsid w:val="00B464F1"/>
    <w:rsid w:val="00B478C9"/>
    <w:rsid w:val="00B479D0"/>
    <w:rsid w:val="00B47D3D"/>
    <w:rsid w:val="00B50146"/>
    <w:rsid w:val="00B51EF4"/>
    <w:rsid w:val="00B51F38"/>
    <w:rsid w:val="00B52CBB"/>
    <w:rsid w:val="00B52FAE"/>
    <w:rsid w:val="00B53352"/>
    <w:rsid w:val="00B535CA"/>
    <w:rsid w:val="00B550BF"/>
    <w:rsid w:val="00B55D7F"/>
    <w:rsid w:val="00B55E2A"/>
    <w:rsid w:val="00B55EB2"/>
    <w:rsid w:val="00B56A8D"/>
    <w:rsid w:val="00B5793A"/>
    <w:rsid w:val="00B60CE4"/>
    <w:rsid w:val="00B61538"/>
    <w:rsid w:val="00B61545"/>
    <w:rsid w:val="00B62087"/>
    <w:rsid w:val="00B64BFD"/>
    <w:rsid w:val="00B65078"/>
    <w:rsid w:val="00B65456"/>
    <w:rsid w:val="00B66121"/>
    <w:rsid w:val="00B664BF"/>
    <w:rsid w:val="00B6798E"/>
    <w:rsid w:val="00B71700"/>
    <w:rsid w:val="00B717BE"/>
    <w:rsid w:val="00B71909"/>
    <w:rsid w:val="00B737A4"/>
    <w:rsid w:val="00B753E8"/>
    <w:rsid w:val="00B7664F"/>
    <w:rsid w:val="00B76A5C"/>
    <w:rsid w:val="00B76F1F"/>
    <w:rsid w:val="00B77879"/>
    <w:rsid w:val="00B77CB3"/>
    <w:rsid w:val="00B80151"/>
    <w:rsid w:val="00B80BCD"/>
    <w:rsid w:val="00B813B4"/>
    <w:rsid w:val="00B81859"/>
    <w:rsid w:val="00B83E70"/>
    <w:rsid w:val="00B84076"/>
    <w:rsid w:val="00B840B6"/>
    <w:rsid w:val="00B846F4"/>
    <w:rsid w:val="00B84C69"/>
    <w:rsid w:val="00B85044"/>
    <w:rsid w:val="00B85824"/>
    <w:rsid w:val="00B85DA4"/>
    <w:rsid w:val="00B8613D"/>
    <w:rsid w:val="00B861AA"/>
    <w:rsid w:val="00B86A9A"/>
    <w:rsid w:val="00B90106"/>
    <w:rsid w:val="00B91A6D"/>
    <w:rsid w:val="00B91F60"/>
    <w:rsid w:val="00B92131"/>
    <w:rsid w:val="00B92619"/>
    <w:rsid w:val="00B93BD1"/>
    <w:rsid w:val="00B93EA3"/>
    <w:rsid w:val="00B942D8"/>
    <w:rsid w:val="00B945DA"/>
    <w:rsid w:val="00B948D2"/>
    <w:rsid w:val="00B94FA0"/>
    <w:rsid w:val="00B9505F"/>
    <w:rsid w:val="00B95811"/>
    <w:rsid w:val="00B959BC"/>
    <w:rsid w:val="00B95D15"/>
    <w:rsid w:val="00B9656C"/>
    <w:rsid w:val="00B96C88"/>
    <w:rsid w:val="00B9733C"/>
    <w:rsid w:val="00BA0A6F"/>
    <w:rsid w:val="00BA0BC1"/>
    <w:rsid w:val="00BA1F78"/>
    <w:rsid w:val="00BA247A"/>
    <w:rsid w:val="00BA2542"/>
    <w:rsid w:val="00BA30C8"/>
    <w:rsid w:val="00BA3A24"/>
    <w:rsid w:val="00BA4F2A"/>
    <w:rsid w:val="00BA616E"/>
    <w:rsid w:val="00BA6382"/>
    <w:rsid w:val="00BA6AEE"/>
    <w:rsid w:val="00BA6F2B"/>
    <w:rsid w:val="00BB1143"/>
    <w:rsid w:val="00BB2494"/>
    <w:rsid w:val="00BB2598"/>
    <w:rsid w:val="00BB3F10"/>
    <w:rsid w:val="00BB5876"/>
    <w:rsid w:val="00BB5C5A"/>
    <w:rsid w:val="00BB714F"/>
    <w:rsid w:val="00BB7341"/>
    <w:rsid w:val="00BB7F1B"/>
    <w:rsid w:val="00BC0A4D"/>
    <w:rsid w:val="00BC0C3E"/>
    <w:rsid w:val="00BC23C2"/>
    <w:rsid w:val="00BC23C5"/>
    <w:rsid w:val="00BC40CF"/>
    <w:rsid w:val="00BC5018"/>
    <w:rsid w:val="00BC5346"/>
    <w:rsid w:val="00BC554D"/>
    <w:rsid w:val="00BC5CD8"/>
    <w:rsid w:val="00BC5E1C"/>
    <w:rsid w:val="00BC64C8"/>
    <w:rsid w:val="00BC667B"/>
    <w:rsid w:val="00BC696F"/>
    <w:rsid w:val="00BD1194"/>
    <w:rsid w:val="00BD1B87"/>
    <w:rsid w:val="00BD2D41"/>
    <w:rsid w:val="00BD3F68"/>
    <w:rsid w:val="00BD5B50"/>
    <w:rsid w:val="00BD6970"/>
    <w:rsid w:val="00BE00BD"/>
    <w:rsid w:val="00BE02A8"/>
    <w:rsid w:val="00BE40E5"/>
    <w:rsid w:val="00BE4F04"/>
    <w:rsid w:val="00BF0357"/>
    <w:rsid w:val="00BF07E5"/>
    <w:rsid w:val="00BF0B8B"/>
    <w:rsid w:val="00BF0BBD"/>
    <w:rsid w:val="00BF249E"/>
    <w:rsid w:val="00BF2CA6"/>
    <w:rsid w:val="00BF361A"/>
    <w:rsid w:val="00BF3A98"/>
    <w:rsid w:val="00BF4395"/>
    <w:rsid w:val="00BF48E2"/>
    <w:rsid w:val="00BF5014"/>
    <w:rsid w:val="00BF62AB"/>
    <w:rsid w:val="00BF6B44"/>
    <w:rsid w:val="00BF7105"/>
    <w:rsid w:val="00C00BEE"/>
    <w:rsid w:val="00C015AC"/>
    <w:rsid w:val="00C023B7"/>
    <w:rsid w:val="00C0294A"/>
    <w:rsid w:val="00C02EF6"/>
    <w:rsid w:val="00C03724"/>
    <w:rsid w:val="00C045DE"/>
    <w:rsid w:val="00C04721"/>
    <w:rsid w:val="00C05EC4"/>
    <w:rsid w:val="00C06499"/>
    <w:rsid w:val="00C065B6"/>
    <w:rsid w:val="00C06DF7"/>
    <w:rsid w:val="00C06EBA"/>
    <w:rsid w:val="00C11391"/>
    <w:rsid w:val="00C11BDA"/>
    <w:rsid w:val="00C11D0A"/>
    <w:rsid w:val="00C12100"/>
    <w:rsid w:val="00C122E4"/>
    <w:rsid w:val="00C137F0"/>
    <w:rsid w:val="00C147F7"/>
    <w:rsid w:val="00C1583C"/>
    <w:rsid w:val="00C15AC9"/>
    <w:rsid w:val="00C15F96"/>
    <w:rsid w:val="00C165D8"/>
    <w:rsid w:val="00C16BD2"/>
    <w:rsid w:val="00C1758D"/>
    <w:rsid w:val="00C17625"/>
    <w:rsid w:val="00C2030C"/>
    <w:rsid w:val="00C21C9C"/>
    <w:rsid w:val="00C222FD"/>
    <w:rsid w:val="00C2262A"/>
    <w:rsid w:val="00C2364A"/>
    <w:rsid w:val="00C23C7D"/>
    <w:rsid w:val="00C23F75"/>
    <w:rsid w:val="00C25A4F"/>
    <w:rsid w:val="00C262C6"/>
    <w:rsid w:val="00C27980"/>
    <w:rsid w:val="00C32678"/>
    <w:rsid w:val="00C34A5B"/>
    <w:rsid w:val="00C351F9"/>
    <w:rsid w:val="00C3598A"/>
    <w:rsid w:val="00C35A88"/>
    <w:rsid w:val="00C367CE"/>
    <w:rsid w:val="00C36CEB"/>
    <w:rsid w:val="00C36D17"/>
    <w:rsid w:val="00C3731C"/>
    <w:rsid w:val="00C37945"/>
    <w:rsid w:val="00C379AF"/>
    <w:rsid w:val="00C37EB4"/>
    <w:rsid w:val="00C40709"/>
    <w:rsid w:val="00C40F3A"/>
    <w:rsid w:val="00C42C4A"/>
    <w:rsid w:val="00C42DDE"/>
    <w:rsid w:val="00C436D3"/>
    <w:rsid w:val="00C46653"/>
    <w:rsid w:val="00C46A20"/>
    <w:rsid w:val="00C46BAC"/>
    <w:rsid w:val="00C46F4E"/>
    <w:rsid w:val="00C501F8"/>
    <w:rsid w:val="00C5032E"/>
    <w:rsid w:val="00C50972"/>
    <w:rsid w:val="00C50F30"/>
    <w:rsid w:val="00C510D7"/>
    <w:rsid w:val="00C516E8"/>
    <w:rsid w:val="00C51DE1"/>
    <w:rsid w:val="00C5255F"/>
    <w:rsid w:val="00C52CDC"/>
    <w:rsid w:val="00C52F06"/>
    <w:rsid w:val="00C5325D"/>
    <w:rsid w:val="00C534E3"/>
    <w:rsid w:val="00C5399B"/>
    <w:rsid w:val="00C544F8"/>
    <w:rsid w:val="00C54E45"/>
    <w:rsid w:val="00C558A7"/>
    <w:rsid w:val="00C570B6"/>
    <w:rsid w:val="00C60F92"/>
    <w:rsid w:val="00C61216"/>
    <w:rsid w:val="00C628B0"/>
    <w:rsid w:val="00C63135"/>
    <w:rsid w:val="00C645E0"/>
    <w:rsid w:val="00C64B04"/>
    <w:rsid w:val="00C65BE3"/>
    <w:rsid w:val="00C65BEB"/>
    <w:rsid w:val="00C66577"/>
    <w:rsid w:val="00C7073C"/>
    <w:rsid w:val="00C7158D"/>
    <w:rsid w:val="00C719A6"/>
    <w:rsid w:val="00C720C8"/>
    <w:rsid w:val="00C73A28"/>
    <w:rsid w:val="00C73AFB"/>
    <w:rsid w:val="00C73DC0"/>
    <w:rsid w:val="00C73E5D"/>
    <w:rsid w:val="00C745C8"/>
    <w:rsid w:val="00C74732"/>
    <w:rsid w:val="00C75303"/>
    <w:rsid w:val="00C75342"/>
    <w:rsid w:val="00C76B3A"/>
    <w:rsid w:val="00C77A0D"/>
    <w:rsid w:val="00C80AFC"/>
    <w:rsid w:val="00C82387"/>
    <w:rsid w:val="00C824A0"/>
    <w:rsid w:val="00C826C8"/>
    <w:rsid w:val="00C82829"/>
    <w:rsid w:val="00C832FF"/>
    <w:rsid w:val="00C83A3E"/>
    <w:rsid w:val="00C83D1B"/>
    <w:rsid w:val="00C83D88"/>
    <w:rsid w:val="00C842A0"/>
    <w:rsid w:val="00C8515C"/>
    <w:rsid w:val="00C86036"/>
    <w:rsid w:val="00C864DF"/>
    <w:rsid w:val="00C90617"/>
    <w:rsid w:val="00C90704"/>
    <w:rsid w:val="00C9077F"/>
    <w:rsid w:val="00C9108E"/>
    <w:rsid w:val="00C92D7C"/>
    <w:rsid w:val="00C92FEE"/>
    <w:rsid w:val="00C933BE"/>
    <w:rsid w:val="00C93BD6"/>
    <w:rsid w:val="00C95604"/>
    <w:rsid w:val="00C95F5E"/>
    <w:rsid w:val="00C964C8"/>
    <w:rsid w:val="00C967E2"/>
    <w:rsid w:val="00C968DC"/>
    <w:rsid w:val="00C97892"/>
    <w:rsid w:val="00C97C8F"/>
    <w:rsid w:val="00C97CF0"/>
    <w:rsid w:val="00CA0D21"/>
    <w:rsid w:val="00CA12DE"/>
    <w:rsid w:val="00CA1691"/>
    <w:rsid w:val="00CA1E91"/>
    <w:rsid w:val="00CA1F30"/>
    <w:rsid w:val="00CA2FC8"/>
    <w:rsid w:val="00CA3489"/>
    <w:rsid w:val="00CA41A6"/>
    <w:rsid w:val="00CA4261"/>
    <w:rsid w:val="00CA5DEB"/>
    <w:rsid w:val="00CA6253"/>
    <w:rsid w:val="00CA667F"/>
    <w:rsid w:val="00CA68A2"/>
    <w:rsid w:val="00CA71C8"/>
    <w:rsid w:val="00CB02C0"/>
    <w:rsid w:val="00CB1689"/>
    <w:rsid w:val="00CB1A70"/>
    <w:rsid w:val="00CB2C14"/>
    <w:rsid w:val="00CB33F1"/>
    <w:rsid w:val="00CB3B0E"/>
    <w:rsid w:val="00CB49FD"/>
    <w:rsid w:val="00CB4C79"/>
    <w:rsid w:val="00CB538A"/>
    <w:rsid w:val="00CB6014"/>
    <w:rsid w:val="00CB6362"/>
    <w:rsid w:val="00CB74C0"/>
    <w:rsid w:val="00CB76AF"/>
    <w:rsid w:val="00CB7B66"/>
    <w:rsid w:val="00CB7E24"/>
    <w:rsid w:val="00CC0A11"/>
    <w:rsid w:val="00CC12A2"/>
    <w:rsid w:val="00CC1E61"/>
    <w:rsid w:val="00CC2409"/>
    <w:rsid w:val="00CC33DA"/>
    <w:rsid w:val="00CC50A9"/>
    <w:rsid w:val="00CC523B"/>
    <w:rsid w:val="00CC63FF"/>
    <w:rsid w:val="00CC6E74"/>
    <w:rsid w:val="00CD175F"/>
    <w:rsid w:val="00CD23ED"/>
    <w:rsid w:val="00CD3A76"/>
    <w:rsid w:val="00CD4D38"/>
    <w:rsid w:val="00CD5480"/>
    <w:rsid w:val="00CE0C0F"/>
    <w:rsid w:val="00CE0CC1"/>
    <w:rsid w:val="00CE1706"/>
    <w:rsid w:val="00CE49BA"/>
    <w:rsid w:val="00CE4B30"/>
    <w:rsid w:val="00CE5212"/>
    <w:rsid w:val="00CE5763"/>
    <w:rsid w:val="00CE5957"/>
    <w:rsid w:val="00CE5AB1"/>
    <w:rsid w:val="00CE6C54"/>
    <w:rsid w:val="00CF0E6A"/>
    <w:rsid w:val="00CF13DB"/>
    <w:rsid w:val="00CF16EA"/>
    <w:rsid w:val="00CF23B7"/>
    <w:rsid w:val="00CF25CF"/>
    <w:rsid w:val="00CF42CE"/>
    <w:rsid w:val="00CF436D"/>
    <w:rsid w:val="00CF5274"/>
    <w:rsid w:val="00CF53E8"/>
    <w:rsid w:val="00CF5826"/>
    <w:rsid w:val="00CF5BA7"/>
    <w:rsid w:val="00CF5FC2"/>
    <w:rsid w:val="00CF62A7"/>
    <w:rsid w:val="00CF631C"/>
    <w:rsid w:val="00CF63F3"/>
    <w:rsid w:val="00CF6416"/>
    <w:rsid w:val="00CF7C71"/>
    <w:rsid w:val="00CF7FBB"/>
    <w:rsid w:val="00D008C4"/>
    <w:rsid w:val="00D02563"/>
    <w:rsid w:val="00D03AAE"/>
    <w:rsid w:val="00D04178"/>
    <w:rsid w:val="00D04929"/>
    <w:rsid w:val="00D056B8"/>
    <w:rsid w:val="00D06145"/>
    <w:rsid w:val="00D064D9"/>
    <w:rsid w:val="00D0664B"/>
    <w:rsid w:val="00D0728C"/>
    <w:rsid w:val="00D12E92"/>
    <w:rsid w:val="00D14441"/>
    <w:rsid w:val="00D14C78"/>
    <w:rsid w:val="00D1528B"/>
    <w:rsid w:val="00D16A74"/>
    <w:rsid w:val="00D16A84"/>
    <w:rsid w:val="00D16DC0"/>
    <w:rsid w:val="00D1770F"/>
    <w:rsid w:val="00D2017C"/>
    <w:rsid w:val="00D2036A"/>
    <w:rsid w:val="00D219BB"/>
    <w:rsid w:val="00D23498"/>
    <w:rsid w:val="00D240D1"/>
    <w:rsid w:val="00D2447A"/>
    <w:rsid w:val="00D24B19"/>
    <w:rsid w:val="00D250E4"/>
    <w:rsid w:val="00D25735"/>
    <w:rsid w:val="00D2638D"/>
    <w:rsid w:val="00D26688"/>
    <w:rsid w:val="00D26858"/>
    <w:rsid w:val="00D26B34"/>
    <w:rsid w:val="00D270A2"/>
    <w:rsid w:val="00D313EA"/>
    <w:rsid w:val="00D31CCA"/>
    <w:rsid w:val="00D324A4"/>
    <w:rsid w:val="00D32768"/>
    <w:rsid w:val="00D329B5"/>
    <w:rsid w:val="00D34785"/>
    <w:rsid w:val="00D3489C"/>
    <w:rsid w:val="00D34A15"/>
    <w:rsid w:val="00D36FDC"/>
    <w:rsid w:val="00D40D31"/>
    <w:rsid w:val="00D41314"/>
    <w:rsid w:val="00D41831"/>
    <w:rsid w:val="00D4292E"/>
    <w:rsid w:val="00D430A6"/>
    <w:rsid w:val="00D43537"/>
    <w:rsid w:val="00D4370E"/>
    <w:rsid w:val="00D43E4E"/>
    <w:rsid w:val="00D442C0"/>
    <w:rsid w:val="00D45998"/>
    <w:rsid w:val="00D45DB1"/>
    <w:rsid w:val="00D467DF"/>
    <w:rsid w:val="00D46F23"/>
    <w:rsid w:val="00D47C99"/>
    <w:rsid w:val="00D50233"/>
    <w:rsid w:val="00D5253C"/>
    <w:rsid w:val="00D53AAF"/>
    <w:rsid w:val="00D542A3"/>
    <w:rsid w:val="00D5567B"/>
    <w:rsid w:val="00D55FD5"/>
    <w:rsid w:val="00D560ED"/>
    <w:rsid w:val="00D56513"/>
    <w:rsid w:val="00D56B74"/>
    <w:rsid w:val="00D6092A"/>
    <w:rsid w:val="00D61301"/>
    <w:rsid w:val="00D61B30"/>
    <w:rsid w:val="00D623C7"/>
    <w:rsid w:val="00D6274F"/>
    <w:rsid w:val="00D643DC"/>
    <w:rsid w:val="00D651A4"/>
    <w:rsid w:val="00D651B7"/>
    <w:rsid w:val="00D66835"/>
    <w:rsid w:val="00D66961"/>
    <w:rsid w:val="00D66987"/>
    <w:rsid w:val="00D6737C"/>
    <w:rsid w:val="00D67876"/>
    <w:rsid w:val="00D67EB1"/>
    <w:rsid w:val="00D701EC"/>
    <w:rsid w:val="00D70FD5"/>
    <w:rsid w:val="00D71855"/>
    <w:rsid w:val="00D7193B"/>
    <w:rsid w:val="00D71EE1"/>
    <w:rsid w:val="00D71F6D"/>
    <w:rsid w:val="00D72772"/>
    <w:rsid w:val="00D73120"/>
    <w:rsid w:val="00D7316C"/>
    <w:rsid w:val="00D732AD"/>
    <w:rsid w:val="00D74392"/>
    <w:rsid w:val="00D766DA"/>
    <w:rsid w:val="00D80504"/>
    <w:rsid w:val="00D80B0C"/>
    <w:rsid w:val="00D811E6"/>
    <w:rsid w:val="00D81402"/>
    <w:rsid w:val="00D82083"/>
    <w:rsid w:val="00D821B2"/>
    <w:rsid w:val="00D8275C"/>
    <w:rsid w:val="00D83625"/>
    <w:rsid w:val="00D85352"/>
    <w:rsid w:val="00D87438"/>
    <w:rsid w:val="00D90FD2"/>
    <w:rsid w:val="00D923D9"/>
    <w:rsid w:val="00D929FA"/>
    <w:rsid w:val="00D9348A"/>
    <w:rsid w:val="00D9402E"/>
    <w:rsid w:val="00D94990"/>
    <w:rsid w:val="00D9514F"/>
    <w:rsid w:val="00D95896"/>
    <w:rsid w:val="00D96212"/>
    <w:rsid w:val="00D96243"/>
    <w:rsid w:val="00D97341"/>
    <w:rsid w:val="00D97D97"/>
    <w:rsid w:val="00DA036C"/>
    <w:rsid w:val="00DA0829"/>
    <w:rsid w:val="00DA0990"/>
    <w:rsid w:val="00DA0BC1"/>
    <w:rsid w:val="00DA0EC5"/>
    <w:rsid w:val="00DA2137"/>
    <w:rsid w:val="00DA5248"/>
    <w:rsid w:val="00DA5F73"/>
    <w:rsid w:val="00DA648A"/>
    <w:rsid w:val="00DA6FF6"/>
    <w:rsid w:val="00DB0179"/>
    <w:rsid w:val="00DB0347"/>
    <w:rsid w:val="00DB20FF"/>
    <w:rsid w:val="00DB3E5B"/>
    <w:rsid w:val="00DB7C28"/>
    <w:rsid w:val="00DC07E3"/>
    <w:rsid w:val="00DC3543"/>
    <w:rsid w:val="00DC3718"/>
    <w:rsid w:val="00DC37BF"/>
    <w:rsid w:val="00DC600C"/>
    <w:rsid w:val="00DC6CC9"/>
    <w:rsid w:val="00DC715B"/>
    <w:rsid w:val="00DC79F8"/>
    <w:rsid w:val="00DD1166"/>
    <w:rsid w:val="00DD118E"/>
    <w:rsid w:val="00DD1335"/>
    <w:rsid w:val="00DD360C"/>
    <w:rsid w:val="00DD4016"/>
    <w:rsid w:val="00DD57A5"/>
    <w:rsid w:val="00DD5E56"/>
    <w:rsid w:val="00DD5FA2"/>
    <w:rsid w:val="00DD7502"/>
    <w:rsid w:val="00DD7C5D"/>
    <w:rsid w:val="00DE0237"/>
    <w:rsid w:val="00DE1D15"/>
    <w:rsid w:val="00DE2361"/>
    <w:rsid w:val="00DE2FDD"/>
    <w:rsid w:val="00DE3B88"/>
    <w:rsid w:val="00DE456E"/>
    <w:rsid w:val="00DE465B"/>
    <w:rsid w:val="00DE4D33"/>
    <w:rsid w:val="00DE4FAB"/>
    <w:rsid w:val="00DE5181"/>
    <w:rsid w:val="00DE57AA"/>
    <w:rsid w:val="00DE6AB0"/>
    <w:rsid w:val="00DE74B0"/>
    <w:rsid w:val="00DE7B51"/>
    <w:rsid w:val="00DF045F"/>
    <w:rsid w:val="00DF1240"/>
    <w:rsid w:val="00DF16CD"/>
    <w:rsid w:val="00DF2884"/>
    <w:rsid w:val="00DF2D9E"/>
    <w:rsid w:val="00DF3873"/>
    <w:rsid w:val="00DF48BA"/>
    <w:rsid w:val="00DF6184"/>
    <w:rsid w:val="00DF63DA"/>
    <w:rsid w:val="00DF653E"/>
    <w:rsid w:val="00DF6889"/>
    <w:rsid w:val="00DF6C1C"/>
    <w:rsid w:val="00DF753F"/>
    <w:rsid w:val="00DF7B59"/>
    <w:rsid w:val="00E00536"/>
    <w:rsid w:val="00E0124E"/>
    <w:rsid w:val="00E0199C"/>
    <w:rsid w:val="00E03144"/>
    <w:rsid w:val="00E03E0E"/>
    <w:rsid w:val="00E048C9"/>
    <w:rsid w:val="00E0492C"/>
    <w:rsid w:val="00E0495A"/>
    <w:rsid w:val="00E077D5"/>
    <w:rsid w:val="00E07EF6"/>
    <w:rsid w:val="00E1083D"/>
    <w:rsid w:val="00E1097D"/>
    <w:rsid w:val="00E127EE"/>
    <w:rsid w:val="00E138FD"/>
    <w:rsid w:val="00E144B8"/>
    <w:rsid w:val="00E1470B"/>
    <w:rsid w:val="00E16200"/>
    <w:rsid w:val="00E17804"/>
    <w:rsid w:val="00E1797C"/>
    <w:rsid w:val="00E207E7"/>
    <w:rsid w:val="00E20C0C"/>
    <w:rsid w:val="00E211D5"/>
    <w:rsid w:val="00E216F2"/>
    <w:rsid w:val="00E224BE"/>
    <w:rsid w:val="00E22F77"/>
    <w:rsid w:val="00E23C44"/>
    <w:rsid w:val="00E24B4C"/>
    <w:rsid w:val="00E250DD"/>
    <w:rsid w:val="00E2524D"/>
    <w:rsid w:val="00E261F7"/>
    <w:rsid w:val="00E27354"/>
    <w:rsid w:val="00E276B5"/>
    <w:rsid w:val="00E27F6E"/>
    <w:rsid w:val="00E31304"/>
    <w:rsid w:val="00E31732"/>
    <w:rsid w:val="00E31A81"/>
    <w:rsid w:val="00E32775"/>
    <w:rsid w:val="00E32B91"/>
    <w:rsid w:val="00E34427"/>
    <w:rsid w:val="00E3447E"/>
    <w:rsid w:val="00E34511"/>
    <w:rsid w:val="00E34F97"/>
    <w:rsid w:val="00E36730"/>
    <w:rsid w:val="00E371DE"/>
    <w:rsid w:val="00E40350"/>
    <w:rsid w:val="00E404FE"/>
    <w:rsid w:val="00E40D21"/>
    <w:rsid w:val="00E41C5D"/>
    <w:rsid w:val="00E41E4B"/>
    <w:rsid w:val="00E44F15"/>
    <w:rsid w:val="00E450EA"/>
    <w:rsid w:val="00E4512E"/>
    <w:rsid w:val="00E4515D"/>
    <w:rsid w:val="00E45B5F"/>
    <w:rsid w:val="00E47A02"/>
    <w:rsid w:val="00E47A32"/>
    <w:rsid w:val="00E47F06"/>
    <w:rsid w:val="00E507BF"/>
    <w:rsid w:val="00E50842"/>
    <w:rsid w:val="00E50B4C"/>
    <w:rsid w:val="00E50DF0"/>
    <w:rsid w:val="00E5332A"/>
    <w:rsid w:val="00E537FC"/>
    <w:rsid w:val="00E549B1"/>
    <w:rsid w:val="00E55EC4"/>
    <w:rsid w:val="00E5626D"/>
    <w:rsid w:val="00E563D1"/>
    <w:rsid w:val="00E571A5"/>
    <w:rsid w:val="00E57B08"/>
    <w:rsid w:val="00E60BDC"/>
    <w:rsid w:val="00E60BEC"/>
    <w:rsid w:val="00E626E6"/>
    <w:rsid w:val="00E63D5E"/>
    <w:rsid w:val="00E63DCC"/>
    <w:rsid w:val="00E6471D"/>
    <w:rsid w:val="00E64B6D"/>
    <w:rsid w:val="00E653B8"/>
    <w:rsid w:val="00E65A75"/>
    <w:rsid w:val="00E66239"/>
    <w:rsid w:val="00E66812"/>
    <w:rsid w:val="00E6766C"/>
    <w:rsid w:val="00E70902"/>
    <w:rsid w:val="00E70CEA"/>
    <w:rsid w:val="00E71284"/>
    <w:rsid w:val="00E72123"/>
    <w:rsid w:val="00E7216C"/>
    <w:rsid w:val="00E72349"/>
    <w:rsid w:val="00E7257D"/>
    <w:rsid w:val="00E725F0"/>
    <w:rsid w:val="00E7373B"/>
    <w:rsid w:val="00E73F0A"/>
    <w:rsid w:val="00E73FD4"/>
    <w:rsid w:val="00E7605D"/>
    <w:rsid w:val="00E7610F"/>
    <w:rsid w:val="00E76159"/>
    <w:rsid w:val="00E76535"/>
    <w:rsid w:val="00E80437"/>
    <w:rsid w:val="00E80664"/>
    <w:rsid w:val="00E82515"/>
    <w:rsid w:val="00E83604"/>
    <w:rsid w:val="00E84598"/>
    <w:rsid w:val="00E85000"/>
    <w:rsid w:val="00E85B4D"/>
    <w:rsid w:val="00E90323"/>
    <w:rsid w:val="00E910C2"/>
    <w:rsid w:val="00E92461"/>
    <w:rsid w:val="00E92FD0"/>
    <w:rsid w:val="00E93CE9"/>
    <w:rsid w:val="00E9458C"/>
    <w:rsid w:val="00E964AF"/>
    <w:rsid w:val="00E96DE0"/>
    <w:rsid w:val="00E970A4"/>
    <w:rsid w:val="00E97652"/>
    <w:rsid w:val="00E97907"/>
    <w:rsid w:val="00EA06F0"/>
    <w:rsid w:val="00EA18BC"/>
    <w:rsid w:val="00EA199A"/>
    <w:rsid w:val="00EA3484"/>
    <w:rsid w:val="00EA34BC"/>
    <w:rsid w:val="00EA3707"/>
    <w:rsid w:val="00EA43C2"/>
    <w:rsid w:val="00EA4C9F"/>
    <w:rsid w:val="00EA523B"/>
    <w:rsid w:val="00EA52D2"/>
    <w:rsid w:val="00EA7F8A"/>
    <w:rsid w:val="00EB21A3"/>
    <w:rsid w:val="00EB25E8"/>
    <w:rsid w:val="00EB35B5"/>
    <w:rsid w:val="00EB4043"/>
    <w:rsid w:val="00EB405D"/>
    <w:rsid w:val="00EB504C"/>
    <w:rsid w:val="00EB7322"/>
    <w:rsid w:val="00EB756F"/>
    <w:rsid w:val="00EC0B7B"/>
    <w:rsid w:val="00EC0C72"/>
    <w:rsid w:val="00EC1DAE"/>
    <w:rsid w:val="00EC26A2"/>
    <w:rsid w:val="00EC35AF"/>
    <w:rsid w:val="00EC7901"/>
    <w:rsid w:val="00EC7DE4"/>
    <w:rsid w:val="00ED02B0"/>
    <w:rsid w:val="00ED0AF8"/>
    <w:rsid w:val="00ED1591"/>
    <w:rsid w:val="00ED1BD7"/>
    <w:rsid w:val="00ED1C3E"/>
    <w:rsid w:val="00ED1DE9"/>
    <w:rsid w:val="00ED2835"/>
    <w:rsid w:val="00ED7CB5"/>
    <w:rsid w:val="00EE0635"/>
    <w:rsid w:val="00EE136E"/>
    <w:rsid w:val="00EE1BEF"/>
    <w:rsid w:val="00EE1D60"/>
    <w:rsid w:val="00EE23D3"/>
    <w:rsid w:val="00EE2879"/>
    <w:rsid w:val="00EE356F"/>
    <w:rsid w:val="00EE357D"/>
    <w:rsid w:val="00EE424B"/>
    <w:rsid w:val="00EE5805"/>
    <w:rsid w:val="00EF2129"/>
    <w:rsid w:val="00EF27C4"/>
    <w:rsid w:val="00EF2F9D"/>
    <w:rsid w:val="00EF39D6"/>
    <w:rsid w:val="00EF3C44"/>
    <w:rsid w:val="00EF42FA"/>
    <w:rsid w:val="00EF5D96"/>
    <w:rsid w:val="00EF64C2"/>
    <w:rsid w:val="00EF6A7D"/>
    <w:rsid w:val="00EF74B5"/>
    <w:rsid w:val="00F00601"/>
    <w:rsid w:val="00F00F78"/>
    <w:rsid w:val="00F01739"/>
    <w:rsid w:val="00F02843"/>
    <w:rsid w:val="00F029C4"/>
    <w:rsid w:val="00F034F3"/>
    <w:rsid w:val="00F03CDB"/>
    <w:rsid w:val="00F04F4B"/>
    <w:rsid w:val="00F05F91"/>
    <w:rsid w:val="00F06703"/>
    <w:rsid w:val="00F074CD"/>
    <w:rsid w:val="00F07F84"/>
    <w:rsid w:val="00F10D1E"/>
    <w:rsid w:val="00F10E93"/>
    <w:rsid w:val="00F11024"/>
    <w:rsid w:val="00F11381"/>
    <w:rsid w:val="00F11694"/>
    <w:rsid w:val="00F11725"/>
    <w:rsid w:val="00F11856"/>
    <w:rsid w:val="00F130AB"/>
    <w:rsid w:val="00F13134"/>
    <w:rsid w:val="00F135AD"/>
    <w:rsid w:val="00F13EC1"/>
    <w:rsid w:val="00F1479A"/>
    <w:rsid w:val="00F16CC1"/>
    <w:rsid w:val="00F21C39"/>
    <w:rsid w:val="00F221BB"/>
    <w:rsid w:val="00F222C8"/>
    <w:rsid w:val="00F235CB"/>
    <w:rsid w:val="00F25EB8"/>
    <w:rsid w:val="00F2633B"/>
    <w:rsid w:val="00F2652C"/>
    <w:rsid w:val="00F273E7"/>
    <w:rsid w:val="00F304E3"/>
    <w:rsid w:val="00F31892"/>
    <w:rsid w:val="00F32D51"/>
    <w:rsid w:val="00F33569"/>
    <w:rsid w:val="00F33771"/>
    <w:rsid w:val="00F33E9E"/>
    <w:rsid w:val="00F34C1C"/>
    <w:rsid w:val="00F35E9D"/>
    <w:rsid w:val="00F3620B"/>
    <w:rsid w:val="00F36CD2"/>
    <w:rsid w:val="00F40183"/>
    <w:rsid w:val="00F40233"/>
    <w:rsid w:val="00F4071C"/>
    <w:rsid w:val="00F40768"/>
    <w:rsid w:val="00F40A4A"/>
    <w:rsid w:val="00F41077"/>
    <w:rsid w:val="00F418F2"/>
    <w:rsid w:val="00F4238A"/>
    <w:rsid w:val="00F4402F"/>
    <w:rsid w:val="00F4433A"/>
    <w:rsid w:val="00F44806"/>
    <w:rsid w:val="00F45E51"/>
    <w:rsid w:val="00F50B61"/>
    <w:rsid w:val="00F50EFF"/>
    <w:rsid w:val="00F51FAF"/>
    <w:rsid w:val="00F52AB7"/>
    <w:rsid w:val="00F53E24"/>
    <w:rsid w:val="00F5627F"/>
    <w:rsid w:val="00F566F7"/>
    <w:rsid w:val="00F56798"/>
    <w:rsid w:val="00F56EFC"/>
    <w:rsid w:val="00F56F38"/>
    <w:rsid w:val="00F61735"/>
    <w:rsid w:val="00F619F7"/>
    <w:rsid w:val="00F61B55"/>
    <w:rsid w:val="00F63076"/>
    <w:rsid w:val="00F633CB"/>
    <w:rsid w:val="00F6448C"/>
    <w:rsid w:val="00F64DC5"/>
    <w:rsid w:val="00F64ECE"/>
    <w:rsid w:val="00F65AE9"/>
    <w:rsid w:val="00F67121"/>
    <w:rsid w:val="00F677C1"/>
    <w:rsid w:val="00F70E81"/>
    <w:rsid w:val="00F70E9A"/>
    <w:rsid w:val="00F73038"/>
    <w:rsid w:val="00F741D4"/>
    <w:rsid w:val="00F742C8"/>
    <w:rsid w:val="00F754BF"/>
    <w:rsid w:val="00F7557F"/>
    <w:rsid w:val="00F75B97"/>
    <w:rsid w:val="00F76335"/>
    <w:rsid w:val="00F77B7F"/>
    <w:rsid w:val="00F77B82"/>
    <w:rsid w:val="00F8114D"/>
    <w:rsid w:val="00F817B3"/>
    <w:rsid w:val="00F82879"/>
    <w:rsid w:val="00F82D21"/>
    <w:rsid w:val="00F85246"/>
    <w:rsid w:val="00F86146"/>
    <w:rsid w:val="00F867C1"/>
    <w:rsid w:val="00F86BA0"/>
    <w:rsid w:val="00F924AC"/>
    <w:rsid w:val="00F93173"/>
    <w:rsid w:val="00F94076"/>
    <w:rsid w:val="00F94ED7"/>
    <w:rsid w:val="00F95790"/>
    <w:rsid w:val="00F958F9"/>
    <w:rsid w:val="00F95F8F"/>
    <w:rsid w:val="00F96161"/>
    <w:rsid w:val="00FA04E7"/>
    <w:rsid w:val="00FA06EB"/>
    <w:rsid w:val="00FA0E0D"/>
    <w:rsid w:val="00FA0FB5"/>
    <w:rsid w:val="00FA13AC"/>
    <w:rsid w:val="00FA1618"/>
    <w:rsid w:val="00FA318C"/>
    <w:rsid w:val="00FA4783"/>
    <w:rsid w:val="00FA55E5"/>
    <w:rsid w:val="00FA7853"/>
    <w:rsid w:val="00FA798C"/>
    <w:rsid w:val="00FA7DC9"/>
    <w:rsid w:val="00FB0B56"/>
    <w:rsid w:val="00FB0E7D"/>
    <w:rsid w:val="00FB1A4F"/>
    <w:rsid w:val="00FB226A"/>
    <w:rsid w:val="00FB275F"/>
    <w:rsid w:val="00FB36B8"/>
    <w:rsid w:val="00FB4142"/>
    <w:rsid w:val="00FB4466"/>
    <w:rsid w:val="00FB4A49"/>
    <w:rsid w:val="00FB52FE"/>
    <w:rsid w:val="00FB5547"/>
    <w:rsid w:val="00FB6873"/>
    <w:rsid w:val="00FB6D3B"/>
    <w:rsid w:val="00FC0993"/>
    <w:rsid w:val="00FC1DC6"/>
    <w:rsid w:val="00FC2050"/>
    <w:rsid w:val="00FC26E9"/>
    <w:rsid w:val="00FC2C55"/>
    <w:rsid w:val="00FC2F10"/>
    <w:rsid w:val="00FC392E"/>
    <w:rsid w:val="00FC55CD"/>
    <w:rsid w:val="00FC5A8B"/>
    <w:rsid w:val="00FC77B0"/>
    <w:rsid w:val="00FD00FC"/>
    <w:rsid w:val="00FD0DC3"/>
    <w:rsid w:val="00FD1314"/>
    <w:rsid w:val="00FD1409"/>
    <w:rsid w:val="00FD23A8"/>
    <w:rsid w:val="00FD2702"/>
    <w:rsid w:val="00FD2DE4"/>
    <w:rsid w:val="00FD4537"/>
    <w:rsid w:val="00FD531E"/>
    <w:rsid w:val="00FD5A7C"/>
    <w:rsid w:val="00FD5B9F"/>
    <w:rsid w:val="00FD610E"/>
    <w:rsid w:val="00FD6D95"/>
    <w:rsid w:val="00FD7D63"/>
    <w:rsid w:val="00FD7F47"/>
    <w:rsid w:val="00FE0037"/>
    <w:rsid w:val="00FE5EB5"/>
    <w:rsid w:val="00FE6007"/>
    <w:rsid w:val="00FE6864"/>
    <w:rsid w:val="00FE6C16"/>
    <w:rsid w:val="00FF1ADF"/>
    <w:rsid w:val="00FF1D2E"/>
    <w:rsid w:val="00FF33AF"/>
    <w:rsid w:val="00FF3400"/>
    <w:rsid w:val="00FF421B"/>
    <w:rsid w:val="00FF6AA1"/>
    <w:rsid w:val="00FF73B0"/>
    <w:rsid w:val="00FF7498"/>
    <w:rsid w:val="012D3D22"/>
    <w:rsid w:val="01586BC0"/>
    <w:rsid w:val="02177F37"/>
    <w:rsid w:val="0286420B"/>
    <w:rsid w:val="02CD4695"/>
    <w:rsid w:val="03F67642"/>
    <w:rsid w:val="040320A5"/>
    <w:rsid w:val="0437F2E4"/>
    <w:rsid w:val="04A0ECB6"/>
    <w:rsid w:val="04A7E67E"/>
    <w:rsid w:val="0573A873"/>
    <w:rsid w:val="059AB5FA"/>
    <w:rsid w:val="06335147"/>
    <w:rsid w:val="07370EE7"/>
    <w:rsid w:val="0742F94E"/>
    <w:rsid w:val="07A5F270"/>
    <w:rsid w:val="085DC090"/>
    <w:rsid w:val="09706B07"/>
    <w:rsid w:val="0AC7E9F4"/>
    <w:rsid w:val="0AC8B37E"/>
    <w:rsid w:val="0C13A7B1"/>
    <w:rsid w:val="0CA94106"/>
    <w:rsid w:val="0D37DD51"/>
    <w:rsid w:val="0D74B3F1"/>
    <w:rsid w:val="0D8E592A"/>
    <w:rsid w:val="0DEDA5D2"/>
    <w:rsid w:val="0E1CC65F"/>
    <w:rsid w:val="0EA6FC65"/>
    <w:rsid w:val="0EF73D71"/>
    <w:rsid w:val="0FB5E79D"/>
    <w:rsid w:val="107BF1AB"/>
    <w:rsid w:val="1161CD4F"/>
    <w:rsid w:val="11A8017C"/>
    <w:rsid w:val="1251142A"/>
    <w:rsid w:val="12B46A48"/>
    <w:rsid w:val="14B1CAE3"/>
    <w:rsid w:val="1579ED90"/>
    <w:rsid w:val="15AA2E0A"/>
    <w:rsid w:val="164C3CAD"/>
    <w:rsid w:val="16646FFF"/>
    <w:rsid w:val="1667B47E"/>
    <w:rsid w:val="169108EE"/>
    <w:rsid w:val="16C026A2"/>
    <w:rsid w:val="16EC79A7"/>
    <w:rsid w:val="17091647"/>
    <w:rsid w:val="17371D86"/>
    <w:rsid w:val="17C942D9"/>
    <w:rsid w:val="17E057BA"/>
    <w:rsid w:val="17FC1AC4"/>
    <w:rsid w:val="1934A839"/>
    <w:rsid w:val="1A13AE5B"/>
    <w:rsid w:val="1A4806E1"/>
    <w:rsid w:val="1AA3A160"/>
    <w:rsid w:val="1B39ABF6"/>
    <w:rsid w:val="1BA9FCDA"/>
    <w:rsid w:val="1BABC0B3"/>
    <w:rsid w:val="1C001D37"/>
    <w:rsid w:val="1CE130A7"/>
    <w:rsid w:val="1D276D3B"/>
    <w:rsid w:val="1F0A8E2A"/>
    <w:rsid w:val="1F2C4D8B"/>
    <w:rsid w:val="1F4C5B4C"/>
    <w:rsid w:val="1F8EF540"/>
    <w:rsid w:val="20A5689A"/>
    <w:rsid w:val="2196BCA1"/>
    <w:rsid w:val="21E094DA"/>
    <w:rsid w:val="24294C98"/>
    <w:rsid w:val="25DA8BA4"/>
    <w:rsid w:val="26282F7F"/>
    <w:rsid w:val="2663FC6F"/>
    <w:rsid w:val="273BA32E"/>
    <w:rsid w:val="275CCC23"/>
    <w:rsid w:val="27669467"/>
    <w:rsid w:val="2768CCA9"/>
    <w:rsid w:val="2845BA31"/>
    <w:rsid w:val="28571542"/>
    <w:rsid w:val="285F62D1"/>
    <w:rsid w:val="289157AD"/>
    <w:rsid w:val="290965C2"/>
    <w:rsid w:val="2A0BD389"/>
    <w:rsid w:val="2A1EED92"/>
    <w:rsid w:val="2AB88328"/>
    <w:rsid w:val="2ACB66FF"/>
    <w:rsid w:val="2B798AEF"/>
    <w:rsid w:val="2BE89FE9"/>
    <w:rsid w:val="2BF2C664"/>
    <w:rsid w:val="2BFE96BB"/>
    <w:rsid w:val="2C8DE987"/>
    <w:rsid w:val="2C9F01AD"/>
    <w:rsid w:val="2CA75E92"/>
    <w:rsid w:val="2CC3A3A3"/>
    <w:rsid w:val="2CE21DFC"/>
    <w:rsid w:val="2D827091"/>
    <w:rsid w:val="2E204DFE"/>
    <w:rsid w:val="2EA8C990"/>
    <w:rsid w:val="2EE1C36D"/>
    <w:rsid w:val="30319F75"/>
    <w:rsid w:val="30EA65F3"/>
    <w:rsid w:val="30FAE3E5"/>
    <w:rsid w:val="3192449C"/>
    <w:rsid w:val="31C15EAE"/>
    <w:rsid w:val="322BA7A5"/>
    <w:rsid w:val="323ECB74"/>
    <w:rsid w:val="3240A391"/>
    <w:rsid w:val="3354EB8B"/>
    <w:rsid w:val="3435E2C2"/>
    <w:rsid w:val="3445ACC4"/>
    <w:rsid w:val="34DD63AB"/>
    <w:rsid w:val="3560D9EE"/>
    <w:rsid w:val="35BCE30E"/>
    <w:rsid w:val="3743C66B"/>
    <w:rsid w:val="375C75B7"/>
    <w:rsid w:val="3940D9E5"/>
    <w:rsid w:val="39CEA921"/>
    <w:rsid w:val="3A060A2D"/>
    <w:rsid w:val="3A093A54"/>
    <w:rsid w:val="3A70E04F"/>
    <w:rsid w:val="3BE30735"/>
    <w:rsid w:val="3C1151FA"/>
    <w:rsid w:val="3CC942C1"/>
    <w:rsid w:val="3CD49ECD"/>
    <w:rsid w:val="3D73D435"/>
    <w:rsid w:val="3F0C85AB"/>
    <w:rsid w:val="3F7B578F"/>
    <w:rsid w:val="3F85F99E"/>
    <w:rsid w:val="3FD31E4A"/>
    <w:rsid w:val="4005BCCB"/>
    <w:rsid w:val="40D9C3FD"/>
    <w:rsid w:val="40DB360F"/>
    <w:rsid w:val="40F9FB1D"/>
    <w:rsid w:val="410CE9FF"/>
    <w:rsid w:val="416F1101"/>
    <w:rsid w:val="43B0DFF4"/>
    <w:rsid w:val="43F51BF6"/>
    <w:rsid w:val="43FBE668"/>
    <w:rsid w:val="447A19DF"/>
    <w:rsid w:val="45F017C2"/>
    <w:rsid w:val="46F09444"/>
    <w:rsid w:val="48BA310D"/>
    <w:rsid w:val="4997AFCC"/>
    <w:rsid w:val="49EB6C9D"/>
    <w:rsid w:val="49F06ED4"/>
    <w:rsid w:val="49FE32AF"/>
    <w:rsid w:val="4A0037AE"/>
    <w:rsid w:val="4A491F0E"/>
    <w:rsid w:val="4A5BEF2C"/>
    <w:rsid w:val="4A5EAE58"/>
    <w:rsid w:val="4AB5923D"/>
    <w:rsid w:val="4AB69F39"/>
    <w:rsid w:val="4AC2FCAE"/>
    <w:rsid w:val="4AE79350"/>
    <w:rsid w:val="4B0C976F"/>
    <w:rsid w:val="4B5D8CC3"/>
    <w:rsid w:val="4B624D4C"/>
    <w:rsid w:val="4D00013F"/>
    <w:rsid w:val="4D585C81"/>
    <w:rsid w:val="4E3583FD"/>
    <w:rsid w:val="4EE04810"/>
    <w:rsid w:val="4F718AAF"/>
    <w:rsid w:val="4FC80ABD"/>
    <w:rsid w:val="4FD3C415"/>
    <w:rsid w:val="502059B1"/>
    <w:rsid w:val="50867529"/>
    <w:rsid w:val="50DA7E34"/>
    <w:rsid w:val="521D123F"/>
    <w:rsid w:val="5294ACCA"/>
    <w:rsid w:val="529D61BC"/>
    <w:rsid w:val="52BC3817"/>
    <w:rsid w:val="5430623E"/>
    <w:rsid w:val="543FA85D"/>
    <w:rsid w:val="54AC8506"/>
    <w:rsid w:val="557EB742"/>
    <w:rsid w:val="559D5B38"/>
    <w:rsid w:val="55D8505F"/>
    <w:rsid w:val="55E588CF"/>
    <w:rsid w:val="55FA6F51"/>
    <w:rsid w:val="56488BF0"/>
    <w:rsid w:val="57731CC1"/>
    <w:rsid w:val="588AF280"/>
    <w:rsid w:val="58952FF4"/>
    <w:rsid w:val="594D1AC7"/>
    <w:rsid w:val="59E0D1EB"/>
    <w:rsid w:val="5A6F74B3"/>
    <w:rsid w:val="5B468D81"/>
    <w:rsid w:val="5B68528B"/>
    <w:rsid w:val="5BC1C3AB"/>
    <w:rsid w:val="5C6385BD"/>
    <w:rsid w:val="5CE63615"/>
    <w:rsid w:val="5DAA0ED6"/>
    <w:rsid w:val="5DD4830A"/>
    <w:rsid w:val="5E249209"/>
    <w:rsid w:val="5E601B54"/>
    <w:rsid w:val="5E7A0B54"/>
    <w:rsid w:val="5ECD822F"/>
    <w:rsid w:val="5EE68C91"/>
    <w:rsid w:val="5EFFB676"/>
    <w:rsid w:val="603C4819"/>
    <w:rsid w:val="60D1A8A4"/>
    <w:rsid w:val="60EC8E59"/>
    <w:rsid w:val="612E4D5A"/>
    <w:rsid w:val="619DE8B8"/>
    <w:rsid w:val="61DDE89B"/>
    <w:rsid w:val="626A358F"/>
    <w:rsid w:val="6292B958"/>
    <w:rsid w:val="62F8608E"/>
    <w:rsid w:val="633B9CE3"/>
    <w:rsid w:val="6351BE2A"/>
    <w:rsid w:val="64CC7B93"/>
    <w:rsid w:val="64F03C18"/>
    <w:rsid w:val="651BFC45"/>
    <w:rsid w:val="663B6E22"/>
    <w:rsid w:val="6689EB58"/>
    <w:rsid w:val="66C79EFE"/>
    <w:rsid w:val="66D2200B"/>
    <w:rsid w:val="67A1B649"/>
    <w:rsid w:val="680DC914"/>
    <w:rsid w:val="681D15A2"/>
    <w:rsid w:val="69400BE4"/>
    <w:rsid w:val="6BB47F28"/>
    <w:rsid w:val="6C055132"/>
    <w:rsid w:val="6DB1AE4A"/>
    <w:rsid w:val="6DD6B7A5"/>
    <w:rsid w:val="6E30B347"/>
    <w:rsid w:val="6E71EE75"/>
    <w:rsid w:val="6ECD959D"/>
    <w:rsid w:val="6EFB1B26"/>
    <w:rsid w:val="6F5D72C6"/>
    <w:rsid w:val="6F73AF2A"/>
    <w:rsid w:val="6FAEA1D8"/>
    <w:rsid w:val="70AEF320"/>
    <w:rsid w:val="70DEE215"/>
    <w:rsid w:val="70E9F87F"/>
    <w:rsid w:val="70FFC0D1"/>
    <w:rsid w:val="71D1CD0E"/>
    <w:rsid w:val="71D68FC6"/>
    <w:rsid w:val="72351624"/>
    <w:rsid w:val="7270647E"/>
    <w:rsid w:val="736712C1"/>
    <w:rsid w:val="73725F55"/>
    <w:rsid w:val="73F5E2CA"/>
    <w:rsid w:val="744C9A2C"/>
    <w:rsid w:val="74859147"/>
    <w:rsid w:val="74BBDCFF"/>
    <w:rsid w:val="750465F6"/>
    <w:rsid w:val="759222BE"/>
    <w:rsid w:val="77AFDD0B"/>
    <w:rsid w:val="789B6FE1"/>
    <w:rsid w:val="78F92C26"/>
    <w:rsid w:val="79E6A5A9"/>
    <w:rsid w:val="7A1695B4"/>
    <w:rsid w:val="7A427AF1"/>
    <w:rsid w:val="7A62B9ED"/>
    <w:rsid w:val="7C60168F"/>
    <w:rsid w:val="7C9E0C70"/>
    <w:rsid w:val="7CBC7AFC"/>
    <w:rsid w:val="7D06AD5C"/>
    <w:rsid w:val="7D5A0903"/>
    <w:rsid w:val="7D71CF98"/>
    <w:rsid w:val="7EA0DFC0"/>
    <w:rsid w:val="7EC880B3"/>
    <w:rsid w:val="7F9F7234"/>
    <w:rsid w:val="7FE2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1d73ff"/>
    </o:shapedefaults>
    <o:shapelayout v:ext="edit">
      <o:idmap v:ext="edit" data="2"/>
    </o:shapelayout>
  </w:shapeDefaults>
  <w:decimalSymbol w:val="."/>
  <w:listSeparator w:val=","/>
  <w14:docId w14:val="60C1C54E"/>
  <w15:docId w15:val="{3452E07A-5A32-4C51-8F29-B4621883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8"/>
    <w:rPr>
      <w:rFonts w:cs="Calibri"/>
      <w:color w:val="132A41" w:themeColor="accent2"/>
      <w:lang w:eastAsia="en-US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341971"/>
    <w:pPr>
      <w:keepNext/>
      <w:spacing w:before="240" w:after="60"/>
      <w:outlineLvl w:val="0"/>
    </w:pPr>
    <w:rPr>
      <w:b/>
      <w:bCs/>
      <w:color w:val="FFFFFF" w:themeColor="background1"/>
      <w:kern w:val="32"/>
      <w:sz w:val="40"/>
      <w:szCs w:val="40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qFormat/>
    <w:rsid w:val="00D16A84"/>
    <w:pPr>
      <w:keepNext/>
      <w:keepLines/>
      <w:numPr>
        <w:ilvl w:val="1"/>
        <w:numId w:val="23"/>
      </w:numPr>
      <w:spacing w:before="200"/>
      <w:outlineLvl w:val="1"/>
    </w:pPr>
    <w:rPr>
      <w:rFonts w:eastAsia="Times New Roman"/>
      <w:b/>
      <w:bCs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9"/>
    <w:rsid w:val="00FD0DC3"/>
    <w:pPr>
      <w:numPr>
        <w:numId w:val="22"/>
      </w:numPr>
      <w:outlineLvl w:val="2"/>
    </w:pPr>
    <w:rPr>
      <w:rFonts w:asciiTheme="minorHAnsi" w:hAnsiTheme="minorHAnsi" w:cs="Cambria"/>
      <w:color w:val="3210FC"/>
    </w:rPr>
  </w:style>
  <w:style w:type="paragraph" w:styleId="Heading4">
    <w:name w:val="heading 4"/>
    <w:basedOn w:val="Normal"/>
    <w:next w:val="Normal"/>
    <w:link w:val="Heading4Char"/>
    <w:uiPriority w:val="99"/>
    <w:rsid w:val="0067209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668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C4C8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341971"/>
    <w:rPr>
      <w:rFonts w:cs="Calibri"/>
      <w:b/>
      <w:bCs/>
      <w:color w:val="FFFFFF" w:themeColor="background1"/>
      <w:kern w:val="32"/>
      <w:sz w:val="40"/>
      <w:szCs w:val="40"/>
      <w:lang w:eastAsia="en-US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D16A84"/>
    <w:rPr>
      <w:rFonts w:eastAsia="Times New Roman" w:cs="Calibri"/>
      <w:b/>
      <w:bCs/>
      <w:color w:val="132A41" w:themeColor="accent2"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FD0DC3"/>
    <w:rPr>
      <w:rFonts w:asciiTheme="minorHAnsi" w:eastAsia="Times New Roman" w:hAnsiTheme="minorHAnsi" w:cs="Cambria"/>
      <w:b/>
      <w:bCs/>
      <w:color w:val="3210FC"/>
      <w:sz w:val="28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F04ED"/>
    <w:rPr>
      <w:rFonts w:ascii="Calibri" w:hAnsi="Calibri" w:cs="Calibri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13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DB2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20FF"/>
  </w:style>
  <w:style w:type="paragraph" w:styleId="Footer">
    <w:name w:val="footer"/>
    <w:basedOn w:val="Normal"/>
    <w:link w:val="FooterChar"/>
    <w:uiPriority w:val="99"/>
    <w:rsid w:val="00DB2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0FF"/>
  </w:style>
  <w:style w:type="table" w:styleId="TableGrid">
    <w:name w:val="Table Grid"/>
    <w:aliases w:val="EE - Table - Grid,EE - Table Grid"/>
    <w:basedOn w:val="TableNormal"/>
    <w:uiPriority w:val="59"/>
    <w:rsid w:val="004518F5"/>
    <w:rPr>
      <w:rFonts w:cs="Calibri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yperlink">
    <w:name w:val="Hyperlink"/>
    <w:basedOn w:val="DefaultParagraphFont"/>
    <w:uiPriority w:val="99"/>
    <w:rsid w:val="00061C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562B82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rsid w:val="00C00BEE"/>
    <w:pPr>
      <w:ind w:left="720"/>
      <w:contextualSpacing/>
    </w:pPr>
  </w:style>
  <w:style w:type="table" w:customStyle="1" w:styleId="LightList-Accent11">
    <w:name w:val="Light List - Accent 11"/>
    <w:uiPriority w:val="99"/>
    <w:rsid w:val="003C3DC8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2C227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227B"/>
    <w:rPr>
      <w:rFonts w:ascii="Arial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C227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C227B"/>
    <w:rPr>
      <w:rFonts w:ascii="Arial" w:hAnsi="Arial" w:cs="Arial"/>
      <w:vanish/>
      <w:sz w:val="16"/>
      <w:szCs w:val="16"/>
      <w:lang w:eastAsia="en-GB"/>
    </w:rPr>
  </w:style>
  <w:style w:type="table" w:styleId="LightList-Accent6">
    <w:name w:val="Light List Accent 6"/>
    <w:basedOn w:val="TableNormal"/>
    <w:uiPriority w:val="99"/>
    <w:rsid w:val="00D701EC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2">
    <w:name w:val="Light List - Accent 12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99"/>
    <w:rsid w:val="0090207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rsid w:val="00060F19"/>
    <w:pPr>
      <w:tabs>
        <w:tab w:val="left" w:pos="440"/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4838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483839"/>
    <w:pPr>
      <w:spacing w:after="100"/>
      <w:ind w:left="440"/>
    </w:pPr>
  </w:style>
  <w:style w:type="paragraph" w:customStyle="1" w:styleId="ScheduleFive">
    <w:name w:val="Schedule Five"/>
    <w:basedOn w:val="Normal"/>
    <w:next w:val="BodyText"/>
    <w:uiPriority w:val="99"/>
    <w:rsid w:val="00123F20"/>
    <w:pPr>
      <w:numPr>
        <w:ilvl w:val="4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Four">
    <w:name w:val="Schedule Four"/>
    <w:basedOn w:val="Normal"/>
    <w:next w:val="BodyText"/>
    <w:uiPriority w:val="99"/>
    <w:rsid w:val="00123F20"/>
    <w:pPr>
      <w:numPr>
        <w:ilvl w:val="3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One">
    <w:name w:val="Schedule One"/>
    <w:basedOn w:val="Normal"/>
    <w:next w:val="BodyText"/>
    <w:uiPriority w:val="99"/>
    <w:rsid w:val="00123F20"/>
    <w:pPr>
      <w:numPr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hree">
    <w:name w:val="Schedule Three"/>
    <w:basedOn w:val="Normal"/>
    <w:next w:val="BodyText"/>
    <w:uiPriority w:val="99"/>
    <w:rsid w:val="00123F20"/>
    <w:pPr>
      <w:numPr>
        <w:ilvl w:val="2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wo">
    <w:name w:val="Schedule Two"/>
    <w:basedOn w:val="Normal"/>
    <w:next w:val="BodyText"/>
    <w:uiPriority w:val="99"/>
    <w:rsid w:val="00123F20"/>
    <w:pPr>
      <w:numPr>
        <w:ilvl w:val="1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uiPriority w:val="99"/>
    <w:rsid w:val="00123F20"/>
    <w:pPr>
      <w:widowControl w:val="0"/>
    </w:pPr>
    <w:rPr>
      <w:rFonts w:ascii="Times New Roman" w:hAnsi="Times New Roman" w:cs="Times New Roman"/>
      <w:kern w:val="2"/>
      <w:sz w:val="21"/>
      <w:szCs w:val="21"/>
      <w:lang w:val="en-US" w:eastAsia="zh-CN"/>
    </w:rPr>
  </w:style>
  <w:style w:type="paragraph" w:styleId="BodyText">
    <w:name w:val="Body Text"/>
    <w:basedOn w:val="Normal"/>
    <w:link w:val="BodyTextChar"/>
    <w:uiPriority w:val="99"/>
    <w:rsid w:val="00123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2205"/>
    <w:rPr>
      <w:rFonts w:cs="Calibri"/>
      <w:lang w:eastAsia="en-US"/>
    </w:rPr>
  </w:style>
  <w:style w:type="paragraph" w:customStyle="1" w:styleId="Heading2myown">
    <w:name w:val="Heading 2 my own"/>
    <w:basedOn w:val="Normal"/>
    <w:link w:val="Heading2myownChar"/>
    <w:rsid w:val="007507DD"/>
    <w:rPr>
      <w:b/>
      <w:bCs/>
      <w:smallCaps/>
      <w:color w:val="3898EC" w:themeColor="accent1"/>
      <w:sz w:val="36"/>
      <w:szCs w:val="40"/>
    </w:rPr>
  </w:style>
  <w:style w:type="character" w:customStyle="1" w:styleId="Heading2myownChar">
    <w:name w:val="Heading 2 my own Char"/>
    <w:basedOn w:val="DefaultParagraphFont"/>
    <w:link w:val="Heading2myown"/>
    <w:rsid w:val="007507DD"/>
    <w:rPr>
      <w:rFonts w:cs="Calibri"/>
      <w:b/>
      <w:bCs/>
      <w:smallCaps/>
      <w:color w:val="3898EC" w:themeColor="accent1"/>
      <w:sz w:val="36"/>
      <w:szCs w:val="4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565EC"/>
    <w:rPr>
      <w:rFonts w:eastAsiaTheme="minorHAnsi" w:cs="Times New Roman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565EC"/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70E9A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373C7" w:themeColor="accent1" w:themeShade="BF"/>
      <w:kern w:val="0"/>
      <w:sz w:val="28"/>
      <w:szCs w:val="28"/>
      <w:lang w:val="en-US"/>
    </w:rPr>
  </w:style>
  <w:style w:type="paragraph" w:styleId="NoSpacing">
    <w:name w:val="No Spacing"/>
    <w:link w:val="NoSpacingChar"/>
    <w:uiPriority w:val="1"/>
    <w:rsid w:val="007D29F6"/>
    <w:rPr>
      <w:rFonts w:cs="Calibr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D66835"/>
    <w:rPr>
      <w:rFonts w:asciiTheme="majorHAnsi" w:eastAsiaTheme="majorEastAsia" w:hAnsiTheme="majorHAnsi" w:cstheme="majorBidi"/>
      <w:color w:val="0C4C84" w:themeColor="accent1" w:themeShade="7F"/>
      <w:lang w:eastAsia="en-US"/>
    </w:rPr>
  </w:style>
  <w:style w:type="paragraph" w:customStyle="1" w:styleId="Default">
    <w:name w:val="Default"/>
    <w:link w:val="DefaultChar"/>
    <w:rsid w:val="0028495F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28495F"/>
    <w:rPr>
      <w:rFonts w:eastAsia="Times New Roman" w:cs="Calibri"/>
      <w:color w:val="000000"/>
      <w:sz w:val="24"/>
      <w:szCs w:val="24"/>
    </w:rPr>
  </w:style>
  <w:style w:type="paragraph" w:customStyle="1" w:styleId="NormalIndented">
    <w:name w:val="Normal Indented"/>
    <w:basedOn w:val="Normal"/>
    <w:rsid w:val="0030782E"/>
    <w:pPr>
      <w:spacing w:after="120"/>
      <w:ind w:left="907"/>
      <w:jc w:val="both"/>
    </w:pPr>
    <w:rPr>
      <w:rFonts w:cs="Rod"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47C0"/>
    <w:rPr>
      <w:rFonts w:cs="Calibri"/>
      <w:lang w:eastAsia="en-US"/>
    </w:rPr>
  </w:style>
  <w:style w:type="paragraph" w:customStyle="1" w:styleId="NormalIndented2">
    <w:name w:val="Normal Indented 2"/>
    <w:basedOn w:val="Normal"/>
    <w:rsid w:val="00B71909"/>
    <w:pPr>
      <w:spacing w:after="120"/>
      <w:ind w:left="1627"/>
      <w:jc w:val="both"/>
    </w:pPr>
    <w:rPr>
      <w:rFonts w:cs="Rod"/>
      <w:noProof/>
      <w:lang w:val="en-US"/>
    </w:rPr>
  </w:style>
  <w:style w:type="paragraph" w:customStyle="1" w:styleId="header3">
    <w:name w:val="header3"/>
    <w:basedOn w:val="Heading2"/>
    <w:next w:val="Normal"/>
    <w:autoRedefine/>
    <w:rsid w:val="00B71909"/>
    <w:pPr>
      <w:keepNext w:val="0"/>
      <w:keepLines w:val="0"/>
      <w:numPr>
        <w:ilvl w:val="0"/>
        <w:numId w:val="0"/>
      </w:numPr>
      <w:spacing w:before="0" w:after="120"/>
      <w:ind w:left="1080" w:hanging="1080"/>
      <w:contextualSpacing/>
      <w:jc w:val="both"/>
    </w:pPr>
    <w:rPr>
      <w:rFonts w:asciiTheme="minorHAnsi" w:eastAsia="Calibri" w:hAnsiTheme="minorHAnsi" w:cs="Rod"/>
      <w:bCs w:val="0"/>
      <w:color w:val="3898EC" w:themeColor="accent1"/>
      <w:sz w:val="24"/>
      <w:szCs w:val="30"/>
    </w:rPr>
  </w:style>
  <w:style w:type="paragraph" w:customStyle="1" w:styleId="Head4">
    <w:name w:val="Head4"/>
    <w:basedOn w:val="Normal"/>
    <w:rsid w:val="00B71909"/>
    <w:pPr>
      <w:tabs>
        <w:tab w:val="left" w:pos="2430"/>
        <w:tab w:val="left" w:pos="2520"/>
      </w:tabs>
      <w:spacing w:after="120"/>
      <w:ind w:left="2430" w:hanging="810"/>
      <w:jc w:val="both"/>
    </w:pPr>
    <w:rPr>
      <w:rFonts w:cs="Rod"/>
      <w:b/>
      <w:noProof/>
      <w:color w:val="0070C0"/>
      <w:sz w:val="24"/>
      <w:lang w:val="en-US"/>
    </w:rPr>
  </w:style>
  <w:style w:type="paragraph" w:customStyle="1" w:styleId="NormalIndented3">
    <w:name w:val="Normal Indented 3"/>
    <w:basedOn w:val="Normal"/>
    <w:rsid w:val="00B71909"/>
    <w:pPr>
      <w:spacing w:after="120"/>
      <w:ind w:left="2430"/>
      <w:jc w:val="both"/>
    </w:pPr>
    <w:rPr>
      <w:rFonts w:cs="Rod"/>
      <w:noProof/>
      <w:lang w:val="en-US"/>
    </w:rPr>
  </w:style>
  <w:style w:type="paragraph" w:styleId="NormalWeb">
    <w:name w:val="Normal (Web)"/>
    <w:basedOn w:val="Normal"/>
    <w:uiPriority w:val="99"/>
    <w:unhideWhenUsed/>
    <w:rsid w:val="00B650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A6253"/>
    <w:rPr>
      <w:rFonts w:cs="Calibr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A6253"/>
    <w:rPr>
      <w:color w:val="808080"/>
    </w:rPr>
  </w:style>
  <w:style w:type="paragraph" w:styleId="IntenseQuote">
    <w:name w:val="Intense Quote"/>
    <w:aliases w:val="Quote / Highlight"/>
    <w:basedOn w:val="Normal"/>
    <w:next w:val="Normal"/>
    <w:link w:val="IntenseQuoteChar"/>
    <w:uiPriority w:val="30"/>
    <w:qFormat/>
    <w:rsid w:val="00D16A84"/>
    <w:pPr>
      <w:pBdr>
        <w:top w:val="single" w:sz="4" w:space="10" w:color="3898EC" w:themeColor="accent1"/>
        <w:bottom w:val="single" w:sz="4" w:space="10" w:color="3898EC" w:themeColor="accent1"/>
      </w:pBdr>
      <w:spacing w:before="360" w:after="360"/>
      <w:ind w:left="864" w:right="864"/>
      <w:jc w:val="center"/>
    </w:pPr>
    <w:rPr>
      <w:i/>
      <w:iCs/>
      <w:color w:val="3898EC" w:themeColor="accent1"/>
    </w:rPr>
  </w:style>
  <w:style w:type="character" w:customStyle="1" w:styleId="IntenseQuoteChar">
    <w:name w:val="Intense Quote Char"/>
    <w:aliases w:val="Quote / Highlight Char"/>
    <w:basedOn w:val="DefaultParagraphFont"/>
    <w:link w:val="IntenseQuote"/>
    <w:uiPriority w:val="30"/>
    <w:rsid w:val="00D16A84"/>
    <w:rPr>
      <w:rFonts w:cs="Calibri"/>
      <w:i/>
      <w:iCs/>
      <w:color w:val="3898EC" w:themeColor="accent1"/>
      <w:lang w:eastAsia="en-US"/>
    </w:rPr>
  </w:style>
  <w:style w:type="paragraph" w:customStyle="1" w:styleId="paragraph">
    <w:name w:val="paragraph"/>
    <w:basedOn w:val="Normal"/>
    <w:rsid w:val="00D923D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eop">
    <w:name w:val="eop"/>
    <w:basedOn w:val="DefaultParagraphFont"/>
    <w:rsid w:val="00D923D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76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87C1F3" w:themeColor="accent1" w:themeTint="99"/>
        <w:left w:val="single" w:sz="4" w:space="0" w:color="87C1F3" w:themeColor="accent1" w:themeTint="99"/>
        <w:bottom w:val="single" w:sz="4" w:space="0" w:color="87C1F3" w:themeColor="accent1" w:themeTint="99"/>
        <w:right w:val="single" w:sz="4" w:space="0" w:color="87C1F3" w:themeColor="accent1" w:themeTint="99"/>
        <w:insideH w:val="single" w:sz="4" w:space="0" w:color="87C1F3" w:themeColor="accent1" w:themeTint="99"/>
        <w:insideV w:val="single" w:sz="4" w:space="0" w:color="87C1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98EC" w:themeColor="accent1"/>
          <w:left w:val="single" w:sz="4" w:space="0" w:color="3898EC" w:themeColor="accent1"/>
          <w:bottom w:val="single" w:sz="4" w:space="0" w:color="3898EC" w:themeColor="accent1"/>
          <w:right w:val="single" w:sz="4" w:space="0" w:color="3898EC" w:themeColor="accent1"/>
          <w:insideH w:val="nil"/>
          <w:insideV w:val="nil"/>
        </w:tcBorders>
        <w:shd w:val="clear" w:color="auto" w:fill="3898EC" w:themeFill="accent1"/>
      </w:tcPr>
    </w:tblStylePr>
    <w:tblStylePr w:type="lastRow">
      <w:rPr>
        <w:b/>
        <w:bCs/>
      </w:rPr>
      <w:tblPr/>
      <w:tcPr>
        <w:tcBorders>
          <w:top w:val="double" w:sz="4" w:space="0" w:color="3898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B" w:themeFill="accent1" w:themeFillTint="33"/>
      </w:tcPr>
    </w:tblStylePr>
    <w:tblStylePr w:type="band1Horz">
      <w:tblPr/>
      <w:tcPr>
        <w:shd w:val="clear" w:color="auto" w:fill="D7EAFB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52A5ED" w:themeColor="accent3" w:themeTint="99"/>
        <w:left w:val="single" w:sz="4" w:space="0" w:color="52A5ED" w:themeColor="accent3" w:themeTint="99"/>
        <w:bottom w:val="single" w:sz="4" w:space="0" w:color="52A5ED" w:themeColor="accent3" w:themeTint="99"/>
        <w:right w:val="single" w:sz="4" w:space="0" w:color="52A5ED" w:themeColor="accent3" w:themeTint="99"/>
        <w:insideH w:val="single" w:sz="4" w:space="0" w:color="52A5ED" w:themeColor="accent3" w:themeTint="99"/>
        <w:insideV w:val="single" w:sz="4" w:space="0" w:color="52A5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66AF" w:themeColor="accent3"/>
          <w:left w:val="single" w:sz="4" w:space="0" w:color="1266AF" w:themeColor="accent3"/>
          <w:bottom w:val="single" w:sz="4" w:space="0" w:color="1266AF" w:themeColor="accent3"/>
          <w:right w:val="single" w:sz="4" w:space="0" w:color="1266AF" w:themeColor="accent3"/>
          <w:insideH w:val="nil"/>
          <w:insideV w:val="nil"/>
        </w:tcBorders>
        <w:shd w:val="clear" w:color="auto" w:fill="1266AF" w:themeFill="accent3"/>
      </w:tcPr>
    </w:tblStylePr>
    <w:tblStylePr w:type="lastRow">
      <w:rPr>
        <w:b/>
        <w:bCs/>
      </w:rPr>
      <w:tblPr/>
      <w:tcPr>
        <w:tcBorders>
          <w:top w:val="double" w:sz="4" w:space="0" w:color="1266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9" w:themeFill="accent3" w:themeFillTint="33"/>
      </w:tcPr>
    </w:tblStylePr>
    <w:tblStylePr w:type="band1Horz">
      <w:tblPr/>
      <w:tcPr>
        <w:shd w:val="clear" w:color="auto" w:fill="C5E0F9" w:themeFill="accent3" w:themeFillTint="33"/>
      </w:tcPr>
    </w:tblStylePr>
  </w:style>
  <w:style w:type="table" w:styleId="PlainTable1">
    <w:name w:val="Plain Table 1"/>
    <w:basedOn w:val="TableNormal"/>
    <w:uiPriority w:val="41"/>
    <w:rsid w:val="004D64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D64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B22407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B1B1" w:themeColor="accent6"/>
          <w:left w:val="single" w:sz="4" w:space="0" w:color="B1B1B1" w:themeColor="accent6"/>
          <w:bottom w:val="single" w:sz="4" w:space="0" w:color="B1B1B1" w:themeColor="accent6"/>
          <w:right w:val="single" w:sz="4" w:space="0" w:color="B1B1B1" w:themeColor="accent6"/>
          <w:insideH w:val="nil"/>
          <w:insideV w:val="nil"/>
        </w:tcBorders>
        <w:shd w:val="clear" w:color="auto" w:fill="B1B1B1" w:themeFill="accent6"/>
      </w:tcPr>
    </w:tblStylePr>
    <w:tblStylePr w:type="lastRow">
      <w:rPr>
        <w:b/>
        <w:bCs/>
      </w:rPr>
      <w:tblPr/>
      <w:tcPr>
        <w:tcBorders>
          <w:top w:val="double" w:sz="4" w:space="0" w:color="B1B1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02723F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90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682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125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43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721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0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016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48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99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260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8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4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7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52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0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36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55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0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91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2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11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5143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9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55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27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78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8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04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61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4272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450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7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53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18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6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72" Type="http://schemas.openxmlformats.org/officeDocument/2006/relationships/image" Target="media/image10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5.png"/><Relationship Id="rId71" Type="http://schemas.openxmlformats.org/officeDocument/2006/relationships/image" Target="media/image90.png"/><Relationship Id="rId2" Type="http://schemas.openxmlformats.org/officeDocument/2006/relationships/customXml" Target="../customXml/item2.xml"/><Relationship Id="rId16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0.png"/><Relationship Id="rId10" Type="http://schemas.openxmlformats.org/officeDocument/2006/relationships/endnotes" Target="endnotes.xml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cwhi\Downloads\Metricell%20Document%20Word%20Template%20Landscape%20(2022%20v7.0).dotx" TargetMode="External"/></Relationships>
</file>

<file path=word/theme/theme1.xml><?xml version="1.0" encoding="utf-8"?>
<a:theme xmlns:a="http://schemas.openxmlformats.org/drawingml/2006/main" name="Office Theme">
  <a:themeElements>
    <a:clrScheme name="Metri Colours">
      <a:dk1>
        <a:srgbClr val="091E33"/>
      </a:dk1>
      <a:lt1>
        <a:srgbClr val="FFFFFF"/>
      </a:lt1>
      <a:dk2>
        <a:srgbClr val="132A41"/>
      </a:dk2>
      <a:lt2>
        <a:srgbClr val="F5F5F5"/>
      </a:lt2>
      <a:accent1>
        <a:srgbClr val="3898EC"/>
      </a:accent1>
      <a:accent2>
        <a:srgbClr val="132A41"/>
      </a:accent2>
      <a:accent3>
        <a:srgbClr val="1266AF"/>
      </a:accent3>
      <a:accent4>
        <a:srgbClr val="F9B233"/>
      </a:accent4>
      <a:accent5>
        <a:srgbClr val="EC3898"/>
      </a:accent5>
      <a:accent6>
        <a:srgbClr val="B1B1B1"/>
      </a:accent6>
      <a:hlink>
        <a:srgbClr val="3898EC"/>
      </a:hlink>
      <a:folHlink>
        <a:srgbClr val="3898E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2DF27BAEAEF48A813F0FA1823CBED" ma:contentTypeVersion="7" ma:contentTypeDescription="Create a new document." ma:contentTypeScope="" ma:versionID="54ce68ce55b3ea29b3a0cad29e212c47">
  <xsd:schema xmlns:xsd="http://www.w3.org/2001/XMLSchema" xmlns:xs="http://www.w3.org/2001/XMLSchema" xmlns:p="http://schemas.microsoft.com/office/2006/metadata/properties" xmlns:ns2="6fdaaefc-22d3-4fbe-b9cf-b16b6117c99f" targetNamespace="http://schemas.microsoft.com/office/2006/metadata/properties" ma:root="true" ma:fieldsID="1535063cefd143be1afddb25af8d4d9d" ns2:_="">
    <xsd:import namespace="6fdaaefc-22d3-4fbe-b9cf-b16b6117c9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aaefc-22d3-4fbe-b9cf-b16b6117c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7D7AC3A-8039-41A1-ABD2-0D39A124A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52AAB3-BDA0-46C0-B801-8EF3B22FA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aaefc-22d3-4fbe-b9cf-b16b6117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C38EDE-E789-40D4-BDE0-843666AD8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365CB2-B91A-4F08-A133-DD90EBBF7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Metricell Document Word Template Landscape (2022 v7.0).dotx</Template>
  <TotalTime>1</TotalTime>
  <Pages>5</Pages>
  <Words>510</Words>
  <Characters>2945</Characters>
  <Application>Microsoft Office Word</Application>
  <DocSecurity>0</DocSecurity>
  <Lines>210</Lines>
  <Paragraphs>111</Paragraphs>
  <ScaleCrop>false</ScaleCrop>
  <Company>Metricell Ltd.</Company>
  <LinksUpToDate>false</LinksUpToDate>
  <CharactersWithSpaces>3344</CharactersWithSpaces>
  <SharedDoc>false</SharedDoc>
  <HLinks>
    <vt:vector size="36" baseType="variant">
      <vt:variant>
        <vt:i4>3604537</vt:i4>
      </vt:variant>
      <vt:variant>
        <vt:i4>33</vt:i4>
      </vt:variant>
      <vt:variant>
        <vt:i4>0</vt:i4>
      </vt:variant>
      <vt:variant>
        <vt:i4>5</vt:i4>
      </vt:variant>
      <vt:variant>
        <vt:lpwstr>https://esncoverageportal-uk-uat.metricell.com/SmartNetwork</vt:lpwstr>
      </vt:variant>
      <vt:variant>
        <vt:lpwstr/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_Toc230683177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_Toc230683174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_Toc230683173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_Toc230683172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_Toc230683171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Metricell Ltd.</dc:title>
  <dc:subject/>
  <dc:creator>Helen Whittington</dc:creator>
  <cp:keywords/>
  <dc:description/>
  <cp:lastModifiedBy>Harry Piper</cp:lastModifiedBy>
  <cp:revision>2</cp:revision>
  <cp:lastPrinted>2016-02-26T05:25:00Z</cp:lastPrinted>
  <dcterms:created xsi:type="dcterms:W3CDTF">2026-09-08T15:08:00Z</dcterms:created>
  <dcterms:modified xsi:type="dcterms:W3CDTF">2026-09-08T15:08:00Z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0x010100CF32DF27BAEAEF48A813F0FA1823CBED</vt:lpwstr>
  </property>
  <property fmtid="{D5CDD505-2E9C-101B-9397-08002B2CF9AE}" pid="3" name="MediaServiceImageTags">
    <vt:lpwstr/>
  </property>
</Properties>
</file>